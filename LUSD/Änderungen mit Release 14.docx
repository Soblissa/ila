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416818" w14:textId="77777777" w:rsidR="00706DDC" w:rsidRPr="00706DDC" w:rsidRDefault="00706DDC" w:rsidP="0066157D">
      <w:pPr>
        <w:rPr>
          <w:color w:val="1E3E95"/>
          <w:sz w:val="36"/>
          <w:szCs w:val="36"/>
        </w:rPr>
      </w:pPr>
      <w:r w:rsidRPr="00706DDC">
        <w:rPr>
          <w:color w:val="1E3E95"/>
          <w:sz w:val="36"/>
          <w:szCs w:val="36"/>
          <w:highlight w:val="lightGray"/>
        </w:rPr>
        <w:t xml:space="preserve">Übersicht </w:t>
      </w:r>
      <w:r w:rsidR="00F679A4" w:rsidRPr="00706DDC">
        <w:rPr>
          <w:color w:val="1E3E95"/>
          <w:sz w:val="36"/>
          <w:szCs w:val="36"/>
          <w:highlight w:val="lightGray"/>
        </w:rPr>
        <w:t>LUSD Änderungen</w:t>
      </w:r>
      <w:r w:rsidR="00DC1E15">
        <w:rPr>
          <w:color w:val="1E3E95"/>
          <w:sz w:val="36"/>
          <w:szCs w:val="36"/>
          <w:highlight w:val="lightGray"/>
        </w:rPr>
        <w:t xml:space="preserve"> </w:t>
      </w:r>
      <w:r w:rsidR="00F679A4" w:rsidRPr="00706DDC">
        <w:rPr>
          <w:color w:val="1E3E95"/>
          <w:sz w:val="36"/>
          <w:szCs w:val="36"/>
          <w:highlight w:val="lightGray"/>
        </w:rPr>
        <w:t>mit Rel</w:t>
      </w:r>
      <w:r w:rsidR="00DC1E15">
        <w:rPr>
          <w:color w:val="1E3E95"/>
          <w:sz w:val="36"/>
          <w:szCs w:val="36"/>
          <w:highlight w:val="lightGray"/>
        </w:rPr>
        <w:t>.</w:t>
      </w:r>
      <w:r w:rsidR="00F679A4" w:rsidRPr="00706DDC">
        <w:rPr>
          <w:color w:val="1E3E95"/>
          <w:sz w:val="36"/>
          <w:szCs w:val="36"/>
          <w:highlight w:val="lightGray"/>
        </w:rPr>
        <w:t>1</w:t>
      </w:r>
      <w:r w:rsidR="00FD47AB">
        <w:rPr>
          <w:color w:val="1E3E95"/>
          <w:sz w:val="36"/>
          <w:szCs w:val="36"/>
          <w:highlight w:val="lightGray"/>
        </w:rPr>
        <w:t>4</w:t>
      </w:r>
      <w:r w:rsidR="00F679A4" w:rsidRPr="00706DDC">
        <w:rPr>
          <w:color w:val="1E3E95"/>
          <w:sz w:val="36"/>
          <w:szCs w:val="36"/>
          <w:highlight w:val="lightGray"/>
        </w:rPr>
        <w:t xml:space="preserve"> </w:t>
      </w:r>
      <w:r w:rsidR="00DC1E15">
        <w:rPr>
          <w:color w:val="1E3E95"/>
          <w:sz w:val="36"/>
          <w:szCs w:val="36"/>
          <w:highlight w:val="lightGray"/>
        </w:rPr>
        <w:t xml:space="preserve">im </w:t>
      </w:r>
      <w:r w:rsidR="00FD47AB">
        <w:rPr>
          <w:color w:val="1E3E95"/>
          <w:sz w:val="36"/>
          <w:szCs w:val="36"/>
          <w:highlight w:val="lightGray"/>
        </w:rPr>
        <w:t xml:space="preserve">Dezember </w:t>
      </w:r>
      <w:r w:rsidR="00F679A4" w:rsidRPr="00706DDC">
        <w:rPr>
          <w:color w:val="1E3E95"/>
          <w:sz w:val="36"/>
          <w:szCs w:val="36"/>
          <w:highlight w:val="lightGray"/>
        </w:rPr>
        <w:t>2013</w:t>
      </w:r>
    </w:p>
    <w:p w14:paraId="084EDB3D" w14:textId="77777777" w:rsidR="007E73C3" w:rsidRDefault="009B07AD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r w:rsidRPr="009B07AD">
        <w:fldChar w:fldCharType="begin"/>
      </w:r>
      <w:r w:rsidRPr="00F679A4">
        <w:instrText xml:space="preserve"> TOC \o "1-4" \h \z \u </w:instrText>
      </w:r>
      <w:r w:rsidRPr="009B07AD">
        <w:fldChar w:fldCharType="separate"/>
      </w:r>
      <w:hyperlink w:anchor="_Toc377039284" w:history="1">
        <w:r w:rsidR="007E73C3" w:rsidRPr="004B33DF">
          <w:rPr>
            <w:rStyle w:val="Hyperlink"/>
          </w:rPr>
          <w:t>1</w:t>
        </w:r>
        <w:r w:rsidR="007E73C3"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="007E73C3" w:rsidRPr="004B33DF">
          <w:rPr>
            <w:rStyle w:val="Hyperlink"/>
          </w:rPr>
          <w:t xml:space="preserve">Neue Seite </w:t>
        </w:r>
        <w:r w:rsidR="007E73C3" w:rsidRPr="004B33DF">
          <w:rPr>
            <w:rStyle w:val="Hyperlink"/>
            <w:smallCaps/>
          </w:rPr>
          <w:t>Zeugnis erstellen</w:t>
        </w:r>
        <w:r w:rsidR="007E73C3">
          <w:rPr>
            <w:webHidden/>
          </w:rPr>
          <w:tab/>
        </w:r>
        <w:r w:rsidR="007E73C3">
          <w:rPr>
            <w:webHidden/>
          </w:rPr>
          <w:fldChar w:fldCharType="begin"/>
        </w:r>
        <w:r w:rsidR="007E73C3">
          <w:rPr>
            <w:webHidden/>
          </w:rPr>
          <w:instrText xml:space="preserve"> PAGEREF _Toc377039284 \h </w:instrText>
        </w:r>
        <w:r w:rsidR="007E73C3">
          <w:rPr>
            <w:webHidden/>
          </w:rPr>
        </w:r>
        <w:r w:rsidR="007E73C3">
          <w:rPr>
            <w:webHidden/>
          </w:rPr>
          <w:fldChar w:fldCharType="separate"/>
        </w:r>
        <w:r w:rsidR="007E73C3">
          <w:rPr>
            <w:webHidden/>
          </w:rPr>
          <w:t>2</w:t>
        </w:r>
        <w:r w:rsidR="007E73C3">
          <w:rPr>
            <w:webHidden/>
          </w:rPr>
          <w:fldChar w:fldCharType="end"/>
        </w:r>
      </w:hyperlink>
    </w:p>
    <w:p w14:paraId="543D6F7A" w14:textId="77777777" w:rsidR="007E73C3" w:rsidRDefault="007E73C3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77039285" w:history="1">
        <w:r w:rsidRPr="004B33DF">
          <w:rPr>
            <w:rStyle w:val="Hyperlink"/>
          </w:rPr>
          <w:t>2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Inaktives Personal kann wieder aktiviert werden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3EA7DA0" w14:textId="77777777" w:rsidR="007E73C3" w:rsidRDefault="007E73C3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77039286" w:history="1">
        <w:r w:rsidRPr="004B33DF">
          <w:rPr>
            <w:rStyle w:val="Hyperlink"/>
          </w:rPr>
          <w:t>3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 xml:space="preserve">Änderung der Seite  </w:t>
        </w:r>
        <w:r w:rsidRPr="004B33DF">
          <w:rPr>
            <w:rStyle w:val="Hyperlink"/>
            <w:smallCaps/>
          </w:rPr>
          <w:t xml:space="preserve">Schüler&gt;Qualifikationen – </w:t>
        </w:r>
        <w:r w:rsidRPr="004B33DF">
          <w:rPr>
            <w:rStyle w:val="Hyperlink"/>
          </w:rPr>
          <w:t>Bereich  Schulabschlüsse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5E248F3" w14:textId="77777777" w:rsidR="007E73C3" w:rsidRDefault="007E73C3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77039287" w:history="1">
        <w:r w:rsidRPr="004B33DF">
          <w:rPr>
            <w:rStyle w:val="Hyperlink"/>
          </w:rPr>
          <w:t>4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Automatische Zuweisung von Abschlüssen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5158CB6" w14:textId="77777777" w:rsidR="007E73C3" w:rsidRDefault="007E73C3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77039288" w:history="1">
        <w:r w:rsidRPr="004B33DF">
          <w:rPr>
            <w:rStyle w:val="Hyperlink"/>
          </w:rPr>
          <w:t>5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Änderungen im Zusammenhang mit Ganztagsangeboten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6C3F451" w14:textId="77777777" w:rsidR="007E73C3" w:rsidRDefault="007E73C3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377039289" w:history="1">
        <w:r w:rsidRPr="004B33DF">
          <w:rPr>
            <w:rStyle w:val="Hyperlink"/>
          </w:rPr>
          <w:t>5.1</w:t>
        </w:r>
        <w:r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 xml:space="preserve">Neue Felder in den </w:t>
        </w:r>
        <w:r w:rsidRPr="004B33DF">
          <w:rPr>
            <w:rStyle w:val="Hyperlink"/>
            <w:rFonts w:eastAsiaTheme="minorHAnsi"/>
            <w:smallCaps/>
          </w:rPr>
          <w:t>Schulstammdaten</w:t>
        </w:r>
        <w:r w:rsidRPr="004B33DF">
          <w:rPr>
            <w:rStyle w:val="Hyperlink"/>
          </w:rPr>
          <w:t xml:space="preserve"> zum Ganztagsangebot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68084DD" w14:textId="77777777" w:rsidR="007E73C3" w:rsidRDefault="007E73C3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377039290" w:history="1">
        <w:r w:rsidRPr="004B33DF">
          <w:rPr>
            <w:rStyle w:val="Hyperlink"/>
          </w:rPr>
          <w:t>5.2</w:t>
        </w:r>
        <w:r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Kennzeichnung des Ganztagsangebotes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B761064" w14:textId="77777777" w:rsidR="007E73C3" w:rsidRDefault="007E73C3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377039291" w:history="1">
        <w:r w:rsidRPr="004B33DF">
          <w:rPr>
            <w:rStyle w:val="Hyperlink"/>
          </w:rPr>
          <w:t>5.3</w:t>
        </w:r>
        <w:r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 xml:space="preserve">Neue Felder im Dialogfenster </w:t>
        </w:r>
        <w:r w:rsidRPr="004B33DF">
          <w:rPr>
            <w:rStyle w:val="Hyperlink"/>
            <w:b/>
          </w:rPr>
          <w:t>Betreuungsangebot bearbeiten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B5F9AC7" w14:textId="77777777" w:rsidR="007E73C3" w:rsidRDefault="007E73C3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377039292" w:history="1">
        <w:r w:rsidRPr="004B33DF">
          <w:rPr>
            <w:rStyle w:val="Hyperlink"/>
          </w:rPr>
          <w:t>5.4</w:t>
        </w:r>
        <w:r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 xml:space="preserve">Änderungen im Dialogfenster </w:t>
        </w:r>
        <w:r w:rsidRPr="004B33DF">
          <w:rPr>
            <w:rStyle w:val="Hyperlink"/>
            <w:b/>
          </w:rPr>
          <w:t>Kurs bearbeiten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DC1A4F3" w14:textId="77777777" w:rsidR="007E73C3" w:rsidRDefault="007E73C3">
      <w:pPr>
        <w:pStyle w:val="Verzeichnis4"/>
        <w:rPr>
          <w:rFonts w:asciiTheme="minorHAnsi" w:eastAsiaTheme="minorEastAsia" w:hAnsiTheme="minorHAnsi"/>
          <w:sz w:val="22"/>
          <w:lang w:eastAsia="de-DE"/>
        </w:rPr>
      </w:pPr>
      <w:hyperlink w:anchor="_Toc377039293" w:history="1">
        <w:r w:rsidRPr="004B33DF">
          <w:rPr>
            <w:rStyle w:val="Hyperlink"/>
          </w:rPr>
          <w:t>5.4.1</w:t>
        </w:r>
        <w:r>
          <w:rPr>
            <w:rFonts w:asciiTheme="minorHAnsi" w:eastAsiaTheme="minorEastAsia" w:hAnsiTheme="minorHAnsi"/>
            <w:sz w:val="22"/>
            <w:lang w:eastAsia="de-DE"/>
          </w:rPr>
          <w:tab/>
        </w:r>
        <w:r w:rsidRPr="004B33DF">
          <w:rPr>
            <w:rStyle w:val="Hyperlink"/>
          </w:rPr>
          <w:t>Verbindliche Themen für Ganztagsangebote: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8E1E441" w14:textId="77777777" w:rsidR="007E73C3" w:rsidRDefault="007E73C3">
      <w:pPr>
        <w:pStyle w:val="Verzeichnis4"/>
        <w:rPr>
          <w:rFonts w:asciiTheme="minorHAnsi" w:eastAsiaTheme="minorEastAsia" w:hAnsiTheme="minorHAnsi"/>
          <w:sz w:val="22"/>
          <w:lang w:eastAsia="de-DE"/>
        </w:rPr>
      </w:pPr>
      <w:hyperlink w:anchor="_Toc377039294" w:history="1">
        <w:r w:rsidRPr="004B33DF">
          <w:rPr>
            <w:rStyle w:val="Hyperlink"/>
          </w:rPr>
          <w:t>5.4.2</w:t>
        </w:r>
        <w:r>
          <w:rPr>
            <w:rFonts w:asciiTheme="minorHAnsi" w:eastAsiaTheme="minorEastAsia" w:hAnsiTheme="minorHAnsi"/>
            <w:sz w:val="22"/>
            <w:lang w:eastAsia="de-DE"/>
          </w:rPr>
          <w:tab/>
        </w:r>
        <w:r w:rsidRPr="004B33DF">
          <w:rPr>
            <w:rStyle w:val="Hyperlink"/>
          </w:rPr>
          <w:t>Kursart Z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CFE739F" w14:textId="77777777" w:rsidR="007E73C3" w:rsidRDefault="007E73C3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77039295" w:history="1">
        <w:r w:rsidRPr="004B33DF">
          <w:rPr>
            <w:rStyle w:val="Hyperlink"/>
          </w:rPr>
          <w:t>6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Aufnahme der Mittelstufenschule in die HR-Abschlüsse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8A664B8" w14:textId="77777777" w:rsidR="007E73C3" w:rsidRDefault="007E73C3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77039296" w:history="1">
        <w:r w:rsidRPr="004B33DF">
          <w:rPr>
            <w:rStyle w:val="Hyperlink"/>
          </w:rPr>
          <w:t>7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Aufnahme neuer BGYM-Schulformen in das Abitur  und den Belegungstest und Änderungen an den Regelwerken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272A508" w14:textId="77777777" w:rsidR="007E73C3" w:rsidRDefault="007E73C3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77039297" w:history="1">
        <w:r w:rsidRPr="004B33DF">
          <w:rPr>
            <w:rStyle w:val="Hyperlink"/>
          </w:rPr>
          <w:t>8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Kursdifferenzierung für alle betroffenen Schulformen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3321AF8" w14:textId="77777777" w:rsidR="007E73C3" w:rsidRDefault="007E73C3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77039298" w:history="1">
        <w:r w:rsidRPr="004B33DF">
          <w:rPr>
            <w:rStyle w:val="Hyperlink"/>
          </w:rPr>
          <w:t>9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Neue Zeugnisse und Zeugnisänderungen  in den beruflichen Schulformen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44167B3" w14:textId="77777777" w:rsidR="007E73C3" w:rsidRDefault="007E73C3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77039299" w:history="1">
        <w:r w:rsidRPr="004B33DF">
          <w:rPr>
            <w:rStyle w:val="Hyperlink"/>
          </w:rPr>
          <w:t>10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Änderungen im Bereich Extras &gt; Berichtsverwaltung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_Toc377039299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C33FC11" w14:textId="77777777" w:rsidR="007E73C3" w:rsidRDefault="007E73C3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377039300" w:history="1">
        <w:r w:rsidRPr="004B33DF">
          <w:rPr>
            <w:rStyle w:val="Hyperlink"/>
          </w:rPr>
          <w:t>10.1</w:t>
        </w:r>
        <w:r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Neuer Bericht Sonderpädagogische Förderungen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_Toc377039300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15A014C" w14:textId="77777777" w:rsidR="007E73C3" w:rsidRDefault="007E73C3">
      <w:pPr>
        <w:pStyle w:val="Verzeichnis3"/>
        <w:rPr>
          <w:rFonts w:asciiTheme="minorHAnsi" w:eastAsiaTheme="minorEastAsia" w:hAnsiTheme="minorHAnsi" w:cstheme="minorBidi"/>
          <w:bCs w:val="0"/>
          <w:color w:val="auto"/>
          <w:sz w:val="22"/>
          <w:lang w:eastAsia="de-DE"/>
        </w:rPr>
      </w:pPr>
      <w:hyperlink w:anchor="_Toc377039301" w:history="1">
        <w:r w:rsidRPr="004B33DF">
          <w:rPr>
            <w:rStyle w:val="Hyperlink"/>
          </w:rPr>
          <w:t>10.2</w:t>
        </w:r>
        <w:r>
          <w:rPr>
            <w:rFonts w:asciiTheme="minorHAnsi" w:eastAsiaTheme="minorEastAsia" w:hAnsiTheme="minorHAnsi" w:cstheme="minorBidi"/>
            <w:bCs w:val="0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Änderung der Berichte zu Abgängern und Abschlüssen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4F0BAD2" w14:textId="77777777" w:rsidR="007E73C3" w:rsidRDefault="007E73C3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77039302" w:history="1">
        <w:r w:rsidRPr="004B33DF">
          <w:rPr>
            <w:rStyle w:val="Hyperlink"/>
          </w:rPr>
          <w:t>11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SAP-LUSD-Schnittstelle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_Toc377039302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23BC7A8" w14:textId="77777777" w:rsidR="007E73C3" w:rsidRDefault="007E73C3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77039303" w:history="1">
        <w:r w:rsidRPr="004B33DF">
          <w:rPr>
            <w:rStyle w:val="Hyperlink"/>
          </w:rPr>
          <w:t>12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Neue ENC-Version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_Toc377039303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A6748CF" w14:textId="77777777" w:rsidR="007E73C3" w:rsidRDefault="007E73C3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77039304" w:history="1">
        <w:r w:rsidRPr="004B33DF">
          <w:rPr>
            <w:rStyle w:val="Hyperlink"/>
          </w:rPr>
          <w:t>13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Änderung bei der Schülersuche und Kurssuche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_Toc377039304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760D955" w14:textId="77777777" w:rsidR="007E73C3" w:rsidRDefault="007E73C3">
      <w:pPr>
        <w:pStyle w:val="Verzeichnis2"/>
        <w:rPr>
          <w:rFonts w:asciiTheme="minorHAnsi" w:eastAsiaTheme="minorEastAsia" w:hAnsiTheme="minorHAnsi"/>
          <w:color w:val="auto"/>
          <w:sz w:val="22"/>
          <w:lang w:eastAsia="de-DE"/>
        </w:rPr>
      </w:pPr>
      <w:hyperlink w:anchor="_Toc377039305" w:history="1">
        <w:r w:rsidRPr="004B33DF">
          <w:rPr>
            <w:rStyle w:val="Hyperlink"/>
          </w:rPr>
          <w:t>14</w:t>
        </w:r>
        <w:r>
          <w:rPr>
            <w:rFonts w:asciiTheme="minorHAnsi" w:eastAsiaTheme="minorEastAsia" w:hAnsiTheme="minorHAnsi"/>
            <w:color w:val="auto"/>
            <w:sz w:val="22"/>
            <w:lang w:eastAsia="de-DE"/>
          </w:rPr>
          <w:tab/>
        </w:r>
        <w:r w:rsidRPr="004B33DF">
          <w:rPr>
            <w:rStyle w:val="Hyperlink"/>
          </w:rPr>
          <w:t>Datumseingaben in Feldern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_Toc377039305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E41682E" w14:textId="77777777" w:rsidR="003E5EB6" w:rsidRDefault="009B07AD" w:rsidP="009D185B">
      <w:pPr>
        <w:pStyle w:val="LDTextinhalt"/>
        <w:rPr>
          <w:noProof/>
        </w:rPr>
      </w:pPr>
      <w:r w:rsidRPr="009B07AD">
        <w:rPr>
          <w:noProof/>
        </w:rPr>
        <w:fldChar w:fldCharType="end"/>
      </w:r>
    </w:p>
    <w:p w14:paraId="7E41682F" w14:textId="77777777" w:rsidR="00FD47AB" w:rsidRDefault="00FD47AB" w:rsidP="00FD47AB"/>
    <w:p w14:paraId="7E416830" w14:textId="77777777" w:rsidR="009233BF" w:rsidRDefault="009233BF" w:rsidP="00FD47AB"/>
    <w:p w14:paraId="7E416832" w14:textId="77777777" w:rsidR="00FD47AB" w:rsidRDefault="00CC4182" w:rsidP="00F4536E">
      <w:pPr>
        <w:pStyle w:val="berschrift2"/>
      </w:pPr>
      <w:bookmarkStart w:id="0" w:name="_Toc377039284"/>
      <w:r>
        <w:t xml:space="preserve">Neue Seite </w:t>
      </w:r>
      <w:r w:rsidR="00FD47AB" w:rsidRPr="00F4536E">
        <w:rPr>
          <w:smallCaps/>
        </w:rPr>
        <w:t>Zeugnis</w:t>
      </w:r>
      <w:r w:rsidRPr="00F4536E">
        <w:rPr>
          <w:smallCaps/>
        </w:rPr>
        <w:t xml:space="preserve"> erstellen</w:t>
      </w:r>
      <w:bookmarkEnd w:id="0"/>
    </w:p>
    <w:p w14:paraId="7E416833" w14:textId="77777777" w:rsidR="00AA3AD3" w:rsidRDefault="00AA3AD3" w:rsidP="009D185B">
      <w:pPr>
        <w:pStyle w:val="LDTextinhalt"/>
      </w:pPr>
      <w:r>
        <w:t xml:space="preserve">Statt der bisherigen Seiten </w:t>
      </w:r>
      <w:r w:rsidRPr="00DC1E15">
        <w:rPr>
          <w:rStyle w:val="LDMenpunkt"/>
        </w:rPr>
        <w:t>Zeugniszuweisung</w:t>
      </w:r>
      <w:r>
        <w:t xml:space="preserve">, </w:t>
      </w:r>
      <w:r w:rsidRPr="00DC1E15">
        <w:rPr>
          <w:rStyle w:val="LDMenpunkt"/>
        </w:rPr>
        <w:t>Zeugniserstellung</w:t>
      </w:r>
      <w:r>
        <w:t xml:space="preserve">, </w:t>
      </w:r>
      <w:r w:rsidRPr="00DC1E15">
        <w:rPr>
          <w:rStyle w:val="LDMenpunkt"/>
        </w:rPr>
        <w:t>Zeugnisabruf</w:t>
      </w:r>
      <w:r>
        <w:t xml:space="preserve"> gibt es nur noch die Seite </w:t>
      </w:r>
      <w:r w:rsidRPr="00DC1E15">
        <w:rPr>
          <w:rStyle w:val="LDMenpunkt"/>
        </w:rPr>
        <w:t xml:space="preserve">Zeugnis </w:t>
      </w:r>
      <w:r>
        <w:rPr>
          <w:rStyle w:val="LDMenpunkt"/>
        </w:rPr>
        <w:t xml:space="preserve"> </w:t>
      </w:r>
      <w:r w:rsidRPr="00DC1E15">
        <w:rPr>
          <w:rStyle w:val="LDMenpunkt"/>
        </w:rPr>
        <w:t>erstellen</w:t>
      </w:r>
      <w:r>
        <w:t xml:space="preserve"> mit den Registern </w:t>
      </w:r>
      <w:r w:rsidRPr="00AA3AD3">
        <w:rPr>
          <w:rStyle w:val="LDRegister"/>
        </w:rPr>
        <w:t>Zeugnis zuweisen</w:t>
      </w:r>
      <w:r>
        <w:t xml:space="preserve">, </w:t>
      </w:r>
      <w:r w:rsidRPr="00AA3AD3">
        <w:rPr>
          <w:rStyle w:val="LDRegister"/>
        </w:rPr>
        <w:t>Zeugnis generi</w:t>
      </w:r>
      <w:r w:rsidRPr="00CC4182">
        <w:rPr>
          <w:rStyle w:val="LDRegister"/>
        </w:rPr>
        <w:t>eren</w:t>
      </w:r>
      <w:r>
        <w:t xml:space="preserve"> und </w:t>
      </w:r>
      <w:r w:rsidRPr="00AA3AD3">
        <w:rPr>
          <w:rStyle w:val="LDRegister"/>
        </w:rPr>
        <w:t>Zeugnis abrufen</w:t>
      </w:r>
      <w:r w:rsidRPr="00AA3AD3">
        <w:t>.</w:t>
      </w:r>
    </w:p>
    <w:p w14:paraId="7E416834" w14:textId="77777777" w:rsidR="009233BF" w:rsidRPr="00AA3AD3" w:rsidRDefault="009233BF" w:rsidP="009D185B">
      <w:pPr>
        <w:pStyle w:val="LDTextinhalt"/>
      </w:pPr>
      <w:r>
        <w:t>Folgende Funktionen und Informationen sind neu</w:t>
      </w:r>
    </w:p>
    <w:p w14:paraId="7E416835" w14:textId="77777777" w:rsidR="00FD47AB" w:rsidRDefault="00FD47AB" w:rsidP="009233BF">
      <w:pPr>
        <w:pStyle w:val="LDAuflistungHandlungen"/>
      </w:pPr>
      <w:r>
        <w:t>D</w:t>
      </w:r>
      <w:r w:rsidR="00AA3AD3">
        <w:t xml:space="preserve">as Ergebnis der Suche wird beim </w:t>
      </w:r>
      <w:r>
        <w:t>Wechsel des Re</w:t>
      </w:r>
      <w:r w:rsidR="00AA3AD3">
        <w:t xml:space="preserve">gisters </w:t>
      </w:r>
      <w:r>
        <w:t xml:space="preserve">übernommen, so dass </w:t>
      </w:r>
      <w:r w:rsidR="00AA3AD3">
        <w:t xml:space="preserve">Sie </w:t>
      </w:r>
      <w:r>
        <w:t xml:space="preserve">z.B. </w:t>
      </w:r>
      <w:r w:rsidR="00AA3AD3">
        <w:t xml:space="preserve">einer Klasse </w:t>
      </w:r>
      <w:r>
        <w:t>Zeugnisse zu</w:t>
      </w:r>
      <w:r w:rsidR="00AA3AD3">
        <w:t xml:space="preserve">weisen und </w:t>
      </w:r>
      <w:r>
        <w:t>sofort</w:t>
      </w:r>
      <w:r w:rsidR="00AA3AD3">
        <w:t xml:space="preserve">, </w:t>
      </w:r>
      <w:r>
        <w:t>ohne erneute Suche</w:t>
      </w:r>
      <w:r w:rsidR="00AA3AD3">
        <w:t xml:space="preserve">, </w:t>
      </w:r>
      <w:r>
        <w:t>generier</w:t>
      </w:r>
      <w:r w:rsidR="00AA3AD3">
        <w:t xml:space="preserve">en und abrufen </w:t>
      </w:r>
      <w:r>
        <w:t>können.</w:t>
      </w:r>
    </w:p>
    <w:p w14:paraId="7E416836" w14:textId="77777777" w:rsidR="00AA3AD3" w:rsidRDefault="00AA3AD3" w:rsidP="009233BF">
      <w:pPr>
        <w:pStyle w:val="LDAuflistungHandlungen"/>
      </w:pPr>
      <w:r>
        <w:t xml:space="preserve">Der neue Statuswert </w:t>
      </w:r>
      <w:r>
        <w:rPr>
          <w:noProof/>
          <w:lang w:eastAsia="de-DE"/>
        </w:rPr>
        <w:drawing>
          <wp:inline distT="0" distB="0" distL="0" distR="0" wp14:anchorId="7E4168C0" wp14:editId="7E4168C1">
            <wp:extent cx="114300" cy="114300"/>
            <wp:effectExtent l="0" t="0" r="0" b="0"/>
            <wp:docPr id="76" name="Grafik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ierunggelb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kennzeichnet Schüler, denen ein Abgangs- oder Abschlusszeugnis, aber kein Abschluss zugewiesen wurde.</w:t>
      </w:r>
    </w:p>
    <w:p w14:paraId="7E416837" w14:textId="77777777" w:rsidR="00FD47AB" w:rsidRDefault="00FD47AB" w:rsidP="009233BF">
      <w:pPr>
        <w:pStyle w:val="LDAuflistungHandlungen"/>
      </w:pPr>
      <w:r>
        <w:t>In der Tabelle werden jetzt die jeweils letzten Abschlüsse der Schüler angezeigt, so dass klar ist, welche Abschlüsse noch zugewiesen werden müssen.</w:t>
      </w:r>
    </w:p>
    <w:p w14:paraId="7E416838" w14:textId="77777777" w:rsidR="00A210F8" w:rsidRDefault="00FD47AB" w:rsidP="009233BF">
      <w:pPr>
        <w:pStyle w:val="LDAuflistungHandlungen"/>
      </w:pPr>
      <w:r>
        <w:t xml:space="preserve">Im Unterdialog zur Zuweisung können </w:t>
      </w:r>
      <w:r w:rsidR="00A210F8">
        <w:t>Sie gezielt und unabhängig voneinander folgende Daten bearbeiten:</w:t>
      </w:r>
    </w:p>
    <w:p w14:paraId="7E416839" w14:textId="77777777" w:rsidR="00A210F8" w:rsidRDefault="00FD47AB" w:rsidP="009233BF">
      <w:pPr>
        <w:pStyle w:val="LDAuflistungzweiteEbene"/>
      </w:pPr>
      <w:r>
        <w:t xml:space="preserve">Zeugnisse, Abschlüsse (in beruflichen Schulen zwei), </w:t>
      </w:r>
    </w:p>
    <w:p w14:paraId="7E41683A" w14:textId="77777777" w:rsidR="00A210F8" w:rsidRDefault="00FD47AB" w:rsidP="009233BF">
      <w:pPr>
        <w:pStyle w:val="LDAuflistungzweiteEbene"/>
      </w:pPr>
      <w:r>
        <w:t>Eignung (neu)</w:t>
      </w:r>
    </w:p>
    <w:p w14:paraId="7E41683B" w14:textId="77777777" w:rsidR="00A210F8" w:rsidRDefault="00FD47AB" w:rsidP="009233BF">
      <w:pPr>
        <w:pStyle w:val="LDAuflistungzweiteEbene"/>
      </w:pPr>
      <w:r>
        <w:t xml:space="preserve">Konfessionsdruck im Abiturzeugnis </w:t>
      </w:r>
      <w:r w:rsidR="00A210F8">
        <w:t>(nur für die Oberstufe)</w:t>
      </w:r>
    </w:p>
    <w:p w14:paraId="7E41683C" w14:textId="77777777" w:rsidR="00FD47AB" w:rsidRDefault="00FD47AB" w:rsidP="00CD0C8C">
      <w:pPr>
        <w:pStyle w:val="LDHinweis"/>
      </w:pPr>
      <w:r>
        <w:t xml:space="preserve">Die neue Funktionsweise der Seite wird in der </w:t>
      </w:r>
      <w:r w:rsidRPr="000867A3">
        <w:rPr>
          <w:bCs/>
          <w:color w:val="000000"/>
        </w:rPr>
        <w:t>LUSD-Hilfe</w:t>
      </w:r>
      <w:r>
        <w:t xml:space="preserve"> beschrieben.</w:t>
      </w:r>
      <w:r w:rsidR="00A210F8">
        <w:br/>
        <w:t xml:space="preserve">Klicken Sie hierfür auf der Webseite </w:t>
      </w:r>
      <w:r w:rsidR="00A210F8" w:rsidRPr="000867A3">
        <w:rPr>
          <w:rStyle w:val="LDMenpunkt"/>
        </w:rPr>
        <w:t>Zeugnis</w:t>
      </w:r>
      <w:r w:rsidR="000867A3" w:rsidRPr="000867A3">
        <w:rPr>
          <w:rStyle w:val="LDMenpunkt"/>
        </w:rPr>
        <w:t xml:space="preserve"> erstellen</w:t>
      </w:r>
      <w:r w:rsidR="000867A3">
        <w:t xml:space="preserve"> </w:t>
      </w:r>
      <w:r w:rsidR="00CC4182">
        <w:t xml:space="preserve">rechts oben auf </w:t>
      </w:r>
      <w:r w:rsidR="00CC4182" w:rsidRPr="00CC4182">
        <w:rPr>
          <w:rStyle w:val="LDBereichTabelle"/>
        </w:rPr>
        <w:t>Hilfe</w:t>
      </w:r>
      <w:r w:rsidR="00A210F8">
        <w:t xml:space="preserve"> </w:t>
      </w:r>
    </w:p>
    <w:p w14:paraId="7E41683D" w14:textId="77777777" w:rsidR="00CC4182" w:rsidRDefault="00CC4182" w:rsidP="00CC4182">
      <w:pPr>
        <w:pStyle w:val="LDTextinhalteingerckt"/>
      </w:pPr>
      <w:r>
        <w:rPr>
          <w:lang w:eastAsia="de-DE"/>
        </w:rPr>
        <w:drawing>
          <wp:inline distT="0" distB="0" distL="0" distR="0" wp14:anchorId="7E4168C2" wp14:editId="7E4168C3">
            <wp:extent cx="5040000" cy="3333600"/>
            <wp:effectExtent l="19050" t="19050" r="27305" b="19685"/>
            <wp:docPr id="77" name="Grafik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3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41683E" w14:textId="77777777" w:rsidR="00CC4182" w:rsidRDefault="00CC4182" w:rsidP="00CC4182">
      <w:pPr>
        <w:pStyle w:val="LDBildunterschrift"/>
      </w:pPr>
      <w:r>
        <w:t xml:space="preserve">Abb. </w:t>
      </w:r>
      <w:r w:rsidR="00DC0330">
        <w:fldChar w:fldCharType="begin"/>
      </w:r>
      <w:r w:rsidR="00DC0330">
        <w:instrText xml:space="preserve"> SEQ Abb. \* ARABIC </w:instrText>
      </w:r>
      <w:r w:rsidR="00DC0330">
        <w:fldChar w:fldCharType="separate"/>
      </w:r>
      <w:r w:rsidR="0079772C">
        <w:rPr>
          <w:noProof/>
        </w:rPr>
        <w:t>1</w:t>
      </w:r>
      <w:r w:rsidR="00DC0330">
        <w:rPr>
          <w:noProof/>
        </w:rPr>
        <w:fldChar w:fldCharType="end"/>
      </w:r>
      <w:r>
        <w:t xml:space="preserve"> </w:t>
      </w:r>
      <w:r w:rsidR="009F7754">
        <w:tab/>
      </w:r>
      <w:r>
        <w:t xml:space="preserve">Neue Webseite </w:t>
      </w:r>
      <w:r w:rsidRPr="00DD42D5">
        <w:rPr>
          <w:rStyle w:val="LDMenpunkt"/>
        </w:rPr>
        <w:t>Zeugnis erstellen</w:t>
      </w:r>
    </w:p>
    <w:p w14:paraId="7E41683F" w14:textId="77777777" w:rsidR="00FD47AB" w:rsidRDefault="00FD47AB" w:rsidP="00CC4182">
      <w:pPr>
        <w:pStyle w:val="LDBildunterschrift"/>
      </w:pPr>
      <w:r>
        <w:br w:type="page"/>
      </w:r>
    </w:p>
    <w:p w14:paraId="5A7AA1BC" w14:textId="297D01BD" w:rsidR="007E73C3" w:rsidRDefault="007E73C3" w:rsidP="009D185B">
      <w:pPr>
        <w:pStyle w:val="berschrift2"/>
      </w:pPr>
      <w:bookmarkStart w:id="1" w:name="_Toc377039285"/>
      <w:r>
        <w:lastRenderedPageBreak/>
        <w:t>Inaktives Personal kann wieder aktiviert werden</w:t>
      </w:r>
      <w:bookmarkEnd w:id="1"/>
    </w:p>
    <w:p w14:paraId="6E6B6282" w14:textId="43403B56" w:rsidR="007E73C3" w:rsidRPr="007E73C3" w:rsidRDefault="007E73C3" w:rsidP="007E73C3">
      <w:pPr>
        <w:pStyle w:val="LDTextinhalt"/>
      </w:pPr>
      <w:r>
        <w:t xml:space="preserve">Auf der </w:t>
      </w:r>
      <w:r>
        <w:rPr>
          <w:rFonts w:cs="Arial"/>
        </w:rPr>
        <w:t xml:space="preserve">Webseite </w:t>
      </w:r>
      <w:r w:rsidRPr="007E73C3">
        <w:rPr>
          <w:rStyle w:val="LDMenpunkt"/>
        </w:rPr>
        <w:t>Schule &gt; Personal &gt; Personal bearbeiten</w:t>
      </w:r>
      <w:r>
        <w:rPr>
          <w:rStyle w:val="LDMenpunkt"/>
        </w:rPr>
        <w:t xml:space="preserve"> </w:t>
      </w:r>
      <w:r w:rsidRPr="007E73C3">
        <w:t xml:space="preserve">können </w:t>
      </w:r>
      <w:r>
        <w:t>Sie inaktives Personal wieder aktivieren.</w:t>
      </w:r>
    </w:p>
    <w:p w14:paraId="7E416840" w14:textId="77777777" w:rsidR="00FD47AB" w:rsidRPr="000300AC" w:rsidRDefault="00FD47AB" w:rsidP="009D185B">
      <w:pPr>
        <w:pStyle w:val="berschrift2"/>
      </w:pPr>
      <w:bookmarkStart w:id="2" w:name="_Toc377039286"/>
      <w:r w:rsidRPr="000300AC">
        <w:t>Änderung der</w:t>
      </w:r>
      <w:r w:rsidR="009F7754">
        <w:t xml:space="preserve"> </w:t>
      </w:r>
      <w:r w:rsidRPr="000300AC">
        <w:t xml:space="preserve">Seite </w:t>
      </w:r>
      <w:r w:rsidR="00F4536E">
        <w:br/>
      </w:r>
      <w:r w:rsidRPr="009F7754">
        <w:rPr>
          <w:smallCaps/>
        </w:rPr>
        <w:t>Schüler&gt;Qualifikationen</w:t>
      </w:r>
      <w:r w:rsidR="009F7754">
        <w:rPr>
          <w:smallCaps/>
        </w:rPr>
        <w:t xml:space="preserve"> – </w:t>
      </w:r>
      <w:r w:rsidR="009F7754">
        <w:t>B</w:t>
      </w:r>
      <w:r w:rsidR="009F7754" w:rsidRPr="009F7754">
        <w:t xml:space="preserve">ereich </w:t>
      </w:r>
      <w:r w:rsidRPr="000300AC">
        <w:t xml:space="preserve"> Schulabschlüsse</w:t>
      </w:r>
      <w:bookmarkEnd w:id="2"/>
    </w:p>
    <w:p w14:paraId="7E416841" w14:textId="77777777" w:rsidR="009F7754" w:rsidRDefault="00FD47AB" w:rsidP="00FD47AB">
      <w:r>
        <w:t xml:space="preserve">Schulabschlüsse sind jetzt zusätzlich einer Schule und einem Halbjahr </w:t>
      </w:r>
      <w:r w:rsidR="00F4536E">
        <w:t xml:space="preserve">zugeordnet. </w:t>
      </w:r>
      <w:r w:rsidR="00707A32">
        <w:t xml:space="preserve">Das Halbjahr </w:t>
      </w:r>
      <w:r>
        <w:t xml:space="preserve">wird automatisch über die Datumseingabe geregelt. </w:t>
      </w:r>
      <w:r w:rsidR="00707A32">
        <w:t>Die zugeordnete Schule, die den Abschluss vergibt, kann ausgewählt werden. Voreingestellt ist die aktive Schule.</w:t>
      </w:r>
    </w:p>
    <w:p w14:paraId="7E416842" w14:textId="77777777" w:rsidR="009F7754" w:rsidRDefault="009F7754" w:rsidP="00FD47AB">
      <w:r>
        <w:t xml:space="preserve">Ein Schüler kann </w:t>
      </w:r>
      <w:r w:rsidR="00FD47AB">
        <w:t xml:space="preserve">pro Schule, Halbjahr und Schulform </w:t>
      </w:r>
    </w:p>
    <w:p w14:paraId="7E416843" w14:textId="77777777" w:rsidR="009F7754" w:rsidRDefault="009F7754" w:rsidP="009F7754">
      <w:pPr>
        <w:pStyle w:val="LDAuflistungHandlungen"/>
      </w:pPr>
      <w:r w:rsidRPr="00F4536E">
        <w:rPr>
          <w:b/>
          <w:bCs/>
          <w:color w:val="000000"/>
        </w:rPr>
        <w:t>an beruflichen Schulen</w:t>
      </w:r>
      <w:r>
        <w:t xml:space="preserve"> </w:t>
      </w:r>
      <w:r w:rsidR="00FD47AB" w:rsidRPr="00767639">
        <w:rPr>
          <w:rStyle w:val="LDRegister"/>
        </w:rPr>
        <w:t>zwei Abschlüsse</w:t>
      </w:r>
      <w:r w:rsidR="00FD47AB">
        <w:t xml:space="preserve"> erhalten</w:t>
      </w:r>
      <w:r>
        <w:t>.</w:t>
      </w:r>
    </w:p>
    <w:p w14:paraId="7E416844" w14:textId="77777777" w:rsidR="009F7754" w:rsidRDefault="009F7754" w:rsidP="009F7754">
      <w:pPr>
        <w:pStyle w:val="LDAuflistungHandlungen"/>
      </w:pPr>
      <w:r w:rsidRPr="00F4536E">
        <w:rPr>
          <w:b/>
          <w:bCs/>
          <w:color w:val="000000"/>
        </w:rPr>
        <w:t>a</w:t>
      </w:r>
      <w:r w:rsidR="00FD47AB" w:rsidRPr="00F4536E">
        <w:rPr>
          <w:b/>
          <w:bCs/>
          <w:color w:val="000000"/>
        </w:rPr>
        <w:t>n allgemeinbildenden Schulen</w:t>
      </w:r>
      <w:r w:rsidR="00FD47AB">
        <w:t xml:space="preserve"> </w:t>
      </w:r>
      <w:r w:rsidR="00FD47AB" w:rsidRPr="00767639">
        <w:rPr>
          <w:rStyle w:val="LDRegister"/>
        </w:rPr>
        <w:t>nur einen Abschluss</w:t>
      </w:r>
      <w:r>
        <w:t xml:space="preserve"> erhalten.</w:t>
      </w:r>
    </w:p>
    <w:p w14:paraId="7E416846" w14:textId="77777777" w:rsidR="00FD47AB" w:rsidRDefault="009F7754" w:rsidP="00FD47AB">
      <w:r>
        <w:t xml:space="preserve">Ein Abschluss kann </w:t>
      </w:r>
      <w:r w:rsidR="00707A32">
        <w:t xml:space="preserve">für einen Schüler </w:t>
      </w:r>
      <w:r>
        <w:t xml:space="preserve">grundsätzlich nur einmal vergeben werden. Ausnahmen sind die Abschlüsse </w:t>
      </w:r>
      <w:r w:rsidR="00FD47AB" w:rsidRPr="009F7754">
        <w:rPr>
          <w:rStyle w:val="LDMeneintrag"/>
        </w:rPr>
        <w:t>Abbruch</w:t>
      </w:r>
      <w:r w:rsidR="00FD47AB">
        <w:t xml:space="preserve">, </w:t>
      </w:r>
      <w:r w:rsidR="00FD47AB" w:rsidRPr="009F7754">
        <w:rPr>
          <w:rStyle w:val="LDMeneintrag"/>
        </w:rPr>
        <w:t>kein Abschluss</w:t>
      </w:r>
      <w:r w:rsidR="00FD47AB">
        <w:t xml:space="preserve"> und </w:t>
      </w:r>
      <w:r w:rsidR="00FD47AB" w:rsidRPr="009F7754">
        <w:rPr>
          <w:rStyle w:val="LDMeneintrag"/>
        </w:rPr>
        <w:t>Abschluss</w:t>
      </w:r>
      <w:r w:rsidR="00FD47AB">
        <w:t xml:space="preserve"> (</w:t>
      </w:r>
      <w:r w:rsidR="00707A32">
        <w:t xml:space="preserve">dieser </w:t>
      </w:r>
      <w:r w:rsidR="00FD47AB">
        <w:t>nur an BS)</w:t>
      </w:r>
      <w:r>
        <w:t>.</w:t>
      </w:r>
      <w:r w:rsidR="00FD47AB">
        <w:t xml:space="preserve"> </w:t>
      </w:r>
    </w:p>
    <w:p w14:paraId="7E416847" w14:textId="77777777" w:rsidR="009F7754" w:rsidRDefault="00FD47AB" w:rsidP="009F7754">
      <w:pPr>
        <w:pStyle w:val="LDTextinhalteingerckt"/>
      </w:pPr>
      <w:r>
        <w:rPr>
          <w:lang w:eastAsia="de-DE"/>
        </w:rPr>
        <w:drawing>
          <wp:inline distT="0" distB="0" distL="0" distR="0" wp14:anchorId="7E4168C4" wp14:editId="7E4168C5">
            <wp:extent cx="5040000" cy="3106800"/>
            <wp:effectExtent l="19050" t="19050" r="27305" b="17780"/>
            <wp:docPr id="5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1068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E416848" w14:textId="77777777" w:rsidR="00FD47AB" w:rsidRDefault="009F7754" w:rsidP="009F7754">
      <w:pPr>
        <w:pStyle w:val="LDBildunterschrift"/>
      </w:pPr>
      <w:r>
        <w:t xml:space="preserve">Abb. </w:t>
      </w:r>
      <w:r w:rsidR="00DC0330">
        <w:fldChar w:fldCharType="begin"/>
      </w:r>
      <w:r w:rsidR="00DC0330">
        <w:instrText xml:space="preserve"> SEQ Abb. \* ARABIC </w:instrText>
      </w:r>
      <w:r w:rsidR="00DC0330">
        <w:fldChar w:fldCharType="separate"/>
      </w:r>
      <w:r w:rsidR="0079772C">
        <w:rPr>
          <w:noProof/>
        </w:rPr>
        <w:t>2</w:t>
      </w:r>
      <w:r w:rsidR="00DC0330">
        <w:rPr>
          <w:noProof/>
        </w:rPr>
        <w:fldChar w:fldCharType="end"/>
      </w:r>
      <w:r>
        <w:tab/>
        <w:t xml:space="preserve">Webseite </w:t>
      </w:r>
      <w:r w:rsidRPr="009F7754">
        <w:rPr>
          <w:rStyle w:val="LDMenpunkt"/>
        </w:rPr>
        <w:t>Schüler &gt; Schülerbasisdaten &gt; Qualifikationen</w:t>
      </w:r>
      <w:r>
        <w:tab/>
      </w:r>
    </w:p>
    <w:p w14:paraId="7E41684A" w14:textId="77777777" w:rsidR="00FD47AB" w:rsidRPr="000300AC" w:rsidRDefault="00FD47AB" w:rsidP="009D185B">
      <w:pPr>
        <w:pStyle w:val="berschrift2"/>
      </w:pPr>
      <w:bookmarkStart w:id="3" w:name="_Toc377039287"/>
      <w:r w:rsidRPr="000300AC">
        <w:t>Automatische Zuweisung von Abschlüssen</w:t>
      </w:r>
      <w:bookmarkEnd w:id="3"/>
    </w:p>
    <w:p w14:paraId="7E41684B" w14:textId="77777777" w:rsidR="000867A3" w:rsidRDefault="00FD47AB" w:rsidP="00FD47AB">
      <w:r>
        <w:t xml:space="preserve">Erhält ein Schüler auf den Abschlussseiten </w:t>
      </w:r>
      <w:r w:rsidRPr="000867A3">
        <w:rPr>
          <w:rStyle w:val="LDMenpunkt"/>
        </w:rPr>
        <w:t>Abitur</w:t>
      </w:r>
      <w:r>
        <w:t xml:space="preserve">, </w:t>
      </w:r>
      <w:r w:rsidRPr="000867A3">
        <w:rPr>
          <w:rStyle w:val="LDMenpunkt"/>
        </w:rPr>
        <w:t>Hauptschule</w:t>
      </w:r>
      <w:r>
        <w:t xml:space="preserve"> oder </w:t>
      </w:r>
      <w:r w:rsidRPr="000867A3">
        <w:rPr>
          <w:rStyle w:val="LDMenpunkt"/>
        </w:rPr>
        <w:t>Realschule</w:t>
      </w:r>
      <w:r>
        <w:t xml:space="preserve"> </w:t>
      </w:r>
      <w:r w:rsidR="000867A3">
        <w:t xml:space="preserve">einen </w:t>
      </w:r>
      <w:r w:rsidR="00767639">
        <w:t xml:space="preserve">berechneten </w:t>
      </w:r>
      <w:r w:rsidR="000867A3">
        <w:t xml:space="preserve">Abschluss </w:t>
      </w:r>
      <w:r w:rsidR="00767639">
        <w:t>(</w:t>
      </w:r>
      <w:r>
        <w:t>nach Prüfung der Noten durch die zugrundeliegenden Berechnungen</w:t>
      </w:r>
      <w:r w:rsidR="00767639">
        <w:t>)</w:t>
      </w:r>
      <w:r>
        <w:t>, w</w:t>
      </w:r>
      <w:r w:rsidR="000867A3">
        <w:t xml:space="preserve">ird ihm dieser </w:t>
      </w:r>
      <w:r w:rsidR="00767639">
        <w:t xml:space="preserve">Abschluss </w:t>
      </w:r>
      <w:r w:rsidR="000867A3">
        <w:t>jetzt</w:t>
      </w:r>
      <w:r>
        <w:t xml:space="preserve"> automatisch </w:t>
      </w:r>
    </w:p>
    <w:p w14:paraId="7E41684C" w14:textId="77777777" w:rsidR="000867A3" w:rsidRDefault="000867A3" w:rsidP="000867A3">
      <w:pPr>
        <w:pStyle w:val="LDAuflistungHandlungen"/>
      </w:pPr>
      <w:r>
        <w:t xml:space="preserve">auf der Webseite </w:t>
      </w:r>
      <w:r w:rsidRPr="009F7754">
        <w:rPr>
          <w:rStyle w:val="LDMenpunkt"/>
        </w:rPr>
        <w:t>Schüler &gt; Schülerbasisdaten &gt; Qualifikationen</w:t>
      </w:r>
      <w:r>
        <w:t xml:space="preserve"> im Bereich </w:t>
      </w:r>
      <w:r w:rsidRPr="000867A3">
        <w:rPr>
          <w:rStyle w:val="LDBereichTabelle"/>
        </w:rPr>
        <w:t>Schulabschlüsse</w:t>
      </w:r>
      <w:r>
        <w:t xml:space="preserve"> </w:t>
      </w:r>
      <w:r w:rsidR="008B13C8">
        <w:t xml:space="preserve">mit dem Tagesdatum </w:t>
      </w:r>
      <w:r>
        <w:t>eingetragen.</w:t>
      </w:r>
      <w:r w:rsidR="00FD47AB">
        <w:t xml:space="preserve"> </w:t>
      </w:r>
    </w:p>
    <w:p w14:paraId="7E41684D" w14:textId="77777777" w:rsidR="000867A3" w:rsidRDefault="000867A3" w:rsidP="000867A3">
      <w:pPr>
        <w:pStyle w:val="LDAuflistungHandlungen"/>
      </w:pPr>
      <w:r>
        <w:t xml:space="preserve">auf der Webseite </w:t>
      </w:r>
      <w:r w:rsidRPr="008B13C8">
        <w:rPr>
          <w:rStyle w:val="LDMenpunkt"/>
        </w:rPr>
        <w:t>Unterricht &gt; Zeugnisse &gt; Zeugnis zuweisen</w:t>
      </w:r>
      <w:r>
        <w:t xml:space="preserve"> </w:t>
      </w:r>
      <w:r w:rsidR="008B13C8">
        <w:t xml:space="preserve">im Bereich </w:t>
      </w:r>
      <w:r w:rsidR="008B13C8" w:rsidRPr="008B13C8">
        <w:rPr>
          <w:rStyle w:val="LDBereichTabelle"/>
        </w:rPr>
        <w:t>Abschluss zuweisen</w:t>
      </w:r>
      <w:r w:rsidR="008B13C8">
        <w:t xml:space="preserve"> </w:t>
      </w:r>
      <w:r>
        <w:t>eingetragen.</w:t>
      </w:r>
    </w:p>
    <w:p w14:paraId="7E41684E" w14:textId="77777777" w:rsidR="00FD47AB" w:rsidRDefault="00FD47AB" w:rsidP="00FD47AB">
      <w:r>
        <w:br w:type="page"/>
      </w:r>
    </w:p>
    <w:p w14:paraId="7E41684F" w14:textId="77777777" w:rsidR="00FD47AB" w:rsidRDefault="00FD47AB" w:rsidP="009D185B">
      <w:pPr>
        <w:pStyle w:val="berschrift2"/>
      </w:pPr>
      <w:bookmarkStart w:id="4" w:name="_Toc377039288"/>
      <w:r w:rsidRPr="000300AC">
        <w:t>Änderungen im Zusammenhang mit Ganztagsangeboten</w:t>
      </w:r>
      <w:bookmarkEnd w:id="4"/>
    </w:p>
    <w:p w14:paraId="7E416850" w14:textId="77777777" w:rsidR="00195F65" w:rsidRPr="00195F65" w:rsidRDefault="00195F65" w:rsidP="00195F65">
      <w:pPr>
        <w:pStyle w:val="LDAbsatznachberschrift"/>
      </w:pPr>
    </w:p>
    <w:p w14:paraId="7E416851" w14:textId="77777777" w:rsidR="008B13C8" w:rsidRPr="008B13C8" w:rsidRDefault="008B13C8" w:rsidP="009D185B">
      <w:pPr>
        <w:pStyle w:val="berschrift3"/>
      </w:pPr>
      <w:bookmarkStart w:id="5" w:name="_Toc377039289"/>
      <w:r>
        <w:t xml:space="preserve">Neue Felder </w:t>
      </w:r>
      <w:r w:rsidR="00A061D4">
        <w:t xml:space="preserve">in den </w:t>
      </w:r>
      <w:r w:rsidR="00A061D4" w:rsidRPr="00A061D4">
        <w:rPr>
          <w:rStyle w:val="berschrift2Zchn"/>
          <w:bCs w:val="0"/>
          <w:smallCaps/>
          <w:shd w:val="clear" w:color="auto" w:fill="auto"/>
        </w:rPr>
        <w:t>Schulstammdaten</w:t>
      </w:r>
      <w:r w:rsidR="00A061D4">
        <w:t xml:space="preserve"> zum </w:t>
      </w:r>
      <w:r>
        <w:t>Ganztagsangebot</w:t>
      </w:r>
      <w:bookmarkEnd w:id="5"/>
      <w:r>
        <w:t xml:space="preserve"> </w:t>
      </w:r>
    </w:p>
    <w:p w14:paraId="7E416852" w14:textId="77777777" w:rsidR="008B13C8" w:rsidRDefault="00FD47AB" w:rsidP="009D185B">
      <w:pPr>
        <w:pStyle w:val="LDTextinhalt"/>
      </w:pPr>
      <w:r>
        <w:t xml:space="preserve">Auf der Seite </w:t>
      </w:r>
      <w:r w:rsidR="008B13C8" w:rsidRPr="008B13C8">
        <w:rPr>
          <w:rStyle w:val="LDMenpunkt"/>
        </w:rPr>
        <w:t>Schule &gt; Schulbasisdaten &gt; Schulstammdaten</w:t>
      </w:r>
      <w:r w:rsidR="008B13C8">
        <w:t xml:space="preserve"> </w:t>
      </w:r>
      <w:r w:rsidR="009F20FA">
        <w:t xml:space="preserve">gibt es </w:t>
      </w:r>
      <w:r w:rsidR="008B13C8">
        <w:t xml:space="preserve">im Bereich </w:t>
      </w:r>
      <w:r w:rsidR="008B13C8" w:rsidRPr="008B13C8">
        <w:rPr>
          <w:rStyle w:val="LDBereichTabelle"/>
        </w:rPr>
        <w:t>Schule</w:t>
      </w:r>
      <w:r w:rsidR="009F20FA">
        <w:t xml:space="preserve"> die neuen Felder </w:t>
      </w:r>
      <w:r w:rsidR="008B13C8" w:rsidRPr="009F20FA">
        <w:rPr>
          <w:rStyle w:val="LDBedienelement"/>
        </w:rPr>
        <w:t>A</w:t>
      </w:r>
      <w:r w:rsidRPr="009F20FA">
        <w:rPr>
          <w:rStyle w:val="LDBedienelement"/>
        </w:rPr>
        <w:t>ufnahme in das Ganztagsprogramm</w:t>
      </w:r>
      <w:r w:rsidR="009F20FA">
        <w:rPr>
          <w:rStyle w:val="LDBedienelement"/>
        </w:rPr>
        <w:t xml:space="preserve"> </w:t>
      </w:r>
      <w:r w:rsidR="009F20FA">
        <w:t xml:space="preserve">und </w:t>
      </w:r>
      <w:r w:rsidRPr="009F20FA">
        <w:rPr>
          <w:rStyle w:val="LDBedienelement"/>
        </w:rPr>
        <w:t>Profilwechsel</w:t>
      </w:r>
      <w:r w:rsidR="009F20FA">
        <w:rPr>
          <w:rStyle w:val="LDBedienelement"/>
        </w:rPr>
        <w:t>.</w:t>
      </w:r>
    </w:p>
    <w:p w14:paraId="7E416853" w14:textId="77777777" w:rsidR="00767639" w:rsidRDefault="00FD47AB" w:rsidP="009D185B">
      <w:pPr>
        <w:pStyle w:val="LDTextinhalt"/>
      </w:pPr>
      <w:r>
        <w:t xml:space="preserve">Hier sind von den Schulen mit genehmigtem Ganztagsprofil </w:t>
      </w:r>
      <w:r w:rsidR="00767639">
        <w:t>selbst einzutragen</w:t>
      </w:r>
    </w:p>
    <w:p w14:paraId="7E416854" w14:textId="77777777" w:rsidR="00767639" w:rsidRDefault="00FD47AB" w:rsidP="00767639">
      <w:pPr>
        <w:pStyle w:val="LDAuflistungHandlungen"/>
      </w:pPr>
      <w:r>
        <w:t xml:space="preserve">die Erstaufnahme in das Programm </w:t>
      </w:r>
    </w:p>
    <w:p w14:paraId="7E416855" w14:textId="77777777" w:rsidR="009F20FA" w:rsidRDefault="00FD47AB" w:rsidP="00767639">
      <w:pPr>
        <w:pStyle w:val="LDAuflistungHandlungen"/>
      </w:pPr>
      <w:r>
        <w:t>ggf. das Datum eines Profilwechsels.</w:t>
      </w:r>
    </w:p>
    <w:p w14:paraId="7E416856" w14:textId="77777777" w:rsidR="008B13C8" w:rsidRDefault="00967E8F" w:rsidP="009F20FA">
      <w:pPr>
        <w:pStyle w:val="LDTextinhalteingerckt"/>
      </w:pPr>
      <w:r>
        <w:rPr>
          <w:lang w:eastAsia="de-DE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E4168C6" wp14:editId="7E4168C7">
                <wp:simplePos x="0" y="0"/>
                <wp:positionH relativeFrom="column">
                  <wp:posOffset>1510030</wp:posOffset>
                </wp:positionH>
                <wp:positionV relativeFrom="paragraph">
                  <wp:posOffset>1497330</wp:posOffset>
                </wp:positionV>
                <wp:extent cx="1343025" cy="304800"/>
                <wp:effectExtent l="0" t="0" r="28575" b="19050"/>
                <wp:wrapNone/>
                <wp:docPr id="79" name="Rechteck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304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79" o:spid="_x0000_s1026" style="position:absolute;margin-left:118.9pt;margin-top:117.9pt;width:105.75pt;height:2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" filled="f" strokecolor="#c00000" strokeweight="1pt"/>
            </w:pict>
          </mc:Fallback>
        </mc:AlternateContent>
      </w:r>
      <w:r w:rsidR="00FD47AB">
        <w:br/>
      </w:r>
      <w:r w:rsidR="00FD47AB">
        <w:rPr>
          <w:lang w:eastAsia="de-DE"/>
        </w:rPr>
        <w:drawing>
          <wp:inline distT="0" distB="0" distL="0" distR="0" wp14:anchorId="7E4168C8" wp14:editId="7E4168C9">
            <wp:extent cx="5040000" cy="3139200"/>
            <wp:effectExtent l="19050" t="19050" r="27305" b="23495"/>
            <wp:docPr id="56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1392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E416857" w14:textId="77777777" w:rsidR="008B13C8" w:rsidRDefault="008B13C8" w:rsidP="008B13C8">
      <w:pPr>
        <w:pStyle w:val="LDBildunterschrift"/>
      </w:pPr>
      <w:r>
        <w:t xml:space="preserve">Abb. </w:t>
      </w:r>
      <w:r w:rsidR="00DC0330">
        <w:fldChar w:fldCharType="begin"/>
      </w:r>
      <w:r w:rsidR="00DC0330">
        <w:instrText xml:space="preserve"> SEQ Abb. \* ARABIC </w:instrText>
      </w:r>
      <w:r w:rsidR="00DC0330">
        <w:fldChar w:fldCharType="separate"/>
      </w:r>
      <w:r w:rsidR="0079772C">
        <w:rPr>
          <w:noProof/>
        </w:rPr>
        <w:t>3</w:t>
      </w:r>
      <w:r w:rsidR="00DC0330">
        <w:rPr>
          <w:noProof/>
        </w:rPr>
        <w:fldChar w:fldCharType="end"/>
      </w:r>
      <w:r>
        <w:tab/>
        <w:t xml:space="preserve">Webseite </w:t>
      </w:r>
      <w:r w:rsidRPr="009F7754">
        <w:rPr>
          <w:rStyle w:val="LDMenpunkt"/>
        </w:rPr>
        <w:t>Sch</w:t>
      </w:r>
      <w:r>
        <w:rPr>
          <w:rStyle w:val="LDMenpunkt"/>
        </w:rPr>
        <w:t xml:space="preserve">ule </w:t>
      </w:r>
      <w:r w:rsidRPr="009F7754">
        <w:rPr>
          <w:rStyle w:val="LDMenpunkt"/>
        </w:rPr>
        <w:t>&gt; Sch</w:t>
      </w:r>
      <w:r>
        <w:rPr>
          <w:rStyle w:val="LDMenpunkt"/>
        </w:rPr>
        <w:t xml:space="preserve">ulbasisdaten </w:t>
      </w:r>
      <w:r w:rsidRPr="009F7754">
        <w:rPr>
          <w:rStyle w:val="LDMenpunkt"/>
        </w:rPr>
        <w:t xml:space="preserve">&gt; </w:t>
      </w:r>
      <w:r>
        <w:rPr>
          <w:rStyle w:val="LDMenpunkt"/>
        </w:rPr>
        <w:t>Schulstammdaten</w:t>
      </w:r>
    </w:p>
    <w:p w14:paraId="7E416858" w14:textId="77777777" w:rsidR="00A061D4" w:rsidRDefault="00A061D4" w:rsidP="00A061D4">
      <w:pPr>
        <w:pStyle w:val="berschrift3"/>
      </w:pPr>
      <w:bookmarkStart w:id="6" w:name="_Toc377039290"/>
      <w:r>
        <w:t>Kennzeichnung des Ganztagsangebotes</w:t>
      </w:r>
      <w:bookmarkEnd w:id="6"/>
    </w:p>
    <w:p w14:paraId="7E416859" w14:textId="77777777" w:rsidR="00A061D4" w:rsidRDefault="00A061D4" w:rsidP="00A061D4">
      <w:pPr>
        <w:pStyle w:val="LDTextinhalt"/>
      </w:pPr>
      <w:r>
        <w:t>Das HKM will, dass die Angebote, die aus dem Ganztagsprogramm finanziert werden und zum Ganztags</w:t>
      </w:r>
      <w:r w:rsidR="00767639">
        <w:t>-</w:t>
      </w:r>
      <w:r>
        <w:t xml:space="preserve">angebot der Schule gehören, entsprechend gekennzeichnet werden. </w:t>
      </w:r>
    </w:p>
    <w:p w14:paraId="7E41685A" w14:textId="77777777" w:rsidR="00A061D4" w:rsidRDefault="00A061D4" w:rsidP="00A061D4">
      <w:pPr>
        <w:pStyle w:val="LDTextinhalt"/>
      </w:pPr>
      <w:r>
        <w:t>Die geschieht zusammengefasst auf folgende Weise:</w:t>
      </w:r>
    </w:p>
    <w:p w14:paraId="7E41685B" w14:textId="77777777" w:rsidR="00A061D4" w:rsidRDefault="00A061D4" w:rsidP="00A061D4">
      <w:pPr>
        <w:pStyle w:val="LDAuflistungHandlungen"/>
      </w:pPr>
      <w:r>
        <w:t xml:space="preserve">Kurse </w:t>
      </w:r>
      <w:r w:rsidR="00D972AE">
        <w:t xml:space="preserve">des Ganztagsangebotes </w:t>
      </w:r>
      <w:r>
        <w:t xml:space="preserve">mit fester Schülerzahl, die nicht benotet werden und nicht im Zeugnis ausgedruckt werden sollen (z.B. Förderunterricht), erhalten </w:t>
      </w:r>
    </w:p>
    <w:p w14:paraId="7E41685C" w14:textId="77777777" w:rsidR="00A061D4" w:rsidRDefault="00A061D4" w:rsidP="00A061D4">
      <w:pPr>
        <w:pStyle w:val="LDAuflistungzweiteEbene"/>
      </w:pPr>
      <w:r>
        <w:t xml:space="preserve">die </w:t>
      </w:r>
      <w:proofErr w:type="spellStart"/>
      <w:r>
        <w:t>Kursart</w:t>
      </w:r>
      <w:proofErr w:type="spellEnd"/>
      <w:r>
        <w:t xml:space="preserve">: </w:t>
      </w:r>
      <w:r w:rsidRPr="00195F65">
        <w:rPr>
          <w:rStyle w:val="LDMeneintrag"/>
        </w:rPr>
        <w:t>Z</w:t>
      </w:r>
      <w:r w:rsidR="00D972AE">
        <w:rPr>
          <w:rStyle w:val="LDMeneintrag"/>
        </w:rPr>
        <w:t xml:space="preserve"> </w:t>
      </w:r>
      <w:r w:rsidR="00710B48" w:rsidRPr="00710B48">
        <w:t>(siehe Punkt</w:t>
      </w:r>
      <w:r w:rsidR="00710B48">
        <w:rPr>
          <w:rStyle w:val="LDMeneintrag"/>
        </w:rPr>
        <w:t xml:space="preserve"> </w:t>
      </w:r>
      <w:r w:rsidR="00710B48" w:rsidRPr="00710B48">
        <w:rPr>
          <w:rStyle w:val="LDMeneintrag"/>
          <w:i w:val="0"/>
        </w:rPr>
        <w:fldChar w:fldCharType="begin"/>
      </w:r>
      <w:r w:rsidR="00710B48" w:rsidRPr="00710B48">
        <w:rPr>
          <w:rStyle w:val="LDMeneintrag"/>
          <w:i w:val="0"/>
        </w:rPr>
        <w:instrText xml:space="preserve"> REF _Ref374618556 \r \h </w:instrText>
      </w:r>
      <w:r w:rsidR="00710B48">
        <w:rPr>
          <w:rStyle w:val="LDMeneintrag"/>
          <w:i w:val="0"/>
        </w:rPr>
        <w:instrText xml:space="preserve"> \* MERGEFORMAT </w:instrText>
      </w:r>
      <w:r w:rsidR="00710B48" w:rsidRPr="00710B48">
        <w:rPr>
          <w:rStyle w:val="LDMeneintrag"/>
          <w:i w:val="0"/>
        </w:rPr>
      </w:r>
      <w:r w:rsidR="00710B48" w:rsidRPr="00710B48">
        <w:rPr>
          <w:rStyle w:val="LDMeneintrag"/>
          <w:i w:val="0"/>
        </w:rPr>
        <w:fldChar w:fldCharType="separate"/>
      </w:r>
      <w:r w:rsidR="0079772C">
        <w:rPr>
          <w:rStyle w:val="LDMeneintrag"/>
          <w:i w:val="0"/>
        </w:rPr>
        <w:t>4.4.2</w:t>
      </w:r>
      <w:r w:rsidR="00710B48" w:rsidRPr="00710B48">
        <w:rPr>
          <w:rStyle w:val="LDMeneintrag"/>
          <w:i w:val="0"/>
        </w:rPr>
        <w:fldChar w:fldCharType="end"/>
      </w:r>
      <w:r w:rsidR="00710B48">
        <w:rPr>
          <w:rStyle w:val="LDMeneintrag"/>
          <w:i w:val="0"/>
        </w:rPr>
        <w:t>)</w:t>
      </w:r>
    </w:p>
    <w:p w14:paraId="7E41685D" w14:textId="77777777" w:rsidR="00A061D4" w:rsidRDefault="00A061D4" w:rsidP="00A061D4">
      <w:pPr>
        <w:pStyle w:val="LDAuflistungzweiteEbene"/>
      </w:pPr>
      <w:r>
        <w:t xml:space="preserve">das Fach: </w:t>
      </w:r>
      <w:r w:rsidRPr="00195F65">
        <w:rPr>
          <w:rStyle w:val="LDMeneintrag"/>
        </w:rPr>
        <w:t>GTAB</w:t>
      </w:r>
    </w:p>
    <w:p w14:paraId="7E41685E" w14:textId="77777777" w:rsidR="00A061D4" w:rsidRDefault="00A061D4" w:rsidP="00A061D4">
      <w:pPr>
        <w:pStyle w:val="LDAuflistungzweiteEbene"/>
      </w:pPr>
      <w:r>
        <w:t xml:space="preserve">die Kursoption: </w:t>
      </w:r>
      <w:r w:rsidRPr="00195F65">
        <w:rPr>
          <w:rStyle w:val="LDMeneintrag"/>
        </w:rPr>
        <w:t>GTAB</w:t>
      </w:r>
    </w:p>
    <w:p w14:paraId="7E41685F" w14:textId="77777777" w:rsidR="00A061D4" w:rsidRDefault="00A061D4" w:rsidP="00A061D4">
      <w:pPr>
        <w:pStyle w:val="LDAuflistungzweiteEbene"/>
      </w:pPr>
      <w:r>
        <w:t xml:space="preserve">und das zugehörige </w:t>
      </w:r>
      <w:r w:rsidRPr="00195F65">
        <w:rPr>
          <w:rStyle w:val="LDMeneintrag"/>
        </w:rPr>
        <w:t>GT-Thema</w:t>
      </w:r>
      <w:r w:rsidR="00767639">
        <w:t xml:space="preserve"> (siehe Punkt </w:t>
      </w:r>
      <w:r w:rsidR="00767639">
        <w:fldChar w:fldCharType="begin"/>
      </w:r>
      <w:r w:rsidR="00767639">
        <w:instrText xml:space="preserve"> REF _Ref374536175 \r \h </w:instrText>
      </w:r>
      <w:r w:rsidR="00767639">
        <w:fldChar w:fldCharType="separate"/>
      </w:r>
      <w:r w:rsidR="0079772C">
        <w:t>4.4.1</w:t>
      </w:r>
      <w:r w:rsidR="00767639">
        <w:fldChar w:fldCharType="end"/>
      </w:r>
      <w:r w:rsidR="00767639">
        <w:t>)</w:t>
      </w:r>
      <w:r w:rsidR="00D972AE">
        <w:t>.</w:t>
      </w:r>
    </w:p>
    <w:p w14:paraId="7E416860" w14:textId="77777777" w:rsidR="00A061D4" w:rsidRDefault="00A061D4" w:rsidP="00A061D4">
      <w:pPr>
        <w:pStyle w:val="LDAuflistungHandlungen"/>
      </w:pPr>
      <w:r>
        <w:t>Kurse</w:t>
      </w:r>
      <w:r w:rsidR="00D972AE" w:rsidRPr="00D972AE">
        <w:t xml:space="preserve"> </w:t>
      </w:r>
      <w:r w:rsidR="00D972AE">
        <w:t>des Ganztagsangebotes</w:t>
      </w:r>
      <w:r>
        <w:t>, die zum AG-Bereich oder freiwillige</w:t>
      </w:r>
      <w:r w:rsidR="00D972AE">
        <w:t>n</w:t>
      </w:r>
      <w:r>
        <w:t xml:space="preserve"> Unterricht gehören, eine Benotung (z.B. teilgenommen) erhalten und im Zeugnis ausgedruckt werden sollen, erhalten </w:t>
      </w:r>
    </w:p>
    <w:p w14:paraId="7E416861" w14:textId="77777777" w:rsidR="00A061D4" w:rsidRDefault="00A061D4" w:rsidP="00A061D4">
      <w:pPr>
        <w:pStyle w:val="LDAuflistungzweiteEbene"/>
      </w:pPr>
      <w:r>
        <w:t xml:space="preserve">die Kursarten </w:t>
      </w:r>
      <w:r w:rsidRPr="00195F65">
        <w:rPr>
          <w:rStyle w:val="LDMeneintrag"/>
        </w:rPr>
        <w:t>A</w:t>
      </w:r>
      <w:r>
        <w:t xml:space="preserve"> bzw. </w:t>
      </w:r>
      <w:r w:rsidRPr="00195F65">
        <w:rPr>
          <w:rStyle w:val="LDMeneintrag"/>
        </w:rPr>
        <w:t>F</w:t>
      </w:r>
    </w:p>
    <w:p w14:paraId="7E416862" w14:textId="77777777" w:rsidR="00A061D4" w:rsidRDefault="00A061D4" w:rsidP="00A061D4">
      <w:pPr>
        <w:pStyle w:val="LDAuflistungzweiteEbene"/>
      </w:pPr>
      <w:r>
        <w:t>ggf. ein Fach wie Sport</w:t>
      </w:r>
    </w:p>
    <w:p w14:paraId="7E416863" w14:textId="77777777" w:rsidR="00A061D4" w:rsidRDefault="00A061D4" w:rsidP="00A061D4">
      <w:pPr>
        <w:pStyle w:val="LDAuflistungzweiteEbene"/>
      </w:pPr>
      <w:r>
        <w:t xml:space="preserve">die Kursoption </w:t>
      </w:r>
      <w:r w:rsidRPr="00195F65">
        <w:rPr>
          <w:rStyle w:val="LDMeneintrag"/>
        </w:rPr>
        <w:t>GTAB</w:t>
      </w:r>
      <w:r>
        <w:t xml:space="preserve">, in Fällen der Talentförderung Sport die Kursoption </w:t>
      </w:r>
      <w:r w:rsidRPr="00195F65">
        <w:rPr>
          <w:rStyle w:val="LDMeneintrag"/>
        </w:rPr>
        <w:t>TFSP</w:t>
      </w:r>
      <w:r>
        <w:t>.</w:t>
      </w:r>
    </w:p>
    <w:p w14:paraId="7E416864" w14:textId="77777777" w:rsidR="00A061D4" w:rsidRDefault="00A061D4" w:rsidP="00A061D4">
      <w:pPr>
        <w:pStyle w:val="LDAuflistungzweiteEbene"/>
      </w:pPr>
      <w:r>
        <w:t xml:space="preserve">ggf. ein Fachthema wie </w:t>
      </w:r>
      <w:r w:rsidR="00D972AE">
        <w:t>„</w:t>
      </w:r>
      <w:r>
        <w:t>Tischtennis-AG</w:t>
      </w:r>
      <w:r w:rsidR="00D972AE">
        <w:t>“</w:t>
      </w:r>
      <w:r>
        <w:t xml:space="preserve"> zum Ausdruck im Zeugnis</w:t>
      </w:r>
      <w:r w:rsidR="00D972AE">
        <w:t>.</w:t>
      </w:r>
    </w:p>
    <w:p w14:paraId="7E416865" w14:textId="77777777" w:rsidR="00A061D4" w:rsidRDefault="00D972AE" w:rsidP="00A061D4">
      <w:pPr>
        <w:pStyle w:val="LDAuflistungHandlungen"/>
      </w:pPr>
      <w:r>
        <w:t>Ganztagsa</w:t>
      </w:r>
      <w:r w:rsidR="00A061D4">
        <w:t xml:space="preserve">ngebote ohne feste Teilnehmergruppe </w:t>
      </w:r>
    </w:p>
    <w:p w14:paraId="7E416866" w14:textId="77777777" w:rsidR="00A061D4" w:rsidRDefault="00A061D4" w:rsidP="00A061D4">
      <w:pPr>
        <w:pStyle w:val="LDAuflistungzweiteEbene"/>
      </w:pPr>
      <w:r>
        <w:t xml:space="preserve">werden auf der Seite </w:t>
      </w:r>
      <w:r w:rsidRPr="008B13C8">
        <w:rPr>
          <w:rStyle w:val="LDMenpunkt"/>
        </w:rPr>
        <w:t>Schul</w:t>
      </w:r>
      <w:r>
        <w:rPr>
          <w:rStyle w:val="LDMenpunkt"/>
        </w:rPr>
        <w:t xml:space="preserve">e </w:t>
      </w:r>
      <w:r w:rsidRPr="008B13C8">
        <w:rPr>
          <w:rStyle w:val="LDMenpunkt"/>
        </w:rPr>
        <w:t xml:space="preserve"> &gt; Schulbasisdaten &gt; </w:t>
      </w:r>
      <w:proofErr w:type="spellStart"/>
      <w:r>
        <w:rPr>
          <w:rStyle w:val="LDMenpunkt"/>
        </w:rPr>
        <w:t>zusatzangebote</w:t>
      </w:r>
      <w:proofErr w:type="spellEnd"/>
      <w:r>
        <w:rPr>
          <w:rStyle w:val="LDMenpunkt"/>
        </w:rPr>
        <w:t xml:space="preserve">  </w:t>
      </w:r>
      <w:r w:rsidRPr="009F20FA">
        <w:t xml:space="preserve">- Register </w:t>
      </w:r>
      <w:r w:rsidRPr="009F20FA">
        <w:rPr>
          <w:rStyle w:val="LDRegister"/>
        </w:rPr>
        <w:t>Betreuungsangebote</w:t>
      </w:r>
      <w:r>
        <w:rPr>
          <w:rStyle w:val="LDMenpunkt"/>
        </w:rPr>
        <w:t xml:space="preserve"> </w:t>
      </w:r>
      <w:r>
        <w:t>mit der Betreuungsart und dem Ganztags-Thema</w:t>
      </w:r>
      <w:r w:rsidR="00767639">
        <w:t xml:space="preserve"> (siehe Punkt </w:t>
      </w:r>
      <w:r w:rsidR="00767639">
        <w:fldChar w:fldCharType="begin"/>
      </w:r>
      <w:r w:rsidR="00767639">
        <w:instrText xml:space="preserve"> REF _Ref374536175 \r \h </w:instrText>
      </w:r>
      <w:r w:rsidR="00767639">
        <w:fldChar w:fldCharType="separate"/>
      </w:r>
      <w:r w:rsidR="0079772C">
        <w:t>4.4.1</w:t>
      </w:r>
      <w:r w:rsidR="00767639">
        <w:fldChar w:fldCharType="end"/>
      </w:r>
      <w:r w:rsidR="00767639">
        <w:t>)</w:t>
      </w:r>
      <w:r>
        <w:t xml:space="preserve"> sowie einer Lehrerzuordnung </w:t>
      </w:r>
      <w:r w:rsidR="00D972AE">
        <w:t xml:space="preserve">ausgewiesen </w:t>
      </w:r>
      <w:r>
        <w:t xml:space="preserve">(siehe Punkt </w:t>
      </w:r>
      <w:r>
        <w:fldChar w:fldCharType="begin"/>
      </w:r>
      <w:r>
        <w:instrText xml:space="preserve"> REF _Ref374533057 \r \h </w:instrText>
      </w:r>
      <w:r>
        <w:fldChar w:fldCharType="separate"/>
      </w:r>
      <w:r w:rsidR="0079772C">
        <w:t>4.3</w:t>
      </w:r>
      <w:r>
        <w:fldChar w:fldCharType="end"/>
      </w:r>
      <w:r>
        <w:t xml:space="preserve">). </w:t>
      </w:r>
    </w:p>
    <w:p w14:paraId="7E416867" w14:textId="77777777" w:rsidR="00A061D4" w:rsidRDefault="00A061D4" w:rsidP="00A061D4">
      <w:pPr>
        <w:pStyle w:val="LDAuflistungzweiteEbene"/>
      </w:pPr>
      <w:r>
        <w:t>hierfür werden keine Kurse eingerichtet.</w:t>
      </w:r>
    </w:p>
    <w:p w14:paraId="7E416868" w14:textId="77777777" w:rsidR="00FD47AB" w:rsidRDefault="009364C0" w:rsidP="009364C0">
      <w:pPr>
        <w:pStyle w:val="berschrift3"/>
      </w:pPr>
      <w:bookmarkStart w:id="7" w:name="_Ref374533057"/>
      <w:bookmarkStart w:id="8" w:name="_Toc377039291"/>
      <w:r>
        <w:t xml:space="preserve">Neue Felder </w:t>
      </w:r>
      <w:r w:rsidR="00967E8F">
        <w:t xml:space="preserve">im Dialogfenster </w:t>
      </w:r>
      <w:r w:rsidR="00967E8F" w:rsidRPr="009364C0">
        <w:rPr>
          <w:b/>
        </w:rPr>
        <w:t>Betreuungsangebot bearbeiten</w:t>
      </w:r>
      <w:bookmarkEnd w:id="7"/>
      <w:bookmarkEnd w:id="8"/>
    </w:p>
    <w:p w14:paraId="7E416869" w14:textId="77777777" w:rsidR="009F20FA" w:rsidRDefault="008B13C8" w:rsidP="009D185B">
      <w:pPr>
        <w:pStyle w:val="LDTextinhalt"/>
      </w:pPr>
      <w:r>
        <w:t xml:space="preserve">Auf der Seite </w:t>
      </w:r>
      <w:r w:rsidRPr="008B13C8">
        <w:rPr>
          <w:rStyle w:val="LDMenpunkt"/>
        </w:rPr>
        <w:t>Schul</w:t>
      </w:r>
      <w:r>
        <w:rPr>
          <w:rStyle w:val="LDMenpunkt"/>
        </w:rPr>
        <w:t xml:space="preserve">e </w:t>
      </w:r>
      <w:r w:rsidRPr="008B13C8">
        <w:rPr>
          <w:rStyle w:val="LDMenpunkt"/>
        </w:rPr>
        <w:t xml:space="preserve"> &gt; Schulbasisdaten &gt; </w:t>
      </w:r>
      <w:proofErr w:type="spellStart"/>
      <w:r>
        <w:rPr>
          <w:rStyle w:val="LDMenpunkt"/>
        </w:rPr>
        <w:t>zusatzangebote</w:t>
      </w:r>
      <w:proofErr w:type="spellEnd"/>
      <w:r>
        <w:rPr>
          <w:rStyle w:val="LDMenpunkt"/>
        </w:rPr>
        <w:t xml:space="preserve">  </w:t>
      </w:r>
      <w:r w:rsidRPr="009F20FA">
        <w:t xml:space="preserve">- Register </w:t>
      </w:r>
      <w:r w:rsidR="009F20FA" w:rsidRPr="009F20FA">
        <w:rPr>
          <w:rStyle w:val="LDRegister"/>
        </w:rPr>
        <w:t>B</w:t>
      </w:r>
      <w:r w:rsidRPr="009F20FA">
        <w:rPr>
          <w:rStyle w:val="LDRegister"/>
        </w:rPr>
        <w:t>etreuungsangebote</w:t>
      </w:r>
      <w:r>
        <w:rPr>
          <w:rStyle w:val="LDMenpunkt"/>
        </w:rPr>
        <w:t xml:space="preserve"> </w:t>
      </w:r>
      <w:r w:rsidR="00967E8F">
        <w:t xml:space="preserve">kann </w:t>
      </w:r>
      <w:r w:rsidR="00D972AE">
        <w:t xml:space="preserve">für </w:t>
      </w:r>
      <w:r w:rsidR="00967E8F">
        <w:t xml:space="preserve">ein </w:t>
      </w:r>
      <w:r w:rsidR="009F20FA">
        <w:t>Betreuungsangebot ein Lehrer zu</w:t>
      </w:r>
      <w:r w:rsidR="00967E8F">
        <w:t xml:space="preserve">geordnet </w:t>
      </w:r>
      <w:r w:rsidR="009F20FA">
        <w:t xml:space="preserve">und eine </w:t>
      </w:r>
      <w:r w:rsidR="00967E8F">
        <w:t>Lehrer-</w:t>
      </w:r>
      <w:r w:rsidR="009F20FA">
        <w:t>Stundenzahl</w:t>
      </w:r>
      <w:r w:rsidR="00710B48">
        <w:t xml:space="preserve"> </w:t>
      </w:r>
      <w:r w:rsidR="009F20FA">
        <w:t>ein</w:t>
      </w:r>
      <w:r w:rsidR="00967E8F">
        <w:t>getragen werden</w:t>
      </w:r>
      <w:r w:rsidR="009F20FA">
        <w:t xml:space="preserve">. </w:t>
      </w:r>
    </w:p>
    <w:p w14:paraId="7E41686A" w14:textId="77777777" w:rsidR="009F20FA" w:rsidRDefault="009F20FA" w:rsidP="009D185B">
      <w:pPr>
        <w:pStyle w:val="LDTextinhalt"/>
      </w:pPr>
      <w:r>
        <w:t>Diese Stundenzahl wird in der Summierung der UV-Stunden des Lehrers mitgerechnet. Das gilt auch, wenn für das Betreuungsangebot kein Kurs angelegt wird, weil es keine feste Teilnehmerzuordnung gibt, wie z.B. bei der Mittagessenbetreuung.</w:t>
      </w:r>
    </w:p>
    <w:p w14:paraId="7E41686B" w14:textId="77777777" w:rsidR="00967E8F" w:rsidRDefault="00967E8F" w:rsidP="00967E8F">
      <w:pPr>
        <w:pStyle w:val="LDTextinhalteingerckt"/>
      </w:pPr>
      <w:r>
        <w:rPr>
          <w:lang w:eastAsia="de-DE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E4168CA" wp14:editId="7E4168CB">
                <wp:simplePos x="0" y="0"/>
                <wp:positionH relativeFrom="column">
                  <wp:posOffset>471805</wp:posOffset>
                </wp:positionH>
                <wp:positionV relativeFrom="paragraph">
                  <wp:posOffset>930275</wp:posOffset>
                </wp:positionV>
                <wp:extent cx="3857625" cy="152400"/>
                <wp:effectExtent l="0" t="0" r="28575" b="19050"/>
                <wp:wrapNone/>
                <wp:docPr id="80" name="Rechteck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7625" cy="152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80" o:spid="_x0000_s1026" style="position:absolute;margin-left:37.15pt;margin-top:73.25pt;width:303.75pt;height:1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" filled="f" strokecolor="#c00000" strokeweight="1pt"/>
            </w:pict>
          </mc:Fallback>
        </mc:AlternateContent>
      </w:r>
      <w:r w:rsidR="009F20FA">
        <w:rPr>
          <w:lang w:eastAsia="de-DE"/>
        </w:rPr>
        <w:drawing>
          <wp:inline distT="0" distB="0" distL="0" distR="0" wp14:anchorId="7E4168CC" wp14:editId="7E4168CD">
            <wp:extent cx="3960000" cy="2019600"/>
            <wp:effectExtent l="19050" t="19050" r="21590" b="19050"/>
            <wp:docPr id="78" name="Grafik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19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41686C" w14:textId="77777777" w:rsidR="00967E8F" w:rsidRDefault="00967E8F" w:rsidP="00967E8F">
      <w:pPr>
        <w:pStyle w:val="LDBildunterschrift"/>
      </w:pPr>
      <w:r>
        <w:t xml:space="preserve">Abb. </w:t>
      </w:r>
      <w:r w:rsidR="00DC0330">
        <w:fldChar w:fldCharType="begin"/>
      </w:r>
      <w:r w:rsidR="00DC0330">
        <w:instrText xml:space="preserve"> SEQ Abb. \* ARABIC </w:instrText>
      </w:r>
      <w:r w:rsidR="00DC0330">
        <w:fldChar w:fldCharType="separate"/>
      </w:r>
      <w:r w:rsidR="0079772C">
        <w:rPr>
          <w:noProof/>
        </w:rPr>
        <w:t>4</w:t>
      </w:r>
      <w:r w:rsidR="00DC0330">
        <w:rPr>
          <w:noProof/>
        </w:rPr>
        <w:fldChar w:fldCharType="end"/>
      </w:r>
      <w:r>
        <w:tab/>
        <w:t>Dialogfenster Betreuungsangebot bearbeiten</w:t>
      </w:r>
    </w:p>
    <w:p w14:paraId="7E41686D" w14:textId="77777777" w:rsidR="009364C0" w:rsidRPr="00853775" w:rsidRDefault="009364C0" w:rsidP="00853775">
      <w:pPr>
        <w:pStyle w:val="berschrift3"/>
      </w:pPr>
      <w:bookmarkStart w:id="9" w:name="_Toc377039292"/>
      <w:r w:rsidRPr="00853775">
        <w:t xml:space="preserve">Änderungen im Dialogfenster </w:t>
      </w:r>
      <w:r w:rsidRPr="00853775">
        <w:rPr>
          <w:b/>
        </w:rPr>
        <w:t>Kurs bearbeiten</w:t>
      </w:r>
      <w:bookmarkEnd w:id="9"/>
    </w:p>
    <w:p w14:paraId="7E41686E" w14:textId="77777777" w:rsidR="009364C0" w:rsidRPr="009364C0" w:rsidRDefault="009364C0" w:rsidP="009233BF">
      <w:pPr>
        <w:pStyle w:val="LDAbsatznachberschrift"/>
      </w:pPr>
    </w:p>
    <w:p w14:paraId="7E41686F" w14:textId="77777777" w:rsidR="009364C0" w:rsidRDefault="009364C0" w:rsidP="009364C0">
      <w:pPr>
        <w:pStyle w:val="berschrift4"/>
      </w:pPr>
      <w:bookmarkStart w:id="10" w:name="_Ref374536175"/>
      <w:bookmarkStart w:id="11" w:name="_Toc377039293"/>
      <w:r>
        <w:t>Verbindliche Themen für Ganztagsangebote:</w:t>
      </w:r>
      <w:bookmarkEnd w:id="10"/>
      <w:bookmarkEnd w:id="11"/>
    </w:p>
    <w:p w14:paraId="7E416870" w14:textId="77777777" w:rsidR="00F4536E" w:rsidRDefault="009364C0" w:rsidP="009364C0">
      <w:pPr>
        <w:pStyle w:val="LDTextinhalt"/>
      </w:pPr>
      <w:r>
        <w:t>Für Kurse des Ganztagsangebots werden verbindliche Themen zur Kennzeichnung der pädagogischen Ausrichtung des jeweiligen Angebotes eingeführt</w:t>
      </w:r>
      <w:r w:rsidR="00F4536E">
        <w:t>.</w:t>
      </w:r>
    </w:p>
    <w:p w14:paraId="7E416871" w14:textId="77777777" w:rsidR="00F4536E" w:rsidRDefault="00F4536E" w:rsidP="009364C0">
      <w:pPr>
        <w:pStyle w:val="LDTextinhalt"/>
      </w:pPr>
      <w:r>
        <w:t>D</w:t>
      </w:r>
      <w:r w:rsidR="009364C0">
        <w:t xml:space="preserve">iese Themen werden </w:t>
      </w:r>
      <w:r>
        <w:t xml:space="preserve">auf der Webseite </w:t>
      </w:r>
      <w:r w:rsidRPr="00F4536E">
        <w:rPr>
          <w:rStyle w:val="LDMenpunkt"/>
        </w:rPr>
        <w:t>Schule &gt; Schlüssel &gt; Themen</w:t>
      </w:r>
      <w:r>
        <w:t xml:space="preserve"> in der </w:t>
      </w:r>
      <w:r w:rsidR="009364C0" w:rsidRPr="00F4536E">
        <w:rPr>
          <w:rStyle w:val="LDBereichTabelle"/>
        </w:rPr>
        <w:t>Themen</w:t>
      </w:r>
      <w:r w:rsidRPr="00F4536E">
        <w:rPr>
          <w:rStyle w:val="LDBereichTabelle"/>
        </w:rPr>
        <w:t xml:space="preserve">liste </w:t>
      </w:r>
      <w:r w:rsidR="009364C0" w:rsidRPr="00F4536E">
        <w:rPr>
          <w:rStyle w:val="LDBereichTabelle"/>
        </w:rPr>
        <w:t>der Schule</w:t>
      </w:r>
      <w:r w:rsidR="009364C0">
        <w:t xml:space="preserve"> </w:t>
      </w:r>
      <w:r>
        <w:t xml:space="preserve">zur Verfügung gestellt: zu erkennen am </w:t>
      </w:r>
      <w:r w:rsidR="009364C0">
        <w:t xml:space="preserve">Kürzel </w:t>
      </w:r>
      <w:r w:rsidR="009364C0" w:rsidRPr="00F4536E">
        <w:rPr>
          <w:rStyle w:val="LDBedienelement"/>
        </w:rPr>
        <w:t>GT-</w:t>
      </w:r>
      <w:r w:rsidR="009364C0">
        <w:t xml:space="preserve">, z.B. GT-FSL = Formen sozialen Lernens. </w:t>
      </w:r>
    </w:p>
    <w:p w14:paraId="7E416872" w14:textId="77777777" w:rsidR="009364C0" w:rsidRDefault="009364C0" w:rsidP="00CD0C8C">
      <w:pPr>
        <w:pStyle w:val="LDHinweis"/>
      </w:pPr>
      <w:r>
        <w:t xml:space="preserve">Diese vorgegebenen Themen </w:t>
      </w:r>
      <w:r w:rsidR="00767639">
        <w:br/>
      </w:r>
      <w:r w:rsidR="00767639">
        <w:br/>
        <w:t xml:space="preserve">- </w:t>
      </w:r>
      <w:r>
        <w:t xml:space="preserve">dürfen durch die Schule </w:t>
      </w:r>
      <w:r w:rsidR="00F4536E" w:rsidRPr="00F4536E">
        <w:rPr>
          <w:b/>
          <w:bCs/>
          <w:color w:val="000000"/>
        </w:rPr>
        <w:t xml:space="preserve">nicht </w:t>
      </w:r>
      <w:r>
        <w:t xml:space="preserve">verändert werden. </w:t>
      </w:r>
      <w:r w:rsidR="00767639">
        <w:br/>
      </w:r>
      <w:r w:rsidR="00767639">
        <w:br/>
        <w:t>- sind für die Ganztagsangebote zu verwenden</w:t>
      </w:r>
      <w:r w:rsidR="00D972AE">
        <w:t>,</w:t>
      </w:r>
      <w:r w:rsidR="00767639">
        <w:br/>
        <w:t xml:space="preserve">  </w:t>
      </w:r>
      <w:r w:rsidR="00853775">
        <w:t xml:space="preserve">  </w:t>
      </w:r>
      <w:r w:rsidR="00767639">
        <w:t>- zu denen keine Kurse gehören</w:t>
      </w:r>
      <w:r w:rsidR="00D972AE">
        <w:t xml:space="preserve"> (Betreuungsangebote)</w:t>
      </w:r>
      <w:r w:rsidR="00767639">
        <w:br/>
      </w:r>
      <w:r w:rsidR="00853775">
        <w:t xml:space="preserve">  </w:t>
      </w:r>
      <w:r w:rsidR="00767639">
        <w:t xml:space="preserve">  - zu denen Kurse der </w:t>
      </w:r>
      <w:proofErr w:type="spellStart"/>
      <w:r w:rsidR="00767639">
        <w:t>Kursart</w:t>
      </w:r>
      <w:proofErr w:type="spellEnd"/>
      <w:r w:rsidR="00767639">
        <w:t xml:space="preserve"> </w:t>
      </w:r>
      <w:r w:rsidR="00767639" w:rsidRPr="00767639">
        <w:rPr>
          <w:rStyle w:val="LDMeneintrag"/>
        </w:rPr>
        <w:t>Z</w:t>
      </w:r>
      <w:r w:rsidR="00767639">
        <w:t xml:space="preserve"> </w:t>
      </w:r>
      <w:r w:rsidR="00D972AE">
        <w:t>mit</w:t>
      </w:r>
      <w:r w:rsidR="00767639">
        <w:t xml:space="preserve"> dem Fach </w:t>
      </w:r>
      <w:r w:rsidR="00767639" w:rsidRPr="00767639">
        <w:rPr>
          <w:rStyle w:val="LDMeneintrag"/>
        </w:rPr>
        <w:t>GTAB</w:t>
      </w:r>
      <w:r w:rsidR="00767639">
        <w:t xml:space="preserve"> gehören</w:t>
      </w:r>
      <w:r w:rsidR="00D972AE">
        <w:t>.</w:t>
      </w:r>
      <w:r w:rsidR="00767639">
        <w:br/>
      </w:r>
    </w:p>
    <w:p w14:paraId="7E416873" w14:textId="77777777" w:rsidR="00967E8F" w:rsidRPr="00965385" w:rsidRDefault="00967E8F" w:rsidP="009364C0">
      <w:pPr>
        <w:pStyle w:val="berschrift4"/>
      </w:pPr>
      <w:bookmarkStart w:id="12" w:name="_Ref374618556"/>
      <w:bookmarkStart w:id="13" w:name="_Toc377039294"/>
      <w:proofErr w:type="spellStart"/>
      <w:r>
        <w:t>Kur</w:t>
      </w:r>
      <w:r w:rsidR="00A061D4">
        <w:t>sart</w:t>
      </w:r>
      <w:proofErr w:type="spellEnd"/>
      <w:r w:rsidR="00A061D4">
        <w:t xml:space="preserve"> Z</w:t>
      </w:r>
      <w:bookmarkEnd w:id="12"/>
      <w:bookmarkEnd w:id="13"/>
      <w:r w:rsidR="00A759FC" w:rsidRPr="00A759FC">
        <w:t xml:space="preserve"> </w:t>
      </w:r>
    </w:p>
    <w:p w14:paraId="7E416874" w14:textId="77777777" w:rsidR="00A061D4" w:rsidRDefault="00A061D4" w:rsidP="009D185B">
      <w:pPr>
        <w:pStyle w:val="LDTextinhalt"/>
      </w:pPr>
      <w:r>
        <w:t xml:space="preserve">Für alle </w:t>
      </w:r>
      <w:r w:rsidR="00965385" w:rsidRPr="00A061D4">
        <w:rPr>
          <w:b/>
          <w:bCs/>
          <w:color w:val="000000"/>
        </w:rPr>
        <w:t>allgemeinbildenden Schulen</w:t>
      </w:r>
      <w:r>
        <w:t xml:space="preserve"> steht jetzt, </w:t>
      </w:r>
      <w:r w:rsidRPr="00A061D4">
        <w:rPr>
          <w:b/>
          <w:bCs/>
          <w:color w:val="000000"/>
        </w:rPr>
        <w:t>bis einschließlich Stufe 10</w:t>
      </w:r>
      <w:r>
        <w:t xml:space="preserve">, </w:t>
      </w:r>
      <w:r w:rsidR="00965385" w:rsidRPr="00710B48">
        <w:rPr>
          <w:b/>
        </w:rPr>
        <w:t xml:space="preserve">die </w:t>
      </w:r>
      <w:proofErr w:type="spellStart"/>
      <w:r w:rsidR="00965385" w:rsidRPr="00710B48">
        <w:rPr>
          <w:b/>
        </w:rPr>
        <w:t>Kursart</w:t>
      </w:r>
      <w:proofErr w:type="spellEnd"/>
      <w:r w:rsidR="00965385" w:rsidRPr="00710B48">
        <w:rPr>
          <w:b/>
        </w:rPr>
        <w:t xml:space="preserve"> </w:t>
      </w:r>
      <w:r w:rsidR="00965385" w:rsidRPr="00710B48">
        <w:rPr>
          <w:rStyle w:val="LDMeneintrag"/>
          <w:b/>
        </w:rPr>
        <w:t>Z</w:t>
      </w:r>
      <w:r w:rsidR="00965385" w:rsidRPr="00710B48">
        <w:rPr>
          <w:b/>
        </w:rPr>
        <w:t xml:space="preserve"> </w:t>
      </w:r>
      <w:r w:rsidR="009364C0" w:rsidRPr="00710B48">
        <w:rPr>
          <w:b/>
        </w:rPr>
        <w:t>-</w:t>
      </w:r>
      <w:r w:rsidR="00965385" w:rsidRPr="00710B48">
        <w:rPr>
          <w:b/>
        </w:rPr>
        <w:t>Zusatzunterricht</w:t>
      </w:r>
      <w:r>
        <w:t xml:space="preserve"> </w:t>
      </w:r>
      <w:r w:rsidR="0026314E">
        <w:t>zur Verfügung</w:t>
      </w:r>
      <w:r w:rsidR="00710B48">
        <w:t>:</w:t>
      </w:r>
    </w:p>
    <w:p w14:paraId="7E416875" w14:textId="77777777" w:rsidR="00965385" w:rsidRDefault="00965385" w:rsidP="00A061D4">
      <w:pPr>
        <w:pStyle w:val="LDAuflistungHandlungen"/>
      </w:pPr>
      <w:r>
        <w:t xml:space="preserve">in der Kursbearbeitung zur Bildung von Kursen </w:t>
      </w:r>
      <w:r w:rsidR="00A061D4">
        <w:t xml:space="preserve">mit der </w:t>
      </w:r>
      <w:proofErr w:type="spellStart"/>
      <w:r w:rsidR="00A061D4">
        <w:t>Kursart</w:t>
      </w:r>
      <w:proofErr w:type="spellEnd"/>
      <w:r w:rsidR="00A061D4">
        <w:t xml:space="preserve"> Z</w:t>
      </w:r>
      <w:r>
        <w:t xml:space="preserve">. </w:t>
      </w:r>
      <w:r w:rsidR="00A061D4">
        <w:t>Diese Kurse</w:t>
      </w:r>
    </w:p>
    <w:p w14:paraId="7E416876" w14:textId="77777777" w:rsidR="00A061D4" w:rsidRDefault="00A061D4" w:rsidP="00A061D4">
      <w:pPr>
        <w:pStyle w:val="LDAuflistungzweiteEbene"/>
      </w:pPr>
      <w:r>
        <w:t>können nicht benotet werden.</w:t>
      </w:r>
    </w:p>
    <w:p w14:paraId="7E416877" w14:textId="77777777" w:rsidR="00A061D4" w:rsidRDefault="00A061D4" w:rsidP="00A061D4">
      <w:pPr>
        <w:pStyle w:val="LDAuflistungzweiteEbene"/>
      </w:pPr>
      <w:r>
        <w:t xml:space="preserve">werden nicht in den ENC exportiert </w:t>
      </w:r>
    </w:p>
    <w:p w14:paraId="7E416878" w14:textId="77777777" w:rsidR="00A061D4" w:rsidRDefault="00A061D4" w:rsidP="00A061D4">
      <w:pPr>
        <w:pStyle w:val="LDAuflistungzweiteEbene"/>
      </w:pPr>
      <w:r>
        <w:t>werden nicht in den Zeugnissen der Primarstufe und Sekundarstufe 1 ausgedruckt.</w:t>
      </w:r>
      <w:r>
        <w:br/>
      </w:r>
    </w:p>
    <w:p w14:paraId="7E416879" w14:textId="77777777" w:rsidR="00965385" w:rsidRDefault="00A061D4" w:rsidP="00A061D4">
      <w:pPr>
        <w:pStyle w:val="LDAuflistungHandlungen"/>
      </w:pPr>
      <w:r>
        <w:t>au</w:t>
      </w:r>
      <w:r w:rsidR="00965385">
        <w:t xml:space="preserve">f der Seite </w:t>
      </w:r>
      <w:r w:rsidRPr="008B13C8">
        <w:rPr>
          <w:rStyle w:val="LDMenpunkt"/>
        </w:rPr>
        <w:t>Schul</w:t>
      </w:r>
      <w:r>
        <w:rPr>
          <w:rStyle w:val="LDMenpunkt"/>
        </w:rPr>
        <w:t xml:space="preserve">e </w:t>
      </w:r>
      <w:r w:rsidRPr="008B13C8">
        <w:rPr>
          <w:rStyle w:val="LDMenpunkt"/>
        </w:rPr>
        <w:t xml:space="preserve"> &gt; Schulbasisdaten &gt; </w:t>
      </w:r>
      <w:proofErr w:type="spellStart"/>
      <w:r>
        <w:rPr>
          <w:rStyle w:val="LDMenpunkt"/>
        </w:rPr>
        <w:t>zusatzangebote</w:t>
      </w:r>
      <w:proofErr w:type="spellEnd"/>
      <w:r>
        <w:rPr>
          <w:rStyle w:val="LDMenpunkt"/>
        </w:rPr>
        <w:t xml:space="preserve">  </w:t>
      </w:r>
      <w:r w:rsidRPr="009F20FA">
        <w:t xml:space="preserve">- Register </w:t>
      </w:r>
      <w:r w:rsidRPr="009F20FA">
        <w:rPr>
          <w:rStyle w:val="LDRegister"/>
        </w:rPr>
        <w:t>B</w:t>
      </w:r>
      <w:r>
        <w:rPr>
          <w:rStyle w:val="LDRegister"/>
        </w:rPr>
        <w:t>ildungs</w:t>
      </w:r>
      <w:r w:rsidRPr="009F20FA">
        <w:rPr>
          <w:rStyle w:val="LDRegister"/>
        </w:rPr>
        <w:t>angebote</w:t>
      </w:r>
      <w:r w:rsidR="0026314E">
        <w:t xml:space="preserve"> zur Eintragung</w:t>
      </w:r>
      <w:r w:rsidR="00965385">
        <w:t>, damit die Kurse in der UV-Planung auch hochgesetzt werden können.</w:t>
      </w:r>
    </w:p>
    <w:p w14:paraId="7E41687A" w14:textId="77777777" w:rsidR="00A061D4" w:rsidRDefault="00A061D4" w:rsidP="00A061D4">
      <w:pPr>
        <w:pStyle w:val="LDTextinhalteingerckt"/>
      </w:pPr>
      <w:r>
        <w:t xml:space="preserve"> </w:t>
      </w:r>
      <w:r w:rsidR="00FD47AB">
        <w:br/>
      </w:r>
      <w:r w:rsidR="00FD47AB">
        <w:rPr>
          <w:lang w:eastAsia="de-DE"/>
        </w:rPr>
        <w:drawing>
          <wp:inline distT="0" distB="0" distL="0" distR="0" wp14:anchorId="7E4168CE" wp14:editId="7E4168CF">
            <wp:extent cx="3960000" cy="2253600"/>
            <wp:effectExtent l="0" t="0" r="2540" b="0"/>
            <wp:docPr id="5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2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1687B" w14:textId="77777777" w:rsidR="00FD47AB" w:rsidRDefault="00A061D4" w:rsidP="00F4536E">
      <w:pPr>
        <w:pStyle w:val="LDBildunterschrift"/>
      </w:pPr>
      <w:r>
        <w:t xml:space="preserve">Abb. </w:t>
      </w:r>
      <w:r w:rsidR="00DC0330">
        <w:fldChar w:fldCharType="begin"/>
      </w:r>
      <w:r w:rsidR="00DC0330">
        <w:instrText xml:space="preserve"> SEQ Abb. \* ARABIC </w:instrText>
      </w:r>
      <w:r w:rsidR="00DC0330">
        <w:fldChar w:fldCharType="separate"/>
      </w:r>
      <w:r w:rsidR="0079772C">
        <w:rPr>
          <w:noProof/>
        </w:rPr>
        <w:t>5</w:t>
      </w:r>
      <w:r w:rsidR="00DC0330">
        <w:rPr>
          <w:noProof/>
        </w:rPr>
        <w:fldChar w:fldCharType="end"/>
      </w:r>
      <w:r>
        <w:tab/>
        <w:t xml:space="preserve">Dialogfenster </w:t>
      </w:r>
      <w:r w:rsidR="009364C0">
        <w:t xml:space="preserve">Kurs anlegen </w:t>
      </w:r>
    </w:p>
    <w:p w14:paraId="7E41687C" w14:textId="77777777" w:rsidR="00767639" w:rsidRDefault="00767639">
      <w:pPr>
        <w:spacing w:before="0" w:after="0"/>
      </w:pPr>
    </w:p>
    <w:p w14:paraId="7E41687D" w14:textId="77777777" w:rsidR="00767639" w:rsidRDefault="00767639" w:rsidP="00767639">
      <w:pPr>
        <w:pStyle w:val="berschrift2"/>
      </w:pPr>
      <w:bookmarkStart w:id="14" w:name="_Toc377039295"/>
      <w:r w:rsidRPr="00EF6E72">
        <w:t>Aufnahme der Mittelstufenschule in die HR-Abschlüsse</w:t>
      </w:r>
      <w:bookmarkEnd w:id="14"/>
    </w:p>
    <w:p w14:paraId="7E41687E" w14:textId="77777777" w:rsidR="00767639" w:rsidRDefault="00767639" w:rsidP="00767639">
      <w:r>
        <w:t xml:space="preserve">Die Abschlussseiten </w:t>
      </w:r>
      <w:r w:rsidRPr="008B0270">
        <w:rPr>
          <w:rStyle w:val="LDMenpunkt"/>
        </w:rPr>
        <w:t>Hauptschule</w:t>
      </w:r>
      <w:r>
        <w:t xml:space="preserve"> und </w:t>
      </w:r>
      <w:r w:rsidRPr="008B0270">
        <w:rPr>
          <w:rStyle w:val="LDMenpunkt"/>
        </w:rPr>
        <w:t>Realschule</w:t>
      </w:r>
      <w:r>
        <w:t xml:space="preserve"> können jetzt auch für die entsprechenden Schulformen der Mittelstufenschule MSPB und MSMB zur Berechnung der Abschlüsse benutzt werden.</w:t>
      </w:r>
    </w:p>
    <w:p w14:paraId="7E41687F" w14:textId="77777777" w:rsidR="00767639" w:rsidRDefault="00767639">
      <w:pPr>
        <w:spacing w:before="0" w:after="0"/>
        <w:rPr>
          <w:color w:val="1E3E95"/>
          <w:sz w:val="28"/>
        </w:rPr>
      </w:pPr>
    </w:p>
    <w:p w14:paraId="7E416880" w14:textId="77777777" w:rsidR="00FD47AB" w:rsidRPr="00EF6E72" w:rsidRDefault="00FD47AB" w:rsidP="009D185B">
      <w:pPr>
        <w:pStyle w:val="berschrift2"/>
      </w:pPr>
      <w:bookmarkStart w:id="15" w:name="_Toc377039296"/>
      <w:r w:rsidRPr="00EF6E72">
        <w:t xml:space="preserve">Aufnahme neuer BGYM-Schulformen in das Abitur </w:t>
      </w:r>
      <w:r w:rsidR="0006568B">
        <w:br/>
      </w:r>
      <w:r w:rsidRPr="00EF6E72">
        <w:t>und den Belegungstest und Änderungen an den Regelwerken</w:t>
      </w:r>
      <w:bookmarkEnd w:id="15"/>
    </w:p>
    <w:p w14:paraId="7E416881" w14:textId="77777777" w:rsidR="00FD47AB" w:rsidRDefault="00FD47AB" w:rsidP="00FD47AB">
      <w:r>
        <w:t xml:space="preserve">Die Schulformen BGYM/UMWE und BGYM/ERNÄ </w:t>
      </w:r>
      <w:r w:rsidR="00554FEE">
        <w:t xml:space="preserve">wurden </w:t>
      </w:r>
      <w:r>
        <w:t>in das Regelwerk für das Abitur und den Belegungstest aufgenommen</w:t>
      </w:r>
      <w:r w:rsidR="00554FEE">
        <w:t>.</w:t>
      </w:r>
    </w:p>
    <w:p w14:paraId="7E416882" w14:textId="77777777" w:rsidR="00FD47AB" w:rsidRDefault="00FD47AB" w:rsidP="00FD47AB">
      <w:r>
        <w:t xml:space="preserve">Für Abendgymnasien wurde das Abiturregelwerk so verändert, dass jetzt im Abitur auf jeden Fall jeweils die </w:t>
      </w:r>
      <w:r w:rsidR="0026314E">
        <w:t>vier</w:t>
      </w:r>
      <w:r>
        <w:t xml:space="preserve"> Kurse des</w:t>
      </w:r>
      <w:r w:rsidR="00554FEE">
        <w:t xml:space="preserve"> </w:t>
      </w:r>
      <w:r>
        <w:t>4. und 5. Prüfungsfaches eingebracht werden, sofern das 5. PF nicht identisch mit einem anderen PF ist</w:t>
      </w:r>
      <w:r w:rsidR="00554FEE">
        <w:t xml:space="preserve">. Zudem werden </w:t>
      </w:r>
      <w:r>
        <w:t>von dem besseren der beiden PF die Kurse doppelt gerechnet.</w:t>
      </w:r>
    </w:p>
    <w:p w14:paraId="7E416883" w14:textId="77777777" w:rsidR="00FD47AB" w:rsidRDefault="00FD47AB" w:rsidP="00CD0C8C">
      <w:pPr>
        <w:pStyle w:val="LDHinweis"/>
      </w:pPr>
      <w:r>
        <w:t>Weitere Regeln wurden angepasst</w:t>
      </w:r>
      <w:r w:rsidR="008B0270">
        <w:t>.</w:t>
      </w:r>
      <w:r w:rsidR="008B0270">
        <w:br/>
      </w:r>
      <w:r>
        <w:t>Informationen hierzu erhalten Sie in den Schulungen „Mit LUSD zum Abitur“.</w:t>
      </w:r>
    </w:p>
    <w:p w14:paraId="7E416884" w14:textId="77777777" w:rsidR="005977F9" w:rsidRDefault="005977F9" w:rsidP="005977F9">
      <w:pPr>
        <w:pStyle w:val="LDTextinhalt"/>
      </w:pPr>
    </w:p>
    <w:p w14:paraId="7E416885" w14:textId="77777777" w:rsidR="00FD47AB" w:rsidRPr="00EF6E72" w:rsidRDefault="00FD47AB" w:rsidP="009D185B">
      <w:pPr>
        <w:pStyle w:val="berschrift2"/>
      </w:pPr>
      <w:bookmarkStart w:id="16" w:name="_Toc377039297"/>
      <w:r w:rsidRPr="00EF6E72">
        <w:t>Kursdifferenzierung für alle betroffenen Schulformen</w:t>
      </w:r>
      <w:bookmarkEnd w:id="16"/>
    </w:p>
    <w:p w14:paraId="7E416886" w14:textId="77777777" w:rsidR="00FD47AB" w:rsidRDefault="00FD47AB" w:rsidP="00FD47AB">
      <w:r>
        <w:t>Die Felder für die Kursdifferenzierung stehen auf allen betroffenen Seiten neben der IGS auch Schulen mit den Schulformen Förderstufe (F) und Mittelstufenschule (MSS) zur Verfügung.</w:t>
      </w:r>
    </w:p>
    <w:p w14:paraId="7E416887" w14:textId="77777777" w:rsidR="008B0270" w:rsidRDefault="008B0270" w:rsidP="00FD47AB"/>
    <w:p w14:paraId="7E416888" w14:textId="77777777" w:rsidR="008B0270" w:rsidRDefault="008B0270" w:rsidP="008B0270">
      <w:pPr>
        <w:pStyle w:val="LDTextinhalteingerckt"/>
      </w:pPr>
      <w:r>
        <w:rPr>
          <w:lang w:eastAsia="de-DE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E4168D0" wp14:editId="7E4168D1">
                <wp:simplePos x="0" y="0"/>
                <wp:positionH relativeFrom="column">
                  <wp:posOffset>2395855</wp:posOffset>
                </wp:positionH>
                <wp:positionV relativeFrom="paragraph">
                  <wp:posOffset>781685</wp:posOffset>
                </wp:positionV>
                <wp:extent cx="1685925" cy="152400"/>
                <wp:effectExtent l="0" t="0" r="28575" b="19050"/>
                <wp:wrapNone/>
                <wp:docPr id="82" name="Rechteck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152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82" o:spid="_x0000_s1026" style="position:absolute;margin-left:188.65pt;margin-top:61.55pt;width:132.75pt;height:12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" filled="f" strokecolor="#c00000" strokeweight="1pt"/>
            </w:pict>
          </mc:Fallback>
        </mc:AlternateContent>
      </w:r>
      <w:r w:rsidR="00FD47AB">
        <w:rPr>
          <w:lang w:eastAsia="de-DE"/>
        </w:rPr>
        <w:drawing>
          <wp:inline distT="0" distB="0" distL="0" distR="0" wp14:anchorId="7E4168D2" wp14:editId="7E4168D3">
            <wp:extent cx="3960000" cy="2185200"/>
            <wp:effectExtent l="19050" t="19050" r="21590" b="24765"/>
            <wp:docPr id="53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185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416889" w14:textId="77777777" w:rsidR="00FD47AB" w:rsidRDefault="008B0270" w:rsidP="008B0270">
      <w:pPr>
        <w:pStyle w:val="LDBildunterschrift"/>
      </w:pPr>
      <w:r>
        <w:t xml:space="preserve">Abb. </w:t>
      </w:r>
      <w:r w:rsidR="00DC0330">
        <w:fldChar w:fldCharType="begin"/>
      </w:r>
      <w:r w:rsidR="00DC0330">
        <w:instrText xml:space="preserve"> SEQ Abb. \* ARABIC </w:instrText>
      </w:r>
      <w:r w:rsidR="00DC0330">
        <w:fldChar w:fldCharType="separate"/>
      </w:r>
      <w:r w:rsidR="0079772C">
        <w:rPr>
          <w:noProof/>
        </w:rPr>
        <w:t>6</w:t>
      </w:r>
      <w:r w:rsidR="00DC0330">
        <w:rPr>
          <w:noProof/>
        </w:rPr>
        <w:fldChar w:fldCharType="end"/>
      </w:r>
      <w:r>
        <w:tab/>
        <w:t xml:space="preserve">Dialogfenster Kurs anlegen </w:t>
      </w:r>
    </w:p>
    <w:p w14:paraId="7E41688A" w14:textId="77777777" w:rsidR="005977F9" w:rsidRPr="005977F9" w:rsidRDefault="005977F9" w:rsidP="005977F9"/>
    <w:p w14:paraId="7E41688B" w14:textId="77777777" w:rsidR="00F24602" w:rsidRPr="00B51461" w:rsidRDefault="00F24602" w:rsidP="00F24602">
      <w:pPr>
        <w:pStyle w:val="berschrift2"/>
      </w:pPr>
      <w:bookmarkStart w:id="17" w:name="_Toc377039298"/>
      <w:r w:rsidRPr="00B51461">
        <w:t xml:space="preserve">Neue Zeugnisse und Zeugnisänderungen </w:t>
      </w:r>
      <w:r>
        <w:br/>
      </w:r>
      <w:r w:rsidRPr="00B51461">
        <w:t>in den beruflichen Schulformen</w:t>
      </w:r>
      <w:bookmarkEnd w:id="17"/>
    </w:p>
    <w:p w14:paraId="7E41688C" w14:textId="77777777" w:rsidR="00F24602" w:rsidRDefault="00F24602" w:rsidP="00F24602">
      <w:r>
        <w:t>Bei den Zeugnissen der beruflichen Schulformen wurden Aktualisierungen vorgenommen.</w:t>
      </w:r>
    </w:p>
    <w:p w14:paraId="7E41688D" w14:textId="77777777" w:rsidR="00F24602" w:rsidRDefault="00F24602" w:rsidP="00F24602">
      <w:r>
        <w:t xml:space="preserve">In der zweijährigen Berufsfachschule (BFS2) </w:t>
      </w:r>
    </w:p>
    <w:p w14:paraId="7E41688E" w14:textId="77777777" w:rsidR="00F24602" w:rsidRDefault="00F24602" w:rsidP="00F24602">
      <w:pPr>
        <w:pStyle w:val="LDAuflistungHandlungen"/>
      </w:pPr>
      <w:r>
        <w:t xml:space="preserve">werden in den Zeugnissen nun Fachrichtung und Schwerpunkt angezeigt. </w:t>
      </w:r>
    </w:p>
    <w:p w14:paraId="7E41688F" w14:textId="77777777" w:rsidR="00F24602" w:rsidRDefault="00F24602" w:rsidP="00F24602">
      <w:pPr>
        <w:pStyle w:val="LDAuflistungHandlungen"/>
      </w:pPr>
      <w:r>
        <w:t xml:space="preserve">kann jetzt auch die Bescheinigung über die Teilnahme an der Projektprüfung erstellt werden. </w:t>
      </w:r>
    </w:p>
    <w:p w14:paraId="7E416890" w14:textId="77777777" w:rsidR="00FD47AB" w:rsidRDefault="00F24602" w:rsidP="005977F9">
      <w:pPr>
        <w:pStyle w:val="LDAuflistungzweiteEbene"/>
      </w:pPr>
      <w:r>
        <w:t xml:space="preserve">Geben Sie dazu auf der Seite </w:t>
      </w:r>
      <w:r>
        <w:rPr>
          <w:rStyle w:val="LDMenpunkt"/>
        </w:rPr>
        <w:t>Unterricht &gt; Leistungserfassung</w:t>
      </w:r>
      <w:r w:rsidRPr="008B13C8">
        <w:rPr>
          <w:rStyle w:val="LDMenpunkt"/>
        </w:rPr>
        <w:t xml:space="preserve"> &gt; </w:t>
      </w:r>
      <w:r>
        <w:rPr>
          <w:rStyle w:val="LDMenpunkt"/>
        </w:rPr>
        <w:t xml:space="preserve">Schüler  </w:t>
      </w:r>
      <w:r>
        <w:t>bzw. im ENC auf dem Reiter „Projektprüfung“ das Thema und die Note ein und wählen Sie bei der Zeugniszuweisung die Zeugnisart „Zusatzzeugnis“ aus.</w:t>
      </w:r>
      <w:r w:rsidR="00FD47AB">
        <w:br w:type="page"/>
      </w:r>
    </w:p>
    <w:p w14:paraId="7E416891" w14:textId="77777777" w:rsidR="009B7FA2" w:rsidRDefault="009B7FA2" w:rsidP="009D185B">
      <w:pPr>
        <w:pStyle w:val="berschrift2"/>
      </w:pPr>
      <w:bookmarkStart w:id="18" w:name="_Toc377039299"/>
      <w:r>
        <w:t xml:space="preserve">Änderungen im Bereich </w:t>
      </w:r>
      <w:r w:rsidRPr="009B7FA2">
        <w:t>Extras &gt; Berichtsverwaltung</w:t>
      </w:r>
      <w:bookmarkEnd w:id="18"/>
    </w:p>
    <w:p w14:paraId="197E6B32" w14:textId="77777777" w:rsidR="007E73C3" w:rsidRPr="007E73C3" w:rsidRDefault="007E73C3" w:rsidP="007E73C3">
      <w:pPr>
        <w:pStyle w:val="LDAbsatznachberschrift"/>
      </w:pPr>
    </w:p>
    <w:p w14:paraId="7E416892" w14:textId="77777777" w:rsidR="00FD47AB" w:rsidRPr="009B7FA2" w:rsidRDefault="00FD47AB" w:rsidP="009D185B">
      <w:pPr>
        <w:pStyle w:val="berschrift3"/>
      </w:pPr>
      <w:bookmarkStart w:id="19" w:name="_Toc377039300"/>
      <w:r w:rsidRPr="009B7FA2">
        <w:t xml:space="preserve">Neuer Bericht </w:t>
      </w:r>
      <w:r w:rsidR="006B0A15" w:rsidRPr="009B7FA2">
        <w:t>S</w:t>
      </w:r>
      <w:r w:rsidRPr="009B7FA2">
        <w:t>o</w:t>
      </w:r>
      <w:r w:rsidR="006B0A15" w:rsidRPr="009B7FA2">
        <w:t>nder</w:t>
      </w:r>
      <w:r w:rsidRPr="009B7FA2">
        <w:t>pädagogische Förderungen</w:t>
      </w:r>
      <w:bookmarkEnd w:id="19"/>
    </w:p>
    <w:p w14:paraId="7E416893" w14:textId="77777777" w:rsidR="008B0270" w:rsidRDefault="008B0270" w:rsidP="00FD47AB">
      <w:pPr>
        <w:rPr>
          <w:b/>
          <w:bCs/>
          <w:color w:val="000000"/>
        </w:rPr>
      </w:pPr>
      <w:r>
        <w:t xml:space="preserve">Zur </w:t>
      </w:r>
      <w:r w:rsidR="00FD47AB">
        <w:t>Übersicht über die eingetragenen so</w:t>
      </w:r>
      <w:r w:rsidR="006B0A15">
        <w:t>nder</w:t>
      </w:r>
      <w:r w:rsidR="00FD47AB">
        <w:t xml:space="preserve">pädagogischen Förderungen </w:t>
      </w:r>
      <w:r>
        <w:t xml:space="preserve">dient der neue Bericht </w:t>
      </w:r>
      <w:r w:rsidRPr="008B0270">
        <w:rPr>
          <w:b/>
          <w:bCs/>
          <w:color w:val="000000"/>
        </w:rPr>
        <w:t>Sonderpädagogische Förderungen</w:t>
      </w:r>
      <w:r>
        <w:rPr>
          <w:b/>
          <w:bCs/>
          <w:color w:val="000000"/>
        </w:rPr>
        <w:t xml:space="preserve">. </w:t>
      </w:r>
    </w:p>
    <w:p w14:paraId="7E416894" w14:textId="77777777" w:rsidR="006B0A15" w:rsidRDefault="008B0270" w:rsidP="00FD47AB">
      <w:r w:rsidRPr="008B0270">
        <w:t xml:space="preserve">Sie rufen ihn </w:t>
      </w:r>
      <w:r w:rsidR="006B0A15">
        <w:t xml:space="preserve">auf der </w:t>
      </w:r>
      <w:r>
        <w:t xml:space="preserve">Webseite </w:t>
      </w:r>
      <w:r w:rsidRPr="00710B48">
        <w:rPr>
          <w:rStyle w:val="LDMenpunkt"/>
        </w:rPr>
        <w:t>Extras &gt; Berichtsverwaltung</w:t>
      </w:r>
      <w:r>
        <w:t xml:space="preserve"> unter </w:t>
      </w:r>
      <w:r w:rsidR="00FD47AB">
        <w:t>Schüler</w:t>
      </w:r>
      <w:r>
        <w:t xml:space="preserve"> – allgemeine Listen</w:t>
      </w:r>
      <w:r w:rsidR="006B0A15">
        <w:t xml:space="preserve"> auf</w:t>
      </w:r>
      <w:r w:rsidR="00FD47AB">
        <w:t xml:space="preserve">. </w:t>
      </w:r>
    </w:p>
    <w:p w14:paraId="7E416895" w14:textId="77777777" w:rsidR="006B0A15" w:rsidRDefault="00FD47AB" w:rsidP="006B0A15">
      <w:pPr>
        <w:pStyle w:val="LDAuflistungHandlungen"/>
      </w:pPr>
      <w:r>
        <w:t xml:space="preserve">In der </w:t>
      </w:r>
      <w:r w:rsidRPr="006B0A15">
        <w:t>Version</w:t>
      </w:r>
      <w:r>
        <w:t xml:space="preserve"> </w:t>
      </w:r>
      <w:r w:rsidR="006B0A15" w:rsidRPr="006B0A15">
        <w:rPr>
          <w:rStyle w:val="LDMeneintrag"/>
        </w:rPr>
        <w:t>Stammschule</w:t>
      </w:r>
      <w:r>
        <w:t xml:space="preserve"> zeigt er der Stammschule diejenigen ihrer Schüler an, denen eine sonderpädagogische Förderung in dem auszuwählenden Schuljahr zugewiesen wurde, egal wo diese Förderung stattfindet. </w:t>
      </w:r>
    </w:p>
    <w:p w14:paraId="7E416896" w14:textId="77777777" w:rsidR="00FD47AB" w:rsidRDefault="00FD47AB" w:rsidP="006B0A15">
      <w:pPr>
        <w:pStyle w:val="LDAuflistungHandlungen"/>
      </w:pPr>
      <w:r>
        <w:t xml:space="preserve">In der Version </w:t>
      </w:r>
      <w:r w:rsidRPr="006B0A15">
        <w:rPr>
          <w:rStyle w:val="LDMeneintrag"/>
        </w:rPr>
        <w:t>Fördernde Schule</w:t>
      </w:r>
      <w:r>
        <w:t xml:space="preserve"> zeigt er der fördernden Schule diejenigen Schüler der eigenen </w:t>
      </w:r>
      <w:r w:rsidR="0026314E">
        <w:t xml:space="preserve">Schule </w:t>
      </w:r>
      <w:r>
        <w:t>und anderer Schulen an, für die an ihrer jeweiligen Stammschule eine so</w:t>
      </w:r>
      <w:r w:rsidR="006B0A15">
        <w:t>nder</w:t>
      </w:r>
      <w:r>
        <w:t>pädagogische Förderung an der fördernden Schule eingetragen wurde.</w:t>
      </w:r>
    </w:p>
    <w:p w14:paraId="7E416897" w14:textId="77777777" w:rsidR="006B0A15" w:rsidRDefault="00FD47AB" w:rsidP="006B0A15">
      <w:pPr>
        <w:pStyle w:val="LDTextinhalteingerckt"/>
      </w:pPr>
      <w:r>
        <w:br/>
      </w:r>
      <w:r>
        <w:rPr>
          <w:lang w:eastAsia="de-DE"/>
        </w:rPr>
        <w:drawing>
          <wp:inline distT="0" distB="0" distL="0" distR="0" wp14:anchorId="7E4168D4" wp14:editId="7E4168D5">
            <wp:extent cx="5040000" cy="3873600"/>
            <wp:effectExtent l="19050" t="19050" r="27305" b="12700"/>
            <wp:docPr id="52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73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416898" w14:textId="77777777" w:rsidR="00FD47AB" w:rsidRDefault="006B0A15" w:rsidP="006B0A15">
      <w:pPr>
        <w:pStyle w:val="LDBildunterschrift"/>
      </w:pPr>
      <w:r>
        <w:t xml:space="preserve">Abb. </w:t>
      </w:r>
      <w:r w:rsidR="00DC0330">
        <w:fldChar w:fldCharType="begin"/>
      </w:r>
      <w:r w:rsidR="00DC0330">
        <w:instrText xml:space="preserve"> SEQ Abb. \* ARABIC </w:instrText>
      </w:r>
      <w:r w:rsidR="00DC0330">
        <w:fldChar w:fldCharType="separate"/>
      </w:r>
      <w:r w:rsidR="0079772C">
        <w:rPr>
          <w:noProof/>
        </w:rPr>
        <w:t>7</w:t>
      </w:r>
      <w:r w:rsidR="00DC0330">
        <w:rPr>
          <w:noProof/>
        </w:rPr>
        <w:fldChar w:fldCharType="end"/>
      </w:r>
      <w:r>
        <w:tab/>
        <w:t>Bericht Sonderpädagogische Förderungen</w:t>
      </w:r>
    </w:p>
    <w:p w14:paraId="7E416899" w14:textId="77777777" w:rsidR="00F24602" w:rsidRDefault="00F24602">
      <w:pPr>
        <w:spacing w:before="0" w:after="0"/>
        <w:rPr>
          <w:rFonts w:eastAsiaTheme="majorEastAsia" w:cstheme="majorBidi"/>
          <w:bCs/>
          <w:color w:val="1E3E95"/>
          <w:sz w:val="24"/>
        </w:rPr>
      </w:pPr>
      <w:r>
        <w:br w:type="page"/>
      </w:r>
    </w:p>
    <w:p w14:paraId="7E41689A" w14:textId="77777777" w:rsidR="00FD47AB" w:rsidRPr="009B7FA2" w:rsidRDefault="00FD47AB" w:rsidP="009D185B">
      <w:pPr>
        <w:pStyle w:val="berschrift3"/>
      </w:pPr>
      <w:bookmarkStart w:id="20" w:name="_Toc377039301"/>
      <w:r w:rsidRPr="009B7FA2">
        <w:t xml:space="preserve">Änderung der </w:t>
      </w:r>
      <w:r w:rsidR="009B7FA2">
        <w:t xml:space="preserve">Berichte zu </w:t>
      </w:r>
      <w:r w:rsidRPr="009B7FA2">
        <w:t>Abgänger</w:t>
      </w:r>
      <w:r w:rsidR="009B7FA2">
        <w:t xml:space="preserve">n und </w:t>
      </w:r>
      <w:r w:rsidRPr="009B7FA2">
        <w:t>Abschlüsse</w:t>
      </w:r>
      <w:r w:rsidR="009B7FA2">
        <w:t>n</w:t>
      </w:r>
      <w:bookmarkEnd w:id="20"/>
    </w:p>
    <w:p w14:paraId="7E41689B" w14:textId="77777777" w:rsidR="009B7FA2" w:rsidRDefault="00C55B73" w:rsidP="00C55B73">
      <w:r>
        <w:t xml:space="preserve">Die </w:t>
      </w:r>
      <w:r w:rsidR="009B7FA2">
        <w:t xml:space="preserve">Berichte </w:t>
      </w:r>
      <w:r w:rsidR="00FD47AB" w:rsidRPr="00C55B73">
        <w:rPr>
          <w:rStyle w:val="LDBedienelement"/>
        </w:rPr>
        <w:t>Abschlüsse AS</w:t>
      </w:r>
      <w:r>
        <w:t xml:space="preserve">, </w:t>
      </w:r>
      <w:r w:rsidR="00FD47AB" w:rsidRPr="00C55B73">
        <w:rPr>
          <w:rStyle w:val="LDBedienelement"/>
        </w:rPr>
        <w:t>Abschlüsse BS</w:t>
      </w:r>
      <w:r>
        <w:t xml:space="preserve"> und </w:t>
      </w:r>
      <w:r w:rsidR="00FD47AB" w:rsidRPr="00C55B73">
        <w:rPr>
          <w:rStyle w:val="LDBedienelement"/>
        </w:rPr>
        <w:t>Abgänger/Abschluss-Statistik</w:t>
      </w:r>
    </w:p>
    <w:p w14:paraId="7E41689C" w14:textId="77777777" w:rsidR="00C55B73" w:rsidRDefault="00C55B73" w:rsidP="00C55B73">
      <w:pPr>
        <w:pStyle w:val="LDAuflistungHandlungen"/>
      </w:pPr>
      <w:r>
        <w:t xml:space="preserve">können nun für ein bestimmtes Schuljahr erstellt werden. </w:t>
      </w:r>
    </w:p>
    <w:p w14:paraId="7E41689D" w14:textId="77777777" w:rsidR="00FD47AB" w:rsidRDefault="00FD47AB" w:rsidP="00C55B73">
      <w:pPr>
        <w:pStyle w:val="LDAuflistungHandlungen"/>
      </w:pPr>
      <w:r>
        <w:t xml:space="preserve">zeigen grundsätzlich alle Schüler (Abgänger/Abschluss-Statistik) bzw. die Anzahlen </w:t>
      </w:r>
      <w:r w:rsidR="0026314E">
        <w:t xml:space="preserve">dieser Schüler </w:t>
      </w:r>
      <w:r>
        <w:t>(Abschlüsse AS und Abschlüsse BS) an, die im Berichtsjahr einen Abschluss erhalten haben oder bei denen ein Freigabedatum eingetragen wurde (Abgänger).</w:t>
      </w:r>
    </w:p>
    <w:p w14:paraId="7E41689E" w14:textId="77777777" w:rsidR="00C55B73" w:rsidRDefault="00FD47AB" w:rsidP="00C55B73">
      <w:pPr>
        <w:pStyle w:val="LDTextinhalteingerckt"/>
      </w:pPr>
      <w:r>
        <w:rPr>
          <w:lang w:eastAsia="de-DE"/>
        </w:rPr>
        <w:drawing>
          <wp:inline distT="0" distB="0" distL="0" distR="0" wp14:anchorId="7E4168D6" wp14:editId="7E4168D7">
            <wp:extent cx="5040000" cy="3931200"/>
            <wp:effectExtent l="19050" t="19050" r="27305" b="12700"/>
            <wp:docPr id="5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31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41689F" w14:textId="77777777" w:rsidR="00FD47AB" w:rsidRDefault="00C55B73" w:rsidP="00C55B73">
      <w:pPr>
        <w:pStyle w:val="LDBildunterschrift"/>
      </w:pPr>
      <w:r>
        <w:t xml:space="preserve">Abb. </w:t>
      </w:r>
      <w:r w:rsidR="00DC0330">
        <w:fldChar w:fldCharType="begin"/>
      </w:r>
      <w:r w:rsidR="00DC0330">
        <w:instrText xml:space="preserve"> SEQ Abb. \* ARABIC </w:instrText>
      </w:r>
      <w:r w:rsidR="00DC0330">
        <w:fldChar w:fldCharType="separate"/>
      </w:r>
      <w:r w:rsidR="0079772C">
        <w:rPr>
          <w:noProof/>
        </w:rPr>
        <w:t>8</w:t>
      </w:r>
      <w:r w:rsidR="00DC0330">
        <w:rPr>
          <w:noProof/>
        </w:rPr>
        <w:fldChar w:fldCharType="end"/>
      </w:r>
      <w:r>
        <w:tab/>
        <w:t>Berichte zu Abgängern und Abschlüssen</w:t>
      </w:r>
    </w:p>
    <w:p w14:paraId="7E4168A0" w14:textId="77777777" w:rsidR="00CD0C8C" w:rsidRDefault="00CD0C8C" w:rsidP="00710B48"/>
    <w:p w14:paraId="7E4168A1" w14:textId="77777777" w:rsidR="00CD0C8C" w:rsidRPr="002B6A58" w:rsidRDefault="00CD0C8C">
      <w:pPr>
        <w:pStyle w:val="LDHinweis"/>
      </w:pPr>
      <w:r>
        <w:t>Bei den Abschlüssen werden nur die Schüler angezeigt, bei denen der Abschluss an der eigenen Schule gemacht wurde.</w:t>
      </w:r>
      <w:r>
        <w:br/>
      </w:r>
      <w:r>
        <w:br/>
      </w:r>
      <w:r w:rsidRPr="002E1568">
        <w:rPr>
          <w:b/>
          <w:bCs/>
          <w:color w:val="000000"/>
        </w:rPr>
        <w:t xml:space="preserve">Damit </w:t>
      </w:r>
      <w:r w:rsidR="002E1568" w:rsidRPr="002E1568">
        <w:rPr>
          <w:b/>
          <w:bCs/>
          <w:color w:val="000000"/>
        </w:rPr>
        <w:t>in diesem Schuljahr beide Abschluss-Berichte vollständig sind</w:t>
      </w:r>
      <w:r w:rsidR="002E1568">
        <w:t>:</w:t>
      </w:r>
      <w:r w:rsidR="002E1568">
        <w:br/>
      </w:r>
      <w:r w:rsidR="002E1568">
        <w:br/>
        <w:t xml:space="preserve">Weisen Sie den Schülern, die zwischen dem 01.08. und 16.12.2013 </w:t>
      </w:r>
      <w:r>
        <w:t xml:space="preserve">einen Abschluss erhalten haben, nachträglich auf der Seite </w:t>
      </w:r>
      <w:r w:rsidR="002E1568" w:rsidRPr="009F7754">
        <w:rPr>
          <w:rStyle w:val="LDMenpunkt"/>
        </w:rPr>
        <w:t>Schüler &gt; Schülerbasisdaten &gt; Qualifikationen</w:t>
      </w:r>
      <w:r>
        <w:t xml:space="preserve"> die eigene Schule zu</w:t>
      </w:r>
      <w:r w:rsidR="002E1568">
        <w:t>.</w:t>
      </w:r>
      <w:r w:rsidR="002E1568">
        <w:br/>
      </w:r>
      <w:r w:rsidR="002E1568">
        <w:br/>
      </w:r>
      <w:r>
        <w:t>Für frühere Berichtsjahre bleiben die Berichte derzeit leer, sofern den Abschlüssen nicht nachträglich die Schule zugeordnet wird.</w:t>
      </w:r>
    </w:p>
    <w:p w14:paraId="7E4168A2" w14:textId="77777777" w:rsidR="00CD0C8C" w:rsidRDefault="00CD0C8C">
      <w:pPr>
        <w:spacing w:before="0" w:after="0"/>
      </w:pPr>
      <w:r>
        <w:br w:type="page"/>
      </w:r>
    </w:p>
    <w:p w14:paraId="7E4168A3" w14:textId="77777777" w:rsidR="00FD47AB" w:rsidRPr="00AB4067" w:rsidRDefault="00FD47AB" w:rsidP="009D185B">
      <w:pPr>
        <w:pStyle w:val="berschrift2"/>
      </w:pPr>
      <w:bookmarkStart w:id="21" w:name="_Toc377039302"/>
      <w:r w:rsidRPr="00AB4067">
        <w:t>SAP-LUSD-Schnittstelle</w:t>
      </w:r>
      <w:bookmarkEnd w:id="21"/>
    </w:p>
    <w:p w14:paraId="7E4168A4" w14:textId="77777777" w:rsidR="00C55B73" w:rsidRDefault="00FD47AB" w:rsidP="00FD47AB">
      <w:r>
        <w:t xml:space="preserve">Die SAP-LUSD-Schnittstelle wird in diesem Schuljahr sukzessive eingeführt. </w:t>
      </w:r>
    </w:p>
    <w:p w14:paraId="7E4168A5" w14:textId="77777777" w:rsidR="002E1568" w:rsidRDefault="00FD47AB" w:rsidP="00FD47AB">
      <w:r>
        <w:t>In einer Pilotphase wird die Schnittstelle erst für einige ausgewählte Schulen wirksam, die darüber informiert und die entsprechend geschult werden. Die Anzahl der betroffenen Schulen wird dann erweitert</w:t>
      </w:r>
      <w:r w:rsidR="002E1568">
        <w:t>.</w:t>
      </w:r>
    </w:p>
    <w:p w14:paraId="7E4168A6" w14:textId="77777777" w:rsidR="00C55B73" w:rsidRDefault="00FD47AB" w:rsidP="00FD47AB">
      <w:r>
        <w:t xml:space="preserve">Verläuft diese Phase erfolgreich, werden alle Schulen in die Schnittstelle eingebunden werden. </w:t>
      </w:r>
    </w:p>
    <w:p w14:paraId="7E4168A7" w14:textId="77777777" w:rsidR="00C55B73" w:rsidRDefault="00C55B73" w:rsidP="00FD47AB">
      <w:r>
        <w:t>.</w:t>
      </w:r>
    </w:p>
    <w:p w14:paraId="7E4168A8" w14:textId="77777777" w:rsidR="00FD47AB" w:rsidRDefault="002E1568" w:rsidP="002E1568">
      <w:pPr>
        <w:pStyle w:val="LDHinweis"/>
      </w:pPr>
      <w:r>
        <w:t xml:space="preserve">Bitte nehmen Sie auf der Seite </w:t>
      </w:r>
      <w:r w:rsidRPr="002D5235">
        <w:rPr>
          <w:rStyle w:val="LDMenpunkt"/>
        </w:rPr>
        <w:t>Extras &gt; Lehrerzuordnung</w:t>
      </w:r>
      <w:r>
        <w:t xml:space="preserve"> – Register SAP-Lehrer keine Veränderungen vor, solange Sie nicht über die Einbindung Ihrer Schule in die Schnittstelle informiert wurden</w:t>
      </w:r>
      <w:r>
        <w:br/>
      </w:r>
      <w:r>
        <w:br/>
      </w:r>
      <w:r w:rsidR="00FD47AB">
        <w:t xml:space="preserve">Etwaige </w:t>
      </w:r>
      <w:r w:rsidR="00C55B73">
        <w:t xml:space="preserve">Einträge in der </w:t>
      </w:r>
      <w:r w:rsidR="00FD47AB">
        <w:t xml:space="preserve">Aufgabenliste zur Lieferung von SAP-Daten lassen Sie </w:t>
      </w:r>
      <w:r w:rsidR="00C55B73">
        <w:t xml:space="preserve">bis dahin </w:t>
      </w:r>
      <w:r w:rsidR="00FD47AB">
        <w:t>bitte unbeachtet</w:t>
      </w:r>
      <w:r w:rsidR="00C55B73">
        <w:t>.</w:t>
      </w:r>
    </w:p>
    <w:p w14:paraId="7E4168A9" w14:textId="77777777" w:rsidR="002E1568" w:rsidRDefault="002E1568">
      <w:pPr>
        <w:spacing w:before="0" w:after="0"/>
        <w:rPr>
          <w:color w:val="1E3E95"/>
          <w:sz w:val="28"/>
        </w:rPr>
      </w:pPr>
    </w:p>
    <w:p w14:paraId="7E4168AA" w14:textId="77777777" w:rsidR="00FD47AB" w:rsidRPr="006A354C" w:rsidRDefault="00FD47AB" w:rsidP="009D185B">
      <w:pPr>
        <w:pStyle w:val="berschrift2"/>
      </w:pPr>
      <w:bookmarkStart w:id="22" w:name="_Toc377039303"/>
      <w:r w:rsidRPr="006A354C">
        <w:t>Neue ENC-Version</w:t>
      </w:r>
      <w:bookmarkEnd w:id="22"/>
    </w:p>
    <w:p w14:paraId="7E4168AB" w14:textId="77777777" w:rsidR="00FD47AB" w:rsidRDefault="00FD47AB" w:rsidP="00FD47AB">
      <w:r>
        <w:t>Es gibt eine neue ENC-Version, in der die Zeichen für die Passwörter eingeschränkt wurden</w:t>
      </w:r>
      <w:r w:rsidR="009233BF">
        <w:t xml:space="preserve">. Damit kommen in den Passwörtern </w:t>
      </w:r>
      <w:r>
        <w:t xml:space="preserve">leicht verwechselbare Zeichen </w:t>
      </w:r>
      <w:r w:rsidR="009233BF">
        <w:t>s</w:t>
      </w:r>
      <w:r>
        <w:t xml:space="preserve">owie einige Sonderzeichen nicht mehr </w:t>
      </w:r>
      <w:r w:rsidR="009233BF">
        <w:t>vor.</w:t>
      </w:r>
    </w:p>
    <w:p w14:paraId="7E4168AC" w14:textId="77777777" w:rsidR="002E1568" w:rsidRDefault="002E1568" w:rsidP="00FD47AB"/>
    <w:p w14:paraId="7E4168AD" w14:textId="77777777" w:rsidR="00A54113" w:rsidRDefault="00FD47AB" w:rsidP="00A54113">
      <w:pPr>
        <w:pStyle w:val="LDAchtung"/>
      </w:pPr>
      <w:r w:rsidRPr="00F24602">
        <w:rPr>
          <w:b/>
          <w:bCs/>
          <w:color w:val="000000"/>
        </w:rPr>
        <w:t xml:space="preserve">Bitte </w:t>
      </w:r>
      <w:r w:rsidRPr="00F24602">
        <w:t>unternehmen</w:t>
      </w:r>
      <w:r w:rsidR="009F2085">
        <w:t xml:space="preserve"> </w:t>
      </w:r>
      <w:r>
        <w:t xml:space="preserve">Sie vor Release 14 und der Einspielung in die LUSD </w:t>
      </w:r>
      <w:r w:rsidRPr="00F24602">
        <w:rPr>
          <w:b/>
          <w:bCs/>
          <w:color w:val="000000"/>
        </w:rPr>
        <w:t>in der letzten Woche vor den Weihnachtsferien keinen Export von ENC-Daten</w:t>
      </w:r>
      <w:r>
        <w:t>, die erst nach den Ferien importiert werden sollen.</w:t>
      </w:r>
    </w:p>
    <w:p w14:paraId="7E4168AE" w14:textId="77777777" w:rsidR="00A54113" w:rsidRDefault="00A54113" w:rsidP="00A54113">
      <w:pPr>
        <w:pStyle w:val="LDAchtung"/>
      </w:pPr>
      <w:r w:rsidRPr="00F24602">
        <w:rPr>
          <w:rStyle w:val="LDRegister"/>
        </w:rPr>
        <w:t>Wichtiger Hinweis</w:t>
      </w:r>
      <w:r w:rsidR="00F24602">
        <w:rPr>
          <w:rStyle w:val="LDRegister"/>
        </w:rPr>
        <w:t>:</w:t>
      </w:r>
      <w:r w:rsidRPr="00710B48">
        <w:rPr>
          <w:b/>
        </w:rPr>
        <w:br/>
      </w:r>
      <w:r>
        <w:br/>
        <w:t xml:space="preserve">Mit </w:t>
      </w:r>
      <w:r w:rsidRPr="00710B48">
        <w:rPr>
          <w:b/>
        </w:rPr>
        <w:t>Release 15 im April 2014</w:t>
      </w:r>
      <w:r>
        <w:t xml:space="preserve"> wird ein neuer ENC ausgeliefert, der eine Programmversion von Microsoft.net Framework benötigt, die nicht </w:t>
      </w:r>
      <w:r w:rsidR="00DC0330">
        <w:t xml:space="preserve">mehr </w:t>
      </w:r>
      <w:r>
        <w:t xml:space="preserve">mit dem Betriebssystem Windows XP kompatibel ist. </w:t>
      </w:r>
      <w:r w:rsidR="00F24602">
        <w:br/>
      </w:r>
      <w:r w:rsidR="00F24602">
        <w:br/>
      </w:r>
      <w:r>
        <w:t xml:space="preserve">Das bedeutet, dass der ENC auf Windows XP-Rechnern nach den Osterferien nicht mehr genutzt werden kann. </w:t>
      </w:r>
      <w:r w:rsidR="00F24602">
        <w:br/>
      </w:r>
      <w:r>
        <w:t xml:space="preserve">Hintergrund dieser Änderung ist die Tatsache, dass dann der Microsoft-Support für Windows XP eingestellt wird. </w:t>
      </w:r>
      <w:r w:rsidR="00F24602">
        <w:br/>
      </w:r>
      <w:r w:rsidR="00F24602">
        <w:br/>
      </w:r>
      <w:r>
        <w:t xml:space="preserve">Bitte bedenken Sie also, dass Sie im zweiten Halbjahr </w:t>
      </w:r>
      <w:r w:rsidRPr="00F24602">
        <w:rPr>
          <w:b/>
          <w:bCs/>
          <w:color w:val="000000"/>
        </w:rPr>
        <w:t>den ENC ab Ostern nur noch auf Rechnern benutzen</w:t>
      </w:r>
      <w:r>
        <w:t xml:space="preserve"> können, </w:t>
      </w:r>
      <w:r w:rsidRPr="00F24602">
        <w:rPr>
          <w:b/>
          <w:bCs/>
          <w:color w:val="000000"/>
        </w:rPr>
        <w:t>die mindestens Windows Vista, besser aber Windows 7 als Betriebssystem haben</w:t>
      </w:r>
      <w:r>
        <w:t>.</w:t>
      </w:r>
    </w:p>
    <w:p w14:paraId="7E4168AF" w14:textId="77777777" w:rsidR="00A54113" w:rsidRPr="00A54113" w:rsidRDefault="00A54113" w:rsidP="00710B48">
      <w:pPr>
        <w:pStyle w:val="LDTextinhalt"/>
      </w:pPr>
    </w:p>
    <w:p w14:paraId="7E4168B0" w14:textId="77777777" w:rsidR="009F2085" w:rsidRDefault="009F2085">
      <w:pPr>
        <w:spacing w:before="0" w:after="0"/>
        <w:rPr>
          <w:color w:val="1E3E95"/>
          <w:sz w:val="28"/>
        </w:rPr>
      </w:pPr>
      <w:r>
        <w:br w:type="page"/>
      </w:r>
    </w:p>
    <w:p w14:paraId="7E4168B1" w14:textId="77777777" w:rsidR="00FD47AB" w:rsidRDefault="009F2085" w:rsidP="009F2085">
      <w:pPr>
        <w:pStyle w:val="berschrift2"/>
      </w:pPr>
      <w:bookmarkStart w:id="23" w:name="_Toc377039304"/>
      <w:r>
        <w:t>Änderung bei der Schülersuche</w:t>
      </w:r>
      <w:r w:rsidR="00FD47AB">
        <w:t xml:space="preserve"> </w:t>
      </w:r>
      <w:r w:rsidR="00A54113">
        <w:t>und Kurssuche</w:t>
      </w:r>
      <w:bookmarkEnd w:id="23"/>
    </w:p>
    <w:p w14:paraId="7E4168B2" w14:textId="77777777" w:rsidR="009F2085" w:rsidRDefault="009F2085" w:rsidP="009F2085">
      <w:r>
        <w:t xml:space="preserve">Ergibt das Ergebnis einer Schülersuche mehr als 100 Schüler </w:t>
      </w:r>
      <w:r w:rsidR="00A54113">
        <w:t xml:space="preserve">bzw. bei der Kurssuche mehr als 100 Kurse, </w:t>
      </w:r>
      <w:r>
        <w:t>können Sie am unteren Rand des Dial</w:t>
      </w:r>
      <w:r w:rsidR="00E115E2">
        <w:t>ogfensters seitenweise blättern oder zu einer bestimmten Seite gehen.</w:t>
      </w:r>
      <w:r>
        <w:t xml:space="preserve"> </w:t>
      </w:r>
    </w:p>
    <w:p w14:paraId="7E4168B3" w14:textId="77777777" w:rsidR="009F2085" w:rsidRDefault="009F2085" w:rsidP="00E115E2">
      <w:pPr>
        <w:pStyle w:val="LDAuflistungHandlungen"/>
      </w:pPr>
      <w:r>
        <w:t xml:space="preserve">Um </w:t>
      </w:r>
      <w:r w:rsidRPr="00E115E2">
        <w:rPr>
          <w:b/>
          <w:bCs/>
          <w:color w:val="000000"/>
        </w:rPr>
        <w:t>alle Schüler des Suchergebnisses</w:t>
      </w:r>
      <w:r>
        <w:t xml:space="preserve"> </w:t>
      </w:r>
      <w:r w:rsidR="00A54113">
        <w:t xml:space="preserve">aus allen Seiten </w:t>
      </w:r>
      <w:r>
        <w:t>zu übernehmen</w:t>
      </w:r>
      <w:r w:rsidR="00A54113">
        <w:t>,</w:t>
      </w:r>
      <w:r>
        <w:t xml:space="preserve"> klicken Sie </w:t>
      </w:r>
      <w:proofErr w:type="gramStart"/>
      <w:r>
        <w:t xml:space="preserve">auf </w:t>
      </w:r>
      <w:proofErr w:type="gramEnd"/>
      <w:r>
        <w:rPr>
          <w:noProof/>
          <w:lang w:eastAsia="de-DE"/>
        </w:rPr>
        <w:drawing>
          <wp:inline distT="0" distB="0" distL="0" distR="0" wp14:anchorId="7E4168D8" wp14:editId="7E4168D9">
            <wp:extent cx="975600" cy="126000"/>
            <wp:effectExtent l="0" t="0" r="0" b="7620"/>
            <wp:docPr id="84" name="Grafik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e_übernehme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600" cy="1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7E4168B4" w14:textId="77777777" w:rsidR="00E115E2" w:rsidRDefault="009F2085" w:rsidP="00E115E2">
      <w:pPr>
        <w:pStyle w:val="LDAuflistungHandlungen"/>
      </w:pPr>
      <w:r>
        <w:t xml:space="preserve">Um </w:t>
      </w:r>
      <w:r w:rsidRPr="00E115E2">
        <w:rPr>
          <w:b/>
          <w:bCs/>
          <w:color w:val="000000"/>
        </w:rPr>
        <w:t xml:space="preserve">alle Schüler einer </w:t>
      </w:r>
      <w:r w:rsidR="00E115E2" w:rsidRPr="00E115E2">
        <w:rPr>
          <w:b/>
          <w:bCs/>
          <w:color w:val="000000"/>
        </w:rPr>
        <w:t>Seite</w:t>
      </w:r>
      <w:r w:rsidR="00E115E2">
        <w:t xml:space="preserve"> zu übernehmen, klicken Sie in das Kontrollkästchen</w:t>
      </w:r>
      <w:r w:rsidR="00A54113">
        <w:t xml:space="preserve"> in der Zeile der Spaltenüberschriften</w:t>
      </w:r>
      <w:r w:rsidR="00E115E2">
        <w:t>.</w:t>
      </w:r>
    </w:p>
    <w:p w14:paraId="7E4168B5" w14:textId="77777777" w:rsidR="009F2085" w:rsidRDefault="009F2085" w:rsidP="009F2085">
      <w:pPr>
        <w:pStyle w:val="LDTextinhalt"/>
      </w:pPr>
    </w:p>
    <w:p w14:paraId="7E4168B6" w14:textId="77777777" w:rsidR="00E115E2" w:rsidRDefault="009F2085" w:rsidP="00E115E2">
      <w:pPr>
        <w:pStyle w:val="LDTextinhalteingerckt"/>
      </w:pPr>
      <w:r>
        <w:rPr>
          <w:lang w:eastAsia="de-DE"/>
        </w:rPr>
        <w:drawing>
          <wp:inline distT="0" distB="0" distL="0" distR="0" wp14:anchorId="7E4168DA" wp14:editId="7E4168DB">
            <wp:extent cx="5040000" cy="3895200"/>
            <wp:effectExtent l="19050" t="19050" r="27305" b="10160"/>
            <wp:docPr id="83" name="Grafik 83" descr="cid:image002.png@01CEF58F.EE81B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2" descr="cid:image002.png@01CEF58F.EE81B750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95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4168B7" w14:textId="77777777" w:rsidR="009F2085" w:rsidRPr="009F2085" w:rsidRDefault="00E115E2" w:rsidP="00E115E2">
      <w:pPr>
        <w:pStyle w:val="LDBildunterschrift"/>
      </w:pPr>
      <w:r>
        <w:t xml:space="preserve">Abb. </w:t>
      </w:r>
      <w:r w:rsidR="00DC0330">
        <w:fldChar w:fldCharType="begin"/>
      </w:r>
      <w:r w:rsidR="00DC0330">
        <w:instrText xml:space="preserve"> SEQ Abb. \* ARABIC </w:instrText>
      </w:r>
      <w:r w:rsidR="00DC0330">
        <w:fldChar w:fldCharType="separate"/>
      </w:r>
      <w:r w:rsidR="0079772C">
        <w:rPr>
          <w:noProof/>
        </w:rPr>
        <w:t>9</w:t>
      </w:r>
      <w:r w:rsidR="00DC0330">
        <w:rPr>
          <w:noProof/>
        </w:rPr>
        <w:fldChar w:fldCharType="end"/>
      </w:r>
      <w:r>
        <w:tab/>
        <w:t>Dialogfenster Schülersuche</w:t>
      </w:r>
    </w:p>
    <w:p w14:paraId="7E4168B8" w14:textId="77777777" w:rsidR="00095D97" w:rsidRDefault="00095D97" w:rsidP="00820E1C"/>
    <w:p w14:paraId="7E4168B9" w14:textId="77777777" w:rsidR="00F24602" w:rsidRPr="002D736A" w:rsidRDefault="00F24602" w:rsidP="00F24602">
      <w:pPr>
        <w:pStyle w:val="berschrift2"/>
      </w:pPr>
      <w:bookmarkStart w:id="24" w:name="_Toc377039305"/>
      <w:r w:rsidRPr="002D736A">
        <w:t>Datumseingaben in Feldern</w:t>
      </w:r>
      <w:bookmarkEnd w:id="24"/>
    </w:p>
    <w:p w14:paraId="7E4168BA" w14:textId="77777777" w:rsidR="00F24602" w:rsidRDefault="00F24602" w:rsidP="00F24602">
      <w:r>
        <w:t>Es genügt nun, i</w:t>
      </w:r>
      <w:r w:rsidRPr="002D736A">
        <w:t xml:space="preserve">n Datumsfelder nur Ziffern einzutragen. </w:t>
      </w:r>
      <w:r>
        <w:t>A</w:t>
      </w:r>
      <w:r w:rsidRPr="002D736A">
        <w:t xml:space="preserve">uf die Eingabe von </w:t>
      </w:r>
      <w:r w:rsidRPr="009F2085">
        <w:rPr>
          <w:rStyle w:val="LDMeneintrag"/>
        </w:rPr>
        <w:t>19</w:t>
      </w:r>
      <w:r w:rsidRPr="002D736A">
        <w:t xml:space="preserve"> bzw. </w:t>
      </w:r>
      <w:r w:rsidRPr="009F2085">
        <w:rPr>
          <w:rStyle w:val="LDMeneintrag"/>
        </w:rPr>
        <w:t>20</w:t>
      </w:r>
      <w:r w:rsidRPr="002D736A">
        <w:t xml:space="preserve"> für das Jahr kann verzichtet werden.</w:t>
      </w:r>
      <w:r>
        <w:t xml:space="preserve"> Beispiele:</w:t>
      </w:r>
    </w:p>
    <w:p w14:paraId="7E4168BB" w14:textId="77777777" w:rsidR="00F24602" w:rsidRPr="002D736A" w:rsidRDefault="00F24602" w:rsidP="00F24602">
      <w:pPr>
        <w:pStyle w:val="LDAuflistungHandlungen"/>
      </w:pPr>
      <w:r w:rsidRPr="002D736A">
        <w:t xml:space="preserve">Gibt man nur den Tag an, so vervollständigt LUSD auf den aktuellen </w:t>
      </w:r>
      <w:r>
        <w:t>Monat und das aktuelle Jahr. D.</w:t>
      </w:r>
      <w:r w:rsidRPr="002D736A">
        <w:t xml:space="preserve">h. aus 3 wird </w:t>
      </w:r>
      <w:r>
        <w:t>im Dezember der 03.12</w:t>
      </w:r>
      <w:r w:rsidRPr="002D736A">
        <w:t>.2013.</w:t>
      </w:r>
    </w:p>
    <w:p w14:paraId="7E4168BC" w14:textId="77777777" w:rsidR="00F24602" w:rsidRDefault="00F24602" w:rsidP="00F24602">
      <w:pPr>
        <w:pStyle w:val="LDAuflistungHandlungen"/>
      </w:pPr>
      <w:r w:rsidRPr="002D736A">
        <w:t>Gibt man Tag und Monat ein, so wird das</w:t>
      </w:r>
      <w:r>
        <w:t xml:space="preserve"> aktuelle Jahr ergänzt: aus 3.5</w:t>
      </w:r>
      <w:r w:rsidRPr="002D736A">
        <w:t xml:space="preserve"> wird 03.05.2013</w:t>
      </w:r>
    </w:p>
    <w:p w14:paraId="7E4168BD" w14:textId="77777777" w:rsidR="005C10AD" w:rsidRDefault="005C10AD" w:rsidP="0033256E">
      <w:pPr>
        <w:pStyle w:val="LDTextinhalteingerckt"/>
      </w:pPr>
    </w:p>
    <w:p w14:paraId="7E4168BE" w14:textId="77777777" w:rsidR="00095D97" w:rsidRPr="003E5EB6" w:rsidRDefault="00095D97" w:rsidP="009D185B">
      <w:pPr>
        <w:pStyle w:val="LDTextinhalt"/>
      </w:pPr>
    </w:p>
    <w:p w14:paraId="7E4168BF" w14:textId="77777777" w:rsidR="001E45BA" w:rsidRDefault="001E45BA" w:rsidP="001E45BA"/>
    <w:sectPr w:rsidR="001E45BA" w:rsidSect="007337B7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2269" w:right="849" w:bottom="1134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4168DE" w14:textId="77777777" w:rsidR="00F4536E" w:rsidRDefault="00F4536E">
      <w:r>
        <w:separator/>
      </w:r>
    </w:p>
  </w:endnote>
  <w:endnote w:type="continuationSeparator" w:id="0">
    <w:p w14:paraId="7E4168DF" w14:textId="77777777" w:rsidR="00F4536E" w:rsidRDefault="00F45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4168E3" w14:textId="77777777" w:rsidR="00F4536E" w:rsidRDefault="00F4536E" w:rsidP="00C11730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7E4168E4" w14:textId="77777777" w:rsidR="00F4536E" w:rsidRDefault="00F4536E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4168E5" w14:textId="77777777" w:rsidR="00F4536E" w:rsidRDefault="00F4536E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FILENAME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79772C">
      <w:rPr>
        <w:rFonts w:cs="Arial"/>
        <w:noProof/>
        <w:color w:val="7F7F7F"/>
        <w:sz w:val="18"/>
        <w:szCs w:val="18"/>
      </w:rPr>
      <w:t>Änderungen mit Release 14.docx</w:t>
    </w:r>
    <w:r>
      <w:rPr>
        <w:rFonts w:cs="Arial"/>
        <w:color w:val="7F7F7F"/>
        <w:sz w:val="18"/>
        <w:szCs w:val="18"/>
      </w:rPr>
      <w:fldChar w:fldCharType="end"/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 w:rsidR="005977F9">
      <w:rPr>
        <w:rFonts w:cs="Arial"/>
        <w:color w:val="7F7F7F"/>
        <w:sz w:val="18"/>
        <w:szCs w:val="18"/>
      </w:rPr>
      <w:fldChar w:fldCharType="begin"/>
    </w:r>
    <w:r w:rsidR="005977F9">
      <w:rPr>
        <w:rFonts w:cs="Arial"/>
        <w:color w:val="7F7F7F"/>
        <w:sz w:val="18"/>
        <w:szCs w:val="18"/>
      </w:rPr>
      <w:instrText xml:space="preserve"> PAGE   \* MERGEFORMAT </w:instrText>
    </w:r>
    <w:r w:rsidR="005977F9">
      <w:rPr>
        <w:rFonts w:cs="Arial"/>
        <w:color w:val="7F7F7F"/>
        <w:sz w:val="18"/>
        <w:szCs w:val="18"/>
      </w:rPr>
      <w:fldChar w:fldCharType="separate"/>
    </w:r>
    <w:r w:rsidR="007E73C3">
      <w:rPr>
        <w:rFonts w:cs="Arial"/>
        <w:noProof/>
        <w:color w:val="7F7F7F"/>
        <w:sz w:val="18"/>
        <w:szCs w:val="18"/>
      </w:rPr>
      <w:t>11</w:t>
    </w:r>
    <w:r w:rsidR="005977F9">
      <w:rPr>
        <w:rFonts w:cs="Arial"/>
        <w:color w:val="7F7F7F"/>
        <w:sz w:val="18"/>
        <w:szCs w:val="18"/>
      </w:rPr>
      <w:fldChar w:fldCharType="end"/>
    </w:r>
    <w:r w:rsidR="005977F9">
      <w:rPr>
        <w:rFonts w:cs="Arial"/>
        <w:color w:val="7F7F7F"/>
        <w:sz w:val="18"/>
        <w:szCs w:val="18"/>
      </w:rPr>
      <w:t xml:space="preserve"> von </w:t>
    </w:r>
    <w:r w:rsidR="005977F9">
      <w:rPr>
        <w:rFonts w:cs="Arial"/>
        <w:color w:val="7F7F7F"/>
        <w:sz w:val="18"/>
        <w:szCs w:val="18"/>
      </w:rPr>
      <w:fldChar w:fldCharType="begin"/>
    </w:r>
    <w:r w:rsidR="005977F9">
      <w:rPr>
        <w:rFonts w:cs="Arial"/>
        <w:color w:val="7F7F7F"/>
        <w:sz w:val="18"/>
        <w:szCs w:val="18"/>
      </w:rPr>
      <w:instrText xml:space="preserve"> NUMPAGES   \* MERGEFORMAT </w:instrText>
    </w:r>
    <w:r w:rsidR="005977F9">
      <w:rPr>
        <w:rFonts w:cs="Arial"/>
        <w:color w:val="7F7F7F"/>
        <w:sz w:val="18"/>
        <w:szCs w:val="18"/>
      </w:rPr>
      <w:fldChar w:fldCharType="separate"/>
    </w:r>
    <w:r w:rsidR="007E73C3">
      <w:rPr>
        <w:rFonts w:cs="Arial"/>
        <w:noProof/>
        <w:color w:val="7F7F7F"/>
        <w:sz w:val="18"/>
        <w:szCs w:val="18"/>
      </w:rPr>
      <w:t>11</w:t>
    </w:r>
    <w:r w:rsidR="005977F9">
      <w:rPr>
        <w:rFonts w:cs="Arial"/>
        <w:color w:val="7F7F7F"/>
        <w:sz w:val="18"/>
        <w:szCs w:val="18"/>
      </w:rPr>
      <w:fldChar w:fldCharType="end"/>
    </w:r>
  </w:p>
  <w:p w14:paraId="7E4168E6" w14:textId="42C4FA01" w:rsidR="00F4536E" w:rsidRPr="009B07AD" w:rsidRDefault="00F4536E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Version 1.</w:t>
    </w:r>
    <w:r w:rsidR="007E73C3">
      <w:rPr>
        <w:rFonts w:cs="Arial"/>
        <w:color w:val="7F7F7F"/>
        <w:sz w:val="18"/>
        <w:szCs w:val="18"/>
      </w:rPr>
      <w:t>3</w:t>
    </w:r>
    <w:r w:rsidR="003C5CD3">
      <w:rPr>
        <w:rFonts w:cs="Arial"/>
        <w:color w:val="7F7F7F"/>
        <w:sz w:val="18"/>
        <w:szCs w:val="18"/>
      </w:rPr>
      <w:t xml:space="preserve">  -  </w:t>
    </w:r>
    <w:r w:rsidR="005977F9" w:rsidRPr="009B07AD">
      <w:rPr>
        <w:rFonts w:cs="Arial"/>
        <w:color w:val="7F7F7F"/>
        <w:sz w:val="18"/>
        <w:szCs w:val="18"/>
      </w:rPr>
      <w:t xml:space="preserve">Stand: </w:t>
    </w:r>
    <w:r w:rsidR="007E73C3">
      <w:rPr>
        <w:rFonts w:cs="Arial"/>
        <w:color w:val="7F7F7F"/>
        <w:sz w:val="18"/>
        <w:szCs w:val="18"/>
      </w:rPr>
      <w:t>09.01.2014</w:t>
    </w:r>
    <w:bookmarkStart w:id="25" w:name="_GoBack"/>
    <w:bookmarkEnd w:id="25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4168E8" w14:textId="77777777" w:rsidR="005B4576" w:rsidRDefault="005B4576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4168DC" w14:textId="77777777" w:rsidR="00F4536E" w:rsidRDefault="00F4536E">
      <w:r>
        <w:separator/>
      </w:r>
    </w:p>
  </w:footnote>
  <w:footnote w:type="continuationSeparator" w:id="0">
    <w:p w14:paraId="7E4168DD" w14:textId="77777777" w:rsidR="00F4536E" w:rsidRDefault="00F453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4168E0" w14:textId="77777777" w:rsidR="005B4576" w:rsidRDefault="005B4576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4168E1" w14:textId="77777777" w:rsidR="00F4536E" w:rsidRDefault="00F4536E">
    <w:pPr>
      <w:pStyle w:val="Kopfzeile"/>
    </w:pPr>
  </w:p>
  <w:p w14:paraId="7E4168E2" w14:textId="77777777" w:rsidR="00F4536E" w:rsidRDefault="00F4536E">
    <w:pPr>
      <w:pStyle w:val="Kopfzeile"/>
    </w:pPr>
    <w:r>
      <w:rPr>
        <w:noProof/>
        <w:lang w:eastAsia="de-DE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7E4168E9" wp14:editId="7E4168EA">
              <wp:simplePos x="0" y="0"/>
              <wp:positionH relativeFrom="page">
                <wp:posOffset>900430</wp:posOffset>
              </wp:positionH>
              <wp:positionV relativeFrom="paragraph">
                <wp:posOffset>1061719</wp:posOffset>
              </wp:positionV>
              <wp:extent cx="6120130" cy="0"/>
              <wp:effectExtent l="0" t="0" r="13970" b="19050"/>
              <wp:wrapNone/>
              <wp:docPr id="12" name="Gerade Verbindung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Gerade Verbindung 9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page;mso-height-relative:page" from="70.9pt,83.6pt" to="552.8pt,8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">
              <w10:wrap anchorx="page"/>
            </v:line>
          </w:pict>
        </mc:Fallback>
      </mc:AlternateContent>
    </w: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E4168EB" wp14:editId="7E4168EC">
              <wp:simplePos x="0" y="0"/>
              <wp:positionH relativeFrom="column">
                <wp:posOffset>-8890</wp:posOffset>
              </wp:positionH>
              <wp:positionV relativeFrom="paragraph">
                <wp:posOffset>8890</wp:posOffset>
              </wp:positionV>
              <wp:extent cx="6080760" cy="911225"/>
              <wp:effectExtent l="0" t="2540" r="635" b="635"/>
              <wp:wrapNone/>
              <wp:docPr id="3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80760" cy="911225"/>
                        <a:chOff x="2933" y="484"/>
                        <a:chExt cx="9576" cy="1435"/>
                      </a:xfrm>
                    </wpg:grpSpPr>
                    <pic:pic xmlns:pic="http://schemas.openxmlformats.org/drawingml/2006/picture">
                      <pic:nvPicPr>
                        <pic:cNvPr id="6" name="Grafik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23" y="600"/>
                          <a:ext cx="1886" cy="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" name="Grafik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933" y="484"/>
                          <a:ext cx="1908" cy="1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9" name="Textfeld 7"/>
                      <wps:cNvSpPr txBox="1">
                        <a:spLocks noChangeArrowheads="1"/>
                      </wps:cNvSpPr>
                      <wps:spPr bwMode="auto">
                        <a:xfrm>
                          <a:off x="5165" y="1208"/>
                          <a:ext cx="5190" cy="179"/>
                        </a:xfrm>
                        <a:prstGeom prst="rect">
                          <a:avLst/>
                        </a:prstGeom>
                        <a:solidFill>
                          <a:srgbClr val="3366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168ED" w14:textId="77777777" w:rsidR="00F4536E" w:rsidRDefault="00F4536E" w:rsidP="0097295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9" o:spid="_x0000_s1026" style="position:absolute;margin-left:-.7pt;margin-top:.7pt;width:478.8pt;height:71.75pt;z-index:251657216" coordorigin="2933,484" coordsize="9576,1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3" o:spid="_x0000_s1027" type="#_x0000_t75" style="position:absolute;left:10623;top:600;width:1886;height:10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VxVVDBAAAA2gAAAA8AAABkcnMvZG93bnJldi54bWxEj0GLwjAUhO/C/ofwFrxp6i6odI0igrDg&#10;QVoLsrdH82yLzUtJsrb+eyMIHoeZ+YZZbQbTihs531hWMJsmIIhLqxuuFBSn/WQJwgdkja1lUnAn&#10;D5v1x2iFqbY9Z3TLQyUihH2KCuoQulRKX9Zk0E9tRxy9i3UGQ5SuktphH+GmlV9JMpcGG44LNXa0&#10;q6m85v8mUjL91x3a474w5/y7P2SLRblzSo0/h+0PiEBDeIdf7V+tYA7PK/EGyP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VxVVDBAAAA2gAAAA8AAAAAAAAAAAAAAAAAnwIA&#10;AGRycy9kb3ducmV2LnhtbFBLBQYAAAAABAAEAPcAAACNAwAAAAA=&#10;">
                <v:imagedata r:id="rId3" o:title=""/>
              </v:shape>
              <v:shape id="Grafik 6" o:spid="_x0000_s1028" type="#_x0000_t75" style="position:absolute;left:2933;top:484;width:1908;height:14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VSCu9AAAA2gAAAA8AAABkcnMvZG93bnJldi54bWxEj8EKwjAQRO+C/xBW8KapCirVKCIInpRq&#10;Dx6XZm2LzaY00da/N4LgcZh5M8x625lKvKhxpWUFk3EEgjizuuRcQXo9jJYgnEfWWFkmBW9ysN30&#10;e2uMtW05odfF5yKUsItRQeF9HUvpsoIMurGtiYN3t41BH2STS91gG8pNJadRNJcGSw4LBda0Lyh7&#10;XJ5GwSK7m3Rm85NL2pn2+pmcd7dOqeGg261AeOr8P/yjjzpw8L0SboDcfA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A1VIK70AAADaAAAADwAAAAAAAAAAAAAAAACfAgAAZHJz&#10;L2Rvd25yZXYueG1sUEsFBgAAAAAEAAQA9wAAAIkDAAAAAA==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9" type="#_x0000_t202" style="position:absolute;left:5165;top:1208;width:5190;height: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2ja8MA&#10;AADaAAAADwAAAGRycy9kb3ducmV2LnhtbESPQYvCMBSE78L+h/AWvIhNFRTtNsoiKIII2l3B46N5&#10;2xabl9Jktf57Iwgeh5n5hkmXnanFlVpXWVYwimIQxLnVFRcKfn/WwxkI55E11pZJwZ0cLBcfvRQT&#10;bW98pGvmCxEg7BJUUHrfJFK6vCSDLrINcfD+bGvQB9kWUrd4C3BTy3EcT6XBisNCiQ2tSsov2b9R&#10;cF7z5VDxab/a7CaFzJvR4ByflOp/dt9fIDx1/h1+tbdawRyeV8IN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32ja8MAAADaAAAADwAAAAAAAAAAAAAAAACYAgAAZHJzL2Rv&#10;d25yZXYueG1sUEsFBgAAAAAEAAQA9QAAAIgDAAAAAA==&#10;" fillcolor="#36f" stroked="f">
                <v:textbox>
                  <w:txbxContent>
                    <w:p w14:paraId="7E4168ED" w14:textId="77777777" w:rsidR="00F4536E" w:rsidRDefault="00F4536E" w:rsidP="0097295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4168E7" w14:textId="77777777" w:rsidR="005B4576" w:rsidRDefault="005B4576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24pt" o:bullet="t">
        <v:imagedata r:id="rId1" o:title="info1"/>
      </v:shape>
    </w:pict>
  </w:numPicBullet>
  <w:numPicBullet w:numPicBulletId="1">
    <w:pict>
      <v:shape id="_x0000_i1027" type="#_x0000_t75" style="width:44.25pt;height:32.25pt" o:bullet="t">
        <v:imagedata r:id="rId2" o:title="ausrufezeichen_klein"/>
      </v:shape>
    </w:pict>
  </w:numPicBullet>
  <w:numPicBullet w:numPicBulletId="2">
    <w:pict>
      <v:shape id="_x0000_i1028" type="#_x0000_t75" style="width:33.75pt;height:13.5pt" o:bullet="t">
        <v:imagedata r:id="rId3" o:title="LUSD Tipp"/>
      </v:shape>
    </w:pict>
  </w:numPicBullet>
  <w:numPicBullet w:numPicBulletId="3">
    <w:pict>
      <v:shape id="_x0000_i1029" type="#_x0000_t75" style="width:27.75pt;height:15.75pt" o:bullet="t">
        <v:imagedata r:id="rId4" o:title="Unbenannt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FA1064"/>
    <w:multiLevelType w:val="multilevel"/>
    <w:tmpl w:val="C6E24184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>
    <w:nsid w:val="0F06098D"/>
    <w:multiLevelType w:val="hybridMultilevel"/>
    <w:tmpl w:val="BD40C000"/>
    <w:lvl w:ilvl="0" w:tplc="2084E188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  <w:b/>
      </w:rPr>
    </w:lvl>
    <w:lvl w:ilvl="1" w:tplc="0407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482707B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614310A"/>
    <w:multiLevelType w:val="hybridMultilevel"/>
    <w:tmpl w:val="ADCCEC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9453121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5A73B5C"/>
    <w:multiLevelType w:val="hybridMultilevel"/>
    <w:tmpl w:val="E716D99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7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>
    <w:nsid w:val="3BAF79E9"/>
    <w:multiLevelType w:val="hybridMultilevel"/>
    <w:tmpl w:val="5DEEDBAC"/>
    <w:lvl w:ilvl="0" w:tplc="2C68F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03A2875"/>
    <w:multiLevelType w:val="hybridMultilevel"/>
    <w:tmpl w:val="18F035A8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04A2B05"/>
    <w:multiLevelType w:val="hybridMultilevel"/>
    <w:tmpl w:val="EC889B5E"/>
    <w:lvl w:ilvl="0" w:tplc="EF88FB4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>
    <w:nsid w:val="428B0F8A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06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396AA8"/>
    <w:multiLevelType w:val="hybridMultilevel"/>
    <w:tmpl w:val="B8ECD950"/>
    <w:lvl w:ilvl="0" w:tplc="548E5016">
      <w:start w:val="1"/>
      <w:numFmt w:val="bullet"/>
      <w:pStyle w:val="LDHinweis"/>
      <w:lvlText w:val=""/>
      <w:lvlPicBulletId w:val="0"/>
      <w:lvlJc w:val="left"/>
      <w:pPr>
        <w:ind w:left="262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24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5">
    <w:nsid w:val="5AF95814"/>
    <w:multiLevelType w:val="hybridMultilevel"/>
    <w:tmpl w:val="29D8B868"/>
    <w:lvl w:ilvl="0" w:tplc="E9FAC4BE">
      <w:start w:val="1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7C6345"/>
    <w:multiLevelType w:val="hybridMultilevel"/>
    <w:tmpl w:val="7D802CA4"/>
    <w:lvl w:ilvl="0" w:tplc="146603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D93B7E"/>
    <w:multiLevelType w:val="hybridMultilevel"/>
    <w:tmpl w:val="136A31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30">
    <w:nsid w:val="6F9A29BE"/>
    <w:multiLevelType w:val="hybridMultilevel"/>
    <w:tmpl w:val="CA78E36C"/>
    <w:lvl w:ilvl="0" w:tplc="63EE0040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6B2FE8"/>
    <w:multiLevelType w:val="hybridMultilevel"/>
    <w:tmpl w:val="11A2BEFC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61E3B57"/>
    <w:multiLevelType w:val="hybridMultilevel"/>
    <w:tmpl w:val="0CBE5B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34">
    <w:nsid w:val="79FF0E1F"/>
    <w:multiLevelType w:val="multilevel"/>
    <w:tmpl w:val="9AAE8DB2"/>
    <w:lvl w:ilvl="0">
      <w:start w:val="1"/>
      <w:numFmt w:val="decimal"/>
      <w:pStyle w:val="LDAufzhlungnummerisch"/>
      <w:lvlText w:val="%1.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num w:numId="1">
    <w:abstractNumId w:val="21"/>
  </w:num>
  <w:num w:numId="2">
    <w:abstractNumId w:val="19"/>
  </w:num>
  <w:num w:numId="3">
    <w:abstractNumId w:val="31"/>
  </w:num>
  <w:num w:numId="4">
    <w:abstractNumId w:val="18"/>
  </w:num>
  <w:num w:numId="5">
    <w:abstractNumId w:val="14"/>
  </w:num>
  <w:num w:numId="6">
    <w:abstractNumId w:val="26"/>
  </w:num>
  <w:num w:numId="7">
    <w:abstractNumId w:val="12"/>
  </w:num>
  <w:num w:numId="8">
    <w:abstractNumId w:val="32"/>
  </w:num>
  <w:num w:numId="9">
    <w:abstractNumId w:val="29"/>
  </w:num>
  <w:num w:numId="10">
    <w:abstractNumId w:val="24"/>
  </w:num>
  <w:num w:numId="11">
    <w:abstractNumId w:val="16"/>
  </w:num>
  <w:num w:numId="12">
    <w:abstractNumId w:val="10"/>
  </w:num>
  <w:num w:numId="13">
    <w:abstractNumId w:val="34"/>
  </w:num>
  <w:num w:numId="14">
    <w:abstractNumId w:val="33"/>
  </w:num>
  <w:num w:numId="15">
    <w:abstractNumId w:val="23"/>
  </w:num>
  <w:num w:numId="16">
    <w:abstractNumId w:val="17"/>
  </w:num>
  <w:num w:numId="17">
    <w:abstractNumId w:val="22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25"/>
  </w:num>
  <w:num w:numId="29">
    <w:abstractNumId w:val="11"/>
  </w:num>
  <w:num w:numId="30">
    <w:abstractNumId w:val="27"/>
  </w:num>
  <w:num w:numId="31">
    <w:abstractNumId w:val="30"/>
  </w:num>
  <w:num w:numId="3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0"/>
  </w:num>
  <w:num w:numId="36">
    <w:abstractNumId w:val="13"/>
  </w:num>
  <w:num w:numId="37">
    <w:abstractNumId w:val="15"/>
  </w:num>
  <w:num w:numId="38">
    <w:abstractNumId w:val="28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10A20"/>
    <w:rsid w:val="00020C48"/>
    <w:rsid w:val="00025F17"/>
    <w:rsid w:val="00054A53"/>
    <w:rsid w:val="0006568B"/>
    <w:rsid w:val="00077440"/>
    <w:rsid w:val="000866BF"/>
    <w:rsid w:val="000867A3"/>
    <w:rsid w:val="00095D97"/>
    <w:rsid w:val="000B3997"/>
    <w:rsid w:val="000C4525"/>
    <w:rsid w:val="000D2394"/>
    <w:rsid w:val="0011635E"/>
    <w:rsid w:val="00127D76"/>
    <w:rsid w:val="00130642"/>
    <w:rsid w:val="001331CF"/>
    <w:rsid w:val="00133C8F"/>
    <w:rsid w:val="00135C59"/>
    <w:rsid w:val="00137CCE"/>
    <w:rsid w:val="00156EC4"/>
    <w:rsid w:val="00195C1B"/>
    <w:rsid w:val="00195F65"/>
    <w:rsid w:val="00196515"/>
    <w:rsid w:val="00196DB4"/>
    <w:rsid w:val="001A3726"/>
    <w:rsid w:val="001B177F"/>
    <w:rsid w:val="001B1985"/>
    <w:rsid w:val="001C5B70"/>
    <w:rsid w:val="001D0977"/>
    <w:rsid w:val="001D21C9"/>
    <w:rsid w:val="001D6AE4"/>
    <w:rsid w:val="001E45BA"/>
    <w:rsid w:val="001F4A73"/>
    <w:rsid w:val="00223081"/>
    <w:rsid w:val="0026172B"/>
    <w:rsid w:val="0026314E"/>
    <w:rsid w:val="002703E4"/>
    <w:rsid w:val="00272994"/>
    <w:rsid w:val="00296076"/>
    <w:rsid w:val="002A137B"/>
    <w:rsid w:val="002B7741"/>
    <w:rsid w:val="002C2CCF"/>
    <w:rsid w:val="002D75C6"/>
    <w:rsid w:val="002E1568"/>
    <w:rsid w:val="003109D4"/>
    <w:rsid w:val="00326B51"/>
    <w:rsid w:val="003306AA"/>
    <w:rsid w:val="0033256E"/>
    <w:rsid w:val="0034234B"/>
    <w:rsid w:val="003469BD"/>
    <w:rsid w:val="00347F75"/>
    <w:rsid w:val="003669ED"/>
    <w:rsid w:val="00366A6D"/>
    <w:rsid w:val="003A357F"/>
    <w:rsid w:val="003A59E3"/>
    <w:rsid w:val="003C5CD3"/>
    <w:rsid w:val="003D5DE8"/>
    <w:rsid w:val="003D7979"/>
    <w:rsid w:val="003E5EB6"/>
    <w:rsid w:val="00453ED6"/>
    <w:rsid w:val="004663E0"/>
    <w:rsid w:val="0047778B"/>
    <w:rsid w:val="004A0E90"/>
    <w:rsid w:val="004C6DA1"/>
    <w:rsid w:val="004E1303"/>
    <w:rsid w:val="004E27FF"/>
    <w:rsid w:val="00530286"/>
    <w:rsid w:val="00530E04"/>
    <w:rsid w:val="005449A3"/>
    <w:rsid w:val="00553ADE"/>
    <w:rsid w:val="00554FEE"/>
    <w:rsid w:val="005865A6"/>
    <w:rsid w:val="00590F88"/>
    <w:rsid w:val="005941F4"/>
    <w:rsid w:val="0059557A"/>
    <w:rsid w:val="005977F9"/>
    <w:rsid w:val="005A5BD8"/>
    <w:rsid w:val="005B4576"/>
    <w:rsid w:val="005C10AD"/>
    <w:rsid w:val="005E130B"/>
    <w:rsid w:val="005E3155"/>
    <w:rsid w:val="006402A2"/>
    <w:rsid w:val="0066157D"/>
    <w:rsid w:val="006A4C0E"/>
    <w:rsid w:val="006B0A15"/>
    <w:rsid w:val="006F0580"/>
    <w:rsid w:val="00706DDC"/>
    <w:rsid w:val="00707A32"/>
    <w:rsid w:val="00710B48"/>
    <w:rsid w:val="0071634C"/>
    <w:rsid w:val="00717AD1"/>
    <w:rsid w:val="007337B7"/>
    <w:rsid w:val="00760C84"/>
    <w:rsid w:val="00767639"/>
    <w:rsid w:val="0077044C"/>
    <w:rsid w:val="007740B2"/>
    <w:rsid w:val="00783A00"/>
    <w:rsid w:val="007846A8"/>
    <w:rsid w:val="0079772C"/>
    <w:rsid w:val="007A62E6"/>
    <w:rsid w:val="007A6C3C"/>
    <w:rsid w:val="007C6A43"/>
    <w:rsid w:val="007E5081"/>
    <w:rsid w:val="007E73C3"/>
    <w:rsid w:val="0081737A"/>
    <w:rsid w:val="0081774A"/>
    <w:rsid w:val="008202A9"/>
    <w:rsid w:val="00820E1C"/>
    <w:rsid w:val="00823781"/>
    <w:rsid w:val="00853775"/>
    <w:rsid w:val="00880099"/>
    <w:rsid w:val="008856D9"/>
    <w:rsid w:val="008945ED"/>
    <w:rsid w:val="008A0416"/>
    <w:rsid w:val="008A3F2B"/>
    <w:rsid w:val="008B0270"/>
    <w:rsid w:val="008B13C8"/>
    <w:rsid w:val="008C1646"/>
    <w:rsid w:val="008C4E5B"/>
    <w:rsid w:val="008D30AC"/>
    <w:rsid w:val="008D3A80"/>
    <w:rsid w:val="00903D87"/>
    <w:rsid w:val="009223FA"/>
    <w:rsid w:val="00922F7E"/>
    <w:rsid w:val="009233BF"/>
    <w:rsid w:val="009364C0"/>
    <w:rsid w:val="009365C5"/>
    <w:rsid w:val="00936883"/>
    <w:rsid w:val="00942194"/>
    <w:rsid w:val="00965385"/>
    <w:rsid w:val="00967E8F"/>
    <w:rsid w:val="00970EBE"/>
    <w:rsid w:val="00972953"/>
    <w:rsid w:val="009777EC"/>
    <w:rsid w:val="00982189"/>
    <w:rsid w:val="009B07AD"/>
    <w:rsid w:val="009B7FA2"/>
    <w:rsid w:val="009C175D"/>
    <w:rsid w:val="009D185B"/>
    <w:rsid w:val="009F1C32"/>
    <w:rsid w:val="009F2085"/>
    <w:rsid w:val="009F20FA"/>
    <w:rsid w:val="009F49DC"/>
    <w:rsid w:val="009F7754"/>
    <w:rsid w:val="00A061D4"/>
    <w:rsid w:val="00A210F8"/>
    <w:rsid w:val="00A24EC4"/>
    <w:rsid w:val="00A41B99"/>
    <w:rsid w:val="00A46F91"/>
    <w:rsid w:val="00A54113"/>
    <w:rsid w:val="00A571A7"/>
    <w:rsid w:val="00A66C1F"/>
    <w:rsid w:val="00A73293"/>
    <w:rsid w:val="00A759FC"/>
    <w:rsid w:val="00A80AC3"/>
    <w:rsid w:val="00A833D0"/>
    <w:rsid w:val="00AA3AD3"/>
    <w:rsid w:val="00AA6910"/>
    <w:rsid w:val="00AB7CE8"/>
    <w:rsid w:val="00AD511F"/>
    <w:rsid w:val="00AE5233"/>
    <w:rsid w:val="00B135DB"/>
    <w:rsid w:val="00B3459E"/>
    <w:rsid w:val="00B402AF"/>
    <w:rsid w:val="00B64071"/>
    <w:rsid w:val="00B8030A"/>
    <w:rsid w:val="00B857B1"/>
    <w:rsid w:val="00B92B2A"/>
    <w:rsid w:val="00BB669C"/>
    <w:rsid w:val="00BD1101"/>
    <w:rsid w:val="00C11730"/>
    <w:rsid w:val="00C11C67"/>
    <w:rsid w:val="00C20723"/>
    <w:rsid w:val="00C4784C"/>
    <w:rsid w:val="00C47BA5"/>
    <w:rsid w:val="00C55B73"/>
    <w:rsid w:val="00C6215A"/>
    <w:rsid w:val="00C740C7"/>
    <w:rsid w:val="00C77754"/>
    <w:rsid w:val="00C82AB4"/>
    <w:rsid w:val="00C9047B"/>
    <w:rsid w:val="00C93B95"/>
    <w:rsid w:val="00CA0B1E"/>
    <w:rsid w:val="00CC203D"/>
    <w:rsid w:val="00CC4182"/>
    <w:rsid w:val="00CD0C8C"/>
    <w:rsid w:val="00CD11CB"/>
    <w:rsid w:val="00D005A5"/>
    <w:rsid w:val="00D05EAB"/>
    <w:rsid w:val="00D061C0"/>
    <w:rsid w:val="00D117A4"/>
    <w:rsid w:val="00D24557"/>
    <w:rsid w:val="00D24C07"/>
    <w:rsid w:val="00D32A00"/>
    <w:rsid w:val="00D441AA"/>
    <w:rsid w:val="00D4518B"/>
    <w:rsid w:val="00D6469A"/>
    <w:rsid w:val="00D704E1"/>
    <w:rsid w:val="00D7127B"/>
    <w:rsid w:val="00D732B2"/>
    <w:rsid w:val="00D80855"/>
    <w:rsid w:val="00D972AE"/>
    <w:rsid w:val="00DB0962"/>
    <w:rsid w:val="00DB7A05"/>
    <w:rsid w:val="00DC0330"/>
    <w:rsid w:val="00DC1E15"/>
    <w:rsid w:val="00DC74C4"/>
    <w:rsid w:val="00DD42D5"/>
    <w:rsid w:val="00DD4625"/>
    <w:rsid w:val="00DE1783"/>
    <w:rsid w:val="00DE4D6E"/>
    <w:rsid w:val="00E06BE7"/>
    <w:rsid w:val="00E115E2"/>
    <w:rsid w:val="00E154E4"/>
    <w:rsid w:val="00E160B5"/>
    <w:rsid w:val="00E17D19"/>
    <w:rsid w:val="00E22881"/>
    <w:rsid w:val="00E31DFF"/>
    <w:rsid w:val="00E35799"/>
    <w:rsid w:val="00E571E0"/>
    <w:rsid w:val="00E600D7"/>
    <w:rsid w:val="00E808C7"/>
    <w:rsid w:val="00E813D8"/>
    <w:rsid w:val="00E83967"/>
    <w:rsid w:val="00E87446"/>
    <w:rsid w:val="00EB3308"/>
    <w:rsid w:val="00EE3247"/>
    <w:rsid w:val="00EE6585"/>
    <w:rsid w:val="00EF4C3A"/>
    <w:rsid w:val="00F00E5B"/>
    <w:rsid w:val="00F06C0D"/>
    <w:rsid w:val="00F24602"/>
    <w:rsid w:val="00F4536E"/>
    <w:rsid w:val="00F603BF"/>
    <w:rsid w:val="00F679A4"/>
    <w:rsid w:val="00F97BB5"/>
    <w:rsid w:val="00FA7F1E"/>
    <w:rsid w:val="00FD47AB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4168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7E73C3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rsid w:val="007E73C3"/>
    <w:pPr>
      <w:shd w:val="clear" w:color="auto" w:fill="D9D9D9" w:themeFill="background1" w:themeFillShade="D9"/>
      <w:tabs>
        <w:tab w:val="left" w:pos="709"/>
      </w:tabs>
      <w:spacing w:before="600" w:after="0"/>
      <w:outlineLvl w:val="0"/>
    </w:pPr>
    <w:rPr>
      <w:rFonts w:eastAsia="Times New Roman" w:cs="Arial"/>
      <w:bCs/>
      <w:color w:val="1E3E95"/>
      <w:kern w:val="36"/>
      <w:sz w:val="36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rsid w:val="007E73C3"/>
    <w:pPr>
      <w:numPr>
        <w:numId w:val="12"/>
      </w:numPr>
      <w:shd w:val="clear" w:color="auto" w:fill="D9D9D9" w:themeFill="background1" w:themeFillShade="D9"/>
      <w:spacing w:before="36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nhideWhenUsed/>
    <w:rsid w:val="007E73C3"/>
    <w:pPr>
      <w:keepNext/>
      <w:keepLines/>
      <w:numPr>
        <w:ilvl w:val="1"/>
        <w:numId w:val="12"/>
      </w:numPr>
      <w:shd w:val="clear" w:color="auto" w:fill="D9D9D9" w:themeFill="background1" w:themeFillShade="D9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nhideWhenUsed/>
    <w:rsid w:val="007E73C3"/>
    <w:pPr>
      <w:keepNext/>
      <w:keepLines/>
      <w:numPr>
        <w:ilvl w:val="2"/>
        <w:numId w:val="12"/>
      </w:numPr>
      <w:shd w:val="clear" w:color="auto" w:fill="D9D9D9" w:themeFill="background1" w:themeFillShade="D9"/>
      <w:spacing w:before="360"/>
      <w:ind w:left="709" w:hanging="709"/>
      <w:outlineLvl w:val="3"/>
    </w:pPr>
    <w:rPr>
      <w:rFonts w:eastAsiaTheme="majorEastAsia" w:cstheme="majorBidi"/>
      <w:bCs/>
      <w:iCs/>
      <w:color w:val="1E3E95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rsid w:val="007E73C3"/>
    <w:pPr>
      <w:keepNext/>
      <w:keepLines/>
      <w:numPr>
        <w:ilvl w:val="4"/>
        <w:numId w:val="1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73C3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73C3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73C3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73C3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unhideWhenUsed/>
    <w:rsid w:val="007E73C3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7E73C3"/>
  </w:style>
  <w:style w:type="paragraph" w:styleId="Fuzeile">
    <w:name w:val="footer"/>
    <w:basedOn w:val="Standard"/>
    <w:link w:val="FuzeileZchn"/>
    <w:uiPriority w:val="99"/>
    <w:unhideWhenUsed/>
    <w:rsid w:val="007E73C3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81737A"/>
  </w:style>
  <w:style w:type="paragraph" w:styleId="Kopfzeile">
    <w:name w:val="header"/>
    <w:basedOn w:val="Standard"/>
    <w:link w:val="KopfzeileZchn"/>
    <w:uiPriority w:val="99"/>
    <w:rsid w:val="007E73C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E73C3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7E73C3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7E73C3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E73C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E73C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rsid w:val="007E73C3"/>
    <w:rPr>
      <w:rFonts w:ascii="Arial" w:hAnsi="Arial" w:cs="Arial"/>
      <w:bCs/>
      <w:color w:val="1E3E95"/>
      <w:kern w:val="36"/>
      <w:sz w:val="36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rsid w:val="007E73C3"/>
    <w:rPr>
      <w:rFonts w:ascii="Arial" w:eastAsiaTheme="minorHAnsi" w:hAnsi="Arial" w:cstheme="minorBidi"/>
      <w:color w:val="1E3E95"/>
      <w:sz w:val="28"/>
      <w:szCs w:val="22"/>
      <w:shd w:val="clear" w:color="auto" w:fill="D9D9D9" w:themeFill="background1" w:themeFillShade="D9"/>
      <w:lang w:eastAsia="en-US"/>
    </w:rPr>
  </w:style>
  <w:style w:type="character" w:customStyle="1" w:styleId="berschrift3Zchn">
    <w:name w:val="Überschrift 3 Zchn"/>
    <w:basedOn w:val="Absatz-Standardschriftart"/>
    <w:link w:val="berschrift3"/>
    <w:rsid w:val="007E73C3"/>
    <w:rPr>
      <w:rFonts w:ascii="Arial" w:eastAsiaTheme="majorEastAsia" w:hAnsi="Arial" w:cstheme="majorBidi"/>
      <w:bCs/>
      <w:color w:val="1E3E95"/>
      <w:sz w:val="24"/>
      <w:szCs w:val="22"/>
      <w:shd w:val="clear" w:color="auto" w:fill="D9D9D9" w:themeFill="background1" w:themeFillShade="D9"/>
      <w:lang w:eastAsia="en-US"/>
    </w:rPr>
  </w:style>
  <w:style w:type="character" w:customStyle="1" w:styleId="berschrift4Zchn">
    <w:name w:val="Überschrift 4 Zchn"/>
    <w:basedOn w:val="Absatz-Standardschriftart"/>
    <w:link w:val="berschrift4"/>
    <w:rsid w:val="007E73C3"/>
    <w:rPr>
      <w:rFonts w:ascii="Arial" w:eastAsiaTheme="majorEastAsia" w:hAnsi="Arial" w:cstheme="majorBidi"/>
      <w:bCs/>
      <w:iCs/>
      <w:color w:val="1E3E95"/>
      <w:szCs w:val="22"/>
      <w:shd w:val="clear" w:color="auto" w:fill="D9D9D9" w:themeFill="background1" w:themeFillShade="D9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73C3"/>
    <w:rPr>
      <w:rFonts w:asciiTheme="majorHAnsi" w:eastAsiaTheme="majorEastAsia" w:hAnsiTheme="majorHAnsi" w:cstheme="majorBidi"/>
      <w:color w:val="243F60" w:themeColor="accent1" w:themeShade="7F"/>
      <w:szCs w:val="22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73C3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73C3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73C3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73C3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7E73C3"/>
  </w:style>
  <w:style w:type="paragraph" w:styleId="StandardWeb">
    <w:name w:val="Normal (Web)"/>
    <w:basedOn w:val="Standard"/>
    <w:link w:val="StandardWebZchn"/>
    <w:uiPriority w:val="99"/>
    <w:semiHidden/>
    <w:rsid w:val="007E73C3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7E73C3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7E73C3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7E73C3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7E73C3"/>
    <w:pPr>
      <w:keepNext/>
      <w:spacing w:before="240"/>
      <w:ind w:left="709"/>
    </w:pPr>
    <w:rPr>
      <w:noProof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E73C3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7E73C3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7E73C3"/>
    <w:rPr>
      <w:vertAlign w:val="superscript"/>
    </w:rPr>
  </w:style>
  <w:style w:type="paragraph" w:styleId="Verzeichnis2">
    <w:name w:val="toc 2"/>
    <w:basedOn w:val="LDVerzeichnis2"/>
    <w:next w:val="Standard"/>
    <w:autoRedefine/>
    <w:uiPriority w:val="39"/>
    <w:unhideWhenUsed/>
    <w:rsid w:val="007E73C3"/>
    <w:pPr>
      <w:tabs>
        <w:tab w:val="clear" w:pos="709"/>
      </w:tabs>
    </w:pPr>
  </w:style>
  <w:style w:type="character" w:styleId="BesuchterHyperlink">
    <w:name w:val="FollowedHyperlink"/>
    <w:basedOn w:val="Absatz-Standardschriftart"/>
    <w:uiPriority w:val="99"/>
    <w:semiHidden/>
    <w:unhideWhenUsed/>
    <w:rsid w:val="007E73C3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7E73C3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7E73C3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7E73C3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7E73C3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LDVerzeichnis1"/>
    <w:next w:val="LDTextinhalt"/>
    <w:autoRedefine/>
    <w:uiPriority w:val="39"/>
    <w:unhideWhenUsed/>
    <w:rsid w:val="007E73C3"/>
  </w:style>
  <w:style w:type="character" w:customStyle="1" w:styleId="pagebreadcrumb1">
    <w:name w:val="pagebreadcrumb1"/>
    <w:uiPriority w:val="99"/>
    <w:semiHidden/>
    <w:locked/>
    <w:rsid w:val="007E73C3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7E73C3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qFormat/>
    <w:rsid w:val="007E73C3"/>
    <w:pPr>
      <w:pBdr>
        <w:top w:val="single" w:sz="4" w:space="4" w:color="auto"/>
      </w:pBdr>
      <w:tabs>
        <w:tab w:val="left" w:pos="1134"/>
        <w:tab w:val="center" w:pos="4536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qFormat/>
    <w:rsid w:val="007E73C3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7E73C3"/>
    <w:pPr>
      <w:numPr>
        <w:numId w:val="32"/>
      </w:numPr>
      <w:spacing w:after="0"/>
      <w:ind w:left="709" w:hanging="709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7E73C3"/>
    <w:pPr>
      <w:shd w:val="clear" w:color="auto" w:fill="FFFFFF" w:themeFill="background1"/>
      <w:tabs>
        <w:tab w:val="left" w:pos="2127"/>
        <w:tab w:val="right" w:leader="dot" w:pos="9571"/>
      </w:tabs>
      <w:ind w:left="2127" w:hanging="709"/>
    </w:pPr>
    <w:rPr>
      <w:noProof/>
    </w:rPr>
  </w:style>
  <w:style w:type="paragraph" w:customStyle="1" w:styleId="normaltabellenschrift">
    <w:name w:val="normal_tabellenschrift"/>
    <w:basedOn w:val="Standard"/>
    <w:uiPriority w:val="99"/>
    <w:semiHidden/>
    <w:locked/>
    <w:rsid w:val="007E73C3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qFormat/>
    <w:rsid w:val="007E73C3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qFormat/>
    <w:rsid w:val="007E73C3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qFormat/>
    <w:rsid w:val="007E73C3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qFormat/>
    <w:rsid w:val="007E73C3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qFormat/>
    <w:rsid w:val="007E73C3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7E73C3"/>
    <w:pPr>
      <w:tabs>
        <w:tab w:val="left" w:pos="709"/>
        <w:tab w:val="left" w:pos="1843"/>
      </w:tabs>
      <w:spacing w:before="0" w:after="20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7E73C3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qFormat/>
    <w:rsid w:val="007E73C3"/>
    <w:pPr>
      <w:numPr>
        <w:numId w:val="15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HinweisZchn">
    <w:name w:val="LD_Hinweis Zchn"/>
    <w:basedOn w:val="LDAuflistungHandlungenZchn"/>
    <w:link w:val="LDHinweis"/>
    <w:rsid w:val="007E73C3"/>
    <w:rPr>
      <w:rFonts w:ascii="Arial" w:eastAsiaTheme="minorHAnsi" w:hAnsi="Arial" w:cstheme="minorBidi"/>
      <w:szCs w:val="22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qFormat/>
    <w:rsid w:val="007E73C3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rsid w:val="007E73C3"/>
    <w:rPr>
      <w:rFonts w:ascii="Arial" w:eastAsiaTheme="minorHAnsi" w:hAnsi="Arial" w:cstheme="minorBidi"/>
      <w:szCs w:val="22"/>
      <w:lang w:eastAsia="en-US"/>
    </w:rPr>
  </w:style>
  <w:style w:type="table" w:customStyle="1" w:styleId="Tabelle1">
    <w:name w:val="Tabelle1"/>
    <w:basedOn w:val="NormaleTabelle"/>
    <w:uiPriority w:val="99"/>
    <w:locked/>
    <w:rsid w:val="007E73C3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elleSchattierung">
    <w:name w:val="Light Shading"/>
    <w:basedOn w:val="NormaleTabelle"/>
    <w:uiPriority w:val="60"/>
    <w:rsid w:val="007E73C3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7E73C3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7E73C3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qFormat/>
    <w:rsid w:val="007E73C3"/>
    <w:pPr>
      <w:spacing w:before="360" w:after="360"/>
    </w:pPr>
    <w:rPr>
      <w:color w:val="808080" w:themeColor="background1" w:themeShade="80"/>
      <w:sz w:val="36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qFormat/>
    <w:rsid w:val="007E73C3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rsid w:val="007E73C3"/>
    <w:rPr>
      <w:rFonts w:ascii="Arial" w:eastAsiaTheme="minorHAnsi" w:hAnsi="Arial" w:cs="Arial"/>
      <w:szCs w:val="22"/>
      <w:lang w:eastAsia="en-US"/>
    </w:rPr>
  </w:style>
  <w:style w:type="paragraph" w:styleId="Verzeichnis3">
    <w:name w:val="toc 3"/>
    <w:basedOn w:val="LDVerzeichnis3"/>
    <w:next w:val="Standard"/>
    <w:autoRedefine/>
    <w:uiPriority w:val="39"/>
    <w:unhideWhenUsed/>
    <w:rsid w:val="007E73C3"/>
    <w:pPr>
      <w:keepNext/>
      <w:keepLines/>
      <w:outlineLvl w:val="2"/>
    </w:pPr>
    <w:rPr>
      <w:rFonts w:eastAsiaTheme="majorEastAsia" w:cstheme="majorBidi"/>
      <w:bCs/>
      <w:color w:val="000000" w:themeColor="text1"/>
    </w:rPr>
  </w:style>
  <w:style w:type="character" w:styleId="Hyperlink">
    <w:name w:val="Hyperlink"/>
    <w:basedOn w:val="Absatz-Standardschriftart"/>
    <w:uiPriority w:val="99"/>
    <w:unhideWhenUsed/>
    <w:rsid w:val="007E73C3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7E73C3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unhideWhenUsed/>
    <w:rsid w:val="007E73C3"/>
    <w:pPr>
      <w:spacing w:after="0"/>
    </w:pPr>
  </w:style>
  <w:style w:type="character" w:customStyle="1" w:styleId="LDLink">
    <w:name w:val="LD_Link"/>
    <w:basedOn w:val="Absatz-Standardschriftart"/>
    <w:rsid w:val="007E73C3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7E73C3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7E73C3"/>
    <w:rPr>
      <w:rFonts w:ascii="Arial" w:eastAsiaTheme="minorHAnsi" w:hAnsi="Arial" w:cstheme="minorBidi"/>
      <w:szCs w:val="22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7E73C3"/>
    <w:rPr>
      <w:rFonts w:ascii="Arial" w:eastAsiaTheme="minorHAnsi" w:hAnsi="Arial" w:cstheme="minorBidi"/>
      <w:szCs w:val="22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7E73C3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7E73C3"/>
    <w:rPr>
      <w:rFonts w:ascii="Arial" w:eastAsiaTheme="minorHAnsi" w:hAnsi="Arial" w:cstheme="minorBidi"/>
      <w:szCs w:val="22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7E73C3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7E73C3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7E73C3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rsid w:val="007E73C3"/>
    <w:pPr>
      <w:shd w:val="clear" w:color="auto" w:fill="D9D9D9" w:themeFill="background1" w:themeFillShade="D9"/>
      <w:tabs>
        <w:tab w:val="left" w:pos="709"/>
      </w:tabs>
      <w:spacing w:before="600" w:after="0"/>
      <w:outlineLvl w:val="0"/>
    </w:pPr>
    <w:rPr>
      <w:rFonts w:eastAsia="Times New Roman" w:cs="Arial"/>
      <w:bCs/>
      <w:color w:val="1E3E95"/>
      <w:kern w:val="36"/>
      <w:sz w:val="36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rsid w:val="007E73C3"/>
    <w:pPr>
      <w:numPr>
        <w:numId w:val="12"/>
      </w:numPr>
      <w:shd w:val="clear" w:color="auto" w:fill="D9D9D9" w:themeFill="background1" w:themeFillShade="D9"/>
      <w:spacing w:before="36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nhideWhenUsed/>
    <w:rsid w:val="007E73C3"/>
    <w:pPr>
      <w:keepNext/>
      <w:keepLines/>
      <w:numPr>
        <w:ilvl w:val="1"/>
        <w:numId w:val="12"/>
      </w:numPr>
      <w:shd w:val="clear" w:color="auto" w:fill="D9D9D9" w:themeFill="background1" w:themeFillShade="D9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nhideWhenUsed/>
    <w:rsid w:val="007E73C3"/>
    <w:pPr>
      <w:keepNext/>
      <w:keepLines/>
      <w:numPr>
        <w:ilvl w:val="2"/>
        <w:numId w:val="12"/>
      </w:numPr>
      <w:shd w:val="clear" w:color="auto" w:fill="D9D9D9" w:themeFill="background1" w:themeFillShade="D9"/>
      <w:spacing w:before="360"/>
      <w:ind w:left="709" w:hanging="709"/>
      <w:outlineLvl w:val="3"/>
    </w:pPr>
    <w:rPr>
      <w:rFonts w:eastAsiaTheme="majorEastAsia" w:cstheme="majorBidi"/>
      <w:bCs/>
      <w:iCs/>
      <w:color w:val="1E3E95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rsid w:val="007E73C3"/>
    <w:pPr>
      <w:keepNext/>
      <w:keepLines/>
      <w:numPr>
        <w:ilvl w:val="4"/>
        <w:numId w:val="1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73C3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73C3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73C3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73C3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unhideWhenUsed/>
    <w:rsid w:val="007E73C3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7E73C3"/>
  </w:style>
  <w:style w:type="paragraph" w:styleId="Fuzeile">
    <w:name w:val="footer"/>
    <w:basedOn w:val="Standard"/>
    <w:link w:val="FuzeileZchn"/>
    <w:uiPriority w:val="99"/>
    <w:unhideWhenUsed/>
    <w:rsid w:val="007E73C3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81737A"/>
  </w:style>
  <w:style w:type="paragraph" w:styleId="Kopfzeile">
    <w:name w:val="header"/>
    <w:basedOn w:val="Standard"/>
    <w:link w:val="KopfzeileZchn"/>
    <w:uiPriority w:val="99"/>
    <w:rsid w:val="007E73C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E73C3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7E73C3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7E73C3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E73C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E73C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rsid w:val="007E73C3"/>
    <w:rPr>
      <w:rFonts w:ascii="Arial" w:hAnsi="Arial" w:cs="Arial"/>
      <w:bCs/>
      <w:color w:val="1E3E95"/>
      <w:kern w:val="36"/>
      <w:sz w:val="36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rsid w:val="007E73C3"/>
    <w:rPr>
      <w:rFonts w:ascii="Arial" w:eastAsiaTheme="minorHAnsi" w:hAnsi="Arial" w:cstheme="minorBidi"/>
      <w:color w:val="1E3E95"/>
      <w:sz w:val="28"/>
      <w:szCs w:val="22"/>
      <w:shd w:val="clear" w:color="auto" w:fill="D9D9D9" w:themeFill="background1" w:themeFillShade="D9"/>
      <w:lang w:eastAsia="en-US"/>
    </w:rPr>
  </w:style>
  <w:style w:type="character" w:customStyle="1" w:styleId="berschrift3Zchn">
    <w:name w:val="Überschrift 3 Zchn"/>
    <w:basedOn w:val="Absatz-Standardschriftart"/>
    <w:link w:val="berschrift3"/>
    <w:rsid w:val="007E73C3"/>
    <w:rPr>
      <w:rFonts w:ascii="Arial" w:eastAsiaTheme="majorEastAsia" w:hAnsi="Arial" w:cstheme="majorBidi"/>
      <w:bCs/>
      <w:color w:val="1E3E95"/>
      <w:sz w:val="24"/>
      <w:szCs w:val="22"/>
      <w:shd w:val="clear" w:color="auto" w:fill="D9D9D9" w:themeFill="background1" w:themeFillShade="D9"/>
      <w:lang w:eastAsia="en-US"/>
    </w:rPr>
  </w:style>
  <w:style w:type="character" w:customStyle="1" w:styleId="berschrift4Zchn">
    <w:name w:val="Überschrift 4 Zchn"/>
    <w:basedOn w:val="Absatz-Standardschriftart"/>
    <w:link w:val="berschrift4"/>
    <w:rsid w:val="007E73C3"/>
    <w:rPr>
      <w:rFonts w:ascii="Arial" w:eastAsiaTheme="majorEastAsia" w:hAnsi="Arial" w:cstheme="majorBidi"/>
      <w:bCs/>
      <w:iCs/>
      <w:color w:val="1E3E95"/>
      <w:szCs w:val="22"/>
      <w:shd w:val="clear" w:color="auto" w:fill="D9D9D9" w:themeFill="background1" w:themeFillShade="D9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73C3"/>
    <w:rPr>
      <w:rFonts w:asciiTheme="majorHAnsi" w:eastAsiaTheme="majorEastAsia" w:hAnsiTheme="majorHAnsi" w:cstheme="majorBidi"/>
      <w:color w:val="243F60" w:themeColor="accent1" w:themeShade="7F"/>
      <w:szCs w:val="22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73C3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73C3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73C3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73C3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7E73C3"/>
  </w:style>
  <w:style w:type="paragraph" w:styleId="StandardWeb">
    <w:name w:val="Normal (Web)"/>
    <w:basedOn w:val="Standard"/>
    <w:link w:val="StandardWebZchn"/>
    <w:uiPriority w:val="99"/>
    <w:semiHidden/>
    <w:rsid w:val="007E73C3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7E73C3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7E73C3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7E73C3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7E73C3"/>
    <w:pPr>
      <w:keepNext/>
      <w:spacing w:before="240"/>
      <w:ind w:left="709"/>
    </w:pPr>
    <w:rPr>
      <w:noProof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E73C3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7E73C3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7E73C3"/>
    <w:rPr>
      <w:vertAlign w:val="superscript"/>
    </w:rPr>
  </w:style>
  <w:style w:type="paragraph" w:styleId="Verzeichnis2">
    <w:name w:val="toc 2"/>
    <w:basedOn w:val="LDVerzeichnis2"/>
    <w:next w:val="Standard"/>
    <w:autoRedefine/>
    <w:uiPriority w:val="39"/>
    <w:unhideWhenUsed/>
    <w:rsid w:val="007E73C3"/>
    <w:pPr>
      <w:tabs>
        <w:tab w:val="clear" w:pos="709"/>
      </w:tabs>
    </w:pPr>
  </w:style>
  <w:style w:type="character" w:styleId="BesuchterHyperlink">
    <w:name w:val="FollowedHyperlink"/>
    <w:basedOn w:val="Absatz-Standardschriftart"/>
    <w:uiPriority w:val="99"/>
    <w:semiHidden/>
    <w:unhideWhenUsed/>
    <w:rsid w:val="007E73C3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7E73C3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7E73C3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7E73C3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7E73C3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LDVerzeichnis1"/>
    <w:next w:val="LDTextinhalt"/>
    <w:autoRedefine/>
    <w:uiPriority w:val="39"/>
    <w:unhideWhenUsed/>
    <w:rsid w:val="007E73C3"/>
  </w:style>
  <w:style w:type="character" w:customStyle="1" w:styleId="pagebreadcrumb1">
    <w:name w:val="pagebreadcrumb1"/>
    <w:uiPriority w:val="99"/>
    <w:semiHidden/>
    <w:locked/>
    <w:rsid w:val="007E73C3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7E73C3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qFormat/>
    <w:rsid w:val="007E73C3"/>
    <w:pPr>
      <w:pBdr>
        <w:top w:val="single" w:sz="4" w:space="4" w:color="auto"/>
      </w:pBdr>
      <w:tabs>
        <w:tab w:val="left" w:pos="1134"/>
        <w:tab w:val="center" w:pos="4536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qFormat/>
    <w:rsid w:val="007E73C3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7E73C3"/>
    <w:pPr>
      <w:numPr>
        <w:numId w:val="32"/>
      </w:numPr>
      <w:spacing w:after="0"/>
      <w:ind w:left="709" w:hanging="709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7E73C3"/>
    <w:pPr>
      <w:shd w:val="clear" w:color="auto" w:fill="FFFFFF" w:themeFill="background1"/>
      <w:tabs>
        <w:tab w:val="left" w:pos="2127"/>
        <w:tab w:val="right" w:leader="dot" w:pos="9571"/>
      </w:tabs>
      <w:ind w:left="2127" w:hanging="709"/>
    </w:pPr>
    <w:rPr>
      <w:noProof/>
    </w:rPr>
  </w:style>
  <w:style w:type="paragraph" w:customStyle="1" w:styleId="normaltabellenschrift">
    <w:name w:val="normal_tabellenschrift"/>
    <w:basedOn w:val="Standard"/>
    <w:uiPriority w:val="99"/>
    <w:semiHidden/>
    <w:locked/>
    <w:rsid w:val="007E73C3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qFormat/>
    <w:rsid w:val="007E73C3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qFormat/>
    <w:rsid w:val="007E73C3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qFormat/>
    <w:rsid w:val="007E73C3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qFormat/>
    <w:rsid w:val="007E73C3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qFormat/>
    <w:rsid w:val="007E73C3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7E73C3"/>
    <w:pPr>
      <w:tabs>
        <w:tab w:val="left" w:pos="709"/>
        <w:tab w:val="left" w:pos="1843"/>
      </w:tabs>
      <w:spacing w:before="0" w:after="20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7E73C3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qFormat/>
    <w:rsid w:val="007E73C3"/>
    <w:pPr>
      <w:numPr>
        <w:numId w:val="15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HinweisZchn">
    <w:name w:val="LD_Hinweis Zchn"/>
    <w:basedOn w:val="LDAuflistungHandlungenZchn"/>
    <w:link w:val="LDHinweis"/>
    <w:rsid w:val="007E73C3"/>
    <w:rPr>
      <w:rFonts w:ascii="Arial" w:eastAsiaTheme="minorHAnsi" w:hAnsi="Arial" w:cstheme="minorBidi"/>
      <w:szCs w:val="22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qFormat/>
    <w:rsid w:val="007E73C3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rsid w:val="007E73C3"/>
    <w:rPr>
      <w:rFonts w:ascii="Arial" w:eastAsiaTheme="minorHAnsi" w:hAnsi="Arial" w:cstheme="minorBidi"/>
      <w:szCs w:val="22"/>
      <w:lang w:eastAsia="en-US"/>
    </w:rPr>
  </w:style>
  <w:style w:type="table" w:customStyle="1" w:styleId="Tabelle1">
    <w:name w:val="Tabelle1"/>
    <w:basedOn w:val="NormaleTabelle"/>
    <w:uiPriority w:val="99"/>
    <w:locked/>
    <w:rsid w:val="007E73C3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elleSchattierung">
    <w:name w:val="Light Shading"/>
    <w:basedOn w:val="NormaleTabelle"/>
    <w:uiPriority w:val="60"/>
    <w:rsid w:val="007E73C3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7E73C3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7E73C3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qFormat/>
    <w:rsid w:val="007E73C3"/>
    <w:pPr>
      <w:spacing w:before="360" w:after="360"/>
    </w:pPr>
    <w:rPr>
      <w:color w:val="808080" w:themeColor="background1" w:themeShade="80"/>
      <w:sz w:val="36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qFormat/>
    <w:rsid w:val="007E73C3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rsid w:val="007E73C3"/>
    <w:rPr>
      <w:rFonts w:ascii="Arial" w:eastAsiaTheme="minorHAnsi" w:hAnsi="Arial" w:cs="Arial"/>
      <w:szCs w:val="22"/>
      <w:lang w:eastAsia="en-US"/>
    </w:rPr>
  </w:style>
  <w:style w:type="paragraph" w:styleId="Verzeichnis3">
    <w:name w:val="toc 3"/>
    <w:basedOn w:val="LDVerzeichnis3"/>
    <w:next w:val="Standard"/>
    <w:autoRedefine/>
    <w:uiPriority w:val="39"/>
    <w:unhideWhenUsed/>
    <w:rsid w:val="007E73C3"/>
    <w:pPr>
      <w:keepNext/>
      <w:keepLines/>
      <w:outlineLvl w:val="2"/>
    </w:pPr>
    <w:rPr>
      <w:rFonts w:eastAsiaTheme="majorEastAsia" w:cstheme="majorBidi"/>
      <w:bCs/>
      <w:color w:val="000000" w:themeColor="text1"/>
    </w:rPr>
  </w:style>
  <w:style w:type="character" w:styleId="Hyperlink">
    <w:name w:val="Hyperlink"/>
    <w:basedOn w:val="Absatz-Standardschriftart"/>
    <w:uiPriority w:val="99"/>
    <w:unhideWhenUsed/>
    <w:rsid w:val="007E73C3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7E73C3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unhideWhenUsed/>
    <w:rsid w:val="007E73C3"/>
    <w:pPr>
      <w:spacing w:after="0"/>
    </w:pPr>
  </w:style>
  <w:style w:type="character" w:customStyle="1" w:styleId="LDLink">
    <w:name w:val="LD_Link"/>
    <w:basedOn w:val="Absatz-Standardschriftart"/>
    <w:rsid w:val="007E73C3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7E73C3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7E73C3"/>
    <w:rPr>
      <w:rFonts w:ascii="Arial" w:eastAsiaTheme="minorHAnsi" w:hAnsi="Arial" w:cstheme="minorBidi"/>
      <w:szCs w:val="22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7E73C3"/>
    <w:rPr>
      <w:rFonts w:ascii="Arial" w:eastAsiaTheme="minorHAnsi" w:hAnsi="Arial" w:cstheme="minorBidi"/>
      <w:szCs w:val="22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7E73C3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7E73C3"/>
    <w:rPr>
      <w:rFonts w:ascii="Arial" w:eastAsiaTheme="minorHAnsi" w:hAnsi="Arial" w:cstheme="minorBidi"/>
      <w:szCs w:val="22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7E73C3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7E73C3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microsoft.com/office/2007/relationships/stylesWithEffects" Target="stylesWithEffects.xml"/><Relationship Id="rId12" Type="http://schemas.openxmlformats.org/officeDocument/2006/relationships/image" Target="media/image5.gif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23" Type="http://schemas.openxmlformats.org/officeDocument/2006/relationships/image" Target="cid:image002.png@01CEF58F.EE81B750" TargetMode="External"/><Relationship Id="rId28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oss-schule.intern.hessen.de/forum/lusd-anwenderunterstuetzung/intern/Freigegebene%20Dokumente/Anleitungen/_Dokumente%20im%20Forum_Anleitungen/LUSD%20Dokumentvorlage%20fuer%20Anleitungen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14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6B827C-E02B-4843-A9CA-12E7134DCD48}"/>
</file>

<file path=customXml/itemProps2.xml><?xml version="1.0" encoding="utf-8"?>
<ds:datastoreItem xmlns:ds="http://schemas.openxmlformats.org/officeDocument/2006/customXml" ds:itemID="{B08843CE-14D8-423D-A0BD-3528ABC6D3CD}"/>
</file>

<file path=customXml/itemProps3.xml><?xml version="1.0" encoding="utf-8"?>
<ds:datastoreItem xmlns:ds="http://schemas.openxmlformats.org/officeDocument/2006/customXml" ds:itemID="{E1D1A391-1E06-4311-9B6B-6CC87F735B03}"/>
</file>

<file path=customXml/itemProps4.xml><?xml version="1.0" encoding="utf-8"?>
<ds:datastoreItem xmlns:ds="http://schemas.openxmlformats.org/officeDocument/2006/customXml" ds:itemID="{56E9EBE5-6F99-4F8B-9D5C-B8E0C1F352DF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LUSD%20Dokumentvorlage%20fuer%20Anleitungen.dotm</Template>
  <TotalTime>0</TotalTime>
  <Pages>11</Pages>
  <Words>2064</Words>
  <Characters>13006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14</vt:lpstr>
    </vt:vector>
  </TitlesOfParts>
  <Company>Hessische Kultusverwaltung</Company>
  <LinksUpToDate>false</LinksUpToDate>
  <CharactersWithSpaces>15040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14</dc:title>
  <dc:creator>marekm</dc:creator>
  <cp:lastModifiedBy>Reimann-Luckas, Brunhilde (HKM PB)</cp:lastModifiedBy>
  <cp:revision>2</cp:revision>
  <cp:lastPrinted>2013-12-12T13:07:00Z</cp:lastPrinted>
  <dcterms:created xsi:type="dcterms:W3CDTF">2014-01-09T13:00:00Z</dcterms:created>
  <dcterms:modified xsi:type="dcterms:W3CDTF">2014-01-09T13:00:00Z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