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rPr>
          <w:rFonts w:eastAsiaTheme="minorHAnsi" w:cstheme="minorBidi"/>
          <w:b/>
          <w:bCs/>
          <w:spacing w:val="0"/>
          <w:kern w:val="0"/>
          <w:sz w:val="18"/>
          <w:szCs w:val="18"/>
        </w:rPr>
        <w:id w:val="-1550903837"/>
        <w:docPartObj>
          <w:docPartGallery w:val="Cover Pages"/>
          <w:docPartUnique/>
        </w:docPartObj>
      </w:sdtPr>
      <w:sdtEndPr>
        <w:rPr>
          <w:rStyle w:val="LDBereichTabelle"/>
          <w:b w:val="0"/>
          <w:bCs w:val="0"/>
          <w:sz w:val="20"/>
          <w:szCs w:val="20"/>
        </w:rPr>
      </w:sdtEndPr>
      <w:sdtContent>
        <w:p w14:paraId="725F605F" w14:textId="1FC7720D" w:rsidR="00277172" w:rsidRDefault="004445D9" w:rsidP="00277172">
          <w:pPr>
            <w:pStyle w:val="Thema"/>
          </w:pPr>
          <w:r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1646976" behindDoc="1" locked="0" layoutInCell="1" allowOverlap="1" wp14:anchorId="47234EBE" wp14:editId="416F313E">
                    <wp:simplePos x="0" y="0"/>
                    <wp:positionH relativeFrom="column">
                      <wp:posOffset>-3600450</wp:posOffset>
                    </wp:positionH>
                    <wp:positionV relativeFrom="paragraph">
                      <wp:posOffset>3429000</wp:posOffset>
                    </wp:positionV>
                    <wp:extent cx="3599815" cy="5372735"/>
                    <wp:effectExtent l="0" t="0" r="635" b="0"/>
                    <wp:wrapNone/>
                    <wp:docPr id="75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9815" cy="5372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4A7EBB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blurRad="38100" dist="25400" dir="5400000" algn="ctr" rotWithShape="0">
                                      <a:srgbClr val="808080">
                                        <a:alpha val="35001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91440" rIns="91440" bIns="9144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4" o:spid="_x0000_s1026" style="position:absolute;margin-left:-283.5pt;margin-top:270pt;width:283.45pt;height:423.0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" stroked="f" strokecolor="#4a7ebb" strokeweight="1.5pt">
                    <v:shadow opacity="22938f" offset="0"/>
                    <v:textbox inset=",7.2pt,,7.2pt"/>
                  </v:rect>
                </w:pict>
              </mc:Fallback>
            </mc:AlternateContent>
          </w:r>
          <w:r w:rsidR="00277172">
            <w:t>Übersicht LUSD Änderungen im September 2014</w:t>
          </w:r>
        </w:p>
        <w:p w14:paraId="631008E3" w14:textId="500113CC" w:rsidR="00277172" w:rsidRDefault="00277172" w:rsidP="00277172">
          <w:pPr>
            <w:pStyle w:val="LDTextinhalteingerckt"/>
          </w:pPr>
          <w:r>
            <w:t>Anfang September 2014 werden folgende Änderungen in der LUSD produktiv gesetzt:</w:t>
          </w:r>
        </w:p>
        <w:p w14:paraId="3FD828E8" w14:textId="77777777" w:rsidR="00277172" w:rsidRDefault="00277172" w:rsidP="00277172">
          <w:pPr>
            <w:pStyle w:val="berschrift2"/>
          </w:pPr>
          <w:r>
            <w:t>Zusätzliche Schulformen</w:t>
          </w:r>
        </w:p>
        <w:p w14:paraId="61C0ED2A" w14:textId="77777777" w:rsidR="00277172" w:rsidRPr="00277172" w:rsidRDefault="00277172" w:rsidP="00277172">
          <w:pPr>
            <w:pStyle w:val="LDTextinhalteingerckt"/>
            <w:rPr>
              <w:rStyle w:val="hervorhebung"/>
            </w:rPr>
          </w:pPr>
          <w:r w:rsidRPr="00277172">
            <w:rPr>
              <w:rStyle w:val="hervorhebung"/>
            </w:rPr>
            <w:t>Folgende Schulformen stehen nun zusätzlich zur Auswahl:</w:t>
          </w:r>
        </w:p>
        <w:p w14:paraId="415755B3" w14:textId="77777777" w:rsidR="00277172" w:rsidRDefault="00277172" w:rsidP="00277172">
          <w:pPr>
            <w:pStyle w:val="LDAuflistungzweiteEbene"/>
          </w:pPr>
          <w:r>
            <w:t>Fachoberschule Form B – Vollzeit, Fachrichtung Technik, Schwerpunkt Umwelt</w:t>
          </w:r>
          <w:r>
            <w:br/>
            <w:t>(FOBV/TECH/UMWE)</w:t>
          </w:r>
        </w:p>
        <w:p w14:paraId="4E7F8E04" w14:textId="77777777" w:rsidR="00277172" w:rsidRDefault="00277172" w:rsidP="00277172">
          <w:pPr>
            <w:pStyle w:val="LDAuflistungzweiteEbene"/>
          </w:pPr>
          <w:r>
            <w:t>Fachoberschule Form B – Teilzeit, Fachrichtung Technik, Schwerpunkt Umwelt</w:t>
          </w:r>
          <w:r>
            <w:br/>
            <w:t>(FOBT/TECH/UMWE)</w:t>
          </w:r>
        </w:p>
        <w:p w14:paraId="0E780F11" w14:textId="077C07A9" w:rsidR="00277172" w:rsidRDefault="00277172" w:rsidP="00277172">
          <w:pPr>
            <w:pStyle w:val="LDTextinhalteingerckt"/>
          </w:pPr>
          <w:r w:rsidRPr="00277172">
            <w:t>Die Kürzel und Themen der Themen- und Aufgabenfelder finden Sie in der Tabelle auf Seite</w:t>
          </w:r>
          <w:r w:rsidR="004A1251">
            <w:t xml:space="preserve"> </w:t>
          </w:r>
          <w:r w:rsidR="004A1251">
            <w:fldChar w:fldCharType="begin"/>
          </w:r>
          <w:r w:rsidR="004A1251">
            <w:instrText xml:space="preserve"> PAGEREF _Ref397939494 \h </w:instrText>
          </w:r>
          <w:r w:rsidR="004A1251">
            <w:fldChar w:fldCharType="separate"/>
          </w:r>
          <w:r w:rsidR="005736F5">
            <w:rPr>
              <w:noProof/>
            </w:rPr>
            <w:t>4</w:t>
          </w:r>
          <w:r w:rsidR="004A1251">
            <w:fldChar w:fldCharType="end"/>
          </w:r>
          <w:r w:rsidRPr="00277172">
            <w:t>.</w:t>
          </w:r>
        </w:p>
        <w:p w14:paraId="3BFB4F78" w14:textId="77777777" w:rsidR="00277172" w:rsidRPr="00277172" w:rsidRDefault="00277172" w:rsidP="00277172">
          <w:pPr>
            <w:pStyle w:val="berschrift2"/>
          </w:pPr>
          <w:r w:rsidRPr="00277172">
            <w:t>Änderungen bei Berufen</w:t>
          </w:r>
        </w:p>
        <w:p w14:paraId="33246FEF" w14:textId="77777777" w:rsidR="00277172" w:rsidRPr="00277172" w:rsidRDefault="00277172" w:rsidP="00277172">
          <w:pPr>
            <w:pStyle w:val="LDTextinhalteingerckt"/>
          </w:pPr>
          <w:r w:rsidRPr="00277172">
            <w:rPr>
              <w:rStyle w:val="hervorhebung"/>
            </w:rPr>
            <w:t xml:space="preserve">Folgende Berufe wurden </w:t>
          </w:r>
          <w:r w:rsidRPr="00277172">
            <w:rPr>
              <w:rStyle w:val="hervorhebungrot"/>
            </w:rPr>
            <w:t>neu</w:t>
          </w:r>
          <w:r w:rsidRPr="00277172">
            <w:rPr>
              <w:rStyle w:val="hervorhebung"/>
            </w:rPr>
            <w:t xml:space="preserve"> eingepflegt</w:t>
          </w:r>
          <w:r w:rsidRPr="00277172">
            <w:t>:</w:t>
          </w:r>
        </w:p>
        <w:p w14:paraId="17E6E64A" w14:textId="77777777" w:rsidR="00277172" w:rsidRPr="00277172" w:rsidRDefault="00277172" w:rsidP="00277172">
          <w:pPr>
            <w:pStyle w:val="LDAuflistungzweiteEbene"/>
          </w:pPr>
          <w:r w:rsidRPr="00277172">
            <w:t>Fachkraft für Speiseeis</w:t>
          </w:r>
        </w:p>
        <w:p w14:paraId="101D5CC8" w14:textId="77777777" w:rsidR="00277172" w:rsidRPr="00277172" w:rsidRDefault="00277172" w:rsidP="00277172">
          <w:pPr>
            <w:pStyle w:val="LDAuflistungzweiteEbene"/>
          </w:pPr>
          <w:r w:rsidRPr="00277172">
            <w:t>Kaufmann für Büromanagement</w:t>
          </w:r>
        </w:p>
        <w:p w14:paraId="517D2B76" w14:textId="77777777" w:rsidR="00277172" w:rsidRPr="00277172" w:rsidRDefault="00277172" w:rsidP="00277172">
          <w:pPr>
            <w:pStyle w:val="LDAuflistungzweiteEbene"/>
          </w:pPr>
          <w:r w:rsidRPr="00277172">
            <w:t>Land- und Baumaschinenmechatroniker</w:t>
          </w:r>
        </w:p>
        <w:p w14:paraId="49F940A8" w14:textId="77777777" w:rsidR="00277172" w:rsidRPr="00277172" w:rsidRDefault="00277172" w:rsidP="00277172">
          <w:pPr>
            <w:pStyle w:val="LDAuflistungzweiteEbene"/>
          </w:pPr>
          <w:r w:rsidRPr="00277172">
            <w:t>Kaufmann für Versicherungen und Finanzen - FR: Finanzberatung (VO2014)</w:t>
          </w:r>
        </w:p>
        <w:p w14:paraId="7A32515B" w14:textId="77777777" w:rsidR="00277172" w:rsidRPr="00277172" w:rsidRDefault="00277172" w:rsidP="00277172">
          <w:pPr>
            <w:pStyle w:val="LDAuflistungzweiteEbene"/>
          </w:pPr>
          <w:r w:rsidRPr="00277172">
            <w:t>Kaufmann für Versicherungen und Finanzen - FR: Versicherung (VO2014)</w:t>
          </w:r>
        </w:p>
        <w:p w14:paraId="77681893" w14:textId="77777777" w:rsidR="00277172" w:rsidRPr="00277172" w:rsidRDefault="00277172" w:rsidP="00277172">
          <w:pPr>
            <w:pStyle w:val="LDAuflistungzweiteEbene"/>
          </w:pPr>
          <w:r w:rsidRPr="00277172">
            <w:t>Modenäher (VO2014)</w:t>
          </w:r>
        </w:p>
        <w:p w14:paraId="6F83BDCE" w14:textId="77777777" w:rsidR="00277172" w:rsidRPr="00277172" w:rsidRDefault="00277172" w:rsidP="00277172">
          <w:pPr>
            <w:pStyle w:val="LDAuflistungzweiteEbene"/>
          </w:pPr>
          <w:r w:rsidRPr="00277172">
            <w:t>Modeschneider (VO2014)</w:t>
          </w:r>
        </w:p>
        <w:p w14:paraId="2C157229" w14:textId="77777777" w:rsidR="00277172" w:rsidRPr="00277172" w:rsidRDefault="00277172" w:rsidP="00277172">
          <w:pPr>
            <w:pStyle w:val="LDAuflistungzweiteEbene"/>
          </w:pPr>
          <w:r w:rsidRPr="00277172">
            <w:t>Polsterer (VO2014)</w:t>
          </w:r>
        </w:p>
        <w:p w14:paraId="4DC95F24" w14:textId="77777777" w:rsidR="00277172" w:rsidRPr="00277172" w:rsidRDefault="00277172" w:rsidP="00277172">
          <w:pPr>
            <w:pStyle w:val="LDAuflistungzweiteEbene"/>
          </w:pPr>
          <w:r w:rsidRPr="00277172">
            <w:t>Zweiradmechatroniker - Fachrichtung Fahrradtechnik</w:t>
          </w:r>
        </w:p>
        <w:p w14:paraId="4153D686" w14:textId="77777777" w:rsidR="00277172" w:rsidRPr="00277172" w:rsidRDefault="00277172" w:rsidP="00277172">
          <w:pPr>
            <w:pStyle w:val="LDAuflistungzweiteEbene"/>
          </w:pPr>
          <w:r w:rsidRPr="00277172">
            <w:t>Zweiradmechatroniker - Fachrichtung Motorradtechnik</w:t>
          </w:r>
        </w:p>
        <w:p w14:paraId="4859A27A" w14:textId="77777777" w:rsidR="00277172" w:rsidRPr="00277172" w:rsidRDefault="00277172" w:rsidP="00277172">
          <w:pPr>
            <w:pStyle w:val="LDTextinhalteingerckt"/>
          </w:pPr>
        </w:p>
        <w:p w14:paraId="31BB0D52" w14:textId="77777777" w:rsidR="00277172" w:rsidRPr="00277172" w:rsidRDefault="00277172" w:rsidP="00277172">
          <w:pPr>
            <w:pStyle w:val="LDTextinhalteingerckt"/>
            <w:rPr>
              <w:rStyle w:val="hervorhebung"/>
            </w:rPr>
          </w:pPr>
          <w:r w:rsidRPr="00277172">
            <w:rPr>
              <w:rStyle w:val="hervorhebung"/>
            </w:rPr>
            <w:t xml:space="preserve">Folgende Berufe sind </w:t>
          </w:r>
          <w:r w:rsidRPr="00277172">
            <w:rPr>
              <w:rStyle w:val="hervorhebungrot"/>
            </w:rPr>
            <w:t>nicht mehr gültig</w:t>
          </w:r>
          <w:r w:rsidRPr="00277172">
            <w:rPr>
              <w:rStyle w:val="hervorhebung"/>
            </w:rPr>
            <w:t>:</w:t>
          </w:r>
        </w:p>
        <w:p w14:paraId="6FFAC4F3" w14:textId="77777777" w:rsidR="00277172" w:rsidRPr="00277172" w:rsidRDefault="00277172" w:rsidP="00277172">
          <w:pPr>
            <w:pStyle w:val="LDAuflistungzweiteEbene"/>
          </w:pPr>
          <w:r w:rsidRPr="00277172">
            <w:t xml:space="preserve">Bestattungsfachkraft </w:t>
          </w:r>
        </w:p>
        <w:p w14:paraId="02628708" w14:textId="77777777" w:rsidR="00277172" w:rsidRPr="00277172" w:rsidRDefault="00277172" w:rsidP="00277172">
          <w:pPr>
            <w:pStyle w:val="LDAuflistungzweiteEbene"/>
          </w:pPr>
          <w:r w:rsidRPr="00277172">
            <w:lastRenderedPageBreak/>
            <w:t xml:space="preserve">Film- und Videolaborant </w:t>
          </w:r>
        </w:p>
        <w:p w14:paraId="18E2EEFD" w14:textId="77777777" w:rsidR="00277172" w:rsidRPr="00277172" w:rsidRDefault="00277172" w:rsidP="00277172">
          <w:pPr>
            <w:pStyle w:val="LDAuflistungzweiteEbene"/>
          </w:pPr>
          <w:r w:rsidRPr="00277172">
            <w:t>Milchwirtschaftlicher Laborant</w:t>
          </w:r>
        </w:p>
        <w:p w14:paraId="54F7126A" w14:textId="77777777" w:rsidR="00277172" w:rsidRPr="00277172" w:rsidRDefault="00277172" w:rsidP="00277172">
          <w:pPr>
            <w:pStyle w:val="LDAuflistungzweiteEbene"/>
          </w:pPr>
          <w:r w:rsidRPr="00277172">
            <w:t>Speiseeishersteller</w:t>
          </w:r>
        </w:p>
        <w:p w14:paraId="258A4753" w14:textId="77777777" w:rsidR="00277172" w:rsidRPr="00277172" w:rsidRDefault="00277172" w:rsidP="00277172">
          <w:pPr>
            <w:spacing w:before="0" w:after="0"/>
            <w:rPr>
              <w:b/>
              <w:bCs/>
              <w:noProof/>
              <w:szCs w:val="20"/>
            </w:rPr>
          </w:pPr>
          <w:r w:rsidRPr="00277172">
            <w:rPr>
              <w:b/>
              <w:bCs/>
              <w:szCs w:val="20"/>
            </w:rPr>
            <w:br w:type="page"/>
          </w:r>
        </w:p>
        <w:p w14:paraId="44DEF453" w14:textId="77777777" w:rsidR="00277172" w:rsidRPr="00277172" w:rsidRDefault="00277172" w:rsidP="00277172">
          <w:pPr>
            <w:spacing w:before="0" w:after="0"/>
            <w:rPr>
              <w:b/>
              <w:bCs/>
              <w:szCs w:val="20"/>
            </w:rPr>
          </w:pPr>
        </w:p>
        <w:p w14:paraId="384FDE55" w14:textId="77777777" w:rsidR="00277172" w:rsidRPr="00277172" w:rsidRDefault="00277172" w:rsidP="00277172">
          <w:pPr>
            <w:pStyle w:val="LDTextinhalteingerckt"/>
            <w:rPr>
              <w:rStyle w:val="hervorhebung"/>
            </w:rPr>
          </w:pPr>
          <w:r w:rsidRPr="00277172">
            <w:rPr>
              <w:rStyle w:val="hervorhebung"/>
            </w:rPr>
            <w:t>Bei folgenden Berufen sind die Stufen 10/1 und 10/2 nicht mehr gültig:</w:t>
          </w:r>
        </w:p>
        <w:p w14:paraId="6B1135F9" w14:textId="77777777" w:rsidR="00277172" w:rsidRPr="00277172" w:rsidRDefault="00277172" w:rsidP="00277172">
          <w:pPr>
            <w:pStyle w:val="LDAuflistungzweiteEbene"/>
          </w:pPr>
          <w:r w:rsidRPr="00277172">
            <w:t>Klempner</w:t>
          </w:r>
        </w:p>
        <w:p w14:paraId="0E507C29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Fachkraft für Schutz und Sicherheit</w:t>
          </w:r>
        </w:p>
        <w:p w14:paraId="40B7D72F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Fertigungsmechaniker</w:t>
          </w:r>
        </w:p>
        <w:p w14:paraId="67C6F8F1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Fluggerätmechaniker - Fachrichtung: Fertigungstechnik</w:t>
          </w:r>
        </w:p>
        <w:p w14:paraId="574931B5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Fluggerätmechaniker - Fachrichtung: Instandhaltungstechnik</w:t>
          </w:r>
        </w:p>
        <w:p w14:paraId="2E04C5C5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Fluggerätmechaniker - Fachrichtung: Triebwerkstechnik</w:t>
          </w:r>
        </w:p>
        <w:p w14:paraId="0823E851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Friseur</w:t>
          </w:r>
        </w:p>
        <w:p w14:paraId="6494256B" w14:textId="77777777" w:rsidR="00277172" w:rsidRPr="00277172" w:rsidRDefault="00277172" w:rsidP="00277172">
          <w:pPr>
            <w:pStyle w:val="LDAuflistungzweiteEbene"/>
            <w:rPr>
              <w:szCs w:val="20"/>
            </w:rPr>
          </w:pPr>
          <w:r w:rsidRPr="00277172">
            <w:rPr>
              <w:szCs w:val="20"/>
            </w:rPr>
            <w:t>Kaufmann im Groß- und Außenhandel (VO 2006)</w:t>
          </w:r>
        </w:p>
        <w:p w14:paraId="226C6A57" w14:textId="77777777" w:rsidR="00277172" w:rsidRPr="00277172" w:rsidRDefault="00277172" w:rsidP="00277172">
          <w:pPr>
            <w:spacing w:before="0" w:after="0"/>
            <w:rPr>
              <w:szCs w:val="20"/>
            </w:rPr>
          </w:pPr>
        </w:p>
        <w:tbl>
          <w:tblPr>
            <w:tblStyle w:val="Tabellenraster1"/>
            <w:tblW w:w="0" w:type="auto"/>
            <w:tblInd w:w="6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51"/>
            <w:gridCol w:w="8186"/>
          </w:tblGrid>
          <w:tr w:rsidR="00277172" w:rsidRPr="00277172" w14:paraId="03F0F1E0" w14:textId="77777777" w:rsidTr="00277172">
            <w:trPr>
              <w:trHeight w:val="559"/>
            </w:trPr>
            <w:tc>
              <w:tcPr>
                <w:tcW w:w="851" w:type="dxa"/>
              </w:tcPr>
              <w:p w14:paraId="343857BC" w14:textId="77777777" w:rsidR="00277172" w:rsidRPr="00277172" w:rsidRDefault="00277172" w:rsidP="00277172">
                <w:pPr>
                  <w:rPr>
                    <w:szCs w:val="20"/>
                  </w:rPr>
                </w:pPr>
                <w:r w:rsidRPr="00277172">
                  <w:rPr>
                    <w:noProof/>
                    <w:szCs w:val="20"/>
                    <w:lang w:eastAsia="de-DE"/>
                  </w:rPr>
                  <w:drawing>
                    <wp:inline distT="0" distB="0" distL="0" distR="0" wp14:anchorId="3A4D154C" wp14:editId="3A36DE99">
                      <wp:extent cx="381000" cy="295275"/>
                      <wp:effectExtent l="0" t="0" r="0" b="9525"/>
                      <wp:docPr id="30" name="Grafik 30" descr="Info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Info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10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186" w:type="dxa"/>
                <w:tcBorders>
                  <w:top w:val="single" w:sz="4" w:space="0" w:color="808080" w:themeColor="background1" w:themeShade="80"/>
                  <w:bottom w:val="single" w:sz="4" w:space="0" w:color="808080" w:themeColor="background1" w:themeShade="80"/>
                </w:tcBorders>
                <w:vAlign w:val="center"/>
              </w:tcPr>
              <w:p w14:paraId="708A8FC0" w14:textId="77777777" w:rsidR="00277172" w:rsidRPr="00277172" w:rsidRDefault="00277172" w:rsidP="00277172">
                <w:pPr>
                  <w:rPr>
                    <w:b/>
                    <w:bCs/>
                    <w:color w:val="008000"/>
                    <w:szCs w:val="20"/>
                  </w:rPr>
                </w:pPr>
                <w:r w:rsidRPr="00277172">
                  <w:rPr>
                    <w:b/>
                    <w:bCs/>
                    <w:color w:val="008000"/>
                    <w:szCs w:val="20"/>
                  </w:rPr>
                  <w:t>Hinweis</w:t>
                </w:r>
              </w:p>
              <w:p w14:paraId="63D18E82" w14:textId="77777777" w:rsidR="00277172" w:rsidRDefault="00277172" w:rsidP="00277172">
                <w:pPr>
                  <w:pStyle w:val="LDTextinhalt"/>
                </w:pPr>
                <w:r w:rsidRPr="00277172">
                  <w:t>Weitere Informationen zu Schulformen, Berufen, Lernfeldern usw. finden Sie</w:t>
                </w:r>
                <w:r w:rsidRPr="00277172">
                  <w:br/>
                  <w:t>im LUSD-Forum unter</w:t>
                </w:r>
              </w:p>
              <w:p w14:paraId="0EB9AB65" w14:textId="1BE70F9B" w:rsidR="00277172" w:rsidRPr="00277172" w:rsidRDefault="00277172" w:rsidP="007C2481">
                <w:pPr>
                  <w:pStyle w:val="LDTextinhalt"/>
                </w:pPr>
                <w:r w:rsidRPr="00277172">
                  <w:rPr>
                    <w:rStyle w:val="lusdmenpunkt"/>
                  </w:rPr>
                  <w:t>Schulformbezogene Infos/E</w:t>
                </w:r>
                <w:r w:rsidR="007C2481">
                  <w:rPr>
                    <w:rStyle w:val="lusdmenpunkt"/>
                  </w:rPr>
                  <w:t xml:space="preserve">ventpläne &gt; Berufliche Schulen – </w:t>
                </w:r>
                <w:r w:rsidRPr="00277172">
                  <w:t xml:space="preserve">Dateien </w:t>
                </w:r>
                <w:r w:rsidR="007C2481">
                  <w:br/>
                </w:r>
                <w:r w:rsidRPr="00277172">
                  <w:t xml:space="preserve">in der Datei </w:t>
                </w:r>
                <w:r w:rsidRPr="00277172">
                  <w:rPr>
                    <w:rStyle w:val="hervorhebung"/>
                  </w:rPr>
                  <w:t>Tabellen berufliche Schulen Stand 2014_09.</w:t>
                </w:r>
              </w:p>
            </w:tc>
          </w:tr>
        </w:tbl>
        <w:p w14:paraId="4D7BC9FC" w14:textId="77777777" w:rsidR="00277172" w:rsidRPr="00277172" w:rsidRDefault="00277172" w:rsidP="00277172">
          <w:pPr>
            <w:spacing w:before="0" w:after="0"/>
            <w:ind w:left="426"/>
          </w:pPr>
        </w:p>
        <w:p w14:paraId="21009773" w14:textId="77777777" w:rsidR="00277172" w:rsidRPr="00277172" w:rsidRDefault="00277172" w:rsidP="00277172">
          <w:pPr>
            <w:keepNext/>
            <w:spacing w:before="240"/>
            <w:ind w:left="709"/>
            <w:rPr>
              <w:noProof/>
            </w:rPr>
          </w:pPr>
          <w:r w:rsidRPr="00277172"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2066816" behindDoc="0" locked="0" layoutInCell="1" allowOverlap="1" wp14:anchorId="66067330" wp14:editId="0D7E216D">
                    <wp:simplePos x="0" y="0"/>
                    <wp:positionH relativeFrom="column">
                      <wp:posOffset>1776730</wp:posOffset>
                    </wp:positionH>
                    <wp:positionV relativeFrom="paragraph">
                      <wp:posOffset>2074545</wp:posOffset>
                    </wp:positionV>
                    <wp:extent cx="342900" cy="133350"/>
                    <wp:effectExtent l="0" t="0" r="19050" b="19050"/>
                    <wp:wrapNone/>
                    <wp:docPr id="8" name="Rechteck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2900" cy="13335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hteck 8" o:spid="_x0000_s1026" style="position:absolute;margin-left:139.9pt;margin-top:163.35pt;width:27pt;height:10.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" filled="f" strokecolor="#00b050" strokeweight="1.5pt"/>
                </w:pict>
              </mc:Fallback>
            </mc:AlternateContent>
          </w:r>
          <w:r w:rsidRPr="00277172">
            <w:rPr>
              <w:noProof/>
              <w:lang w:eastAsia="de-DE"/>
            </w:rPr>
            <mc:AlternateContent>
              <mc:Choice Requires="wps">
                <w:drawing>
                  <wp:anchor distT="0" distB="0" distL="114300" distR="114300" simplePos="0" relativeHeight="252065792" behindDoc="0" locked="0" layoutInCell="1" allowOverlap="1" wp14:anchorId="1A6B0C41" wp14:editId="17C1DE53">
                    <wp:simplePos x="0" y="0"/>
                    <wp:positionH relativeFrom="column">
                      <wp:posOffset>2367280</wp:posOffset>
                    </wp:positionH>
                    <wp:positionV relativeFrom="paragraph">
                      <wp:posOffset>779144</wp:posOffset>
                    </wp:positionV>
                    <wp:extent cx="1323975" cy="276225"/>
                    <wp:effectExtent l="0" t="0" r="28575" b="28575"/>
                    <wp:wrapNone/>
                    <wp:docPr id="29" name="Rechteck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3975" cy="27622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hteck 29" o:spid="_x0000_s1026" style="position:absolute;margin-left:186.4pt;margin-top:61.35pt;width:104.25pt;height:21.7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" filled="f" strokecolor="#00b050" strokeweight="1.5pt"/>
                </w:pict>
              </mc:Fallback>
            </mc:AlternateContent>
          </w:r>
          <w:r w:rsidRPr="00277172">
            <w:rPr>
              <w:noProof/>
              <w:lang w:eastAsia="de-DE"/>
            </w:rPr>
            <w:drawing>
              <wp:inline distT="0" distB="0" distL="0" distR="0" wp14:anchorId="037ADF49" wp14:editId="1BD4B1CA">
                <wp:extent cx="4680000" cy="2196000"/>
                <wp:effectExtent l="19050" t="19050" r="25400" b="13970"/>
                <wp:docPr id="34" name="Grafik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0" cy="2196000"/>
                        </a:xfrm>
                        <a:prstGeom prst="rect">
                          <a:avLst/>
                        </a:prstGeom>
                        <a:ln>
                          <a:solidFill>
                            <a:sysClr val="window" lastClr="FFFFFF">
                              <a:lumMod val="50000"/>
                            </a:sys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2EBED485" w14:textId="77777777" w:rsidR="00277172" w:rsidRPr="00277172" w:rsidRDefault="00277172" w:rsidP="00277172">
          <w:pPr>
            <w:tabs>
              <w:tab w:val="left" w:pos="709"/>
              <w:tab w:val="left" w:pos="1843"/>
            </w:tabs>
            <w:spacing w:after="360"/>
            <w:ind w:left="709"/>
            <w:rPr>
              <w:b/>
              <w:bCs/>
              <w:color w:val="1E3E95"/>
              <w:sz w:val="18"/>
              <w:szCs w:val="18"/>
            </w:rPr>
          </w:pPr>
          <w:r w:rsidRPr="00277172">
            <w:rPr>
              <w:b/>
              <w:bCs/>
              <w:color w:val="1E3E95"/>
              <w:sz w:val="18"/>
              <w:szCs w:val="18"/>
            </w:rPr>
            <w:t xml:space="preserve">Abb. </w:t>
          </w:r>
          <w:r w:rsidRPr="00277172">
            <w:rPr>
              <w:b/>
              <w:bCs/>
              <w:color w:val="1E3E95"/>
              <w:sz w:val="18"/>
              <w:szCs w:val="18"/>
            </w:rPr>
            <w:fldChar w:fldCharType="begin"/>
          </w:r>
          <w:r w:rsidRPr="00277172">
            <w:rPr>
              <w:b/>
              <w:bCs/>
              <w:color w:val="1E3E95"/>
              <w:sz w:val="18"/>
              <w:szCs w:val="18"/>
            </w:rPr>
            <w:instrText xml:space="preserve"> SEQ Abb. \* ARABIC </w:instrText>
          </w:r>
          <w:r w:rsidRPr="00277172">
            <w:rPr>
              <w:b/>
              <w:bCs/>
              <w:color w:val="1E3E95"/>
              <w:sz w:val="18"/>
              <w:szCs w:val="18"/>
            </w:rPr>
            <w:fldChar w:fldCharType="separate"/>
          </w:r>
          <w:r w:rsidR="005736F5">
            <w:rPr>
              <w:b/>
              <w:bCs/>
              <w:noProof/>
              <w:color w:val="1E3E95"/>
              <w:sz w:val="18"/>
              <w:szCs w:val="18"/>
            </w:rPr>
            <w:t>1</w:t>
          </w:r>
          <w:r w:rsidRPr="00277172">
            <w:rPr>
              <w:b/>
              <w:bCs/>
              <w:color w:val="1E3E95"/>
              <w:sz w:val="18"/>
              <w:szCs w:val="18"/>
            </w:rPr>
            <w:fldChar w:fldCharType="end"/>
          </w:r>
          <w:r w:rsidRPr="00277172">
            <w:rPr>
              <w:b/>
              <w:bCs/>
              <w:color w:val="1E3E95"/>
              <w:sz w:val="18"/>
              <w:szCs w:val="18"/>
            </w:rPr>
            <w:tab/>
            <w:t xml:space="preserve">LUSD Forum &gt; Schulformbezogene Infos/Eventpläne &gt; Berufliche Schulen - Dateien </w:t>
          </w:r>
        </w:p>
        <w:p w14:paraId="69EBBF91" w14:textId="77777777" w:rsidR="00277172" w:rsidRPr="00277172" w:rsidRDefault="00277172" w:rsidP="00277172">
          <w:pPr>
            <w:spacing w:before="240"/>
            <w:ind w:left="709"/>
            <w:rPr>
              <w:noProof/>
              <w:color w:val="1E3E95"/>
              <w:sz w:val="28"/>
            </w:rPr>
          </w:pPr>
          <w:r w:rsidRPr="00277172">
            <w:rPr>
              <w:noProof/>
            </w:rPr>
            <w:t xml:space="preserve"> </w:t>
          </w:r>
        </w:p>
        <w:p w14:paraId="142101EF" w14:textId="77777777" w:rsidR="00277172" w:rsidRPr="00277172" w:rsidRDefault="00277172" w:rsidP="007C2481">
          <w:pPr>
            <w:pStyle w:val="berschrift2"/>
          </w:pPr>
          <w:r w:rsidRPr="00277172">
            <w:t>Zusätzliche Fächer/Lernfelder</w:t>
          </w:r>
        </w:p>
        <w:p w14:paraId="5153E2A6" w14:textId="77777777" w:rsidR="00277172" w:rsidRPr="00277172" w:rsidRDefault="00277172" w:rsidP="007C2481">
          <w:pPr>
            <w:pStyle w:val="LDTextinhalteingerckt"/>
            <w:rPr>
              <w:lang w:eastAsia="de-DE"/>
            </w:rPr>
          </w:pPr>
          <w:r w:rsidRPr="007C2481">
            <w:t>Für den Beruf Maschinen- u. Anlagenführer. - SP: Druckweiter- u. Papierverarbeitung (Buchbinder) wurden die Lernfelder eingepflegt</w:t>
          </w:r>
          <w:r w:rsidRPr="00277172">
            <w:rPr>
              <w:lang w:eastAsia="de-DE"/>
            </w:rPr>
            <w:t>.</w:t>
          </w:r>
        </w:p>
        <w:p w14:paraId="1A2AD652" w14:textId="77777777" w:rsidR="00277172" w:rsidRPr="00277172" w:rsidRDefault="00277172" w:rsidP="00277172">
          <w:pPr>
            <w:spacing w:before="0" w:after="0"/>
          </w:pPr>
          <w:r w:rsidRPr="00277172">
            <w:br w:type="page"/>
          </w:r>
        </w:p>
        <w:p w14:paraId="7EA96DC0" w14:textId="77777777" w:rsidR="00277172" w:rsidRPr="00277172" w:rsidRDefault="00277172" w:rsidP="007C2481">
          <w:pPr>
            <w:pStyle w:val="berschrift2"/>
          </w:pPr>
          <w:r w:rsidRPr="00277172">
            <w:t>Zusätzliche Kursoptionen</w:t>
          </w:r>
        </w:p>
        <w:p w14:paraId="44E45E5A" w14:textId="77777777" w:rsidR="00277172" w:rsidRPr="00277172" w:rsidRDefault="00277172" w:rsidP="007C2481">
          <w:pPr>
            <w:pStyle w:val="LDAuflistungHandlungen"/>
          </w:pPr>
          <w:r w:rsidRPr="00277172">
            <w:t xml:space="preserve">Die Kursoption </w:t>
          </w:r>
          <w:r w:rsidRPr="007C2481">
            <w:rPr>
              <w:rStyle w:val="LDAuflistungHandlungenZchn"/>
            </w:rPr>
            <w:t>Unterricht</w:t>
          </w:r>
          <w:r w:rsidRPr="00277172">
            <w:t xml:space="preserve"> zur </w:t>
          </w:r>
          <w:r w:rsidRPr="007C2481">
            <w:rPr>
              <w:rStyle w:val="hervorhebung"/>
            </w:rPr>
            <w:t>Doppelqualifikation (DOQU)</w:t>
          </w:r>
          <w:r w:rsidRPr="00277172">
            <w:t xml:space="preserve"> steht nun zur Auswahl. </w:t>
          </w:r>
        </w:p>
        <w:p w14:paraId="0804896D" w14:textId="77777777" w:rsidR="00277172" w:rsidRPr="00277172" w:rsidRDefault="00277172" w:rsidP="007C2481">
          <w:pPr>
            <w:pStyle w:val="LDTextinhaltweitereingerckt"/>
          </w:pPr>
          <w:r w:rsidRPr="00277172">
            <w:t>Sie ist zur Kennzeichnung von Kursen vorgesehen, in denen Schülerinnen und Schüler des beruflichen Gymnasiums auf den Einstieg in das zweite Jahr der Assistentenausbildung (BGAS) vorbereitet werden.</w:t>
          </w:r>
        </w:p>
        <w:p w14:paraId="3118CF33" w14:textId="77777777" w:rsidR="00277172" w:rsidRPr="00277172" w:rsidRDefault="00277172" w:rsidP="007C2481">
          <w:pPr>
            <w:spacing w:before="240"/>
            <w:rPr>
              <w:noProof/>
            </w:rPr>
          </w:pPr>
        </w:p>
        <w:p w14:paraId="1FD19EA3" w14:textId="77777777" w:rsidR="00277172" w:rsidRPr="00277172" w:rsidRDefault="00277172" w:rsidP="007C2481">
          <w:pPr>
            <w:pStyle w:val="LDAuflistungHandlungen"/>
          </w:pPr>
          <w:r w:rsidRPr="00277172">
            <w:t xml:space="preserve">Die Kursoption </w:t>
          </w:r>
          <w:r w:rsidRPr="007C2481">
            <w:rPr>
              <w:rStyle w:val="hervorhebung"/>
            </w:rPr>
            <w:t>Ganztagsbetreuung - freie Angebote (GTFA)</w:t>
          </w:r>
          <w:r w:rsidRPr="00277172">
            <w:t xml:space="preserve"> steht neu zur Verfügung.</w:t>
          </w:r>
        </w:p>
        <w:p w14:paraId="47BF9527" w14:textId="77777777" w:rsidR="00277172" w:rsidRPr="00277172" w:rsidRDefault="00277172" w:rsidP="00277172">
          <w:pPr>
            <w:spacing w:after="0"/>
            <w:ind w:left="993" w:hanging="284"/>
            <w:rPr>
              <w:rFonts w:cs="Arial"/>
              <w:lang w:eastAsia="de-DE"/>
            </w:rPr>
          </w:pPr>
        </w:p>
        <w:p w14:paraId="1BC9CD04" w14:textId="77777777" w:rsidR="00277172" w:rsidRPr="00277172" w:rsidRDefault="00277172" w:rsidP="00277172">
          <w:pPr>
            <w:spacing w:before="0" w:after="0"/>
            <w:rPr>
              <w:szCs w:val="20"/>
            </w:rPr>
          </w:pPr>
        </w:p>
        <w:tbl>
          <w:tblPr>
            <w:tblStyle w:val="Tabellenraster1"/>
            <w:tblW w:w="0" w:type="auto"/>
            <w:tblInd w:w="110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876"/>
            <w:gridCol w:w="7820"/>
          </w:tblGrid>
          <w:tr w:rsidR="00277172" w:rsidRPr="00277172" w14:paraId="321ED127" w14:textId="77777777" w:rsidTr="00277172">
            <w:trPr>
              <w:trHeight w:val="559"/>
            </w:trPr>
            <w:tc>
              <w:tcPr>
                <w:tcW w:w="450" w:type="dxa"/>
              </w:tcPr>
              <w:p w14:paraId="27CACFBF" w14:textId="77777777" w:rsidR="00277172" w:rsidRPr="00277172" w:rsidRDefault="00277172" w:rsidP="00277172">
                <w:pPr>
                  <w:rPr>
                    <w:szCs w:val="20"/>
                  </w:rPr>
                </w:pPr>
                <w:r w:rsidRPr="00277172">
                  <w:rPr>
                    <w:noProof/>
                    <w:szCs w:val="20"/>
                    <w:lang w:eastAsia="de-DE"/>
                  </w:rPr>
                  <w:drawing>
                    <wp:inline distT="0" distB="0" distL="0" distR="0" wp14:anchorId="49B543AF" wp14:editId="49F27E58">
                      <wp:extent cx="419100" cy="314325"/>
                      <wp:effectExtent l="0" t="0" r="0" b="9525"/>
                      <wp:docPr id="38" name="Grafik 38" descr="ausrufezeichen_klei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8" descr="ausrufezeichen_klein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19100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186" w:type="dxa"/>
                <w:tcBorders>
                  <w:top w:val="single" w:sz="4" w:space="0" w:color="808080" w:themeColor="background1" w:themeShade="80"/>
                  <w:bottom w:val="single" w:sz="4" w:space="0" w:color="808080" w:themeColor="background1" w:themeShade="80"/>
                </w:tcBorders>
                <w:vAlign w:val="center"/>
              </w:tcPr>
              <w:p w14:paraId="2A909C31" w14:textId="77777777" w:rsidR="00277172" w:rsidRPr="007C2481" w:rsidRDefault="00277172" w:rsidP="007C2481">
                <w:pPr>
                  <w:pStyle w:val="LDTextinhalt"/>
                  <w:rPr>
                    <w:rStyle w:val="LDRegister"/>
                  </w:rPr>
                </w:pPr>
                <w:r w:rsidRPr="007C2481">
                  <w:rPr>
                    <w:rStyle w:val="LDRegister"/>
                  </w:rPr>
                  <w:t>Achtung</w:t>
                </w:r>
              </w:p>
              <w:p w14:paraId="08C4DA6C" w14:textId="77777777" w:rsidR="00277172" w:rsidRPr="00277172" w:rsidRDefault="00277172" w:rsidP="007C2481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 xml:space="preserve">Diese Kursoption darf </w:t>
                </w:r>
              </w:p>
              <w:p w14:paraId="02FC13D1" w14:textId="77777777" w:rsidR="00277172" w:rsidRPr="00277172" w:rsidRDefault="00277172" w:rsidP="007C2481">
                <w:pPr>
                  <w:pStyle w:val="LDAuflistunginTabelle"/>
                </w:pPr>
                <w:r w:rsidRPr="00277172">
                  <w:t xml:space="preserve">nur von Schulen mit genehmigtem Ganztagsangebot </w:t>
                </w:r>
              </w:p>
              <w:p w14:paraId="4A37A65D" w14:textId="77777777" w:rsidR="00277172" w:rsidRPr="007C2481" w:rsidRDefault="00277172" w:rsidP="007C2481">
                <w:pPr>
                  <w:pStyle w:val="LDAuflistunginTabelle"/>
                  <w:rPr>
                    <w:color w:val="1C3D93"/>
                  </w:rPr>
                </w:pPr>
                <w:r w:rsidRPr="00277172">
                  <w:t>und nur für einen einzigen Kurs der Schule benutzt werden, der zur Zählung aller Schüler in freien Ganztagsangeboten verwendet wird.</w:t>
                </w:r>
              </w:p>
              <w:p w14:paraId="47B627B9" w14:textId="0A4E65CF" w:rsidR="007C2481" w:rsidRPr="007C2481" w:rsidRDefault="007C2481" w:rsidP="007C2481">
                <w:pPr>
                  <w:pStyle w:val="LDAbsatznachberschrift"/>
                </w:pPr>
              </w:p>
            </w:tc>
          </w:tr>
          <w:tr w:rsidR="00277172" w:rsidRPr="00277172" w14:paraId="2D675B42" w14:textId="77777777" w:rsidTr="00277172">
            <w:trPr>
              <w:trHeight w:val="559"/>
            </w:trPr>
            <w:tc>
              <w:tcPr>
                <w:tcW w:w="450" w:type="dxa"/>
              </w:tcPr>
              <w:p w14:paraId="634AA30D" w14:textId="77777777" w:rsidR="00277172" w:rsidRPr="00277172" w:rsidRDefault="00277172" w:rsidP="00277172">
                <w:pPr>
                  <w:rPr>
                    <w:noProof/>
                    <w:szCs w:val="20"/>
                    <w:lang w:eastAsia="de-DE"/>
                  </w:rPr>
                </w:pPr>
                <w:r w:rsidRPr="00277172">
                  <w:rPr>
                    <w:noProof/>
                    <w:szCs w:val="20"/>
                    <w:lang w:eastAsia="de-DE"/>
                  </w:rPr>
                  <w:drawing>
                    <wp:inline distT="0" distB="0" distL="0" distR="0" wp14:anchorId="76E5D3C7" wp14:editId="69FA6304">
                      <wp:extent cx="381000" cy="295275"/>
                      <wp:effectExtent l="0" t="0" r="0" b="9525"/>
                      <wp:docPr id="40" name="Grafik 40" descr="Info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 descr="Info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810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186" w:type="dxa"/>
                <w:tcBorders>
                  <w:top w:val="single" w:sz="4" w:space="0" w:color="808080" w:themeColor="background1" w:themeShade="80"/>
                  <w:bottom w:val="single" w:sz="4" w:space="0" w:color="808080" w:themeColor="background1" w:themeShade="80"/>
                </w:tcBorders>
                <w:vAlign w:val="center"/>
              </w:tcPr>
              <w:p w14:paraId="3B60ADD2" w14:textId="06F9163A" w:rsidR="007C2481" w:rsidRPr="007C2481" w:rsidRDefault="007C2481" w:rsidP="007C2481">
                <w:pPr>
                  <w:pStyle w:val="LDTextinhalt"/>
                  <w:rPr>
                    <w:rStyle w:val="LDNeu"/>
                  </w:rPr>
                </w:pPr>
                <w:r w:rsidRPr="007C2481">
                  <w:rPr>
                    <w:rStyle w:val="LDNeu"/>
                  </w:rPr>
                  <w:t>Hinweis</w:t>
                </w:r>
              </w:p>
              <w:p w14:paraId="415E1A6A" w14:textId="77777777" w:rsidR="00277172" w:rsidRPr="00277172" w:rsidRDefault="00277172" w:rsidP="007C2481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 xml:space="preserve">Bitte beachten Sie hierzu die Anleitung </w:t>
                </w:r>
                <w:r w:rsidRPr="007C2481">
                  <w:rPr>
                    <w:rStyle w:val="hervorhebung"/>
                  </w:rPr>
                  <w:t>Ganztagsangebote und ihre Erfassung in der LUSD.</w:t>
                </w:r>
                <w:r w:rsidRPr="00277172">
                  <w:rPr>
                    <w:lang w:eastAsia="de-DE"/>
                  </w:rPr>
                  <w:t xml:space="preserve"> </w:t>
                </w:r>
              </w:p>
              <w:p w14:paraId="6B9AD196" w14:textId="24FA8F85" w:rsidR="007C2481" w:rsidRPr="00277172" w:rsidRDefault="00277172" w:rsidP="007C2481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Diese Anleitung wird per Mail an alle Schulen verschickt.</w:t>
                </w:r>
              </w:p>
            </w:tc>
          </w:tr>
        </w:tbl>
        <w:p w14:paraId="7124BEE0" w14:textId="77777777" w:rsidR="00277172" w:rsidRPr="00277172" w:rsidRDefault="00277172" w:rsidP="00277172">
          <w:pPr>
            <w:spacing w:after="0"/>
            <w:ind w:left="993" w:hanging="284"/>
            <w:rPr>
              <w:rFonts w:cs="Arial"/>
            </w:rPr>
          </w:pPr>
        </w:p>
        <w:p w14:paraId="29BB97A7" w14:textId="77777777" w:rsidR="00277172" w:rsidRPr="00277172" w:rsidRDefault="00277172" w:rsidP="00277172">
          <w:pPr>
            <w:rPr>
              <w:noProof/>
              <w:szCs w:val="20"/>
            </w:rPr>
          </w:pPr>
          <w:r w:rsidRPr="00277172">
            <w:rPr>
              <w:szCs w:val="20"/>
            </w:rPr>
            <w:br w:type="page"/>
          </w:r>
        </w:p>
        <w:tbl>
          <w:tblPr>
            <w:tblW w:w="9796" w:type="dxa"/>
            <w:tblInd w:w="55" w:type="dxa"/>
            <w:tblBorders>
              <w:top w:val="single" w:sz="4" w:space="0" w:color="808080" w:themeColor="background1" w:themeShade="80"/>
              <w:bottom w:val="single" w:sz="4" w:space="0" w:color="808080" w:themeColor="background1" w:themeShade="80"/>
              <w:insideH w:val="single" w:sz="4" w:space="0" w:color="808080" w:themeColor="background1" w:themeShade="80"/>
              <w:insideV w:val="single" w:sz="4" w:space="0" w:color="808080" w:themeColor="background1" w:themeShade="80"/>
            </w:tblBorders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  <w:tblGrid>
            <w:gridCol w:w="1008"/>
            <w:gridCol w:w="1559"/>
            <w:gridCol w:w="7229"/>
          </w:tblGrid>
          <w:tr w:rsidR="00C54D0D" w:rsidRPr="00277172" w14:paraId="05580594" w14:textId="77777777" w:rsidTr="003B496B">
            <w:trPr>
              <w:trHeight w:val="912"/>
            </w:trPr>
            <w:tc>
              <w:tcPr>
                <w:tcW w:w="1008" w:type="dxa"/>
                <w:shd w:val="clear" w:color="000000" w:fill="F2F2F2" w:themeFill="background1" w:themeFillShade="F2"/>
                <w:noWrap/>
                <w:vAlign w:val="center"/>
                <w:hideMark/>
              </w:tcPr>
              <w:p w14:paraId="5C5D8FD0" w14:textId="77777777" w:rsidR="00C54D0D" w:rsidRPr="00277172" w:rsidRDefault="00C54D0D" w:rsidP="003B496B">
                <w:pPr>
                  <w:spacing w:before="0" w:after="0"/>
                  <w:rPr>
                    <w:b/>
                    <w:bCs/>
                    <w:color w:val="1E3E95"/>
                    <w:szCs w:val="20"/>
                  </w:rPr>
                </w:pPr>
                <w:r w:rsidRPr="00277172">
                  <w:rPr>
                    <w:b/>
                    <w:bCs/>
                    <w:color w:val="1E3E95"/>
                    <w:szCs w:val="20"/>
                  </w:rPr>
                  <w:t>Kürzel</w:t>
                </w:r>
              </w:p>
            </w:tc>
            <w:tc>
              <w:tcPr>
                <w:tcW w:w="1559" w:type="dxa"/>
                <w:shd w:val="clear" w:color="000000" w:fill="F2F2F2" w:themeFill="background1" w:themeFillShade="F2"/>
                <w:noWrap/>
                <w:vAlign w:val="center"/>
                <w:hideMark/>
              </w:tcPr>
              <w:p w14:paraId="0C630D16" w14:textId="77777777" w:rsidR="00C54D0D" w:rsidRPr="00277172" w:rsidRDefault="00C54D0D" w:rsidP="003B496B">
                <w:pPr>
                  <w:spacing w:before="0" w:after="0"/>
                  <w:rPr>
                    <w:b/>
                    <w:bCs/>
                    <w:color w:val="1E3E95"/>
                    <w:szCs w:val="20"/>
                  </w:rPr>
                </w:pPr>
                <w:r w:rsidRPr="00277172">
                  <w:rPr>
                    <w:b/>
                    <w:bCs/>
                    <w:color w:val="1E3E95"/>
                    <w:szCs w:val="20"/>
                  </w:rPr>
                  <w:t xml:space="preserve">Themen- und </w:t>
                </w:r>
              </w:p>
              <w:p w14:paraId="4EF9B565" w14:textId="77777777" w:rsidR="00C54D0D" w:rsidRPr="00277172" w:rsidRDefault="00C54D0D" w:rsidP="003B496B">
                <w:pPr>
                  <w:spacing w:before="0" w:after="0"/>
                  <w:rPr>
                    <w:b/>
                    <w:bCs/>
                    <w:color w:val="1E3E95"/>
                    <w:szCs w:val="20"/>
                  </w:rPr>
                </w:pPr>
                <w:r w:rsidRPr="00277172">
                  <w:rPr>
                    <w:b/>
                    <w:bCs/>
                    <w:color w:val="1E3E95"/>
                    <w:szCs w:val="20"/>
                  </w:rPr>
                  <w:t>Aufgabenfeld</w:t>
                </w:r>
              </w:p>
            </w:tc>
            <w:tc>
              <w:tcPr>
                <w:tcW w:w="7229" w:type="dxa"/>
                <w:shd w:val="clear" w:color="000000" w:fill="F2F2F2" w:themeFill="background1" w:themeFillShade="F2"/>
                <w:noWrap/>
                <w:vAlign w:val="center"/>
                <w:hideMark/>
              </w:tcPr>
              <w:p w14:paraId="5CB0CA91" w14:textId="77777777" w:rsidR="00C54D0D" w:rsidRPr="00277172" w:rsidRDefault="00C54D0D" w:rsidP="003B496B">
                <w:pPr>
                  <w:spacing w:before="0" w:after="0"/>
                  <w:rPr>
                    <w:b/>
                    <w:bCs/>
                    <w:color w:val="1E3E95"/>
                    <w:szCs w:val="20"/>
                  </w:rPr>
                </w:pPr>
                <w:r w:rsidRPr="00277172">
                  <w:rPr>
                    <w:b/>
                    <w:bCs/>
                    <w:color w:val="1E3E95"/>
                    <w:szCs w:val="20"/>
                  </w:rPr>
                  <w:t>Thema</w:t>
                </w:r>
              </w:p>
            </w:tc>
          </w:tr>
          <w:tr w:rsidR="00C54D0D" w:rsidRPr="00277172" w14:paraId="081CC5A3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1CDABDA2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T121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0EA9B28B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12.01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1F3324F0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Energiequellen und thermodynamische Prozesse beschreiben</w:t>
                </w:r>
              </w:p>
            </w:tc>
          </w:tr>
          <w:tr w:rsidR="00C54D0D" w:rsidRPr="00277172" w14:paraId="53309ACD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52D6A567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T122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0F943A2F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12.02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4488E7C7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Grundlagen Elektrotechnik</w:t>
                </w:r>
              </w:p>
            </w:tc>
          </w:tr>
          <w:tr w:rsidR="00C54D0D" w:rsidRPr="00277172" w14:paraId="01D7988A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0AAF9EB1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T123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0E679537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12.03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36D41933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Gewinnung, Verteilung, Speicherung und Nutzung elektrischer Energie</w:t>
                </w:r>
              </w:p>
            </w:tc>
          </w:tr>
          <w:tr w:rsidR="00C54D0D" w:rsidRPr="00277172" w14:paraId="152AF533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4703A5E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T124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72003222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12.04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0C90416F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Umweltschonende und energieeffiziente Anlagen</w:t>
                </w:r>
              </w:p>
            </w:tc>
          </w:tr>
          <w:tr w:rsidR="00C54D0D" w:rsidRPr="00277172" w14:paraId="7C4FEEDE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2C0D7002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T125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1A8EC55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12.05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72352817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Grundlagen: Baustoffe, Bauphysik, Baukonstruktion</w:t>
                </w:r>
              </w:p>
            </w:tc>
          </w:tr>
          <w:tr w:rsidR="00C54D0D" w:rsidRPr="00277172" w14:paraId="3736518F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hideMark/>
              </w:tcPr>
              <w:p w14:paraId="218BA5DF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T126</w:t>
                </w:r>
              </w:p>
            </w:tc>
            <w:tc>
              <w:tcPr>
                <w:tcW w:w="1559" w:type="dxa"/>
                <w:shd w:val="clear" w:color="auto" w:fill="auto"/>
                <w:hideMark/>
              </w:tcPr>
              <w:p w14:paraId="05673328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12.06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63224285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Energetische Sanierung von Gebäuden Analyse, Bewertung und</w:t>
                </w:r>
              </w:p>
              <w:p w14:paraId="345EE2FA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Optimierung der Gebäudehülle</w:t>
                </w:r>
              </w:p>
            </w:tc>
          </w:tr>
          <w:tr w:rsidR="00C54D0D" w:rsidRPr="00277172" w14:paraId="6DD18D21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39E3B264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T127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6F3F7F31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12.07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71FF64F9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Projektarbeit</w:t>
                </w:r>
              </w:p>
            </w:tc>
          </w:tr>
          <w:tr w:rsidR="00C54D0D" w:rsidRPr="00277172" w14:paraId="33A64BE6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1B2021C1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1281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3ABB98D8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49E364FE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Wind- und Wasserkraft, Biomasse und Geothermie</w:t>
                </w:r>
              </w:p>
            </w:tc>
          </w:tr>
          <w:tr w:rsidR="00C54D0D" w:rsidRPr="00277172" w14:paraId="7BC57B44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0DBA986A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1282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4A75D68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12.08.2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25B3BF7A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Brennstoffzellentechnik</w:t>
                </w:r>
              </w:p>
            </w:tc>
          </w:tr>
          <w:tr w:rsidR="00C54D0D" w:rsidRPr="00277172" w14:paraId="4BDA7776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6216D8A3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1283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2181C580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12.08.3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0A8282A4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Elektrische Antriebe und Energierückgewinnung</w:t>
                </w:r>
              </w:p>
            </w:tc>
          </w:tr>
          <w:tr w:rsidR="00C54D0D" w:rsidRPr="00277172" w14:paraId="1FF89DE6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1725D850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1284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21E844DD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12.08.4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66A696EB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Elektromobilität</w:t>
                </w:r>
              </w:p>
            </w:tc>
          </w:tr>
          <w:tr w:rsidR="00C54D0D" w:rsidRPr="00277172" w14:paraId="60C4D81B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1FCE42F2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1285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46EAEED8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12.08.5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3DD99F6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Beleuchtungstechnik</w:t>
                </w:r>
              </w:p>
            </w:tc>
          </w:tr>
          <w:tr w:rsidR="00C54D0D" w:rsidRPr="00277172" w14:paraId="3D1B35A1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7AA36BA8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1286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6A6602CA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12.08.6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6685FBD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Steuerungs- und Regelungstechnik</w:t>
                </w:r>
              </w:p>
            </w:tc>
          </w:tr>
          <w:tr w:rsidR="00C54D0D" w:rsidRPr="00277172" w14:paraId="5916A98C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57E5491D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1287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1232BF65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12.08.7</w:t>
                </w:r>
              </w:p>
            </w:tc>
            <w:tc>
              <w:tcPr>
                <w:tcW w:w="7229" w:type="dxa"/>
                <w:shd w:val="clear" w:color="auto" w:fill="auto"/>
                <w:vAlign w:val="bottom"/>
                <w:hideMark/>
              </w:tcPr>
              <w:p w14:paraId="3FE541B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KNX (Europäischer Installationsbus)</w:t>
                </w:r>
              </w:p>
            </w:tc>
          </w:tr>
          <w:tr w:rsidR="00C54D0D" w:rsidRPr="00277172" w14:paraId="5E514125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5573562C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1288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44BDA88E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12.08.8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3AF82FDF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Photovoltaikanlagen</w:t>
                </w:r>
              </w:p>
            </w:tc>
          </w:tr>
          <w:tr w:rsidR="00C54D0D" w:rsidRPr="00277172" w14:paraId="5AF6D4DE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6E3D1F0D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1289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39DD242B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12.08.9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73C1556B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Umweltrelevante Kleinsteuerungen</w:t>
                </w:r>
              </w:p>
            </w:tc>
          </w:tr>
          <w:tr w:rsidR="00C54D0D" w:rsidRPr="00277172" w14:paraId="7C28F7C8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4A51312C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2810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27D84DBC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12.08.10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302AFC97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Alternative umweltschonende und energieeffiziente Anlagen</w:t>
                </w:r>
              </w:p>
            </w:tc>
          </w:tr>
          <w:tr w:rsidR="00C54D0D" w:rsidRPr="00277172" w14:paraId="2603637B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4AB6A612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2811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5C0DE877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12.08.11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1C9BF499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Landschafts-, Ressourcenverbrauch durch Bautätigkeit</w:t>
                </w:r>
              </w:p>
            </w:tc>
          </w:tr>
          <w:tr w:rsidR="00C54D0D" w:rsidRPr="00277172" w14:paraId="0E4128A1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6B0C2D9D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2812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4D3EC843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12.08.12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7C957F4A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Anwendung moderner Baustoffe und aktueller Entwicklungen im Bauwesen</w:t>
                </w:r>
              </w:p>
            </w:tc>
          </w:tr>
          <w:tr w:rsidR="00C54D0D" w:rsidRPr="00277172" w14:paraId="574F8FAF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74C06DCB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2813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154105A0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12.08.13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7A818EC8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Internationale, nationale und regionale Energiepolitik</w:t>
                </w:r>
              </w:p>
            </w:tc>
          </w:tr>
          <w:tr w:rsidR="00C54D0D" w:rsidRPr="00277172" w14:paraId="1D2BB55E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2247FE2C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2814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3EEEB068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12.08.14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65F25820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Kreislaufwirtschaft und Abfall</w:t>
                </w:r>
              </w:p>
            </w:tc>
          </w:tr>
          <w:tr w:rsidR="00C54D0D" w:rsidRPr="00277172" w14:paraId="52171C8F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30D9A6A6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2815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28DAFD6E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12.08.15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7439379B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Trinkwasser und Abwasser</w:t>
                </w:r>
              </w:p>
            </w:tc>
          </w:tr>
          <w:tr w:rsidR="00C54D0D" w:rsidRPr="00277172" w14:paraId="16768DD9" w14:textId="77777777" w:rsidTr="003B496B">
            <w:trPr>
              <w:trHeight w:val="300"/>
            </w:trPr>
            <w:tc>
              <w:tcPr>
                <w:tcW w:w="1008" w:type="dxa"/>
                <w:shd w:val="clear" w:color="auto" w:fill="auto"/>
                <w:vAlign w:val="bottom"/>
                <w:hideMark/>
              </w:tcPr>
              <w:p w14:paraId="5BAF7F53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2816</w:t>
                </w:r>
              </w:p>
            </w:tc>
            <w:tc>
              <w:tcPr>
                <w:tcW w:w="1559" w:type="dxa"/>
                <w:shd w:val="clear" w:color="auto" w:fill="auto"/>
                <w:vAlign w:val="bottom"/>
                <w:hideMark/>
              </w:tcPr>
              <w:p w14:paraId="76B48A23" w14:textId="77777777" w:rsidR="00C54D0D" w:rsidRPr="00277172" w:rsidRDefault="00C54D0D" w:rsidP="003B496B">
                <w:pPr>
                  <w:pStyle w:val="LDTextinhalt"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12.08.16</w:t>
                </w:r>
              </w:p>
            </w:tc>
            <w:tc>
              <w:tcPr>
                <w:tcW w:w="7229" w:type="dxa"/>
                <w:shd w:val="clear" w:color="auto" w:fill="auto"/>
                <w:noWrap/>
                <w:vAlign w:val="bottom"/>
                <w:hideMark/>
              </w:tcPr>
              <w:p w14:paraId="07244BA4" w14:textId="77777777" w:rsidR="00C54D0D" w:rsidRPr="00277172" w:rsidRDefault="00C54D0D" w:rsidP="00C54D0D">
                <w:pPr>
                  <w:pStyle w:val="LDTextinhalt"/>
                  <w:keepNext/>
                  <w:rPr>
                    <w:lang w:eastAsia="de-DE"/>
                  </w:rPr>
                </w:pPr>
                <w:r w:rsidRPr="00277172">
                  <w:rPr>
                    <w:lang w:eastAsia="de-DE"/>
                  </w:rPr>
                  <w:t>Luftreinhaltung</w:t>
                </w:r>
              </w:p>
            </w:tc>
          </w:tr>
        </w:tbl>
        <w:p w14:paraId="69816041" w14:textId="3D137228" w:rsidR="00C54D0D" w:rsidRDefault="00C54D0D" w:rsidP="00C54D0D">
          <w:pPr>
            <w:pStyle w:val="LDBildunterschrift"/>
            <w:rPr>
              <w:rStyle w:val="LDBereichTabelle"/>
            </w:rPr>
          </w:pPr>
          <w:bookmarkStart w:id="1" w:name="_Ref397939494"/>
          <w:r>
            <w:t xml:space="preserve">Tabelle </w:t>
          </w:r>
          <w:r w:rsidR="005736F5">
            <w:fldChar w:fldCharType="begin"/>
          </w:r>
          <w:r w:rsidR="005736F5">
            <w:instrText xml:space="preserve"> SEQ Tabelle \* ARABIC </w:instrText>
          </w:r>
          <w:r w:rsidR="005736F5">
            <w:fldChar w:fldCharType="separate"/>
          </w:r>
          <w:r w:rsidR="005736F5">
            <w:rPr>
              <w:noProof/>
            </w:rPr>
            <w:t>1</w:t>
          </w:r>
          <w:r w:rsidR="005736F5">
            <w:rPr>
              <w:noProof/>
            </w:rPr>
            <w:fldChar w:fldCharType="end"/>
          </w:r>
          <w:r>
            <w:tab/>
            <w:t>Übersicht</w:t>
          </w:r>
          <w:r w:rsidRPr="00C54D0D">
            <w:t xml:space="preserve"> </w:t>
          </w:r>
          <w:r>
            <w:t xml:space="preserve">der </w:t>
          </w:r>
          <w:r w:rsidRPr="00C54D0D">
            <w:t xml:space="preserve">Kürzel und Themen </w:t>
          </w:r>
          <w:r>
            <w:t xml:space="preserve">zu den </w:t>
          </w:r>
          <w:r w:rsidRPr="00C54D0D">
            <w:t>Themen- und Aufgabenfelder</w:t>
          </w:r>
          <w:r>
            <w:t>n</w:t>
          </w:r>
        </w:p>
      </w:sdtContent>
    </w:sdt>
    <w:bookmarkEnd w:id="1" w:displacedByCustomXml="prev"/>
    <w:sectPr w:rsidR="00C54D0D" w:rsidSect="007C2481">
      <w:headerReference w:type="default" r:id="rId15"/>
      <w:footerReference w:type="default" r:id="rId16"/>
      <w:footerReference w:type="first" r:id="rId17"/>
      <w:type w:val="continuous"/>
      <w:pgSz w:w="11906" w:h="16838"/>
      <w:pgMar w:top="2558" w:right="851" w:bottom="993" w:left="1474" w:header="567" w:footer="5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CA55F0" w14:textId="77777777" w:rsidR="00277172" w:rsidRDefault="00277172" w:rsidP="006A65B3">
      <w:r>
        <w:separator/>
      </w:r>
    </w:p>
  </w:endnote>
  <w:endnote w:type="continuationSeparator" w:id="0">
    <w:p w14:paraId="2C0C4F25" w14:textId="77777777" w:rsidR="00277172" w:rsidRDefault="00277172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OL_SB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F03CF" w14:textId="16DF100C" w:rsidR="00277172" w:rsidRDefault="00AF746D" w:rsidP="00A4783C">
    <w:pPr>
      <w:pStyle w:val="Fuzeile"/>
      <w:pBdr>
        <w:top w:val="single" w:sz="4" w:space="3" w:color="808080" w:themeColor="background1" w:themeShade="80"/>
      </w:pBdr>
      <w:tabs>
        <w:tab w:val="clear" w:pos="4536"/>
        <w:tab w:val="clear" w:pos="9072"/>
        <w:tab w:val="right" w:pos="9498"/>
        <w:tab w:val="right" w:pos="15026"/>
      </w:tabs>
      <w:rPr>
        <w:color w:val="808080" w:themeColor="background1" w:themeShade="80"/>
      </w:rPr>
    </w:pPr>
    <w:r>
      <w:rPr>
        <w:color w:val="808080" w:themeColor="background1" w:themeShade="80"/>
      </w:rPr>
      <w:t>LUSD Änderungen im September 2014</w:t>
    </w:r>
    <w:r w:rsidR="00277172">
      <w:rPr>
        <w:color w:val="808080" w:themeColor="background1" w:themeShade="80"/>
      </w:rPr>
      <w:t xml:space="preserve">  </w:t>
    </w:r>
    <w:r w:rsidR="00277172">
      <w:rPr>
        <w:color w:val="808080" w:themeColor="background1" w:themeShade="80"/>
      </w:rPr>
      <w:tab/>
    </w:r>
    <w:r w:rsidR="00277172" w:rsidRPr="008A11B2">
      <w:rPr>
        <w:color w:val="808080" w:themeColor="background1" w:themeShade="80"/>
      </w:rPr>
      <w:fldChar w:fldCharType="begin"/>
    </w:r>
    <w:r w:rsidR="00277172" w:rsidRPr="008A11B2">
      <w:rPr>
        <w:color w:val="808080" w:themeColor="background1" w:themeShade="80"/>
      </w:rPr>
      <w:instrText xml:space="preserve"> PAGE   \* MERGEFORMAT </w:instrText>
    </w:r>
    <w:r w:rsidR="00277172" w:rsidRPr="008A11B2">
      <w:rPr>
        <w:color w:val="808080" w:themeColor="background1" w:themeShade="80"/>
      </w:rPr>
      <w:fldChar w:fldCharType="separate"/>
    </w:r>
    <w:r w:rsidR="005736F5">
      <w:rPr>
        <w:noProof/>
        <w:color w:val="808080" w:themeColor="background1" w:themeShade="80"/>
      </w:rPr>
      <w:t>1</w:t>
    </w:r>
    <w:r w:rsidR="00277172" w:rsidRPr="008A11B2">
      <w:rPr>
        <w:color w:val="808080" w:themeColor="background1" w:themeShade="80"/>
      </w:rPr>
      <w:fldChar w:fldCharType="end"/>
    </w:r>
    <w:r w:rsidR="00277172" w:rsidRPr="008A11B2">
      <w:rPr>
        <w:color w:val="808080" w:themeColor="background1" w:themeShade="80"/>
      </w:rPr>
      <w:t xml:space="preserve"> von </w:t>
    </w:r>
    <w:r w:rsidR="00277172" w:rsidRPr="008A11B2">
      <w:rPr>
        <w:color w:val="808080" w:themeColor="background1" w:themeShade="80"/>
      </w:rPr>
      <w:fldChar w:fldCharType="begin"/>
    </w:r>
    <w:r w:rsidR="00277172" w:rsidRPr="008A11B2">
      <w:rPr>
        <w:color w:val="808080" w:themeColor="background1" w:themeShade="80"/>
      </w:rPr>
      <w:instrText xml:space="preserve"> NUMPAGES   \* MERGEFORMAT </w:instrText>
    </w:r>
    <w:r w:rsidR="00277172" w:rsidRPr="008A11B2">
      <w:rPr>
        <w:color w:val="808080" w:themeColor="background1" w:themeShade="80"/>
      </w:rPr>
      <w:fldChar w:fldCharType="separate"/>
    </w:r>
    <w:r w:rsidR="005736F5">
      <w:rPr>
        <w:noProof/>
        <w:color w:val="808080" w:themeColor="background1" w:themeShade="80"/>
      </w:rPr>
      <w:t>4</w:t>
    </w:r>
    <w:r w:rsidR="00277172" w:rsidRPr="008A11B2">
      <w:rPr>
        <w:color w:val="808080" w:themeColor="background1" w:themeShade="8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015CE" w14:textId="77777777" w:rsidR="00277172" w:rsidRDefault="00277172" w:rsidP="00745688">
    <w:pPr>
      <w:pStyle w:val="Fuzeile"/>
      <w:pBdr>
        <w:top w:val="single" w:sz="8" w:space="1" w:color="808080" w:themeColor="background1" w:themeShade="80"/>
      </w:pBdr>
      <w:tabs>
        <w:tab w:val="clear" w:pos="4536"/>
        <w:tab w:val="clear" w:pos="9072"/>
        <w:tab w:val="right" w:pos="9498"/>
        <w:tab w:val="right" w:pos="15026"/>
      </w:tabs>
      <w:rPr>
        <w:color w:val="808080" w:themeColor="background1" w:themeShade="80"/>
      </w:rPr>
    </w:pPr>
    <w:r>
      <w:rPr>
        <w:color w:val="808080" w:themeColor="background1" w:themeShade="80"/>
      </w:rPr>
      <w:t xml:space="preserve">LUSD Basiswissen </w:t>
    </w:r>
    <w:r>
      <w:rPr>
        <w:color w:val="808080" w:themeColor="background1" w:themeShade="80"/>
      </w:rPr>
      <w:tab/>
    </w:r>
    <w:r w:rsidRPr="008A11B2">
      <w:rPr>
        <w:color w:val="808080" w:themeColor="background1" w:themeShade="80"/>
      </w:rPr>
      <w:fldChar w:fldCharType="begin"/>
    </w:r>
    <w:r w:rsidRPr="008A11B2">
      <w:rPr>
        <w:color w:val="808080" w:themeColor="background1" w:themeShade="80"/>
      </w:rPr>
      <w:instrText xml:space="preserve"> PAGE   \* MERGEFORMAT </w:instrText>
    </w:r>
    <w:r w:rsidRPr="008A11B2">
      <w:rPr>
        <w:color w:val="808080" w:themeColor="background1" w:themeShade="80"/>
      </w:rPr>
      <w:fldChar w:fldCharType="separate"/>
    </w:r>
    <w:r>
      <w:rPr>
        <w:noProof/>
        <w:color w:val="808080" w:themeColor="background1" w:themeShade="80"/>
      </w:rPr>
      <w:t>2</w:t>
    </w:r>
    <w:r w:rsidRPr="008A11B2">
      <w:rPr>
        <w:color w:val="808080" w:themeColor="background1" w:themeShade="80"/>
      </w:rPr>
      <w:fldChar w:fldCharType="end"/>
    </w:r>
    <w:r w:rsidRPr="008A11B2">
      <w:rPr>
        <w:color w:val="808080" w:themeColor="background1" w:themeShade="80"/>
      </w:rPr>
      <w:t xml:space="preserve"> von </w:t>
    </w:r>
    <w:r w:rsidRPr="008A11B2">
      <w:rPr>
        <w:color w:val="808080" w:themeColor="background1" w:themeShade="80"/>
      </w:rPr>
      <w:fldChar w:fldCharType="begin"/>
    </w:r>
    <w:r w:rsidRPr="008A11B2">
      <w:rPr>
        <w:color w:val="808080" w:themeColor="background1" w:themeShade="80"/>
      </w:rPr>
      <w:instrText xml:space="preserve"> NUMPAGES   \* MERGEFORMAT </w:instrText>
    </w:r>
    <w:r w:rsidRPr="008A11B2">
      <w:rPr>
        <w:color w:val="808080" w:themeColor="background1" w:themeShade="80"/>
      </w:rPr>
      <w:fldChar w:fldCharType="separate"/>
    </w:r>
    <w:r w:rsidR="005736F5">
      <w:rPr>
        <w:noProof/>
        <w:color w:val="808080" w:themeColor="background1" w:themeShade="80"/>
      </w:rPr>
      <w:t>4</w:t>
    </w:r>
    <w:r w:rsidRPr="008A11B2">
      <w:rPr>
        <w:color w:val="808080" w:themeColor="background1" w:themeShade="80"/>
      </w:rPr>
      <w:fldChar w:fldCharType="end"/>
    </w:r>
    <w:bookmarkStart w:id="2" w:name="_Toc343545156"/>
    <w:bookmarkStart w:id="3" w:name="_Toc347835312"/>
    <w:bookmarkStart w:id="4" w:name="_Toc347838604"/>
    <w:bookmarkStart w:id="5" w:name="_Toc347838641"/>
  </w:p>
  <w:p w14:paraId="73C183DB" w14:textId="77777777" w:rsidR="00277172" w:rsidRPr="00F74F85" w:rsidRDefault="00277172" w:rsidP="00745688">
    <w:pPr>
      <w:pStyle w:val="Fuzeile"/>
    </w:pPr>
    <w:r>
      <w:rPr>
        <w:color w:val="808080" w:themeColor="background1" w:themeShade="80"/>
      </w:rPr>
      <w:t xml:space="preserve">A01 – Version 1.0  -  </w:t>
    </w:r>
    <w:r w:rsidRPr="008A11B2">
      <w:rPr>
        <w:color w:val="808080" w:themeColor="background1" w:themeShade="80"/>
      </w:rPr>
      <w:t xml:space="preserve">Stand: </w:t>
    </w:r>
    <w:r>
      <w:rPr>
        <w:color w:val="808080" w:themeColor="background1" w:themeShade="80"/>
      </w:rPr>
      <w:t>29.08.2014</w:t>
    </w:r>
    <w:bookmarkEnd w:id="2"/>
    <w:bookmarkEnd w:id="3"/>
    <w:bookmarkEnd w:id="4"/>
    <w:bookmarkEnd w:id="5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5DEF49" w14:textId="77777777" w:rsidR="00277172" w:rsidRDefault="00277172" w:rsidP="006A65B3">
      <w:r>
        <w:separator/>
      </w:r>
    </w:p>
  </w:footnote>
  <w:footnote w:type="continuationSeparator" w:id="0">
    <w:p w14:paraId="40601B21" w14:textId="77777777" w:rsidR="00277172" w:rsidRDefault="00277172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B64620" w14:textId="77777777" w:rsidR="00277172" w:rsidRDefault="00277172" w:rsidP="00277172">
    <w:pPr>
      <w:pStyle w:val="Kopfzeile"/>
    </w:pPr>
    <w:r>
      <w:rPr>
        <w:noProof/>
        <w:lang w:eastAsia="de-DE"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5AD2EBD" wp14:editId="6FE6DEE6">
              <wp:simplePos x="0" y="0"/>
              <wp:positionH relativeFrom="page">
                <wp:posOffset>900430</wp:posOffset>
              </wp:positionH>
              <wp:positionV relativeFrom="paragraph">
                <wp:posOffset>1061719</wp:posOffset>
              </wp:positionV>
              <wp:extent cx="6120130" cy="0"/>
              <wp:effectExtent l="0" t="0" r="13970" b="19050"/>
              <wp:wrapNone/>
              <wp:docPr id="2" name="Gerade Verbindung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Gerade Verbindung 9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from="70.9pt,83.6pt" to="552.8pt,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">
              <w10:wrap anchorx="page"/>
            </v:line>
          </w:pict>
        </mc:Fallback>
      </mc:AlternateContent>
    </w: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022062" wp14:editId="77A108C5">
              <wp:simplePos x="0" y="0"/>
              <wp:positionH relativeFrom="column">
                <wp:posOffset>-8890</wp:posOffset>
              </wp:positionH>
              <wp:positionV relativeFrom="paragraph">
                <wp:posOffset>8890</wp:posOffset>
              </wp:positionV>
              <wp:extent cx="6080760" cy="911225"/>
              <wp:effectExtent l="0" t="2540" r="635" b="635"/>
              <wp:wrapNone/>
              <wp:docPr id="11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80760" cy="911225"/>
                        <a:chOff x="2933" y="484"/>
                        <a:chExt cx="9576" cy="1435"/>
                      </a:xfrm>
                    </wpg:grpSpPr>
                    <pic:pic xmlns:pic="http://schemas.openxmlformats.org/drawingml/2006/picture">
                      <pic:nvPicPr>
                        <pic:cNvPr id="23" name="Grafik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23" y="600"/>
                          <a:ext cx="1886" cy="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6" name="Grafik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33" y="484"/>
                          <a:ext cx="1908" cy="1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7" name="Textfeld 7"/>
                      <wps:cNvSpPr txBox="1">
                        <a:spLocks noChangeArrowheads="1"/>
                      </wps:cNvSpPr>
                      <wps:spPr bwMode="auto">
                        <a:xfrm>
                          <a:off x="5165" y="1208"/>
                          <a:ext cx="5190" cy="179"/>
                        </a:xfrm>
                        <a:prstGeom prst="rect">
                          <a:avLst/>
                        </a:prstGeom>
                        <a:solidFill>
                          <a:srgbClr val="3366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CB59F5" w14:textId="77777777" w:rsidR="00277172" w:rsidRDefault="00277172" w:rsidP="0027717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9" o:spid="_x0000_s1026" style="position:absolute;margin-left:-.7pt;margin-top:.7pt;width:478.8pt;height:71.75pt;z-index:251659264" coordorigin="2933,484" coordsize="9576,1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3" o:spid="_x0000_s1027" type="#_x0000_t75" style="position:absolute;left:10623;top:600;width:1886;height:10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x/2PEAAAA2wAAAA8AAABkcnMvZG93bnJldi54bWxEj8FqwzAQRO+B/oPYQm+JXBua4kQJIRAo&#10;+BDsBkJvi7WxTayVkVTb/fsqUOhxmJk3zHY/m16M5HxnWcHrKgFBXFvdcaPg8nlavoPwAVljb5kU&#10;/JCH/e5pscVc24lLGqvQiAhhn6OCNoQhl9LXLRn0KzsQR+9mncEQpWukdjhFuOllmiRv0mDHcaHF&#10;gY4t1ffq20RKqb+Goj+fLuZaZVNRrtf10Sn18jwfNiACzeE//Nf+0ArSDB5f4g+Qu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ex/2PEAAAA2wAAAA8AAAAAAAAAAAAAAAAA&#10;nwIAAGRycy9kb3ducmV2LnhtbFBLBQYAAAAABAAEAPcAAACQAwAAAAA=&#10;">
                <v:imagedata r:id="rId3" o:title=""/>
              </v:shape>
              <v:shape id="Grafik 6" o:spid="_x0000_s1028" type="#_x0000_t75" style="position:absolute;left:2933;top:484;width:1908;height:1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XC+m+AAAA2wAAAA8AAABkcnMvZG93bnJldi54bWxEj8EKwjAQRO+C/xBW8KapCirVKCIInpRq&#10;Dx6XZm2LzaY00da/N4LgcZiZN8x625lKvKhxpWUFk3EEgjizuuRcQXo9jJYgnEfWWFkmBW9ysN30&#10;e2uMtW05odfF5yJA2MWooPC+jqV0WUEG3djWxMG728agD7LJpW6wDXBTyWkUzaXBksNCgTXtC8oe&#10;l6dRsMjuJp3Z/OSSdqa9fibn3a1TajjodisQnjr/D//aR61gOofvl/AD5OY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+XC+m+AAAA2wAAAA8AAAAAAAAAAAAAAAAAnwIAAGRy&#10;cy9kb3ducmV2LnhtbFBLBQYAAAAABAAEAPcAAACKAwAAAAA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9" type="#_x0000_t202" style="position:absolute;left:5165;top:1208;width:5190;height: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W47cIA&#10;AADbAAAADwAAAGRycy9kb3ducmV2LnhtbESPQYvCMBSE7wv+h/AEL4umCq5SjSKCIoigVcHjo3m2&#10;xealNFHrvzeCsMdhZr5hpvPGlOJBtSssK+j3IhDEqdUFZwpOx1V3DMJ5ZI2lZVLwIgfzWetnirG2&#10;Tz7QI/GZCBB2MSrIva9iKV2ak0HXsxVx8K62NuiDrDOpa3wGuCnlIIr+pMGCw0KOFS1zSm/J3Si4&#10;rPi2L/i8W663w0ymVf/3Ep2V6rSbxQSEp8b/h7/tjVYwGMHnS/gBcv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5bjtwgAAANsAAAAPAAAAAAAAAAAAAAAAAJgCAABkcnMvZG93&#10;bnJldi54bWxQSwUGAAAAAAQABAD1AAAAhwMAAAAA&#10;" fillcolor="#36f" stroked="f">
                <v:textbox>
                  <w:txbxContent>
                    <w:p w14:paraId="3FCB59F5" w14:textId="77777777" w:rsidR="00277172" w:rsidRDefault="00277172" w:rsidP="0027717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59A02083" w14:textId="77777777" w:rsidR="00277172" w:rsidRDefault="00277172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0pt;height:24pt" o:bullet="t">
        <v:imagedata r:id="rId1" o:title="info1"/>
      </v:shape>
    </w:pict>
  </w:numPicBullet>
  <w:numPicBullet w:numPicBulletId="1">
    <w:pict>
      <v:shape id="_x0000_i1036" type="#_x0000_t75" style="width:44.25pt;height:32.25pt" o:bullet="t">
        <v:imagedata r:id="rId2" o:title="ausrufezeichen_klein"/>
      </v:shape>
    </w:pict>
  </w:numPicBullet>
  <w:numPicBullet w:numPicBulletId="2">
    <w:pict>
      <v:shape id="_x0000_i1037" type="#_x0000_t75" style="width:27.75pt;height:15.75pt" o:bullet="t">
        <v:imagedata r:id="rId3" o:title="Unbenannt"/>
      </v:shape>
    </w:pict>
  </w:numPicBullet>
  <w:numPicBullet w:numPicBulletId="3">
    <w:pict>
      <v:shape id="_x0000_i1038" type="#_x0000_t75" style="width:681.75pt;height:681.75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14F40129"/>
    <w:multiLevelType w:val="hybridMultilevel"/>
    <w:tmpl w:val="3AAC2712"/>
    <w:lvl w:ilvl="0" w:tplc="B70A712C">
      <w:start w:val="1"/>
      <w:numFmt w:val="bullet"/>
      <w:pStyle w:val="auflistung"/>
      <w:lvlText w:val=""/>
      <w:lvlJc w:val="left"/>
      <w:pPr>
        <w:ind w:left="9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2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3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408C7012"/>
    <w:multiLevelType w:val="hybridMultilevel"/>
    <w:tmpl w:val="41941C90"/>
    <w:lvl w:ilvl="0" w:tplc="46E886F8">
      <w:start w:val="1"/>
      <w:numFmt w:val="decimal"/>
      <w:pStyle w:val="Aufzhlungnummerisch"/>
      <w:lvlText w:val="%1."/>
      <w:lvlJc w:val="left"/>
      <w:pPr>
        <w:ind w:left="8299" w:hanging="360"/>
      </w:pPr>
      <w:rPr>
        <w:b w:val="0"/>
        <w:color w:val="auto"/>
      </w:rPr>
    </w:lvl>
    <w:lvl w:ilvl="1" w:tplc="04070019">
      <w:start w:val="1"/>
      <w:numFmt w:val="lowerLetter"/>
      <w:lvlText w:val="%2."/>
      <w:lvlJc w:val="left"/>
      <w:pPr>
        <w:ind w:left="4985" w:hanging="360"/>
      </w:pPr>
    </w:lvl>
    <w:lvl w:ilvl="2" w:tplc="0407001B" w:tentative="1">
      <w:start w:val="1"/>
      <w:numFmt w:val="lowerRoman"/>
      <w:lvlText w:val="%3."/>
      <w:lvlJc w:val="right"/>
      <w:pPr>
        <w:ind w:left="5705" w:hanging="180"/>
      </w:pPr>
    </w:lvl>
    <w:lvl w:ilvl="3" w:tplc="0407000F" w:tentative="1">
      <w:start w:val="1"/>
      <w:numFmt w:val="decimal"/>
      <w:lvlText w:val="%4."/>
      <w:lvlJc w:val="left"/>
      <w:pPr>
        <w:ind w:left="6425" w:hanging="360"/>
      </w:pPr>
    </w:lvl>
    <w:lvl w:ilvl="4" w:tplc="04070019" w:tentative="1">
      <w:start w:val="1"/>
      <w:numFmt w:val="lowerLetter"/>
      <w:lvlText w:val="%5."/>
      <w:lvlJc w:val="left"/>
      <w:pPr>
        <w:ind w:left="7145" w:hanging="360"/>
      </w:pPr>
    </w:lvl>
    <w:lvl w:ilvl="5" w:tplc="0407001B" w:tentative="1">
      <w:start w:val="1"/>
      <w:numFmt w:val="lowerRoman"/>
      <w:lvlText w:val="%6."/>
      <w:lvlJc w:val="right"/>
      <w:pPr>
        <w:ind w:left="7865" w:hanging="180"/>
      </w:pPr>
    </w:lvl>
    <w:lvl w:ilvl="6" w:tplc="0407000F" w:tentative="1">
      <w:start w:val="1"/>
      <w:numFmt w:val="decimal"/>
      <w:lvlText w:val="%7."/>
      <w:lvlJc w:val="left"/>
      <w:pPr>
        <w:ind w:left="8585" w:hanging="360"/>
      </w:pPr>
    </w:lvl>
    <w:lvl w:ilvl="7" w:tplc="04070019" w:tentative="1">
      <w:start w:val="1"/>
      <w:numFmt w:val="lowerLetter"/>
      <w:lvlText w:val="%8."/>
      <w:lvlJc w:val="left"/>
      <w:pPr>
        <w:ind w:left="9305" w:hanging="360"/>
      </w:pPr>
    </w:lvl>
    <w:lvl w:ilvl="8" w:tplc="0407001B" w:tentative="1">
      <w:start w:val="1"/>
      <w:numFmt w:val="lowerRoman"/>
      <w:lvlText w:val="%9."/>
      <w:lvlJc w:val="right"/>
      <w:pPr>
        <w:ind w:left="10025" w:hanging="180"/>
      </w:pPr>
    </w:lvl>
  </w:abstractNum>
  <w:abstractNum w:abstractNumId="15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2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7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8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9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911A9E"/>
    <w:multiLevelType w:val="hybridMultilevel"/>
    <w:tmpl w:val="F0C67C50"/>
    <w:lvl w:ilvl="0" w:tplc="A4EC6BA2">
      <w:start w:val="1"/>
      <w:numFmt w:val="bullet"/>
      <w:pStyle w:val="Auflistung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2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4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1"/>
  </w:num>
  <w:num w:numId="2">
    <w:abstractNumId w:val="18"/>
  </w:num>
  <w:num w:numId="3">
    <w:abstractNumId w:val="12"/>
  </w:num>
  <w:num w:numId="4">
    <w:abstractNumId w:val="14"/>
  </w:num>
  <w:num w:numId="5">
    <w:abstractNumId w:val="10"/>
  </w:num>
  <w:num w:numId="6">
    <w:abstractNumId w:val="11"/>
  </w:num>
  <w:num w:numId="7">
    <w:abstractNumId w:val="20"/>
  </w:num>
  <w:num w:numId="8">
    <w:abstractNumId w:val="17"/>
  </w:num>
  <w:num w:numId="9">
    <w:abstractNumId w:val="13"/>
  </w:num>
  <w:num w:numId="10">
    <w:abstractNumId w:val="16"/>
  </w:num>
  <w:num w:numId="11">
    <w:abstractNumId w:val="22"/>
  </w:num>
  <w:num w:numId="12">
    <w:abstractNumId w:val="15"/>
  </w:num>
  <w:num w:numId="13">
    <w:abstractNumId w:val="24"/>
  </w:num>
  <w:num w:numId="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532"/>
    <w:rsid w:val="00000630"/>
    <w:rsid w:val="00000D21"/>
    <w:rsid w:val="000020FE"/>
    <w:rsid w:val="00010CD2"/>
    <w:rsid w:val="00014DDE"/>
    <w:rsid w:val="0001640A"/>
    <w:rsid w:val="00016505"/>
    <w:rsid w:val="00021DB7"/>
    <w:rsid w:val="000243B3"/>
    <w:rsid w:val="000246FE"/>
    <w:rsid w:val="000253D8"/>
    <w:rsid w:val="00026B0E"/>
    <w:rsid w:val="000323AA"/>
    <w:rsid w:val="00034232"/>
    <w:rsid w:val="0003558D"/>
    <w:rsid w:val="00036B07"/>
    <w:rsid w:val="00036F91"/>
    <w:rsid w:val="000446B7"/>
    <w:rsid w:val="000472E1"/>
    <w:rsid w:val="000525E6"/>
    <w:rsid w:val="000542C6"/>
    <w:rsid w:val="000542DC"/>
    <w:rsid w:val="00065592"/>
    <w:rsid w:val="000674FC"/>
    <w:rsid w:val="000679DE"/>
    <w:rsid w:val="00070F6C"/>
    <w:rsid w:val="000807EC"/>
    <w:rsid w:val="0008293A"/>
    <w:rsid w:val="000852EA"/>
    <w:rsid w:val="00090FA5"/>
    <w:rsid w:val="00093DF3"/>
    <w:rsid w:val="000959C0"/>
    <w:rsid w:val="000A3902"/>
    <w:rsid w:val="000A4CF9"/>
    <w:rsid w:val="000A62C2"/>
    <w:rsid w:val="000A6DF0"/>
    <w:rsid w:val="000A79FC"/>
    <w:rsid w:val="000C1579"/>
    <w:rsid w:val="000C3616"/>
    <w:rsid w:val="000C3BAA"/>
    <w:rsid w:val="000D0594"/>
    <w:rsid w:val="000D280C"/>
    <w:rsid w:val="000D40DE"/>
    <w:rsid w:val="000D7E8F"/>
    <w:rsid w:val="000E02D7"/>
    <w:rsid w:val="000F07E1"/>
    <w:rsid w:val="000F74B6"/>
    <w:rsid w:val="00112E0A"/>
    <w:rsid w:val="0013318E"/>
    <w:rsid w:val="00133ACC"/>
    <w:rsid w:val="00137CF7"/>
    <w:rsid w:val="00140998"/>
    <w:rsid w:val="00150D4E"/>
    <w:rsid w:val="00151519"/>
    <w:rsid w:val="00153958"/>
    <w:rsid w:val="00154764"/>
    <w:rsid w:val="00156B43"/>
    <w:rsid w:val="00162AB1"/>
    <w:rsid w:val="00163AF0"/>
    <w:rsid w:val="00164702"/>
    <w:rsid w:val="001679B5"/>
    <w:rsid w:val="001717AB"/>
    <w:rsid w:val="00172A4D"/>
    <w:rsid w:val="00175E27"/>
    <w:rsid w:val="00175F29"/>
    <w:rsid w:val="001776BF"/>
    <w:rsid w:val="00182EA2"/>
    <w:rsid w:val="00182ED5"/>
    <w:rsid w:val="001832E4"/>
    <w:rsid w:val="0018630F"/>
    <w:rsid w:val="001933F2"/>
    <w:rsid w:val="00195310"/>
    <w:rsid w:val="001960C3"/>
    <w:rsid w:val="00196DB2"/>
    <w:rsid w:val="001A4476"/>
    <w:rsid w:val="001A7730"/>
    <w:rsid w:val="001B07FA"/>
    <w:rsid w:val="001B26F4"/>
    <w:rsid w:val="001B6697"/>
    <w:rsid w:val="001C03A2"/>
    <w:rsid w:val="001C3EC9"/>
    <w:rsid w:val="001C6062"/>
    <w:rsid w:val="001C7CDB"/>
    <w:rsid w:val="001D08DA"/>
    <w:rsid w:val="001D1BFC"/>
    <w:rsid w:val="001D6278"/>
    <w:rsid w:val="001E0759"/>
    <w:rsid w:val="001E1D3B"/>
    <w:rsid w:val="001E3259"/>
    <w:rsid w:val="001E66AE"/>
    <w:rsid w:val="001F08DA"/>
    <w:rsid w:val="001F4E3B"/>
    <w:rsid w:val="001F6702"/>
    <w:rsid w:val="001F6DAA"/>
    <w:rsid w:val="001F7FEF"/>
    <w:rsid w:val="00203C62"/>
    <w:rsid w:val="00211286"/>
    <w:rsid w:val="00217E8A"/>
    <w:rsid w:val="00222571"/>
    <w:rsid w:val="00227D5D"/>
    <w:rsid w:val="0024701F"/>
    <w:rsid w:val="0025152A"/>
    <w:rsid w:val="00255E05"/>
    <w:rsid w:val="002577DD"/>
    <w:rsid w:val="00261E0D"/>
    <w:rsid w:val="00264E2B"/>
    <w:rsid w:val="00265046"/>
    <w:rsid w:val="00277172"/>
    <w:rsid w:val="00277EB0"/>
    <w:rsid w:val="0028384F"/>
    <w:rsid w:val="00293734"/>
    <w:rsid w:val="002971B0"/>
    <w:rsid w:val="002A2E0B"/>
    <w:rsid w:val="002A7651"/>
    <w:rsid w:val="002B0C26"/>
    <w:rsid w:val="002B4065"/>
    <w:rsid w:val="002D01A8"/>
    <w:rsid w:val="002D384B"/>
    <w:rsid w:val="002E10CC"/>
    <w:rsid w:val="002E67B6"/>
    <w:rsid w:val="002F5951"/>
    <w:rsid w:val="00300F03"/>
    <w:rsid w:val="003119C2"/>
    <w:rsid w:val="00320B4F"/>
    <w:rsid w:val="0032469A"/>
    <w:rsid w:val="00324971"/>
    <w:rsid w:val="00326487"/>
    <w:rsid w:val="00334887"/>
    <w:rsid w:val="003404CF"/>
    <w:rsid w:val="003406F2"/>
    <w:rsid w:val="0034516A"/>
    <w:rsid w:val="003453B2"/>
    <w:rsid w:val="00352DAB"/>
    <w:rsid w:val="00362B79"/>
    <w:rsid w:val="003632E9"/>
    <w:rsid w:val="00366CFC"/>
    <w:rsid w:val="00366D8C"/>
    <w:rsid w:val="00372665"/>
    <w:rsid w:val="00377B26"/>
    <w:rsid w:val="00383EFA"/>
    <w:rsid w:val="003869B5"/>
    <w:rsid w:val="00391A35"/>
    <w:rsid w:val="003940C3"/>
    <w:rsid w:val="00394826"/>
    <w:rsid w:val="00396AC6"/>
    <w:rsid w:val="003A3A32"/>
    <w:rsid w:val="003A7C4B"/>
    <w:rsid w:val="003B285E"/>
    <w:rsid w:val="003B48F5"/>
    <w:rsid w:val="003C1411"/>
    <w:rsid w:val="003C3E3D"/>
    <w:rsid w:val="003C4306"/>
    <w:rsid w:val="003C7B94"/>
    <w:rsid w:val="003D1042"/>
    <w:rsid w:val="003E0134"/>
    <w:rsid w:val="003E128F"/>
    <w:rsid w:val="003E1F7C"/>
    <w:rsid w:val="003E5041"/>
    <w:rsid w:val="003E6CF5"/>
    <w:rsid w:val="003E70C5"/>
    <w:rsid w:val="003E790F"/>
    <w:rsid w:val="003F0ADA"/>
    <w:rsid w:val="003F623C"/>
    <w:rsid w:val="00406DE5"/>
    <w:rsid w:val="00413C50"/>
    <w:rsid w:val="00413EF8"/>
    <w:rsid w:val="00415046"/>
    <w:rsid w:val="00423C9C"/>
    <w:rsid w:val="0042590F"/>
    <w:rsid w:val="00432B7D"/>
    <w:rsid w:val="00435693"/>
    <w:rsid w:val="004362C6"/>
    <w:rsid w:val="00440008"/>
    <w:rsid w:val="00442D14"/>
    <w:rsid w:val="004440E3"/>
    <w:rsid w:val="004445D9"/>
    <w:rsid w:val="00452EC9"/>
    <w:rsid w:val="00454164"/>
    <w:rsid w:val="00464E8F"/>
    <w:rsid w:val="004657F6"/>
    <w:rsid w:val="0046702E"/>
    <w:rsid w:val="00485E1E"/>
    <w:rsid w:val="00485FE0"/>
    <w:rsid w:val="00486D11"/>
    <w:rsid w:val="00491EAC"/>
    <w:rsid w:val="00492B6A"/>
    <w:rsid w:val="00493632"/>
    <w:rsid w:val="004967D2"/>
    <w:rsid w:val="004973AF"/>
    <w:rsid w:val="004A1251"/>
    <w:rsid w:val="004A1FE7"/>
    <w:rsid w:val="004A6402"/>
    <w:rsid w:val="004A6B8D"/>
    <w:rsid w:val="004B3319"/>
    <w:rsid w:val="004B6E6B"/>
    <w:rsid w:val="004B7C03"/>
    <w:rsid w:val="004B7D42"/>
    <w:rsid w:val="004C12ED"/>
    <w:rsid w:val="004C7ECD"/>
    <w:rsid w:val="004D1063"/>
    <w:rsid w:val="004D16F5"/>
    <w:rsid w:val="004D5F8E"/>
    <w:rsid w:val="004D7631"/>
    <w:rsid w:val="004E279E"/>
    <w:rsid w:val="004E3EEA"/>
    <w:rsid w:val="004E429D"/>
    <w:rsid w:val="004E4CB0"/>
    <w:rsid w:val="004F2CA7"/>
    <w:rsid w:val="004F5BA3"/>
    <w:rsid w:val="00513158"/>
    <w:rsid w:val="005225D9"/>
    <w:rsid w:val="00522A74"/>
    <w:rsid w:val="00525532"/>
    <w:rsid w:val="0053046B"/>
    <w:rsid w:val="00531B73"/>
    <w:rsid w:val="0053214D"/>
    <w:rsid w:val="0054009D"/>
    <w:rsid w:val="00543731"/>
    <w:rsid w:val="0054426D"/>
    <w:rsid w:val="005448A0"/>
    <w:rsid w:val="0055174A"/>
    <w:rsid w:val="00552509"/>
    <w:rsid w:val="0055251E"/>
    <w:rsid w:val="00553F25"/>
    <w:rsid w:val="00554382"/>
    <w:rsid w:val="00562016"/>
    <w:rsid w:val="00566AA2"/>
    <w:rsid w:val="00566EF7"/>
    <w:rsid w:val="00571569"/>
    <w:rsid w:val="00571B9B"/>
    <w:rsid w:val="005736F5"/>
    <w:rsid w:val="00574A90"/>
    <w:rsid w:val="00575F90"/>
    <w:rsid w:val="00576D2E"/>
    <w:rsid w:val="005774CF"/>
    <w:rsid w:val="00583913"/>
    <w:rsid w:val="0058608E"/>
    <w:rsid w:val="005917A3"/>
    <w:rsid w:val="005919C5"/>
    <w:rsid w:val="00593F86"/>
    <w:rsid w:val="00594289"/>
    <w:rsid w:val="00596209"/>
    <w:rsid w:val="0059741B"/>
    <w:rsid w:val="00597BBA"/>
    <w:rsid w:val="005A7B7C"/>
    <w:rsid w:val="005B233E"/>
    <w:rsid w:val="005C07F9"/>
    <w:rsid w:val="005C2F40"/>
    <w:rsid w:val="005C3962"/>
    <w:rsid w:val="005D2B39"/>
    <w:rsid w:val="005D477C"/>
    <w:rsid w:val="005D52A5"/>
    <w:rsid w:val="005E246E"/>
    <w:rsid w:val="005E2F3E"/>
    <w:rsid w:val="005E6207"/>
    <w:rsid w:val="005E6C27"/>
    <w:rsid w:val="005E74C1"/>
    <w:rsid w:val="005F45AB"/>
    <w:rsid w:val="006039F4"/>
    <w:rsid w:val="00617065"/>
    <w:rsid w:val="00622B0A"/>
    <w:rsid w:val="00623A85"/>
    <w:rsid w:val="00630B7D"/>
    <w:rsid w:val="00636F2C"/>
    <w:rsid w:val="006400E9"/>
    <w:rsid w:val="00642EAD"/>
    <w:rsid w:val="0064643A"/>
    <w:rsid w:val="006466DE"/>
    <w:rsid w:val="00651694"/>
    <w:rsid w:val="00660916"/>
    <w:rsid w:val="00661395"/>
    <w:rsid w:val="00665D0C"/>
    <w:rsid w:val="00666538"/>
    <w:rsid w:val="006673EB"/>
    <w:rsid w:val="006676EC"/>
    <w:rsid w:val="00670BB1"/>
    <w:rsid w:val="0067359F"/>
    <w:rsid w:val="006908AF"/>
    <w:rsid w:val="006927D5"/>
    <w:rsid w:val="00692FB8"/>
    <w:rsid w:val="006949EC"/>
    <w:rsid w:val="006960D6"/>
    <w:rsid w:val="006A65B3"/>
    <w:rsid w:val="006B33AF"/>
    <w:rsid w:val="006B4740"/>
    <w:rsid w:val="006C0DB4"/>
    <w:rsid w:val="006C2B84"/>
    <w:rsid w:val="006C6453"/>
    <w:rsid w:val="006C67C3"/>
    <w:rsid w:val="006C77FB"/>
    <w:rsid w:val="006D5324"/>
    <w:rsid w:val="006E0F2F"/>
    <w:rsid w:val="006E715E"/>
    <w:rsid w:val="006E7463"/>
    <w:rsid w:val="006E7F33"/>
    <w:rsid w:val="006F435D"/>
    <w:rsid w:val="006F6DD0"/>
    <w:rsid w:val="0070436F"/>
    <w:rsid w:val="00713C4A"/>
    <w:rsid w:val="00715C74"/>
    <w:rsid w:val="00721933"/>
    <w:rsid w:val="00724659"/>
    <w:rsid w:val="00724D2E"/>
    <w:rsid w:val="00726FB1"/>
    <w:rsid w:val="00734E0C"/>
    <w:rsid w:val="00735B16"/>
    <w:rsid w:val="00736780"/>
    <w:rsid w:val="00744E34"/>
    <w:rsid w:val="00745688"/>
    <w:rsid w:val="00760BC0"/>
    <w:rsid w:val="00763B7B"/>
    <w:rsid w:val="00767DA2"/>
    <w:rsid w:val="0077012D"/>
    <w:rsid w:val="007712DF"/>
    <w:rsid w:val="00771DC4"/>
    <w:rsid w:val="00777AD9"/>
    <w:rsid w:val="00782726"/>
    <w:rsid w:val="007932DF"/>
    <w:rsid w:val="00796E21"/>
    <w:rsid w:val="007978EF"/>
    <w:rsid w:val="007B00C8"/>
    <w:rsid w:val="007B37BE"/>
    <w:rsid w:val="007B66B3"/>
    <w:rsid w:val="007C066D"/>
    <w:rsid w:val="007C239B"/>
    <w:rsid w:val="007C2481"/>
    <w:rsid w:val="007D15E2"/>
    <w:rsid w:val="007D24F1"/>
    <w:rsid w:val="007D37E1"/>
    <w:rsid w:val="007D52AF"/>
    <w:rsid w:val="007D5A88"/>
    <w:rsid w:val="007E0524"/>
    <w:rsid w:val="007E49F0"/>
    <w:rsid w:val="00803ECE"/>
    <w:rsid w:val="00807853"/>
    <w:rsid w:val="008177D8"/>
    <w:rsid w:val="00823013"/>
    <w:rsid w:val="0082634C"/>
    <w:rsid w:val="008419ED"/>
    <w:rsid w:val="00842F23"/>
    <w:rsid w:val="008452F7"/>
    <w:rsid w:val="0085371C"/>
    <w:rsid w:val="008539C7"/>
    <w:rsid w:val="00857C78"/>
    <w:rsid w:val="00863C00"/>
    <w:rsid w:val="00872649"/>
    <w:rsid w:val="00877A7F"/>
    <w:rsid w:val="00877DFC"/>
    <w:rsid w:val="00880B27"/>
    <w:rsid w:val="008813CC"/>
    <w:rsid w:val="00884235"/>
    <w:rsid w:val="0088557C"/>
    <w:rsid w:val="00886CD8"/>
    <w:rsid w:val="008870CB"/>
    <w:rsid w:val="0089053F"/>
    <w:rsid w:val="008A162F"/>
    <w:rsid w:val="008A2786"/>
    <w:rsid w:val="008A474C"/>
    <w:rsid w:val="008A539A"/>
    <w:rsid w:val="008A6396"/>
    <w:rsid w:val="008B0745"/>
    <w:rsid w:val="008B192A"/>
    <w:rsid w:val="008B5DB7"/>
    <w:rsid w:val="008C2331"/>
    <w:rsid w:val="008D207A"/>
    <w:rsid w:val="008D2384"/>
    <w:rsid w:val="008D797A"/>
    <w:rsid w:val="008D7DEA"/>
    <w:rsid w:val="008E29D6"/>
    <w:rsid w:val="008E2BBA"/>
    <w:rsid w:val="008E482F"/>
    <w:rsid w:val="008E7E78"/>
    <w:rsid w:val="008F0E9D"/>
    <w:rsid w:val="008F73C9"/>
    <w:rsid w:val="00900769"/>
    <w:rsid w:val="0090165B"/>
    <w:rsid w:val="0090263D"/>
    <w:rsid w:val="00905299"/>
    <w:rsid w:val="009059F8"/>
    <w:rsid w:val="009065CB"/>
    <w:rsid w:val="00911DD4"/>
    <w:rsid w:val="0091302C"/>
    <w:rsid w:val="009143A8"/>
    <w:rsid w:val="00915734"/>
    <w:rsid w:val="00920E27"/>
    <w:rsid w:val="00921A4E"/>
    <w:rsid w:val="00923979"/>
    <w:rsid w:val="00924E39"/>
    <w:rsid w:val="0093178C"/>
    <w:rsid w:val="009320A6"/>
    <w:rsid w:val="00933FE0"/>
    <w:rsid w:val="00940665"/>
    <w:rsid w:val="00941037"/>
    <w:rsid w:val="009427E3"/>
    <w:rsid w:val="0095618A"/>
    <w:rsid w:val="0095694F"/>
    <w:rsid w:val="00961C3D"/>
    <w:rsid w:val="009704A3"/>
    <w:rsid w:val="00970697"/>
    <w:rsid w:val="009715C8"/>
    <w:rsid w:val="00974C87"/>
    <w:rsid w:val="009767D5"/>
    <w:rsid w:val="009829C4"/>
    <w:rsid w:val="009855DE"/>
    <w:rsid w:val="00990EEB"/>
    <w:rsid w:val="009941F3"/>
    <w:rsid w:val="009A2B5C"/>
    <w:rsid w:val="009A53C7"/>
    <w:rsid w:val="009A5A01"/>
    <w:rsid w:val="009B1085"/>
    <w:rsid w:val="009B1108"/>
    <w:rsid w:val="009B4CC7"/>
    <w:rsid w:val="009B647C"/>
    <w:rsid w:val="009C2F4D"/>
    <w:rsid w:val="009C606F"/>
    <w:rsid w:val="009C6A5C"/>
    <w:rsid w:val="009D67D5"/>
    <w:rsid w:val="009D6FA6"/>
    <w:rsid w:val="009E2CAF"/>
    <w:rsid w:val="009F0643"/>
    <w:rsid w:val="009F0C50"/>
    <w:rsid w:val="009F1D41"/>
    <w:rsid w:val="009F73A1"/>
    <w:rsid w:val="00A014F2"/>
    <w:rsid w:val="00A0677B"/>
    <w:rsid w:val="00A06BC2"/>
    <w:rsid w:val="00A07FE2"/>
    <w:rsid w:val="00A1504D"/>
    <w:rsid w:val="00A17CCD"/>
    <w:rsid w:val="00A22AC3"/>
    <w:rsid w:val="00A3093B"/>
    <w:rsid w:val="00A30C73"/>
    <w:rsid w:val="00A32DE6"/>
    <w:rsid w:val="00A403A8"/>
    <w:rsid w:val="00A44422"/>
    <w:rsid w:val="00A4783C"/>
    <w:rsid w:val="00A5690E"/>
    <w:rsid w:val="00A627E3"/>
    <w:rsid w:val="00A6337D"/>
    <w:rsid w:val="00A64C5F"/>
    <w:rsid w:val="00A6571A"/>
    <w:rsid w:val="00A73AD6"/>
    <w:rsid w:val="00A7556E"/>
    <w:rsid w:val="00A776EC"/>
    <w:rsid w:val="00A81396"/>
    <w:rsid w:val="00A84256"/>
    <w:rsid w:val="00A87EEE"/>
    <w:rsid w:val="00A91AA3"/>
    <w:rsid w:val="00A92E6B"/>
    <w:rsid w:val="00A93EBE"/>
    <w:rsid w:val="00A97204"/>
    <w:rsid w:val="00AA29C9"/>
    <w:rsid w:val="00AA3E3C"/>
    <w:rsid w:val="00AB0BB1"/>
    <w:rsid w:val="00AB2376"/>
    <w:rsid w:val="00AB3327"/>
    <w:rsid w:val="00AB47A6"/>
    <w:rsid w:val="00AB4B82"/>
    <w:rsid w:val="00AB6874"/>
    <w:rsid w:val="00AC3867"/>
    <w:rsid w:val="00AD250D"/>
    <w:rsid w:val="00AD2F5D"/>
    <w:rsid w:val="00AD52DD"/>
    <w:rsid w:val="00AD5515"/>
    <w:rsid w:val="00AD6A60"/>
    <w:rsid w:val="00AE33B8"/>
    <w:rsid w:val="00AE3F63"/>
    <w:rsid w:val="00AF199C"/>
    <w:rsid w:val="00AF660D"/>
    <w:rsid w:val="00AF746D"/>
    <w:rsid w:val="00B0438A"/>
    <w:rsid w:val="00B072FC"/>
    <w:rsid w:val="00B11A19"/>
    <w:rsid w:val="00B14588"/>
    <w:rsid w:val="00B14DC7"/>
    <w:rsid w:val="00B170E5"/>
    <w:rsid w:val="00B20C82"/>
    <w:rsid w:val="00B27A8C"/>
    <w:rsid w:val="00B354B8"/>
    <w:rsid w:val="00B363A4"/>
    <w:rsid w:val="00B3774E"/>
    <w:rsid w:val="00B42901"/>
    <w:rsid w:val="00B436F2"/>
    <w:rsid w:val="00B448BA"/>
    <w:rsid w:val="00B459E3"/>
    <w:rsid w:val="00B46EB9"/>
    <w:rsid w:val="00B4751E"/>
    <w:rsid w:val="00B47540"/>
    <w:rsid w:val="00B504D8"/>
    <w:rsid w:val="00B51089"/>
    <w:rsid w:val="00B51EE8"/>
    <w:rsid w:val="00B537F6"/>
    <w:rsid w:val="00B6571B"/>
    <w:rsid w:val="00B66DB8"/>
    <w:rsid w:val="00B71E9C"/>
    <w:rsid w:val="00B75D6D"/>
    <w:rsid w:val="00B81819"/>
    <w:rsid w:val="00B8409B"/>
    <w:rsid w:val="00B846EE"/>
    <w:rsid w:val="00B84C87"/>
    <w:rsid w:val="00B87058"/>
    <w:rsid w:val="00B9069D"/>
    <w:rsid w:val="00B92C4F"/>
    <w:rsid w:val="00BA27E0"/>
    <w:rsid w:val="00BB14E5"/>
    <w:rsid w:val="00BB692B"/>
    <w:rsid w:val="00BB6D30"/>
    <w:rsid w:val="00BC2266"/>
    <w:rsid w:val="00BC2967"/>
    <w:rsid w:val="00BC49D9"/>
    <w:rsid w:val="00BC4CCF"/>
    <w:rsid w:val="00BC6A8E"/>
    <w:rsid w:val="00BD2261"/>
    <w:rsid w:val="00BD58E8"/>
    <w:rsid w:val="00BE0D9B"/>
    <w:rsid w:val="00BE2F36"/>
    <w:rsid w:val="00BF054A"/>
    <w:rsid w:val="00BF2BA5"/>
    <w:rsid w:val="00BF6F7B"/>
    <w:rsid w:val="00C0061A"/>
    <w:rsid w:val="00C012E5"/>
    <w:rsid w:val="00C01C51"/>
    <w:rsid w:val="00C037E2"/>
    <w:rsid w:val="00C05E29"/>
    <w:rsid w:val="00C05F5A"/>
    <w:rsid w:val="00C1302D"/>
    <w:rsid w:val="00C13B92"/>
    <w:rsid w:val="00C15C89"/>
    <w:rsid w:val="00C15DEC"/>
    <w:rsid w:val="00C16C8B"/>
    <w:rsid w:val="00C17AF9"/>
    <w:rsid w:val="00C21BF9"/>
    <w:rsid w:val="00C30826"/>
    <w:rsid w:val="00C319BC"/>
    <w:rsid w:val="00C3719B"/>
    <w:rsid w:val="00C41078"/>
    <w:rsid w:val="00C45AB1"/>
    <w:rsid w:val="00C51981"/>
    <w:rsid w:val="00C5276C"/>
    <w:rsid w:val="00C5401E"/>
    <w:rsid w:val="00C54D0D"/>
    <w:rsid w:val="00C61289"/>
    <w:rsid w:val="00C706FD"/>
    <w:rsid w:val="00C748CF"/>
    <w:rsid w:val="00C76B33"/>
    <w:rsid w:val="00C82746"/>
    <w:rsid w:val="00CA07CE"/>
    <w:rsid w:val="00CA0AB9"/>
    <w:rsid w:val="00CA0E36"/>
    <w:rsid w:val="00CA111C"/>
    <w:rsid w:val="00CA351C"/>
    <w:rsid w:val="00CA39F3"/>
    <w:rsid w:val="00CA4E8D"/>
    <w:rsid w:val="00CB4298"/>
    <w:rsid w:val="00CB743D"/>
    <w:rsid w:val="00CC1D4B"/>
    <w:rsid w:val="00CC56BB"/>
    <w:rsid w:val="00CC5FC1"/>
    <w:rsid w:val="00CD05CB"/>
    <w:rsid w:val="00CD1E2D"/>
    <w:rsid w:val="00CD2CAC"/>
    <w:rsid w:val="00CD58E6"/>
    <w:rsid w:val="00CE121C"/>
    <w:rsid w:val="00CE2CFF"/>
    <w:rsid w:val="00CE2E78"/>
    <w:rsid w:val="00CF05F1"/>
    <w:rsid w:val="00CF5C4A"/>
    <w:rsid w:val="00CF6E38"/>
    <w:rsid w:val="00D01FD8"/>
    <w:rsid w:val="00D20E69"/>
    <w:rsid w:val="00D21782"/>
    <w:rsid w:val="00D2421C"/>
    <w:rsid w:val="00D317C9"/>
    <w:rsid w:val="00D3260E"/>
    <w:rsid w:val="00D33402"/>
    <w:rsid w:val="00D34436"/>
    <w:rsid w:val="00D34C64"/>
    <w:rsid w:val="00D408D8"/>
    <w:rsid w:val="00D40C5F"/>
    <w:rsid w:val="00D42F7D"/>
    <w:rsid w:val="00D441D0"/>
    <w:rsid w:val="00D451EA"/>
    <w:rsid w:val="00D47976"/>
    <w:rsid w:val="00D47C7B"/>
    <w:rsid w:val="00D64795"/>
    <w:rsid w:val="00D777B9"/>
    <w:rsid w:val="00D8004D"/>
    <w:rsid w:val="00D8503D"/>
    <w:rsid w:val="00D87D2B"/>
    <w:rsid w:val="00D93D5A"/>
    <w:rsid w:val="00D96F07"/>
    <w:rsid w:val="00DA3128"/>
    <w:rsid w:val="00DA6035"/>
    <w:rsid w:val="00DA7ACD"/>
    <w:rsid w:val="00DB515E"/>
    <w:rsid w:val="00DC5200"/>
    <w:rsid w:val="00DD2799"/>
    <w:rsid w:val="00DD3396"/>
    <w:rsid w:val="00DD6B42"/>
    <w:rsid w:val="00DE2BBC"/>
    <w:rsid w:val="00DF6388"/>
    <w:rsid w:val="00DF68BF"/>
    <w:rsid w:val="00E022C5"/>
    <w:rsid w:val="00E06EFA"/>
    <w:rsid w:val="00E06F57"/>
    <w:rsid w:val="00E140D1"/>
    <w:rsid w:val="00E167B5"/>
    <w:rsid w:val="00E16A47"/>
    <w:rsid w:val="00E210AF"/>
    <w:rsid w:val="00E218C4"/>
    <w:rsid w:val="00E254CA"/>
    <w:rsid w:val="00E25DA2"/>
    <w:rsid w:val="00E30C66"/>
    <w:rsid w:val="00E33004"/>
    <w:rsid w:val="00E341A2"/>
    <w:rsid w:val="00E34F7F"/>
    <w:rsid w:val="00E423A4"/>
    <w:rsid w:val="00E526F3"/>
    <w:rsid w:val="00E5708C"/>
    <w:rsid w:val="00E6138A"/>
    <w:rsid w:val="00E7065D"/>
    <w:rsid w:val="00E7175B"/>
    <w:rsid w:val="00E7324B"/>
    <w:rsid w:val="00E76895"/>
    <w:rsid w:val="00E8132B"/>
    <w:rsid w:val="00E81EF2"/>
    <w:rsid w:val="00E838EA"/>
    <w:rsid w:val="00E94B1E"/>
    <w:rsid w:val="00E952F9"/>
    <w:rsid w:val="00E9725A"/>
    <w:rsid w:val="00EA1B56"/>
    <w:rsid w:val="00EA1BBC"/>
    <w:rsid w:val="00EA5DF4"/>
    <w:rsid w:val="00EA72ED"/>
    <w:rsid w:val="00EB1329"/>
    <w:rsid w:val="00EB1978"/>
    <w:rsid w:val="00EC290C"/>
    <w:rsid w:val="00EC53BC"/>
    <w:rsid w:val="00EC5D53"/>
    <w:rsid w:val="00EC714E"/>
    <w:rsid w:val="00EC75B0"/>
    <w:rsid w:val="00ED0B22"/>
    <w:rsid w:val="00ED7F19"/>
    <w:rsid w:val="00EE7B9E"/>
    <w:rsid w:val="00EE7CB7"/>
    <w:rsid w:val="00EF08AD"/>
    <w:rsid w:val="00EF123C"/>
    <w:rsid w:val="00EF2013"/>
    <w:rsid w:val="00F00125"/>
    <w:rsid w:val="00F02662"/>
    <w:rsid w:val="00F037F8"/>
    <w:rsid w:val="00F12299"/>
    <w:rsid w:val="00F16F0A"/>
    <w:rsid w:val="00F21B04"/>
    <w:rsid w:val="00F22144"/>
    <w:rsid w:val="00F22BA3"/>
    <w:rsid w:val="00F23783"/>
    <w:rsid w:val="00F26472"/>
    <w:rsid w:val="00F26759"/>
    <w:rsid w:val="00F270A8"/>
    <w:rsid w:val="00F44AC8"/>
    <w:rsid w:val="00F465D8"/>
    <w:rsid w:val="00F50A27"/>
    <w:rsid w:val="00F522AC"/>
    <w:rsid w:val="00F57523"/>
    <w:rsid w:val="00F63A63"/>
    <w:rsid w:val="00F71870"/>
    <w:rsid w:val="00F73D34"/>
    <w:rsid w:val="00F74F85"/>
    <w:rsid w:val="00F95466"/>
    <w:rsid w:val="00FA097C"/>
    <w:rsid w:val="00FA3771"/>
    <w:rsid w:val="00FB0F32"/>
    <w:rsid w:val="00FB53DD"/>
    <w:rsid w:val="00FB6F4F"/>
    <w:rsid w:val="00FC36E2"/>
    <w:rsid w:val="00FC7672"/>
    <w:rsid w:val="00FC77DA"/>
    <w:rsid w:val="00FD5821"/>
    <w:rsid w:val="00FF06B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6D17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address" w:unhideWhenUsed="0"/>
    <w:lsdException w:name="envelope return" w:unhideWhenUsed="0"/>
    <w:lsdException w:name="line number" w:unhideWhenUsed="0"/>
    <w:lsdException w:name="page number" w:uiPriority="0"/>
    <w:lsdException w:name="Title" w:semiHidden="0" w:uiPriority="10" w:unhideWhenUsed="0" w:qFormat="1"/>
    <w:lsdException w:name="Signature" w:unhideWhenUsed="0"/>
    <w:lsdException w:name="Default Paragraph Font" w:uiPriority="1"/>
    <w:lsdException w:name="Body Text" w:unhideWhenUsed="0"/>
    <w:lsdException w:name="Body Text Indent" w:unhideWhenUsed="0"/>
    <w:lsdException w:name="Subtitle" w:uiPriority="11" w:unhideWhenUsed="0" w:qFormat="1"/>
    <w:lsdException w:name="Body Text First Indent" w:unhideWhenUsed="0"/>
    <w:lsdException w:name="Body Text First Indent 2" w:unhideWhenUsed="0"/>
    <w:lsdException w:name="Body Text 2" w:unhideWhenUsed="0"/>
    <w:lsdException w:name="Body Text 3" w:unhideWhenUsed="0"/>
    <w:lsdException w:name="Body Text Indent 2" w:unhideWhenUsed="0"/>
    <w:lsdException w:name="Body Text Indent 3" w:unhideWhenUsed="0"/>
    <w:lsdException w:name="Strong" w:semiHidden="0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semiHidden="0" w:unhideWhenUsed="0" w:qFormat="1"/>
    <w:lsdException w:name="Subtle Reference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rsid w:val="00261E0D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aliases w:val="HR Überschrift 1"/>
    <w:basedOn w:val="LDTextinhalt"/>
    <w:next w:val="LDTextinhalt"/>
    <w:link w:val="berschrift1Zchn"/>
    <w:uiPriority w:val="3"/>
    <w:rsid w:val="00261E0D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aliases w:val="HR Überschrift 1.1.1"/>
    <w:basedOn w:val="LDTextinhalt"/>
    <w:next w:val="LDTextinhalt"/>
    <w:link w:val="berschrift2Zchn"/>
    <w:autoRedefine/>
    <w:uiPriority w:val="3"/>
    <w:rsid w:val="00261E0D"/>
    <w:pPr>
      <w:numPr>
        <w:numId w:val="5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3"/>
    <w:unhideWhenUsed/>
    <w:rsid w:val="00261E0D"/>
    <w:pPr>
      <w:keepNext/>
      <w:keepLines/>
      <w:numPr>
        <w:ilvl w:val="1"/>
        <w:numId w:val="5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3"/>
    <w:unhideWhenUsed/>
    <w:rsid w:val="00261E0D"/>
    <w:pPr>
      <w:keepNext/>
      <w:keepLines/>
      <w:numPr>
        <w:ilvl w:val="2"/>
        <w:numId w:val="5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3"/>
    <w:unhideWhenUsed/>
    <w:qFormat/>
    <w:rsid w:val="00261E0D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3"/>
    <w:semiHidden/>
    <w:unhideWhenUsed/>
    <w:qFormat/>
    <w:rsid w:val="00261E0D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1E0D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1E0D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1E0D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261E0D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261E0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1E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1E0D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aliases w:val="HR Überschrift 1 Zchn"/>
    <w:basedOn w:val="Absatz-Standardschriftart"/>
    <w:link w:val="berschrift1"/>
    <w:uiPriority w:val="3"/>
    <w:rsid w:val="00261E0D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aliases w:val="HR Überschrift 1.1.1 Zchn"/>
    <w:basedOn w:val="Absatz-Standardschriftart"/>
    <w:link w:val="berschrift2"/>
    <w:uiPriority w:val="3"/>
    <w:rsid w:val="00261E0D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paragraph" w:styleId="StandardWeb">
    <w:name w:val="Normal (Web)"/>
    <w:basedOn w:val="Standard"/>
    <w:link w:val="StandardWebZchn"/>
    <w:uiPriority w:val="99"/>
    <w:rsid w:val="00261E0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rsid w:val="00261E0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61E0D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rsid w:val="00261E0D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261E0D"/>
    <w:rPr>
      <w:rFonts w:ascii="Arial" w:hAnsi="Arial"/>
      <w:sz w:val="20"/>
    </w:rPr>
  </w:style>
  <w:style w:type="paragraph" w:customStyle="1" w:styleId="AuflistungHandlungen">
    <w:name w:val="Auflistung Handlungen"/>
    <w:basedOn w:val="Standard"/>
    <w:link w:val="AuflistungHandlungenZchn"/>
    <w:qFormat/>
    <w:rsid w:val="00CD1E2D"/>
    <w:pPr>
      <w:spacing w:after="0"/>
      <w:ind w:left="993" w:hanging="284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semiHidden/>
    <w:qFormat/>
    <w:rsid w:val="006676EC"/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261E0D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CD1E2D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26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smchtenSietunZchn">
    <w:name w:val="was möchten Sie tun Zchn"/>
    <w:basedOn w:val="Absatz-Standardschriftart"/>
    <w:link w:val="wasmchtenSietun"/>
    <w:semiHidden/>
    <w:rsid w:val="00BD58E8"/>
    <w:rPr>
      <w:rFonts w:ascii="Verdana" w:hAnsi="Verdana"/>
      <w:b/>
    </w:rPr>
  </w:style>
  <w:style w:type="paragraph" w:customStyle="1" w:styleId="Aufzhlungnummerisch">
    <w:name w:val="Aufzählung nummerisch"/>
    <w:basedOn w:val="Listenabsatz"/>
    <w:link w:val="AufzhlungnummerischZchn"/>
    <w:qFormat/>
    <w:rsid w:val="00300F03"/>
    <w:pPr>
      <w:numPr>
        <w:numId w:val="4"/>
      </w:numPr>
      <w:spacing w:before="120" w:after="0"/>
      <w:ind w:left="709" w:hanging="709"/>
    </w:pPr>
  </w:style>
  <w:style w:type="character" w:customStyle="1" w:styleId="AufzhlungnummerischZchn">
    <w:name w:val="Aufzählung nummerisch Zchn"/>
    <w:basedOn w:val="StandardWebZchn"/>
    <w:link w:val="Aufzhlungnummerisch"/>
    <w:rsid w:val="00300F03"/>
    <w:rPr>
      <w:rFonts w:ascii="Arial" w:eastAsia="Times New Roman" w:hAnsi="Arial" w:cs="Times New Roman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61E0D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61E0D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261E0D"/>
    <w:rPr>
      <w:vertAlign w:val="superscript"/>
    </w:rPr>
  </w:style>
  <w:style w:type="character" w:styleId="Hyperlink">
    <w:name w:val="Hyperlink"/>
    <w:basedOn w:val="Absatz-Standardschriftart"/>
    <w:uiPriority w:val="99"/>
    <w:rsid w:val="00261E0D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261E0D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3"/>
    <w:rsid w:val="00261E0D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paragraph" w:customStyle="1" w:styleId="notizen">
    <w:name w:val="notizen"/>
    <w:basedOn w:val="Standard"/>
    <w:uiPriority w:val="99"/>
    <w:semiHidden/>
    <w:rsid w:val="00261E0D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semiHidden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semiHidden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rsid w:val="00261E0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91302C"/>
    <w:pPr>
      <w:spacing w:before="240"/>
      <w:ind w:left="709"/>
    </w:pPr>
  </w:style>
  <w:style w:type="paragraph" w:styleId="KeinLeerraum">
    <w:name w:val="No Spacing"/>
    <w:uiPriority w:val="99"/>
    <w:semiHidden/>
    <w:qFormat/>
    <w:rsid w:val="00261E0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semiHidden/>
    <w:qFormat/>
    <w:rsid w:val="00261E0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semiHidden/>
    <w:qFormat/>
    <w:rsid w:val="006927D5"/>
    <w:pPr>
      <w:numPr>
        <w:numId w:val="2"/>
      </w:numPr>
      <w:tabs>
        <w:tab w:val="num" w:pos="360"/>
      </w:tabs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semiHidden/>
    <w:rsid w:val="00BD58E8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261E0D"/>
  </w:style>
  <w:style w:type="character" w:customStyle="1" w:styleId="berschrift3Zchn">
    <w:name w:val="Überschrift 3 Zchn"/>
    <w:basedOn w:val="Absatz-Standardschriftart"/>
    <w:link w:val="berschrift3"/>
    <w:uiPriority w:val="3"/>
    <w:rsid w:val="00261E0D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paragraph" w:customStyle="1" w:styleId="1Unterpunktmit">
    <w:name w:val="1. Unterpunkt mit"/>
    <w:basedOn w:val="Standard"/>
    <w:semiHidden/>
    <w:rsid w:val="00AF199C"/>
    <w:pPr>
      <w:numPr>
        <w:numId w:val="3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uiPriority w:val="99"/>
    <w:semiHidden/>
    <w:rsid w:val="00261E0D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rsid w:val="00261E0D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3A7C4B"/>
    <w:pPr>
      <w:tabs>
        <w:tab w:val="left" w:pos="1418"/>
      </w:tabs>
      <w:spacing w:after="360"/>
      <w:ind w:left="708"/>
    </w:pPr>
    <w:rPr>
      <w:bCs/>
      <w:color w:val="1E3E95"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rsid w:val="00261E0D"/>
    <w:pPr>
      <w:keepNext/>
      <w:keepLines/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styleId="Verzeichnis1">
    <w:name w:val="toc 1"/>
    <w:basedOn w:val="Standard"/>
    <w:next w:val="LDTextinhalt"/>
    <w:autoRedefine/>
    <w:uiPriority w:val="39"/>
    <w:unhideWhenUsed/>
    <w:rsid w:val="00261E0D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261E0D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paragraph" w:styleId="Abbildungsverzeichnis">
    <w:name w:val="table of figures"/>
    <w:basedOn w:val="Standard"/>
    <w:next w:val="Standard"/>
    <w:uiPriority w:val="99"/>
    <w:rsid w:val="00261E0D"/>
    <w:pPr>
      <w:tabs>
        <w:tab w:val="right" w:pos="9571"/>
      </w:tabs>
      <w:spacing w:after="0"/>
      <w:ind w:left="851" w:hanging="851"/>
    </w:pPr>
  </w:style>
  <w:style w:type="paragraph" w:styleId="Titel">
    <w:name w:val="Title"/>
    <w:basedOn w:val="Standard"/>
    <w:next w:val="Standard"/>
    <w:link w:val="TitelZchn"/>
    <w:uiPriority w:val="10"/>
    <w:qFormat/>
    <w:rsid w:val="00F12299"/>
    <w:pPr>
      <w:pBdr>
        <w:bottom w:val="single" w:sz="8" w:space="4" w:color="1E3E95"/>
      </w:pBdr>
      <w:shd w:val="clear" w:color="auto" w:fill="D9D9D9" w:themeFill="background1" w:themeFillShade="D9"/>
      <w:tabs>
        <w:tab w:val="left" w:pos="142"/>
      </w:tabs>
      <w:spacing w:before="0" w:after="0"/>
      <w:contextualSpacing/>
    </w:pPr>
    <w:rPr>
      <w:rFonts w:eastAsiaTheme="majorEastAsia" w:cstheme="majorBidi"/>
      <w:color w:val="1E3E95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299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character" w:customStyle="1" w:styleId="berschrift4Zchn">
    <w:name w:val="Überschrift 4 Zchn"/>
    <w:basedOn w:val="Absatz-Standardschriftart"/>
    <w:link w:val="berschrift4"/>
    <w:uiPriority w:val="3"/>
    <w:rsid w:val="00261E0D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3"/>
    <w:semiHidden/>
    <w:rsid w:val="00261E0D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1E0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1E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1E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rsid w:val="00261E0D"/>
    <w:pPr>
      <w:shd w:val="clear" w:color="auto" w:fill="FFFFFF" w:themeFill="background1"/>
      <w:tabs>
        <w:tab w:val="left" w:pos="1134"/>
        <w:tab w:val="right" w:leader="dot" w:pos="9571"/>
      </w:tabs>
      <w:spacing w:before="0"/>
      <w:ind w:left="1701" w:hanging="567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rsid w:val="00261E0D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bedienelement">
    <w:name w:val="bedienelement"/>
    <w:basedOn w:val="Absatz-Standardschriftart"/>
    <w:rsid w:val="00AB0BB1"/>
    <w:rPr>
      <w:b/>
      <w:bCs/>
      <w:sz w:val="20"/>
      <w:szCs w:val="20"/>
    </w:rPr>
  </w:style>
  <w:style w:type="character" w:customStyle="1" w:styleId="lusdmenpunkt">
    <w:name w:val="lusdmenüpunkt"/>
    <w:basedOn w:val="Absatz-Standardschriftart"/>
    <w:rsid w:val="00AB0BB1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AB0BB1"/>
    <w:rPr>
      <w:i/>
      <w:iCs/>
      <w:sz w:val="20"/>
      <w:szCs w:val="20"/>
    </w:rPr>
  </w:style>
  <w:style w:type="character" w:customStyle="1" w:styleId="hervorhebungblau">
    <w:name w:val="hervorhebungblau"/>
    <w:basedOn w:val="Absatz-Standardschriftart"/>
    <w:rsid w:val="00261E0D"/>
    <w:rPr>
      <w:b/>
      <w:bCs/>
      <w:color w:val="1C3D93"/>
      <w:sz w:val="20"/>
      <w:szCs w:val="20"/>
    </w:rPr>
  </w:style>
  <w:style w:type="character" w:customStyle="1" w:styleId="hervorhebungrot">
    <w:name w:val="hervorhebungrot"/>
    <w:basedOn w:val="Absatz-Standardschriftart"/>
    <w:rsid w:val="00AB0BB1"/>
    <w:rPr>
      <w:b/>
      <w:bCs/>
      <w:color w:val="C11423"/>
      <w:sz w:val="20"/>
      <w:szCs w:val="20"/>
    </w:rPr>
  </w:style>
  <w:style w:type="character" w:customStyle="1" w:styleId="hervorhebung">
    <w:name w:val="hervorhebung"/>
    <w:basedOn w:val="Absatz-Standardschriftart"/>
    <w:uiPriority w:val="1"/>
    <w:rsid w:val="00261E0D"/>
    <w:rPr>
      <w:b/>
      <w:bCs/>
      <w:sz w:val="20"/>
      <w:szCs w:val="20"/>
    </w:rPr>
  </w:style>
  <w:style w:type="paragraph" w:customStyle="1" w:styleId="Bildunterschrift">
    <w:name w:val="Bildunterschrift"/>
    <w:basedOn w:val="Standard"/>
    <w:link w:val="BildunterschriftZchnZchn"/>
    <w:autoRedefine/>
    <w:rsid w:val="00014DDE"/>
    <w:pPr>
      <w:tabs>
        <w:tab w:val="left" w:pos="1134"/>
      </w:tabs>
      <w:spacing w:before="240" w:after="0"/>
      <w:ind w:left="7655"/>
      <w:jc w:val="both"/>
    </w:pPr>
    <w:rPr>
      <w:rFonts w:eastAsia="Times New Roman" w:cs="Times New Roman"/>
      <w:caps/>
      <w:color w:val="054295"/>
      <w:sz w:val="22"/>
      <w:szCs w:val="20"/>
      <w:lang w:eastAsia="de-DE"/>
    </w:rPr>
  </w:style>
  <w:style w:type="paragraph" w:customStyle="1" w:styleId="HRberschrift11">
    <w:name w:val="HR Überschrift 1.1."/>
    <w:basedOn w:val="berschrift2"/>
    <w:link w:val="HRberschrift11Zchn"/>
    <w:qFormat/>
    <w:rsid w:val="00575F90"/>
    <w:pPr>
      <w:numPr>
        <w:numId w:val="0"/>
      </w:numPr>
      <w:tabs>
        <w:tab w:val="num" w:pos="900"/>
      </w:tabs>
      <w:spacing w:before="240" w:after="60"/>
      <w:ind w:left="180"/>
    </w:pPr>
    <w:rPr>
      <w:b/>
      <w:bCs/>
      <w:iCs/>
      <w:color w:val="auto"/>
    </w:rPr>
  </w:style>
  <w:style w:type="character" w:customStyle="1" w:styleId="HRberschrift11Zchn">
    <w:name w:val="HR Überschrift 1.1. Zchn"/>
    <w:basedOn w:val="Absatz-Standardschriftart"/>
    <w:link w:val="HRberschrift11"/>
    <w:rsid w:val="00BD58E8"/>
    <w:rPr>
      <w:rFonts w:ascii="Arial" w:eastAsia="Times New Roman" w:hAnsi="Arial" w:cs="Arial"/>
      <w:b/>
      <w:bCs/>
      <w:iCs/>
      <w:sz w:val="24"/>
      <w:szCs w:val="28"/>
      <w:lang w:eastAsia="de-DE"/>
    </w:rPr>
  </w:style>
  <w:style w:type="character" w:customStyle="1" w:styleId="BildunterschriftZchnZchn">
    <w:name w:val="Bildunterschrift Zchn Zchn"/>
    <w:link w:val="Bildunterschrift"/>
    <w:semiHidden/>
    <w:locked/>
    <w:rsid w:val="00014DDE"/>
    <w:rPr>
      <w:rFonts w:ascii="Arial" w:eastAsia="Times New Roman" w:hAnsi="Arial" w:cs="Times New Roman"/>
      <w:caps/>
      <w:color w:val="054295"/>
      <w:szCs w:val="20"/>
      <w:lang w:eastAsia="de-DE"/>
    </w:rPr>
  </w:style>
  <w:style w:type="paragraph" w:customStyle="1" w:styleId="Standardeingerckt">
    <w:name w:val="Standard eingerückt"/>
    <w:basedOn w:val="Standard"/>
    <w:qFormat/>
    <w:rsid w:val="0013318E"/>
    <w:pPr>
      <w:spacing w:before="240"/>
      <w:ind w:left="709"/>
    </w:pPr>
    <w:rPr>
      <w:noProof/>
    </w:rPr>
  </w:style>
  <w:style w:type="paragraph" w:customStyle="1" w:styleId="hervorhebunggrau">
    <w:name w:val="hervorhebunggrau"/>
    <w:basedOn w:val="Standard"/>
    <w:qFormat/>
    <w:rsid w:val="0034516A"/>
    <w:rPr>
      <w:b/>
      <w:color w:val="808080" w:themeColor="background1" w:themeShade="80"/>
    </w:rPr>
  </w:style>
  <w:style w:type="character" w:styleId="IntensiverVerweis">
    <w:name w:val="Intense Reference"/>
    <w:basedOn w:val="Absatz-Standardschriftart"/>
    <w:uiPriority w:val="32"/>
    <w:semiHidden/>
    <w:qFormat/>
    <w:rsid w:val="003119C2"/>
    <w:rPr>
      <w:b/>
      <w:bCs/>
      <w:smallCaps/>
      <w:color w:val="C0504D" w:themeColor="accent2"/>
      <w:spacing w:val="5"/>
      <w:u w:val="single"/>
    </w:rPr>
  </w:style>
  <w:style w:type="paragraph" w:customStyle="1" w:styleId="Thema">
    <w:name w:val="Thema"/>
    <w:basedOn w:val="Titel"/>
    <w:link w:val="ThemaZchn"/>
    <w:qFormat/>
    <w:rsid w:val="00D47C7B"/>
  </w:style>
  <w:style w:type="character" w:customStyle="1" w:styleId="ThemaZchn">
    <w:name w:val="Thema Zchn"/>
    <w:basedOn w:val="TitelZchn"/>
    <w:link w:val="Thema"/>
    <w:rsid w:val="00D47C7B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paragraph" w:styleId="berarbeitung">
    <w:name w:val="Revision"/>
    <w:hidden/>
    <w:uiPriority w:val="99"/>
    <w:semiHidden/>
    <w:rsid w:val="00D441D0"/>
    <w:pPr>
      <w:spacing w:after="0" w:line="240" w:lineRule="auto"/>
    </w:pPr>
    <w:rPr>
      <w:rFonts w:ascii="Arial" w:hAnsi="Arial"/>
      <w:sz w:val="20"/>
    </w:rPr>
  </w:style>
  <w:style w:type="paragraph" w:customStyle="1" w:styleId="auflistung">
    <w:name w:val="auflistung"/>
    <w:basedOn w:val="Standard"/>
    <w:rsid w:val="00F22144"/>
    <w:pPr>
      <w:numPr>
        <w:numId w:val="6"/>
      </w:numPr>
      <w:ind w:left="284" w:hanging="284"/>
    </w:pPr>
    <w:rPr>
      <w:rFonts w:eastAsia="Times New Roman" w:cs="Times New Roman"/>
      <w:color w:val="000000"/>
      <w:szCs w:val="20"/>
      <w:lang w:eastAsia="de-DE"/>
    </w:rPr>
  </w:style>
  <w:style w:type="paragraph" w:customStyle="1" w:styleId="normalfett">
    <w:name w:val="normal+fett"/>
    <w:basedOn w:val="Standard"/>
    <w:rsid w:val="00000D21"/>
    <w:pPr>
      <w:ind w:left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tabelle">
    <w:name w:val="auflistung_tabelle"/>
    <w:basedOn w:val="Standard"/>
    <w:rsid w:val="00000D21"/>
    <w:pPr>
      <w:spacing w:before="0"/>
      <w:ind w:left="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zhlung">
    <w:name w:val="aufzählung"/>
    <w:basedOn w:val="Standard"/>
    <w:rsid w:val="00D8004D"/>
    <w:pPr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eingerckt">
    <w:name w:val="normaleingerückt"/>
    <w:basedOn w:val="Standard"/>
    <w:rsid w:val="00562016"/>
    <w:pPr>
      <w:ind w:left="5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0">
    <w:name w:val="Auflistung"/>
    <w:basedOn w:val="Listenabsatz"/>
    <w:link w:val="AuflistungZchn"/>
    <w:semiHidden/>
    <w:qFormat/>
    <w:rsid w:val="002B0C26"/>
    <w:pPr>
      <w:numPr>
        <w:numId w:val="7"/>
      </w:numPr>
      <w:autoSpaceDE w:val="0"/>
      <w:autoSpaceDN w:val="0"/>
      <w:adjustRightInd w:val="0"/>
      <w:spacing w:before="120"/>
      <w:ind w:left="1004" w:hanging="284"/>
    </w:pPr>
    <w:rPr>
      <w:rFonts w:eastAsia="Times New Roman" w:cs="Times New Roman"/>
      <w:szCs w:val="20"/>
      <w:lang w:eastAsia="de-DE"/>
    </w:rPr>
  </w:style>
  <w:style w:type="character" w:customStyle="1" w:styleId="AuflistungZchn">
    <w:name w:val="Auflistung Zchn"/>
    <w:basedOn w:val="Absatz-Standardschriftart"/>
    <w:link w:val="Auflistung0"/>
    <w:semiHidden/>
    <w:rsid w:val="00BD58E8"/>
    <w:rPr>
      <w:rFonts w:ascii="Arial" w:eastAsia="Times New Roman" w:hAnsi="Arial" w:cs="Times New Roman"/>
      <w:sz w:val="20"/>
      <w:szCs w:val="20"/>
      <w:lang w:eastAsia="de-D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B0C26"/>
    <w:pPr>
      <w:tabs>
        <w:tab w:val="right" w:leader="dot" w:pos="4333"/>
      </w:tabs>
      <w:autoSpaceDE w:val="0"/>
      <w:autoSpaceDN w:val="0"/>
      <w:adjustRightInd w:val="0"/>
      <w:spacing w:after="0"/>
      <w:ind w:left="220" w:hanging="220"/>
    </w:pPr>
    <w:rPr>
      <w:rFonts w:eastAsia="Times New Roman" w:cs="Times New Roman"/>
      <w:b/>
      <w:noProof/>
      <w:sz w:val="28"/>
      <w:szCs w:val="28"/>
      <w:lang w:eastAsia="de-DE"/>
    </w:rPr>
  </w:style>
  <w:style w:type="paragraph" w:customStyle="1" w:styleId="IndexGross">
    <w:name w:val="IndexGross"/>
    <w:basedOn w:val="Index1"/>
    <w:semiHidden/>
    <w:rsid w:val="002B0C26"/>
    <w:rPr>
      <w:b w:val="0"/>
      <w:sz w:val="20"/>
    </w:rPr>
  </w:style>
  <w:style w:type="character" w:customStyle="1" w:styleId="FormatvorlageGrobuchstaben">
    <w:name w:val="Formatvorlage Großbuchstaben"/>
    <w:rsid w:val="002B0C26"/>
    <w:rPr>
      <w:b/>
      <w:bCs w:val="0"/>
      <w:caps/>
      <w:color w:val="000080"/>
    </w:rPr>
  </w:style>
  <w:style w:type="paragraph" w:customStyle="1" w:styleId="LDTextinhalt">
    <w:name w:val="LD_Textinhalt"/>
    <w:basedOn w:val="Standard"/>
    <w:link w:val="LDTextinhaltZchn"/>
    <w:autoRedefine/>
    <w:qFormat/>
    <w:rsid w:val="00261E0D"/>
    <w:rPr>
      <w:szCs w:val="24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261E0D"/>
    <w:pPr>
      <w:numPr>
        <w:numId w:val="1"/>
      </w:num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261E0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261E0D"/>
    <w:pPr>
      <w:ind w:left="709"/>
    </w:pPr>
    <w:rPr>
      <w:szCs w:val="24"/>
    </w:rPr>
  </w:style>
  <w:style w:type="paragraph" w:customStyle="1" w:styleId="LDFuzeile">
    <w:name w:val="LD_Fußzeile"/>
    <w:basedOn w:val="Standard"/>
    <w:autoRedefine/>
    <w:uiPriority w:val="1"/>
    <w:qFormat/>
    <w:rsid w:val="00261E0D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4"/>
    <w:qFormat/>
    <w:rsid w:val="00261E0D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uiPriority w:val="2"/>
    <w:qFormat/>
    <w:rsid w:val="00261E0D"/>
    <w:pPr>
      <w:numPr>
        <w:numId w:val="14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261E0D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1"/>
    <w:qFormat/>
    <w:rsid w:val="00261E0D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1"/>
    <w:qFormat/>
    <w:rsid w:val="00261E0D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261E0D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261E0D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261E0D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261E0D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261E0D"/>
    <w:pPr>
      <w:numPr>
        <w:numId w:val="8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  <w:rPr>
      <w:rFonts w:eastAsia="Times New Roman" w:cs="Arial"/>
      <w:lang w:eastAsia="de-DE"/>
    </w:rPr>
  </w:style>
  <w:style w:type="character" w:customStyle="1" w:styleId="LDHinweisZchn">
    <w:name w:val="LD_Hinweis Zchn"/>
    <w:basedOn w:val="LDAuflistungHandlungenZchn"/>
    <w:link w:val="LDHinweis"/>
    <w:uiPriority w:val="7"/>
    <w:rsid w:val="00261E0D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261E0D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lang w:eastAsia="de-DE"/>
    </w:rPr>
  </w:style>
  <w:style w:type="character" w:customStyle="1" w:styleId="LDAchtungZchn">
    <w:name w:val="LD_Achtung Zchn"/>
    <w:basedOn w:val="LDHinweisZchn"/>
    <w:link w:val="LDAchtung"/>
    <w:uiPriority w:val="7"/>
    <w:rsid w:val="00261E0D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261E0D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rsid w:val="00261E0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261E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261E0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3"/>
    <w:qFormat/>
    <w:rsid w:val="00261E0D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C54D0D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C54D0D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C54D0D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261E0D"/>
    <w:pPr>
      <w:numPr>
        <w:numId w:val="10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261E0D"/>
    <w:rPr>
      <w:rFonts w:ascii="Arial" w:hAnsi="Arial" w:cs="Arial"/>
      <w:sz w:val="20"/>
      <w:szCs w:val="24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61E0D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character" w:customStyle="1" w:styleId="LDLink">
    <w:name w:val="LD_Link"/>
    <w:basedOn w:val="Absatz-Standardschriftart"/>
    <w:uiPriority w:val="1"/>
    <w:rsid w:val="00261E0D"/>
    <w:rPr>
      <w:color w:val="1E3E95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261E0D"/>
    <w:pPr>
      <w:spacing w:before="0" w:after="0"/>
    </w:pPr>
    <w:rPr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uiPriority w:val="2"/>
    <w:qFormat/>
    <w:rsid w:val="00261E0D"/>
    <w:pPr>
      <w:numPr>
        <w:numId w:val="11"/>
      </w:numPr>
      <w:ind w:left="1276" w:hanging="283"/>
    </w:pPr>
  </w:style>
  <w:style w:type="character" w:customStyle="1" w:styleId="LDTextinhaltZchn">
    <w:name w:val="LD_Textinhalt Zchn"/>
    <w:basedOn w:val="Absatz-Standardschriftart"/>
    <w:link w:val="LDTextinhalt"/>
    <w:rsid w:val="00261E0D"/>
    <w:rPr>
      <w:rFonts w:ascii="Arial" w:hAnsi="Arial"/>
      <w:sz w:val="20"/>
      <w:szCs w:val="24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261E0D"/>
    <w:rPr>
      <w:rFonts w:ascii="Arial" w:hAnsi="Arial"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uiPriority w:val="2"/>
    <w:rsid w:val="00261E0D"/>
    <w:rPr>
      <w:rFonts w:ascii="Arial" w:hAnsi="Arial"/>
      <w:sz w:val="20"/>
      <w:szCs w:val="24"/>
    </w:r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261E0D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261E0D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261E0D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261E0D"/>
    <w:pPr>
      <w:numPr>
        <w:numId w:val="12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61E0D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261E0D"/>
    <w:pPr>
      <w:ind w:left="992"/>
    </w:pPr>
  </w:style>
  <w:style w:type="paragraph" w:customStyle="1" w:styleId="LDTextinhaltTabelleklein">
    <w:name w:val="LD_Textinhalt_Tabelle_klein"/>
    <w:basedOn w:val="LDTextinhalt"/>
    <w:rsid w:val="00C54D0D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261E0D"/>
    <w:rPr>
      <w:rFonts w:ascii="Arial" w:hAnsi="Arial"/>
      <w:b/>
      <w:sz w:val="16"/>
    </w:rPr>
  </w:style>
  <w:style w:type="character" w:customStyle="1" w:styleId="hervorhebunggrn">
    <w:name w:val="hervorhebunggrün"/>
    <w:basedOn w:val="hervorhebungrot"/>
    <w:uiPriority w:val="1"/>
    <w:rsid w:val="00014DDE"/>
    <w:rPr>
      <w:b/>
      <w:bCs/>
      <w:color w:val="00823B"/>
      <w:sz w:val="20"/>
      <w:szCs w:val="20"/>
    </w:rPr>
  </w:style>
  <w:style w:type="paragraph" w:customStyle="1" w:styleId="normalauflistungeingerckt">
    <w:name w:val="normal_auflistung_eingerückt"/>
    <w:basedOn w:val="Standard"/>
    <w:rsid w:val="008D207A"/>
    <w:pPr>
      <w:spacing w:before="0"/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">
    <w:name w:val="normal_auflistung"/>
    <w:basedOn w:val="Standard"/>
    <w:rsid w:val="009C6A5C"/>
    <w:pPr>
      <w:spacing w:before="0"/>
      <w:ind w:left="8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1AuflistungHandlungen">
    <w:name w:val="1 Auflistung Handlungen"/>
    <w:basedOn w:val="Standard"/>
    <w:link w:val="1AuflistungHandlungenZchn"/>
    <w:qFormat/>
    <w:rsid w:val="00DA6035"/>
    <w:pPr>
      <w:spacing w:before="0" w:after="0" w:line="276" w:lineRule="auto"/>
      <w:ind w:left="284" w:hanging="284"/>
    </w:pPr>
    <w:rPr>
      <w:rFonts w:ascii="Times New Roman" w:eastAsia="Times New Roman" w:hAnsi="Times New Roman" w:cs="Arial"/>
      <w:szCs w:val="20"/>
      <w:lang w:eastAsia="de-DE"/>
    </w:rPr>
  </w:style>
  <w:style w:type="character" w:customStyle="1" w:styleId="1AuflistungHandlungenZchn">
    <w:name w:val="1 Auflistung Handlungen Zchn"/>
    <w:basedOn w:val="StandardWebZchn"/>
    <w:link w:val="1AuflistungHandlungen"/>
    <w:rsid w:val="00DA6035"/>
    <w:rPr>
      <w:rFonts w:ascii="Times New Roman" w:eastAsia="Times New Roman" w:hAnsi="Times New Roman" w:cs="Arial"/>
      <w:sz w:val="20"/>
      <w:szCs w:val="20"/>
      <w:lang w:eastAsia="de-DE"/>
    </w:rPr>
  </w:style>
  <w:style w:type="character" w:customStyle="1" w:styleId="newterm">
    <w:name w:val="newterm"/>
    <w:basedOn w:val="Absatz-Standardschriftart"/>
    <w:rsid w:val="0089053F"/>
    <w:rPr>
      <w:rFonts w:ascii="WOL_SB" w:hAnsi="WOL_SB" w:hint="default"/>
      <w:b/>
      <w:bCs/>
      <w:sz w:val="20"/>
      <w:szCs w:val="20"/>
    </w:rPr>
  </w:style>
  <w:style w:type="paragraph" w:customStyle="1" w:styleId="auflistungtabellenavigation">
    <w:name w:val="auflistung_tabelle_navigation"/>
    <w:basedOn w:val="Standard"/>
    <w:rsid w:val="00721933"/>
    <w:pPr>
      <w:spacing w:before="240"/>
      <w:ind w:left="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styleId="Funotentext">
    <w:name w:val="footnote text"/>
    <w:basedOn w:val="Standard"/>
    <w:link w:val="FunotentextZchn"/>
    <w:uiPriority w:val="99"/>
    <w:rsid w:val="00261E0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261E0D"/>
    <w:rPr>
      <w:rFonts w:ascii="Arial" w:hAnsi="Arial"/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61E0D"/>
    <w:rPr>
      <w:vertAlign w:val="superscript"/>
    </w:rPr>
  </w:style>
  <w:style w:type="paragraph" w:customStyle="1" w:styleId="Default">
    <w:name w:val="Default"/>
    <w:rsid w:val="00665D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LDTextinhaltTabellemittel">
    <w:name w:val="LD_Textinhalt_Tabelle_mittel"/>
    <w:basedOn w:val="LDTextinhaltTabelleklein"/>
    <w:rsid w:val="00F16F0A"/>
    <w:rPr>
      <w:sz w:val="18"/>
    </w:rPr>
  </w:style>
  <w:style w:type="paragraph" w:customStyle="1" w:styleId="LDAuflistunginTabellemittel">
    <w:name w:val="LD_Auflistung in Tabelle mittel"/>
    <w:basedOn w:val="LDAuflistunginTabelle"/>
    <w:rsid w:val="00CA351C"/>
    <w:rPr>
      <w:sz w:val="18"/>
    </w:rPr>
  </w:style>
  <w:style w:type="character" w:customStyle="1" w:styleId="hervorhebungblaumittel">
    <w:name w:val="hervorhebungblau_mittel"/>
    <w:basedOn w:val="Absatz-Standardschriftart"/>
    <w:uiPriority w:val="1"/>
    <w:rsid w:val="00CA351C"/>
    <w:rPr>
      <w:rFonts w:ascii="Arial" w:hAnsi="Arial"/>
      <w:b/>
      <w:color w:val="1E3E95"/>
      <w:sz w:val="18"/>
      <w:szCs w:val="20"/>
      <w:lang w:eastAsia="de-DE"/>
    </w:rPr>
  </w:style>
  <w:style w:type="table" w:customStyle="1" w:styleId="Tabellenraster1">
    <w:name w:val="Tabellenraster1"/>
    <w:basedOn w:val="NormaleTabelle"/>
    <w:next w:val="Tabellenraster"/>
    <w:uiPriority w:val="59"/>
    <w:rsid w:val="00277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Tabelle8pt">
    <w:name w:val="LD_Textinhalt_Tabelle_8pt"/>
    <w:basedOn w:val="LDTextinhalt"/>
    <w:rsid w:val="00261E0D"/>
    <w:pPr>
      <w:spacing w:before="0" w:after="0"/>
    </w:pPr>
    <w:rPr>
      <w:sz w:val="16"/>
    </w:rPr>
  </w:style>
  <w:style w:type="paragraph" w:customStyle="1" w:styleId="LDTextinhaltTabelle6pt">
    <w:name w:val="LD_Textinhalt_Tabelle_6pt"/>
    <w:basedOn w:val="LDTextinhaltTabelle8pt"/>
    <w:rsid w:val="00261E0D"/>
    <w:pPr>
      <w:spacing w:before="120"/>
    </w:pPr>
    <w:rPr>
      <w:sz w:val="1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address" w:unhideWhenUsed="0"/>
    <w:lsdException w:name="envelope return" w:unhideWhenUsed="0"/>
    <w:lsdException w:name="line number" w:unhideWhenUsed="0"/>
    <w:lsdException w:name="page number" w:uiPriority="0"/>
    <w:lsdException w:name="Title" w:semiHidden="0" w:uiPriority="10" w:unhideWhenUsed="0" w:qFormat="1"/>
    <w:lsdException w:name="Signature" w:unhideWhenUsed="0"/>
    <w:lsdException w:name="Default Paragraph Font" w:uiPriority="1"/>
    <w:lsdException w:name="Body Text" w:unhideWhenUsed="0"/>
    <w:lsdException w:name="Body Text Indent" w:unhideWhenUsed="0"/>
    <w:lsdException w:name="Subtitle" w:uiPriority="11" w:unhideWhenUsed="0" w:qFormat="1"/>
    <w:lsdException w:name="Body Text First Indent" w:unhideWhenUsed="0"/>
    <w:lsdException w:name="Body Text First Indent 2" w:unhideWhenUsed="0"/>
    <w:lsdException w:name="Body Text 2" w:unhideWhenUsed="0"/>
    <w:lsdException w:name="Body Text 3" w:unhideWhenUsed="0"/>
    <w:lsdException w:name="Body Text Indent 2" w:unhideWhenUsed="0"/>
    <w:lsdException w:name="Body Text Indent 3" w:unhideWhenUsed="0"/>
    <w:lsdException w:name="Strong" w:semiHidden="0" w:uiPriority="22" w:unhideWhenUsed="0" w:qFormat="1"/>
    <w:lsdException w:name="Emphasis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semiHidden="0" w:unhideWhenUsed="0" w:qFormat="1"/>
    <w:lsdException w:name="Subtle Reference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rsid w:val="00261E0D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aliases w:val="HR Überschrift 1"/>
    <w:basedOn w:val="LDTextinhalt"/>
    <w:next w:val="LDTextinhalt"/>
    <w:link w:val="berschrift1Zchn"/>
    <w:uiPriority w:val="3"/>
    <w:rsid w:val="00261E0D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aliases w:val="HR Überschrift 1.1.1"/>
    <w:basedOn w:val="LDTextinhalt"/>
    <w:next w:val="LDTextinhalt"/>
    <w:link w:val="berschrift2Zchn"/>
    <w:autoRedefine/>
    <w:uiPriority w:val="3"/>
    <w:rsid w:val="00261E0D"/>
    <w:pPr>
      <w:numPr>
        <w:numId w:val="5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3"/>
    <w:unhideWhenUsed/>
    <w:rsid w:val="00261E0D"/>
    <w:pPr>
      <w:keepNext/>
      <w:keepLines/>
      <w:numPr>
        <w:ilvl w:val="1"/>
        <w:numId w:val="5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3"/>
    <w:unhideWhenUsed/>
    <w:rsid w:val="00261E0D"/>
    <w:pPr>
      <w:keepNext/>
      <w:keepLines/>
      <w:numPr>
        <w:ilvl w:val="2"/>
        <w:numId w:val="5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3"/>
    <w:unhideWhenUsed/>
    <w:qFormat/>
    <w:rsid w:val="00261E0D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3"/>
    <w:semiHidden/>
    <w:unhideWhenUsed/>
    <w:qFormat/>
    <w:rsid w:val="00261E0D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1E0D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1E0D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1E0D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261E0D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261E0D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1E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1E0D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aliases w:val="HR Überschrift 1 Zchn"/>
    <w:basedOn w:val="Absatz-Standardschriftart"/>
    <w:link w:val="berschrift1"/>
    <w:uiPriority w:val="3"/>
    <w:rsid w:val="00261E0D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aliases w:val="HR Überschrift 1.1.1 Zchn"/>
    <w:basedOn w:val="Absatz-Standardschriftart"/>
    <w:link w:val="berschrift2"/>
    <w:uiPriority w:val="3"/>
    <w:rsid w:val="00261E0D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paragraph" w:styleId="StandardWeb">
    <w:name w:val="Normal (Web)"/>
    <w:basedOn w:val="Standard"/>
    <w:link w:val="StandardWebZchn"/>
    <w:uiPriority w:val="99"/>
    <w:rsid w:val="00261E0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rsid w:val="00261E0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61E0D"/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rsid w:val="00261E0D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261E0D"/>
    <w:rPr>
      <w:rFonts w:ascii="Arial" w:hAnsi="Arial"/>
      <w:sz w:val="20"/>
    </w:rPr>
  </w:style>
  <w:style w:type="paragraph" w:customStyle="1" w:styleId="AuflistungHandlungen">
    <w:name w:val="Auflistung Handlungen"/>
    <w:basedOn w:val="Standard"/>
    <w:link w:val="AuflistungHandlungenZchn"/>
    <w:qFormat/>
    <w:rsid w:val="00CD1E2D"/>
    <w:pPr>
      <w:spacing w:after="0"/>
      <w:ind w:left="993" w:hanging="284"/>
    </w:pPr>
    <w:rPr>
      <w:rFonts w:cs="Arial"/>
    </w:rPr>
  </w:style>
  <w:style w:type="paragraph" w:customStyle="1" w:styleId="wasmchtenSietun">
    <w:name w:val="was möchten Sie tun"/>
    <w:basedOn w:val="Standard"/>
    <w:link w:val="wasmchtenSietunZchn"/>
    <w:semiHidden/>
    <w:qFormat/>
    <w:rsid w:val="006676EC"/>
    <w:rPr>
      <w:rFonts w:ascii="Verdana" w:hAnsi="Verdana"/>
      <w:b/>
      <w:sz w:val="22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261E0D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AuflistungHandlungenZchn">
    <w:name w:val="Auflistung Handlungen Zchn"/>
    <w:basedOn w:val="StandardWebZchn"/>
    <w:link w:val="AuflistungHandlungen"/>
    <w:rsid w:val="00CD1E2D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rsid w:val="0026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smchtenSietunZchn">
    <w:name w:val="was möchten Sie tun Zchn"/>
    <w:basedOn w:val="Absatz-Standardschriftart"/>
    <w:link w:val="wasmchtenSietun"/>
    <w:semiHidden/>
    <w:rsid w:val="00BD58E8"/>
    <w:rPr>
      <w:rFonts w:ascii="Verdana" w:hAnsi="Verdana"/>
      <w:b/>
    </w:rPr>
  </w:style>
  <w:style w:type="paragraph" w:customStyle="1" w:styleId="Aufzhlungnummerisch">
    <w:name w:val="Aufzählung nummerisch"/>
    <w:basedOn w:val="Listenabsatz"/>
    <w:link w:val="AufzhlungnummerischZchn"/>
    <w:qFormat/>
    <w:rsid w:val="00300F03"/>
    <w:pPr>
      <w:numPr>
        <w:numId w:val="4"/>
      </w:numPr>
      <w:spacing w:before="120" w:after="0"/>
      <w:ind w:left="709" w:hanging="709"/>
    </w:pPr>
  </w:style>
  <w:style w:type="character" w:customStyle="1" w:styleId="AufzhlungnummerischZchn">
    <w:name w:val="Aufzählung nummerisch Zchn"/>
    <w:basedOn w:val="StandardWebZchn"/>
    <w:link w:val="Aufzhlungnummerisch"/>
    <w:rsid w:val="00300F03"/>
    <w:rPr>
      <w:rFonts w:ascii="Arial" w:eastAsia="Times New Roman" w:hAnsi="Arial" w:cs="Times New Roman"/>
      <w:sz w:val="20"/>
      <w:szCs w:val="20"/>
      <w:lang w:eastAsia="de-DE"/>
    </w:rPr>
  </w:style>
  <w:style w:type="character" w:styleId="Fett">
    <w:name w:val="Strong"/>
    <w:aliases w:val="standard Fett,Standard fett"/>
    <w:basedOn w:val="Absatz-Standardschriftart"/>
    <w:uiPriority w:val="22"/>
    <w:qFormat/>
    <w:rsid w:val="00915734"/>
    <w:rPr>
      <w:b/>
      <w:b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61E0D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61E0D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261E0D"/>
    <w:rPr>
      <w:vertAlign w:val="superscript"/>
    </w:rPr>
  </w:style>
  <w:style w:type="character" w:styleId="Hyperlink">
    <w:name w:val="Hyperlink"/>
    <w:basedOn w:val="Absatz-Standardschriftart"/>
    <w:uiPriority w:val="99"/>
    <w:rsid w:val="00261E0D"/>
    <w:rPr>
      <w:color w:val="0000FF" w:themeColor="hyperlink"/>
      <w:u w:val="single"/>
    </w:rPr>
  </w:style>
  <w:style w:type="character" w:styleId="BesuchterHyperlink">
    <w:name w:val="FollowedHyperlink"/>
    <w:basedOn w:val="Absatz-Standardschriftart"/>
    <w:uiPriority w:val="99"/>
    <w:semiHidden/>
    <w:unhideWhenUsed/>
    <w:rsid w:val="00261E0D"/>
    <w:rPr>
      <w:color w:val="800080" w:themeColor="followed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3"/>
    <w:rsid w:val="00261E0D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paragraph" w:customStyle="1" w:styleId="notizen">
    <w:name w:val="notizen"/>
    <w:basedOn w:val="Standard"/>
    <w:uiPriority w:val="99"/>
    <w:semiHidden/>
    <w:rsid w:val="00261E0D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ipp">
    <w:name w:val="tipp"/>
    <w:basedOn w:val="Standard"/>
    <w:uiPriority w:val="99"/>
    <w:semiHidden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warnung">
    <w:name w:val="warnung"/>
    <w:basedOn w:val="Standard"/>
    <w:uiPriority w:val="99"/>
    <w:semiHidden/>
    <w:rsid w:val="00760BC0"/>
    <w:pPr>
      <w:spacing w:before="90" w:after="90"/>
      <w:ind w:firstLine="288"/>
    </w:pPr>
    <w:rPr>
      <w:rFonts w:ascii="Times New Roman" w:eastAsia="Times New Roman" w:hAnsi="Times New Roman" w:cs="Times New Roman"/>
      <w:color w:val="D62020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rsid w:val="00261E0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91302C"/>
    <w:pPr>
      <w:spacing w:before="240"/>
      <w:ind w:left="709"/>
    </w:pPr>
  </w:style>
  <w:style w:type="paragraph" w:styleId="KeinLeerraum">
    <w:name w:val="No Spacing"/>
    <w:uiPriority w:val="99"/>
    <w:semiHidden/>
    <w:qFormat/>
    <w:rsid w:val="00261E0D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semiHidden/>
    <w:qFormat/>
    <w:rsid w:val="00261E0D"/>
    <w:rPr>
      <w:rFonts w:ascii="Arial" w:hAnsi="Arial"/>
      <w:b/>
      <w:bCs/>
      <w:i w:val="0"/>
      <w:iCs/>
      <w:color w:val="4F81BD"/>
      <w:sz w:val="24"/>
    </w:rPr>
  </w:style>
  <w:style w:type="paragraph" w:customStyle="1" w:styleId="Aufzhlung1">
    <w:name w:val="Aufzählung1"/>
    <w:basedOn w:val="Standard"/>
    <w:link w:val="Aufzhlung1Zchn"/>
    <w:semiHidden/>
    <w:qFormat/>
    <w:rsid w:val="006927D5"/>
    <w:pPr>
      <w:numPr>
        <w:numId w:val="2"/>
      </w:numPr>
      <w:tabs>
        <w:tab w:val="num" w:pos="360"/>
      </w:tabs>
      <w:spacing w:before="240" w:after="240"/>
      <w:ind w:left="357" w:hanging="357"/>
    </w:pPr>
    <w:rPr>
      <w:rFonts w:eastAsia="Times New Roman" w:cs="Arial"/>
      <w:b/>
      <w:i/>
      <w:color w:val="1E2A95"/>
      <w:szCs w:val="20"/>
      <w:lang w:eastAsia="de-DE"/>
    </w:rPr>
  </w:style>
  <w:style w:type="character" w:customStyle="1" w:styleId="Aufzhlung1Zchn">
    <w:name w:val="Aufzählung1 Zchn"/>
    <w:link w:val="Aufzhlung1"/>
    <w:semiHidden/>
    <w:rsid w:val="00BD58E8"/>
    <w:rPr>
      <w:rFonts w:ascii="Arial" w:eastAsia="Times New Roman" w:hAnsi="Arial" w:cs="Arial"/>
      <w:b/>
      <w:i/>
      <w:color w:val="1E2A95"/>
      <w:sz w:val="20"/>
      <w:szCs w:val="20"/>
      <w:lang w:eastAsia="de-DE"/>
    </w:rPr>
  </w:style>
  <w:style w:type="character" w:styleId="Seitenzahl">
    <w:name w:val="page number"/>
    <w:basedOn w:val="Absatz-Standardschriftart"/>
    <w:rsid w:val="00261E0D"/>
  </w:style>
  <w:style w:type="character" w:customStyle="1" w:styleId="berschrift3Zchn">
    <w:name w:val="Überschrift 3 Zchn"/>
    <w:basedOn w:val="Absatz-Standardschriftart"/>
    <w:link w:val="berschrift3"/>
    <w:uiPriority w:val="3"/>
    <w:rsid w:val="00261E0D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paragraph" w:customStyle="1" w:styleId="1Unterpunktmit">
    <w:name w:val="1. Unterpunkt mit"/>
    <w:basedOn w:val="Standard"/>
    <w:semiHidden/>
    <w:rsid w:val="00AF199C"/>
    <w:pPr>
      <w:numPr>
        <w:numId w:val="3"/>
      </w:numPr>
      <w:autoSpaceDE w:val="0"/>
      <w:autoSpaceDN w:val="0"/>
      <w:adjustRightInd w:val="0"/>
    </w:pPr>
    <w:rPr>
      <w:rFonts w:eastAsia="Times New Roman" w:cs="Arial"/>
      <w:szCs w:val="20"/>
      <w:lang w:eastAsia="de-DE"/>
    </w:rPr>
  </w:style>
  <w:style w:type="character" w:customStyle="1" w:styleId="pagebreadcrumb1">
    <w:name w:val="pagebreadcrumb1"/>
    <w:uiPriority w:val="99"/>
    <w:semiHidden/>
    <w:rsid w:val="00261E0D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rsid w:val="00261E0D"/>
    <w:rPr>
      <w:rFonts w:ascii="Arial" w:hAnsi="Arial" w:cs="Arial"/>
      <w:b/>
      <w:bCs/>
      <w:color w:val="auto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3A7C4B"/>
    <w:pPr>
      <w:tabs>
        <w:tab w:val="left" w:pos="1418"/>
      </w:tabs>
      <w:spacing w:after="360"/>
      <w:ind w:left="708"/>
    </w:pPr>
    <w:rPr>
      <w:bCs/>
      <w:color w:val="1E3E95"/>
      <w:sz w:val="18"/>
      <w:szCs w:val="18"/>
    </w:rPr>
  </w:style>
  <w:style w:type="paragraph" w:styleId="Verzeichnis3">
    <w:name w:val="toc 3"/>
    <w:basedOn w:val="Standard"/>
    <w:next w:val="Standard"/>
    <w:autoRedefine/>
    <w:uiPriority w:val="39"/>
    <w:unhideWhenUsed/>
    <w:rsid w:val="00261E0D"/>
    <w:pPr>
      <w:keepNext/>
      <w:keepLines/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styleId="Verzeichnis1">
    <w:name w:val="toc 1"/>
    <w:basedOn w:val="Standard"/>
    <w:next w:val="LDTextinhalt"/>
    <w:autoRedefine/>
    <w:uiPriority w:val="39"/>
    <w:unhideWhenUsed/>
    <w:rsid w:val="00261E0D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261E0D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paragraph" w:styleId="Abbildungsverzeichnis">
    <w:name w:val="table of figures"/>
    <w:basedOn w:val="Standard"/>
    <w:next w:val="Standard"/>
    <w:uiPriority w:val="99"/>
    <w:rsid w:val="00261E0D"/>
    <w:pPr>
      <w:tabs>
        <w:tab w:val="right" w:pos="9571"/>
      </w:tabs>
      <w:spacing w:after="0"/>
      <w:ind w:left="851" w:hanging="851"/>
    </w:pPr>
  </w:style>
  <w:style w:type="paragraph" w:styleId="Titel">
    <w:name w:val="Title"/>
    <w:basedOn w:val="Standard"/>
    <w:next w:val="Standard"/>
    <w:link w:val="TitelZchn"/>
    <w:uiPriority w:val="10"/>
    <w:qFormat/>
    <w:rsid w:val="00F12299"/>
    <w:pPr>
      <w:pBdr>
        <w:bottom w:val="single" w:sz="8" w:space="4" w:color="1E3E95"/>
      </w:pBdr>
      <w:shd w:val="clear" w:color="auto" w:fill="D9D9D9" w:themeFill="background1" w:themeFillShade="D9"/>
      <w:tabs>
        <w:tab w:val="left" w:pos="142"/>
      </w:tabs>
      <w:spacing w:before="0" w:after="0"/>
      <w:contextualSpacing/>
    </w:pPr>
    <w:rPr>
      <w:rFonts w:eastAsiaTheme="majorEastAsia" w:cstheme="majorBidi"/>
      <w:color w:val="1E3E95"/>
      <w:spacing w:val="5"/>
      <w:kern w:val="28"/>
      <w:sz w:val="36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299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character" w:customStyle="1" w:styleId="berschrift4Zchn">
    <w:name w:val="Überschrift 4 Zchn"/>
    <w:basedOn w:val="Absatz-Standardschriftart"/>
    <w:link w:val="berschrift4"/>
    <w:uiPriority w:val="3"/>
    <w:rsid w:val="00261E0D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3"/>
    <w:semiHidden/>
    <w:rsid w:val="00261E0D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1E0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1E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1E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Verzeichnis4">
    <w:name w:val="toc 4"/>
    <w:basedOn w:val="Standard"/>
    <w:next w:val="Standard"/>
    <w:autoRedefine/>
    <w:uiPriority w:val="39"/>
    <w:rsid w:val="00261E0D"/>
    <w:pPr>
      <w:shd w:val="clear" w:color="auto" w:fill="FFFFFF" w:themeFill="background1"/>
      <w:tabs>
        <w:tab w:val="left" w:pos="1134"/>
        <w:tab w:val="right" w:leader="dot" w:pos="9571"/>
      </w:tabs>
      <w:spacing w:before="0"/>
      <w:ind w:left="1701" w:hanging="567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rsid w:val="00261E0D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bedienelement">
    <w:name w:val="bedienelement"/>
    <w:basedOn w:val="Absatz-Standardschriftart"/>
    <w:rsid w:val="00AB0BB1"/>
    <w:rPr>
      <w:b/>
      <w:bCs/>
      <w:sz w:val="20"/>
      <w:szCs w:val="20"/>
    </w:rPr>
  </w:style>
  <w:style w:type="character" w:customStyle="1" w:styleId="lusdmenpunkt">
    <w:name w:val="lusdmenüpunkt"/>
    <w:basedOn w:val="Absatz-Standardschriftart"/>
    <w:rsid w:val="00AB0BB1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AB0BB1"/>
    <w:rPr>
      <w:i/>
      <w:iCs/>
      <w:sz w:val="20"/>
      <w:szCs w:val="20"/>
    </w:rPr>
  </w:style>
  <w:style w:type="character" w:customStyle="1" w:styleId="hervorhebungblau">
    <w:name w:val="hervorhebungblau"/>
    <w:basedOn w:val="Absatz-Standardschriftart"/>
    <w:rsid w:val="00261E0D"/>
    <w:rPr>
      <w:b/>
      <w:bCs/>
      <w:color w:val="1C3D93"/>
      <w:sz w:val="20"/>
      <w:szCs w:val="20"/>
    </w:rPr>
  </w:style>
  <w:style w:type="character" w:customStyle="1" w:styleId="hervorhebungrot">
    <w:name w:val="hervorhebungrot"/>
    <w:basedOn w:val="Absatz-Standardschriftart"/>
    <w:rsid w:val="00AB0BB1"/>
    <w:rPr>
      <w:b/>
      <w:bCs/>
      <w:color w:val="C11423"/>
      <w:sz w:val="20"/>
      <w:szCs w:val="20"/>
    </w:rPr>
  </w:style>
  <w:style w:type="character" w:customStyle="1" w:styleId="hervorhebung">
    <w:name w:val="hervorhebung"/>
    <w:basedOn w:val="Absatz-Standardschriftart"/>
    <w:uiPriority w:val="1"/>
    <w:rsid w:val="00261E0D"/>
    <w:rPr>
      <w:b/>
      <w:bCs/>
      <w:sz w:val="20"/>
      <w:szCs w:val="20"/>
    </w:rPr>
  </w:style>
  <w:style w:type="paragraph" w:customStyle="1" w:styleId="Bildunterschrift">
    <w:name w:val="Bildunterschrift"/>
    <w:basedOn w:val="Standard"/>
    <w:link w:val="BildunterschriftZchnZchn"/>
    <w:autoRedefine/>
    <w:rsid w:val="00014DDE"/>
    <w:pPr>
      <w:tabs>
        <w:tab w:val="left" w:pos="1134"/>
      </w:tabs>
      <w:spacing w:before="240" w:after="0"/>
      <w:ind w:left="7655"/>
      <w:jc w:val="both"/>
    </w:pPr>
    <w:rPr>
      <w:rFonts w:eastAsia="Times New Roman" w:cs="Times New Roman"/>
      <w:caps/>
      <w:color w:val="054295"/>
      <w:sz w:val="22"/>
      <w:szCs w:val="20"/>
      <w:lang w:eastAsia="de-DE"/>
    </w:rPr>
  </w:style>
  <w:style w:type="paragraph" w:customStyle="1" w:styleId="HRberschrift11">
    <w:name w:val="HR Überschrift 1.1."/>
    <w:basedOn w:val="berschrift2"/>
    <w:link w:val="HRberschrift11Zchn"/>
    <w:qFormat/>
    <w:rsid w:val="00575F90"/>
    <w:pPr>
      <w:numPr>
        <w:numId w:val="0"/>
      </w:numPr>
      <w:tabs>
        <w:tab w:val="num" w:pos="900"/>
      </w:tabs>
      <w:spacing w:before="240" w:after="60"/>
      <w:ind w:left="180"/>
    </w:pPr>
    <w:rPr>
      <w:b/>
      <w:bCs/>
      <w:iCs/>
      <w:color w:val="auto"/>
    </w:rPr>
  </w:style>
  <w:style w:type="character" w:customStyle="1" w:styleId="HRberschrift11Zchn">
    <w:name w:val="HR Überschrift 1.1. Zchn"/>
    <w:basedOn w:val="Absatz-Standardschriftart"/>
    <w:link w:val="HRberschrift11"/>
    <w:rsid w:val="00BD58E8"/>
    <w:rPr>
      <w:rFonts w:ascii="Arial" w:eastAsia="Times New Roman" w:hAnsi="Arial" w:cs="Arial"/>
      <w:b/>
      <w:bCs/>
      <w:iCs/>
      <w:sz w:val="24"/>
      <w:szCs w:val="28"/>
      <w:lang w:eastAsia="de-DE"/>
    </w:rPr>
  </w:style>
  <w:style w:type="character" w:customStyle="1" w:styleId="BildunterschriftZchnZchn">
    <w:name w:val="Bildunterschrift Zchn Zchn"/>
    <w:link w:val="Bildunterschrift"/>
    <w:semiHidden/>
    <w:locked/>
    <w:rsid w:val="00014DDE"/>
    <w:rPr>
      <w:rFonts w:ascii="Arial" w:eastAsia="Times New Roman" w:hAnsi="Arial" w:cs="Times New Roman"/>
      <w:caps/>
      <w:color w:val="054295"/>
      <w:szCs w:val="20"/>
      <w:lang w:eastAsia="de-DE"/>
    </w:rPr>
  </w:style>
  <w:style w:type="paragraph" w:customStyle="1" w:styleId="Standardeingerckt">
    <w:name w:val="Standard eingerückt"/>
    <w:basedOn w:val="Standard"/>
    <w:qFormat/>
    <w:rsid w:val="0013318E"/>
    <w:pPr>
      <w:spacing w:before="240"/>
      <w:ind w:left="709"/>
    </w:pPr>
    <w:rPr>
      <w:noProof/>
    </w:rPr>
  </w:style>
  <w:style w:type="paragraph" w:customStyle="1" w:styleId="hervorhebunggrau">
    <w:name w:val="hervorhebunggrau"/>
    <w:basedOn w:val="Standard"/>
    <w:qFormat/>
    <w:rsid w:val="0034516A"/>
    <w:rPr>
      <w:b/>
      <w:color w:val="808080" w:themeColor="background1" w:themeShade="80"/>
    </w:rPr>
  </w:style>
  <w:style w:type="character" w:styleId="IntensiverVerweis">
    <w:name w:val="Intense Reference"/>
    <w:basedOn w:val="Absatz-Standardschriftart"/>
    <w:uiPriority w:val="32"/>
    <w:semiHidden/>
    <w:qFormat/>
    <w:rsid w:val="003119C2"/>
    <w:rPr>
      <w:b/>
      <w:bCs/>
      <w:smallCaps/>
      <w:color w:val="C0504D" w:themeColor="accent2"/>
      <w:spacing w:val="5"/>
      <w:u w:val="single"/>
    </w:rPr>
  </w:style>
  <w:style w:type="paragraph" w:customStyle="1" w:styleId="Thema">
    <w:name w:val="Thema"/>
    <w:basedOn w:val="Titel"/>
    <w:link w:val="ThemaZchn"/>
    <w:qFormat/>
    <w:rsid w:val="00D47C7B"/>
  </w:style>
  <w:style w:type="character" w:customStyle="1" w:styleId="ThemaZchn">
    <w:name w:val="Thema Zchn"/>
    <w:basedOn w:val="TitelZchn"/>
    <w:link w:val="Thema"/>
    <w:rsid w:val="00D47C7B"/>
    <w:rPr>
      <w:rFonts w:ascii="Arial" w:eastAsiaTheme="majorEastAsia" w:hAnsi="Arial" w:cstheme="majorBidi"/>
      <w:color w:val="1E3E95"/>
      <w:spacing w:val="5"/>
      <w:kern w:val="28"/>
      <w:sz w:val="36"/>
      <w:szCs w:val="52"/>
      <w:shd w:val="clear" w:color="auto" w:fill="D9D9D9" w:themeFill="background1" w:themeFillShade="D9"/>
    </w:rPr>
  </w:style>
  <w:style w:type="paragraph" w:styleId="berarbeitung">
    <w:name w:val="Revision"/>
    <w:hidden/>
    <w:uiPriority w:val="99"/>
    <w:semiHidden/>
    <w:rsid w:val="00D441D0"/>
    <w:pPr>
      <w:spacing w:after="0" w:line="240" w:lineRule="auto"/>
    </w:pPr>
    <w:rPr>
      <w:rFonts w:ascii="Arial" w:hAnsi="Arial"/>
      <w:sz w:val="20"/>
    </w:rPr>
  </w:style>
  <w:style w:type="paragraph" w:customStyle="1" w:styleId="auflistung">
    <w:name w:val="auflistung"/>
    <w:basedOn w:val="Standard"/>
    <w:rsid w:val="00F22144"/>
    <w:pPr>
      <w:numPr>
        <w:numId w:val="6"/>
      </w:numPr>
      <w:ind w:left="284" w:hanging="284"/>
    </w:pPr>
    <w:rPr>
      <w:rFonts w:eastAsia="Times New Roman" w:cs="Times New Roman"/>
      <w:color w:val="000000"/>
      <w:szCs w:val="20"/>
      <w:lang w:eastAsia="de-DE"/>
    </w:rPr>
  </w:style>
  <w:style w:type="paragraph" w:customStyle="1" w:styleId="normalfett">
    <w:name w:val="normal+fett"/>
    <w:basedOn w:val="Standard"/>
    <w:rsid w:val="00000D21"/>
    <w:pPr>
      <w:ind w:left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tabelle">
    <w:name w:val="auflistung_tabelle"/>
    <w:basedOn w:val="Standard"/>
    <w:rsid w:val="00000D21"/>
    <w:pPr>
      <w:spacing w:before="0"/>
      <w:ind w:left="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zhlung">
    <w:name w:val="aufzählung"/>
    <w:basedOn w:val="Standard"/>
    <w:rsid w:val="00D8004D"/>
    <w:pPr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eingerckt">
    <w:name w:val="normaleingerückt"/>
    <w:basedOn w:val="Standard"/>
    <w:rsid w:val="00562016"/>
    <w:pPr>
      <w:ind w:left="5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0">
    <w:name w:val="Auflistung"/>
    <w:basedOn w:val="Listenabsatz"/>
    <w:link w:val="AuflistungZchn"/>
    <w:semiHidden/>
    <w:qFormat/>
    <w:rsid w:val="002B0C26"/>
    <w:pPr>
      <w:numPr>
        <w:numId w:val="7"/>
      </w:numPr>
      <w:autoSpaceDE w:val="0"/>
      <w:autoSpaceDN w:val="0"/>
      <w:adjustRightInd w:val="0"/>
      <w:spacing w:before="120"/>
      <w:ind w:left="1004" w:hanging="284"/>
    </w:pPr>
    <w:rPr>
      <w:rFonts w:eastAsia="Times New Roman" w:cs="Times New Roman"/>
      <w:szCs w:val="20"/>
      <w:lang w:eastAsia="de-DE"/>
    </w:rPr>
  </w:style>
  <w:style w:type="character" w:customStyle="1" w:styleId="AuflistungZchn">
    <w:name w:val="Auflistung Zchn"/>
    <w:basedOn w:val="Absatz-Standardschriftart"/>
    <w:link w:val="Auflistung0"/>
    <w:semiHidden/>
    <w:rsid w:val="00BD58E8"/>
    <w:rPr>
      <w:rFonts w:ascii="Arial" w:eastAsia="Times New Roman" w:hAnsi="Arial" w:cs="Times New Roman"/>
      <w:sz w:val="20"/>
      <w:szCs w:val="20"/>
      <w:lang w:eastAsia="de-D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B0C26"/>
    <w:pPr>
      <w:tabs>
        <w:tab w:val="right" w:leader="dot" w:pos="4333"/>
      </w:tabs>
      <w:autoSpaceDE w:val="0"/>
      <w:autoSpaceDN w:val="0"/>
      <w:adjustRightInd w:val="0"/>
      <w:spacing w:after="0"/>
      <w:ind w:left="220" w:hanging="220"/>
    </w:pPr>
    <w:rPr>
      <w:rFonts w:eastAsia="Times New Roman" w:cs="Times New Roman"/>
      <w:b/>
      <w:noProof/>
      <w:sz w:val="28"/>
      <w:szCs w:val="28"/>
      <w:lang w:eastAsia="de-DE"/>
    </w:rPr>
  </w:style>
  <w:style w:type="paragraph" w:customStyle="1" w:styleId="IndexGross">
    <w:name w:val="IndexGross"/>
    <w:basedOn w:val="Index1"/>
    <w:semiHidden/>
    <w:rsid w:val="002B0C26"/>
    <w:rPr>
      <w:b w:val="0"/>
      <w:sz w:val="20"/>
    </w:rPr>
  </w:style>
  <w:style w:type="character" w:customStyle="1" w:styleId="FormatvorlageGrobuchstaben">
    <w:name w:val="Formatvorlage Großbuchstaben"/>
    <w:rsid w:val="002B0C26"/>
    <w:rPr>
      <w:b/>
      <w:bCs w:val="0"/>
      <w:caps/>
      <w:color w:val="000080"/>
    </w:rPr>
  </w:style>
  <w:style w:type="paragraph" w:customStyle="1" w:styleId="LDTextinhalt">
    <w:name w:val="LD_Textinhalt"/>
    <w:basedOn w:val="Standard"/>
    <w:link w:val="LDTextinhaltZchn"/>
    <w:autoRedefine/>
    <w:qFormat/>
    <w:rsid w:val="00261E0D"/>
    <w:rPr>
      <w:szCs w:val="24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261E0D"/>
    <w:pPr>
      <w:numPr>
        <w:numId w:val="1"/>
      </w:num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261E0D"/>
    <w:rPr>
      <w:rFonts w:ascii="Arial" w:eastAsia="Times New Roman" w:hAnsi="Arial" w:cs="Arial"/>
      <w:sz w:val="20"/>
      <w:szCs w:val="20"/>
      <w:lang w:eastAsia="de-DE"/>
    </w:rPr>
  </w:style>
  <w:style w:type="paragraph" w:customStyle="1" w:styleId="LDTextinhalteingerckt">
    <w:name w:val="LD_Textinhalt eingerückt"/>
    <w:basedOn w:val="Standard"/>
    <w:autoRedefine/>
    <w:qFormat/>
    <w:rsid w:val="00261E0D"/>
    <w:pPr>
      <w:ind w:left="709"/>
    </w:pPr>
    <w:rPr>
      <w:szCs w:val="24"/>
    </w:rPr>
  </w:style>
  <w:style w:type="paragraph" w:customStyle="1" w:styleId="LDFuzeile">
    <w:name w:val="LD_Fußzeile"/>
    <w:basedOn w:val="Standard"/>
    <w:autoRedefine/>
    <w:uiPriority w:val="1"/>
    <w:qFormat/>
    <w:rsid w:val="00261E0D"/>
    <w:pPr>
      <w:pBdr>
        <w:top w:val="single" w:sz="4" w:space="4" w:color="auto"/>
      </w:pBdr>
      <w:tabs>
        <w:tab w:val="left" w:pos="1134"/>
        <w:tab w:val="center" w:pos="4536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4"/>
    <w:qFormat/>
    <w:rsid w:val="00261E0D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uiPriority w:val="2"/>
    <w:qFormat/>
    <w:rsid w:val="00261E0D"/>
    <w:pPr>
      <w:numPr>
        <w:numId w:val="14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character" w:customStyle="1" w:styleId="LDBedienelement">
    <w:name w:val="LD_Bedienelement"/>
    <w:basedOn w:val="Absatz-Standardschriftart"/>
    <w:qFormat/>
    <w:rsid w:val="00261E0D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1"/>
    <w:qFormat/>
    <w:rsid w:val="00261E0D"/>
    <w:rPr>
      <w:rFonts w:ascii="Arial" w:hAnsi="Arial" w:cs="Arial" w:hint="default"/>
      <w:b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1"/>
    <w:qFormat/>
    <w:rsid w:val="00261E0D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261E0D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261E0D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261E0D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261E0D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261E0D"/>
    <w:pPr>
      <w:numPr>
        <w:numId w:val="8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  <w:rPr>
      <w:rFonts w:eastAsia="Times New Roman" w:cs="Arial"/>
      <w:lang w:eastAsia="de-DE"/>
    </w:rPr>
  </w:style>
  <w:style w:type="character" w:customStyle="1" w:styleId="LDHinweisZchn">
    <w:name w:val="LD_Hinweis Zchn"/>
    <w:basedOn w:val="LDAuflistungHandlungenZchn"/>
    <w:link w:val="LDHinweis"/>
    <w:uiPriority w:val="7"/>
    <w:rsid w:val="00261E0D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261E0D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lang w:eastAsia="de-DE"/>
    </w:rPr>
  </w:style>
  <w:style w:type="character" w:customStyle="1" w:styleId="LDAchtungZchn">
    <w:name w:val="LD_Achtung Zchn"/>
    <w:basedOn w:val="LDHinweisZchn"/>
    <w:link w:val="LDAchtung"/>
    <w:uiPriority w:val="7"/>
    <w:rsid w:val="00261E0D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261E0D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rsid w:val="00261E0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261E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261E0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3"/>
    <w:qFormat/>
    <w:rsid w:val="00261E0D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C54D0D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C54D0D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C54D0D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261E0D"/>
    <w:pPr>
      <w:numPr>
        <w:numId w:val="10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261E0D"/>
    <w:rPr>
      <w:rFonts w:ascii="Arial" w:hAnsi="Arial" w:cs="Arial"/>
      <w:sz w:val="20"/>
      <w:szCs w:val="24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61E0D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character" w:customStyle="1" w:styleId="LDLink">
    <w:name w:val="LD_Link"/>
    <w:basedOn w:val="Absatz-Standardschriftart"/>
    <w:uiPriority w:val="1"/>
    <w:rsid w:val="00261E0D"/>
    <w:rPr>
      <w:color w:val="1E3E95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261E0D"/>
    <w:pPr>
      <w:spacing w:before="0" w:after="0"/>
    </w:pPr>
    <w:rPr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uiPriority w:val="2"/>
    <w:qFormat/>
    <w:rsid w:val="00261E0D"/>
    <w:pPr>
      <w:numPr>
        <w:numId w:val="11"/>
      </w:numPr>
      <w:ind w:left="1276" w:hanging="283"/>
    </w:pPr>
  </w:style>
  <w:style w:type="character" w:customStyle="1" w:styleId="LDTextinhaltZchn">
    <w:name w:val="LD_Textinhalt Zchn"/>
    <w:basedOn w:val="Absatz-Standardschriftart"/>
    <w:link w:val="LDTextinhalt"/>
    <w:rsid w:val="00261E0D"/>
    <w:rPr>
      <w:rFonts w:ascii="Arial" w:hAnsi="Arial"/>
      <w:sz w:val="20"/>
      <w:szCs w:val="24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261E0D"/>
    <w:rPr>
      <w:rFonts w:ascii="Arial" w:hAnsi="Arial"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uiPriority w:val="2"/>
    <w:rsid w:val="00261E0D"/>
    <w:rPr>
      <w:rFonts w:ascii="Arial" w:hAnsi="Arial"/>
      <w:sz w:val="20"/>
      <w:szCs w:val="24"/>
    </w:r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261E0D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261E0D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261E0D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261E0D"/>
    <w:pPr>
      <w:numPr>
        <w:numId w:val="12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61E0D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261E0D"/>
    <w:pPr>
      <w:ind w:left="992"/>
    </w:pPr>
  </w:style>
  <w:style w:type="paragraph" w:customStyle="1" w:styleId="LDTextinhaltTabelleklein">
    <w:name w:val="LD_Textinhalt_Tabelle_klein"/>
    <w:basedOn w:val="LDTextinhalt"/>
    <w:rsid w:val="00C54D0D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1"/>
    <w:rsid w:val="00261E0D"/>
    <w:rPr>
      <w:rFonts w:ascii="Arial" w:hAnsi="Arial"/>
      <w:b/>
      <w:sz w:val="16"/>
    </w:rPr>
  </w:style>
  <w:style w:type="character" w:customStyle="1" w:styleId="hervorhebunggrn">
    <w:name w:val="hervorhebunggrün"/>
    <w:basedOn w:val="hervorhebungrot"/>
    <w:uiPriority w:val="1"/>
    <w:rsid w:val="00014DDE"/>
    <w:rPr>
      <w:b/>
      <w:bCs/>
      <w:color w:val="00823B"/>
      <w:sz w:val="20"/>
      <w:szCs w:val="20"/>
    </w:rPr>
  </w:style>
  <w:style w:type="paragraph" w:customStyle="1" w:styleId="normalauflistungeingerckt">
    <w:name w:val="normal_auflistung_eingerückt"/>
    <w:basedOn w:val="Standard"/>
    <w:rsid w:val="008D207A"/>
    <w:pPr>
      <w:spacing w:before="0"/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">
    <w:name w:val="normal_auflistung"/>
    <w:basedOn w:val="Standard"/>
    <w:rsid w:val="009C6A5C"/>
    <w:pPr>
      <w:spacing w:before="0"/>
      <w:ind w:left="8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1AuflistungHandlungen">
    <w:name w:val="1 Auflistung Handlungen"/>
    <w:basedOn w:val="Standard"/>
    <w:link w:val="1AuflistungHandlungenZchn"/>
    <w:qFormat/>
    <w:rsid w:val="00DA6035"/>
    <w:pPr>
      <w:spacing w:before="0" w:after="0" w:line="276" w:lineRule="auto"/>
      <w:ind w:left="284" w:hanging="284"/>
    </w:pPr>
    <w:rPr>
      <w:rFonts w:ascii="Times New Roman" w:eastAsia="Times New Roman" w:hAnsi="Times New Roman" w:cs="Arial"/>
      <w:szCs w:val="20"/>
      <w:lang w:eastAsia="de-DE"/>
    </w:rPr>
  </w:style>
  <w:style w:type="character" w:customStyle="1" w:styleId="1AuflistungHandlungenZchn">
    <w:name w:val="1 Auflistung Handlungen Zchn"/>
    <w:basedOn w:val="StandardWebZchn"/>
    <w:link w:val="1AuflistungHandlungen"/>
    <w:rsid w:val="00DA6035"/>
    <w:rPr>
      <w:rFonts w:ascii="Times New Roman" w:eastAsia="Times New Roman" w:hAnsi="Times New Roman" w:cs="Arial"/>
      <w:sz w:val="20"/>
      <w:szCs w:val="20"/>
      <w:lang w:eastAsia="de-DE"/>
    </w:rPr>
  </w:style>
  <w:style w:type="character" w:customStyle="1" w:styleId="newterm">
    <w:name w:val="newterm"/>
    <w:basedOn w:val="Absatz-Standardschriftart"/>
    <w:rsid w:val="0089053F"/>
    <w:rPr>
      <w:rFonts w:ascii="WOL_SB" w:hAnsi="WOL_SB" w:hint="default"/>
      <w:b/>
      <w:bCs/>
      <w:sz w:val="20"/>
      <w:szCs w:val="20"/>
    </w:rPr>
  </w:style>
  <w:style w:type="paragraph" w:customStyle="1" w:styleId="auflistungtabellenavigation">
    <w:name w:val="auflistung_tabelle_navigation"/>
    <w:basedOn w:val="Standard"/>
    <w:rsid w:val="00721933"/>
    <w:pPr>
      <w:spacing w:before="240"/>
      <w:ind w:left="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styleId="Funotentext">
    <w:name w:val="footnote text"/>
    <w:basedOn w:val="Standard"/>
    <w:link w:val="FunotentextZchn"/>
    <w:uiPriority w:val="99"/>
    <w:rsid w:val="00261E0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261E0D"/>
    <w:rPr>
      <w:rFonts w:ascii="Arial" w:hAnsi="Arial"/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261E0D"/>
    <w:rPr>
      <w:vertAlign w:val="superscript"/>
    </w:rPr>
  </w:style>
  <w:style w:type="paragraph" w:customStyle="1" w:styleId="Default">
    <w:name w:val="Default"/>
    <w:rsid w:val="00665D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LDTextinhaltTabellemittel">
    <w:name w:val="LD_Textinhalt_Tabelle_mittel"/>
    <w:basedOn w:val="LDTextinhaltTabelleklein"/>
    <w:rsid w:val="00F16F0A"/>
    <w:rPr>
      <w:sz w:val="18"/>
    </w:rPr>
  </w:style>
  <w:style w:type="paragraph" w:customStyle="1" w:styleId="LDAuflistunginTabellemittel">
    <w:name w:val="LD_Auflistung in Tabelle mittel"/>
    <w:basedOn w:val="LDAuflistunginTabelle"/>
    <w:rsid w:val="00CA351C"/>
    <w:rPr>
      <w:sz w:val="18"/>
    </w:rPr>
  </w:style>
  <w:style w:type="character" w:customStyle="1" w:styleId="hervorhebungblaumittel">
    <w:name w:val="hervorhebungblau_mittel"/>
    <w:basedOn w:val="Absatz-Standardschriftart"/>
    <w:uiPriority w:val="1"/>
    <w:rsid w:val="00CA351C"/>
    <w:rPr>
      <w:rFonts w:ascii="Arial" w:hAnsi="Arial"/>
      <w:b/>
      <w:color w:val="1E3E95"/>
      <w:sz w:val="18"/>
      <w:szCs w:val="20"/>
      <w:lang w:eastAsia="de-DE"/>
    </w:rPr>
  </w:style>
  <w:style w:type="table" w:customStyle="1" w:styleId="Tabellenraster1">
    <w:name w:val="Tabellenraster1"/>
    <w:basedOn w:val="NormaleTabelle"/>
    <w:next w:val="Tabellenraster"/>
    <w:uiPriority w:val="59"/>
    <w:rsid w:val="00277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Tabelle8pt">
    <w:name w:val="LD_Textinhalt_Tabelle_8pt"/>
    <w:basedOn w:val="LDTextinhalt"/>
    <w:rsid w:val="00261E0D"/>
    <w:pPr>
      <w:spacing w:before="0" w:after="0"/>
    </w:pPr>
    <w:rPr>
      <w:sz w:val="16"/>
    </w:rPr>
  </w:style>
  <w:style w:type="paragraph" w:customStyle="1" w:styleId="LDTextinhaltTabelle6pt">
    <w:name w:val="LD_Textinhalt_Tabelle_6pt"/>
    <w:basedOn w:val="LDTextinhaltTabelle8pt"/>
    <w:rsid w:val="00261E0D"/>
    <w:pPr>
      <w:spacing w:before="120"/>
    </w:pPr>
    <w:rPr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6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0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258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1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61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5.gi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15.2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E5F495-4495-4B8C-B546-641190C83494}"/>
</file>

<file path=customXml/itemProps2.xml><?xml version="1.0" encoding="utf-8"?>
<ds:datastoreItem xmlns:ds="http://schemas.openxmlformats.org/officeDocument/2006/customXml" ds:itemID="{EC8BF891-6653-4A66-BFEF-96DD7649B5B1}"/>
</file>

<file path=customXml/itemProps3.xml><?xml version="1.0" encoding="utf-8"?>
<ds:datastoreItem xmlns:ds="http://schemas.openxmlformats.org/officeDocument/2006/customXml" ds:itemID="{537C8C79-B770-495C-88F3-56AB02DDE7E3}"/>
</file>

<file path=customXml/itemProps4.xml><?xml version="1.0" encoding="utf-8"?>
<ds:datastoreItem xmlns:ds="http://schemas.openxmlformats.org/officeDocument/2006/customXml" ds:itemID="{E567E5E1-BC0D-4EE3-8582-8F48C8A3939B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4</Pages>
  <Words>566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NHDS</vt:lpstr>
    </vt:vector>
  </TitlesOfParts>
  <Company>Land Hessen</Company>
  <LinksUpToDate>false</LinksUpToDate>
  <CharactersWithSpaces>4128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15.2</dc:title>
  <dc:creator>Reimann-Luckas, Brunhilde (HKM PB)</dc:creator>
  <cp:lastModifiedBy>Reimann-Luckas, Brunhilde (HKM PB)</cp:lastModifiedBy>
  <cp:revision>3</cp:revision>
  <cp:lastPrinted>2015-02-26T09:37:00Z</cp:lastPrinted>
  <dcterms:created xsi:type="dcterms:W3CDTF">2015-02-26T09:35:00Z</dcterms:created>
  <dcterms:modified xsi:type="dcterms:W3CDTF">2015-02-26T09:38:00Z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