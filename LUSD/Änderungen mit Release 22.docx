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74707DC" w14:textId="4FDB6F3A" w:rsidR="006B21F9" w:rsidRPr="008F0448" w:rsidRDefault="00706DDC" w:rsidP="00AF7BBC">
      <w:pPr>
        <w:pStyle w:val="LDBereich2"/>
      </w:pPr>
      <w:r w:rsidRPr="008F0448">
        <w:t xml:space="preserve">Übersicht </w:t>
      </w:r>
      <w:r w:rsidR="00F679A4" w:rsidRPr="008F0448">
        <w:t>LUSD</w:t>
      </w:r>
      <w:r w:rsidR="006B21F9" w:rsidRPr="008F0448">
        <w:t xml:space="preserve"> </w:t>
      </w:r>
      <w:r w:rsidR="00F679A4" w:rsidRPr="008F0448">
        <w:t>Änderungen</w:t>
      </w:r>
      <w:r w:rsidR="00DC1E15" w:rsidRPr="008F0448">
        <w:t xml:space="preserve"> </w:t>
      </w:r>
      <w:r w:rsidR="00F679A4" w:rsidRPr="008F0448">
        <w:t>mit Rel</w:t>
      </w:r>
      <w:r w:rsidR="00ED77ED">
        <w:t xml:space="preserve">ease </w:t>
      </w:r>
      <w:r w:rsidR="006B21F9" w:rsidRPr="008F0448">
        <w:t>2</w:t>
      </w:r>
      <w:r w:rsidR="00A17EFF">
        <w:t>2</w:t>
      </w:r>
      <w:r w:rsidR="00F679A4" w:rsidRPr="008F0448">
        <w:t xml:space="preserve"> </w:t>
      </w:r>
      <w:r w:rsidR="00DC1E15" w:rsidRPr="008F0448">
        <w:t xml:space="preserve">im </w:t>
      </w:r>
      <w:r w:rsidR="00A17EFF">
        <w:t xml:space="preserve">Juli </w:t>
      </w:r>
      <w:r w:rsidR="006B21F9" w:rsidRPr="008F0448">
        <w:t>2016</w:t>
      </w:r>
    </w:p>
    <w:p w14:paraId="4B05307A" w14:textId="77777777" w:rsidR="006B21F9" w:rsidRDefault="00D81B0A" w:rsidP="00AF7BBC">
      <w:pPr>
        <w:pStyle w:val="LDTextinhalt"/>
      </w:pPr>
      <w:r>
        <w:t>Neben verschiedenen technischen Anpassungen an der LUSD und deren Schnittstellen stehen Ihnen mit Produktivsetzung des Releases 2</w:t>
      </w:r>
      <w:r w:rsidR="00BA556A">
        <w:t>2</w:t>
      </w:r>
      <w:r>
        <w:t xml:space="preserve"> im </w:t>
      </w:r>
      <w:r w:rsidR="00BA556A">
        <w:t>Juli</w:t>
      </w:r>
      <w:r>
        <w:t xml:space="preserve"> 2016 neu folgende LUSD- Funktionalitäten zur Verfügung:</w:t>
      </w:r>
    </w:p>
    <w:sdt>
      <w:sdtPr>
        <w:rPr>
          <w:noProof w:val="0"/>
          <w:color w:val="auto"/>
          <w:sz w:val="20"/>
        </w:rPr>
        <w:id w:val="-1817720123"/>
        <w:docPartObj>
          <w:docPartGallery w:val="Table of Contents"/>
          <w:docPartUnique/>
        </w:docPartObj>
      </w:sdtPr>
      <w:sdtEndPr>
        <w:rPr>
          <w:b/>
          <w:bCs/>
          <w:noProof/>
          <w:color w:val="1E3E95"/>
          <w:sz w:val="22"/>
        </w:rPr>
      </w:sdtEndPr>
      <w:sdtContent>
        <w:p w14:paraId="1D1DD3C3" w14:textId="77777777" w:rsidR="00ED77ED" w:rsidRDefault="00D81B0A">
          <w:pPr>
            <w:pStyle w:val="Verzeichnis1"/>
            <w:rPr>
              <w:rFonts w:asciiTheme="minorHAnsi" w:eastAsiaTheme="minorEastAsia" w:hAnsiTheme="minorHAnsi"/>
              <w:color w:val="auto"/>
              <w:sz w:val="22"/>
              <w:lang w:eastAsia="de-DE"/>
            </w:rPr>
          </w:pPr>
          <w:r>
            <w:fldChar w:fldCharType="begin"/>
          </w:r>
          <w:r>
            <w:instrText xml:space="preserve"> TOC \o "2-4" \h \z \t "Überschrift 1;1" </w:instrText>
          </w:r>
          <w:r>
            <w:fldChar w:fldCharType="separate"/>
          </w:r>
          <w:hyperlink w:anchor="_Toc457545356" w:history="1">
            <w:r w:rsidR="00ED77ED" w:rsidRPr="00831C63">
              <w:rPr>
                <w:rStyle w:val="Hyperlink"/>
              </w:rPr>
              <w:t>Schüler &gt; Schülerbasisdaten</w:t>
            </w:r>
            <w:r w:rsidR="00ED77ED">
              <w:rPr>
                <w:webHidden/>
              </w:rPr>
              <w:tab/>
            </w:r>
            <w:r w:rsidR="00ED77ED">
              <w:rPr>
                <w:webHidden/>
              </w:rPr>
              <w:fldChar w:fldCharType="begin"/>
            </w:r>
            <w:r w:rsidR="00ED77ED">
              <w:rPr>
                <w:webHidden/>
              </w:rPr>
              <w:instrText xml:space="preserve"> PAGEREF _Toc457545356 \h </w:instrText>
            </w:r>
            <w:r w:rsidR="00ED77ED">
              <w:rPr>
                <w:webHidden/>
              </w:rPr>
            </w:r>
            <w:r w:rsidR="00ED77ED">
              <w:rPr>
                <w:webHidden/>
              </w:rPr>
              <w:fldChar w:fldCharType="separate"/>
            </w:r>
            <w:r w:rsidR="00D32CFA">
              <w:rPr>
                <w:webHidden/>
              </w:rPr>
              <w:t>2</w:t>
            </w:r>
            <w:r w:rsidR="00ED77ED">
              <w:rPr>
                <w:webHidden/>
              </w:rPr>
              <w:fldChar w:fldCharType="end"/>
            </w:r>
          </w:hyperlink>
        </w:p>
        <w:p w14:paraId="1C518EC9" w14:textId="77777777" w:rsidR="00ED77ED" w:rsidRDefault="00D32CFA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457545357" w:history="1">
            <w:r w:rsidR="00ED77ED" w:rsidRPr="00831C63">
              <w:rPr>
                <w:rStyle w:val="Hyperlink"/>
              </w:rPr>
              <w:t>1</w:t>
            </w:r>
            <w:r w:rsidR="00ED77ED"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="00ED77ED" w:rsidRPr="00831C63">
              <w:rPr>
                <w:rStyle w:val="Hyperlink"/>
              </w:rPr>
              <w:t>Schülerstammdaten</w:t>
            </w:r>
            <w:r w:rsidR="00ED77ED">
              <w:rPr>
                <w:webHidden/>
              </w:rPr>
              <w:tab/>
            </w:r>
            <w:r w:rsidR="00ED77ED">
              <w:rPr>
                <w:webHidden/>
              </w:rPr>
              <w:fldChar w:fldCharType="begin"/>
            </w:r>
            <w:r w:rsidR="00ED77ED">
              <w:rPr>
                <w:webHidden/>
              </w:rPr>
              <w:instrText xml:space="preserve"> PAGEREF _Toc457545357 \h </w:instrText>
            </w:r>
            <w:r w:rsidR="00ED77ED">
              <w:rPr>
                <w:webHidden/>
              </w:rPr>
            </w:r>
            <w:r w:rsidR="00ED77ED"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 w:rsidR="00ED77ED">
              <w:rPr>
                <w:webHidden/>
              </w:rPr>
              <w:fldChar w:fldCharType="end"/>
            </w:r>
          </w:hyperlink>
        </w:p>
        <w:p w14:paraId="7FDF73EB" w14:textId="77777777" w:rsidR="00ED77ED" w:rsidRDefault="00D32CFA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457545358" w:history="1">
            <w:r w:rsidR="00ED77ED" w:rsidRPr="00831C63">
              <w:rPr>
                <w:rStyle w:val="Hyperlink"/>
              </w:rPr>
              <w:t>2</w:t>
            </w:r>
            <w:r w:rsidR="00ED77ED"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="00ED77ED" w:rsidRPr="00831C63">
              <w:rPr>
                <w:rStyle w:val="Hyperlink"/>
              </w:rPr>
              <w:t>Eltern/Ansprechpartner</w:t>
            </w:r>
            <w:r w:rsidR="00ED77ED">
              <w:rPr>
                <w:webHidden/>
              </w:rPr>
              <w:tab/>
            </w:r>
            <w:r w:rsidR="00ED77ED">
              <w:rPr>
                <w:webHidden/>
              </w:rPr>
              <w:fldChar w:fldCharType="begin"/>
            </w:r>
            <w:r w:rsidR="00ED77ED">
              <w:rPr>
                <w:webHidden/>
              </w:rPr>
              <w:instrText xml:space="preserve"> PAGEREF _Toc457545358 \h </w:instrText>
            </w:r>
            <w:r w:rsidR="00ED77ED">
              <w:rPr>
                <w:webHidden/>
              </w:rPr>
            </w:r>
            <w:r w:rsidR="00ED77ED"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 w:rsidR="00ED77ED">
              <w:rPr>
                <w:webHidden/>
              </w:rPr>
              <w:fldChar w:fldCharType="end"/>
            </w:r>
          </w:hyperlink>
        </w:p>
        <w:p w14:paraId="3A6EFE16" w14:textId="77777777" w:rsidR="00ED77ED" w:rsidRDefault="00D32CFA">
          <w:pPr>
            <w:pStyle w:val="Verzeichnis1"/>
            <w:rPr>
              <w:rFonts w:asciiTheme="minorHAnsi" w:eastAsiaTheme="minorEastAsia" w:hAnsiTheme="minorHAnsi"/>
              <w:color w:val="auto"/>
              <w:sz w:val="22"/>
              <w:lang w:eastAsia="de-DE"/>
            </w:rPr>
          </w:pPr>
          <w:hyperlink w:anchor="_Toc457545359" w:history="1">
            <w:r w:rsidR="00ED77ED" w:rsidRPr="00831C63">
              <w:rPr>
                <w:rStyle w:val="Hyperlink"/>
              </w:rPr>
              <w:t>Unterricht</w:t>
            </w:r>
            <w:r w:rsidR="00ED77ED">
              <w:rPr>
                <w:webHidden/>
              </w:rPr>
              <w:tab/>
            </w:r>
            <w:r w:rsidR="00ED77ED">
              <w:rPr>
                <w:webHidden/>
              </w:rPr>
              <w:fldChar w:fldCharType="begin"/>
            </w:r>
            <w:r w:rsidR="00ED77ED">
              <w:rPr>
                <w:webHidden/>
              </w:rPr>
              <w:instrText xml:space="preserve"> PAGEREF _Toc457545359 \h </w:instrText>
            </w:r>
            <w:r w:rsidR="00ED77ED">
              <w:rPr>
                <w:webHidden/>
              </w:rPr>
            </w:r>
            <w:r w:rsidR="00ED77ED"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 w:rsidR="00ED77ED">
              <w:rPr>
                <w:webHidden/>
              </w:rPr>
              <w:fldChar w:fldCharType="end"/>
            </w:r>
          </w:hyperlink>
        </w:p>
        <w:p w14:paraId="4F167007" w14:textId="77777777" w:rsidR="00ED77ED" w:rsidRDefault="00D32CFA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457545360" w:history="1">
            <w:r w:rsidR="00ED77ED" w:rsidRPr="00831C63">
              <w:rPr>
                <w:rStyle w:val="Hyperlink"/>
              </w:rPr>
              <w:t>3</w:t>
            </w:r>
            <w:r w:rsidR="00ED77ED"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="00ED77ED" w:rsidRPr="00831C63">
              <w:rPr>
                <w:rStyle w:val="Hyperlink"/>
              </w:rPr>
              <w:t>Leistungserfassung &gt; Historische Leistungsdaten</w:t>
            </w:r>
            <w:r w:rsidR="00ED77ED">
              <w:rPr>
                <w:webHidden/>
              </w:rPr>
              <w:tab/>
            </w:r>
            <w:r w:rsidR="00ED77ED">
              <w:rPr>
                <w:webHidden/>
              </w:rPr>
              <w:fldChar w:fldCharType="begin"/>
            </w:r>
            <w:r w:rsidR="00ED77ED">
              <w:rPr>
                <w:webHidden/>
              </w:rPr>
              <w:instrText xml:space="preserve"> PAGEREF _Toc457545360 \h </w:instrText>
            </w:r>
            <w:r w:rsidR="00ED77ED">
              <w:rPr>
                <w:webHidden/>
              </w:rPr>
            </w:r>
            <w:r w:rsidR="00ED77ED"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 w:rsidR="00ED77ED">
              <w:rPr>
                <w:webHidden/>
              </w:rPr>
              <w:fldChar w:fldCharType="end"/>
            </w:r>
          </w:hyperlink>
        </w:p>
        <w:p w14:paraId="2AD494CF" w14:textId="77777777" w:rsidR="00ED77ED" w:rsidRDefault="00D32CFA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457545361" w:history="1">
            <w:r w:rsidR="00ED77ED" w:rsidRPr="00831C63">
              <w:rPr>
                <w:rStyle w:val="Hyperlink"/>
              </w:rPr>
              <w:t>4</w:t>
            </w:r>
            <w:r w:rsidR="00ED77ED"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="00ED77ED" w:rsidRPr="00831C63">
              <w:rPr>
                <w:rStyle w:val="Hyperlink"/>
              </w:rPr>
              <w:t>UV-Bearbeitung &gt; Kursbearbeitung</w:t>
            </w:r>
            <w:r w:rsidR="00ED77ED">
              <w:rPr>
                <w:webHidden/>
              </w:rPr>
              <w:tab/>
            </w:r>
            <w:r w:rsidR="00ED77ED">
              <w:rPr>
                <w:webHidden/>
              </w:rPr>
              <w:fldChar w:fldCharType="begin"/>
            </w:r>
            <w:r w:rsidR="00ED77ED">
              <w:rPr>
                <w:webHidden/>
              </w:rPr>
              <w:instrText xml:space="preserve"> PAGEREF _Toc457545361 \h </w:instrText>
            </w:r>
            <w:r w:rsidR="00ED77ED">
              <w:rPr>
                <w:webHidden/>
              </w:rPr>
            </w:r>
            <w:r w:rsidR="00ED77ED"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 w:rsidR="00ED77ED">
              <w:rPr>
                <w:webHidden/>
              </w:rPr>
              <w:fldChar w:fldCharType="end"/>
            </w:r>
          </w:hyperlink>
        </w:p>
        <w:p w14:paraId="385DA1FD" w14:textId="77777777" w:rsidR="00ED77ED" w:rsidRDefault="00D32CFA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57545362" w:history="1">
            <w:r w:rsidR="00ED77ED" w:rsidRPr="00831C63">
              <w:rPr>
                <w:rStyle w:val="Hyperlink"/>
              </w:rPr>
              <w:t>4.1</w:t>
            </w:r>
            <w:r w:rsidR="00ED77ED"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="00ED77ED" w:rsidRPr="00831C63">
              <w:rPr>
                <w:rStyle w:val="Hyperlink"/>
              </w:rPr>
              <w:t>Kurse mit Schülern löschen</w:t>
            </w:r>
            <w:r w:rsidR="00ED77ED">
              <w:rPr>
                <w:webHidden/>
              </w:rPr>
              <w:tab/>
            </w:r>
            <w:r w:rsidR="00ED77ED">
              <w:rPr>
                <w:webHidden/>
              </w:rPr>
              <w:fldChar w:fldCharType="begin"/>
            </w:r>
            <w:r w:rsidR="00ED77ED">
              <w:rPr>
                <w:webHidden/>
              </w:rPr>
              <w:instrText xml:space="preserve"> PAGEREF _Toc457545362 \h </w:instrText>
            </w:r>
            <w:r w:rsidR="00ED77ED">
              <w:rPr>
                <w:webHidden/>
              </w:rPr>
            </w:r>
            <w:r w:rsidR="00ED77ED"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 w:rsidR="00ED77ED">
              <w:rPr>
                <w:webHidden/>
              </w:rPr>
              <w:fldChar w:fldCharType="end"/>
            </w:r>
          </w:hyperlink>
        </w:p>
        <w:p w14:paraId="7B1C4A1D" w14:textId="77777777" w:rsidR="00ED77ED" w:rsidRDefault="00D32CFA">
          <w:pPr>
            <w:pStyle w:val="Verzeichnis3"/>
            <w:rPr>
              <w:rFonts w:asciiTheme="minorHAnsi" w:eastAsiaTheme="minorEastAsia" w:hAnsiTheme="minorHAnsi" w:cstheme="minorBidi"/>
              <w:bCs w:val="0"/>
              <w:color w:val="auto"/>
              <w:sz w:val="22"/>
              <w:lang w:eastAsia="de-DE"/>
            </w:rPr>
          </w:pPr>
          <w:hyperlink w:anchor="_Toc457545363" w:history="1">
            <w:r w:rsidR="00ED77ED" w:rsidRPr="00831C63">
              <w:rPr>
                <w:rStyle w:val="Hyperlink"/>
              </w:rPr>
              <w:t>4.2</w:t>
            </w:r>
            <w:r w:rsidR="00ED77ED">
              <w:rPr>
                <w:rFonts w:asciiTheme="minorHAnsi" w:eastAsiaTheme="minorEastAsia" w:hAnsiTheme="minorHAnsi" w:cstheme="minorBidi"/>
                <w:bCs w:val="0"/>
                <w:color w:val="auto"/>
                <w:sz w:val="22"/>
                <w:lang w:eastAsia="de-DE"/>
              </w:rPr>
              <w:tab/>
            </w:r>
            <w:r w:rsidR="00ED77ED" w:rsidRPr="00831C63">
              <w:rPr>
                <w:rStyle w:val="Hyperlink"/>
              </w:rPr>
              <w:t>Dialogfenster Schüler im Kurs</w:t>
            </w:r>
            <w:r w:rsidR="00ED77ED">
              <w:rPr>
                <w:webHidden/>
              </w:rPr>
              <w:tab/>
            </w:r>
            <w:r w:rsidR="00ED77ED">
              <w:rPr>
                <w:webHidden/>
              </w:rPr>
              <w:fldChar w:fldCharType="begin"/>
            </w:r>
            <w:r w:rsidR="00ED77ED">
              <w:rPr>
                <w:webHidden/>
              </w:rPr>
              <w:instrText xml:space="preserve"> PAGEREF _Toc457545363 \h </w:instrText>
            </w:r>
            <w:r w:rsidR="00ED77ED">
              <w:rPr>
                <w:webHidden/>
              </w:rPr>
            </w:r>
            <w:r w:rsidR="00ED77ED"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 w:rsidR="00ED77ED">
              <w:rPr>
                <w:webHidden/>
              </w:rPr>
              <w:fldChar w:fldCharType="end"/>
            </w:r>
          </w:hyperlink>
        </w:p>
        <w:p w14:paraId="07542743" w14:textId="77777777" w:rsidR="00ED77ED" w:rsidRDefault="00D32CFA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457545364" w:history="1">
            <w:r w:rsidR="00ED77ED" w:rsidRPr="00831C63">
              <w:rPr>
                <w:rStyle w:val="Hyperlink"/>
              </w:rPr>
              <w:t>5</w:t>
            </w:r>
            <w:r w:rsidR="00ED77ED"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="00ED77ED" w:rsidRPr="00831C63">
              <w:rPr>
                <w:rStyle w:val="Hyperlink"/>
              </w:rPr>
              <w:t>Abschlüsse &gt; Realschule</w:t>
            </w:r>
            <w:r w:rsidR="00ED77ED">
              <w:rPr>
                <w:webHidden/>
              </w:rPr>
              <w:tab/>
            </w:r>
            <w:r w:rsidR="00ED77ED">
              <w:rPr>
                <w:webHidden/>
              </w:rPr>
              <w:fldChar w:fldCharType="begin"/>
            </w:r>
            <w:r w:rsidR="00ED77ED">
              <w:rPr>
                <w:webHidden/>
              </w:rPr>
              <w:instrText xml:space="preserve"> PAGEREF _Toc457545364 \h </w:instrText>
            </w:r>
            <w:r w:rsidR="00ED77ED">
              <w:rPr>
                <w:webHidden/>
              </w:rPr>
            </w:r>
            <w:r w:rsidR="00ED77ED"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 w:rsidR="00ED77ED">
              <w:rPr>
                <w:webHidden/>
              </w:rPr>
              <w:fldChar w:fldCharType="end"/>
            </w:r>
          </w:hyperlink>
        </w:p>
        <w:p w14:paraId="4272D808" w14:textId="77777777" w:rsidR="00ED77ED" w:rsidRDefault="00D32CFA">
          <w:pPr>
            <w:pStyle w:val="Verzeichnis1"/>
            <w:rPr>
              <w:rFonts w:asciiTheme="minorHAnsi" w:eastAsiaTheme="minorEastAsia" w:hAnsiTheme="minorHAnsi"/>
              <w:color w:val="auto"/>
              <w:sz w:val="22"/>
              <w:lang w:eastAsia="de-DE"/>
            </w:rPr>
          </w:pPr>
          <w:hyperlink w:anchor="_Toc457545365" w:history="1">
            <w:r w:rsidR="00ED77ED" w:rsidRPr="00831C63">
              <w:rPr>
                <w:rStyle w:val="Hyperlink"/>
              </w:rPr>
              <w:t>Ausblick auf Release 23 im November 2016</w:t>
            </w:r>
            <w:r w:rsidR="00ED77ED">
              <w:rPr>
                <w:webHidden/>
              </w:rPr>
              <w:tab/>
            </w:r>
            <w:r w:rsidR="00ED77ED">
              <w:rPr>
                <w:webHidden/>
              </w:rPr>
              <w:fldChar w:fldCharType="begin"/>
            </w:r>
            <w:r w:rsidR="00ED77ED">
              <w:rPr>
                <w:webHidden/>
              </w:rPr>
              <w:instrText xml:space="preserve"> PAGEREF _Toc457545365 \h </w:instrText>
            </w:r>
            <w:r w:rsidR="00ED77ED">
              <w:rPr>
                <w:webHidden/>
              </w:rPr>
            </w:r>
            <w:r w:rsidR="00ED77ED"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 w:rsidR="00ED77ED">
              <w:rPr>
                <w:webHidden/>
              </w:rPr>
              <w:fldChar w:fldCharType="end"/>
            </w:r>
          </w:hyperlink>
        </w:p>
        <w:p w14:paraId="4AD68891" w14:textId="77777777" w:rsidR="00ED77ED" w:rsidRDefault="00D32CFA">
          <w:pPr>
            <w:pStyle w:val="Verzeichnis2"/>
            <w:rPr>
              <w:rFonts w:asciiTheme="minorHAnsi" w:eastAsiaTheme="minorEastAsia" w:hAnsiTheme="minorHAnsi"/>
              <w:color w:val="auto"/>
              <w:lang w:eastAsia="de-DE"/>
            </w:rPr>
          </w:pPr>
          <w:hyperlink w:anchor="_Toc457545366" w:history="1">
            <w:r w:rsidR="00ED77ED" w:rsidRPr="00831C63">
              <w:rPr>
                <w:rStyle w:val="Hyperlink"/>
              </w:rPr>
              <w:t>6</w:t>
            </w:r>
            <w:r w:rsidR="00ED77ED">
              <w:rPr>
                <w:rFonts w:asciiTheme="minorHAnsi" w:eastAsiaTheme="minorEastAsia" w:hAnsiTheme="minorHAnsi"/>
                <w:color w:val="auto"/>
                <w:lang w:eastAsia="de-DE"/>
              </w:rPr>
              <w:tab/>
            </w:r>
            <w:r w:rsidR="00ED77ED" w:rsidRPr="00831C63">
              <w:rPr>
                <w:rStyle w:val="Hyperlink"/>
              </w:rPr>
              <w:t>Neue Webseite Schüler aufnehmen /einschulen</w:t>
            </w:r>
            <w:r w:rsidR="00ED77ED">
              <w:rPr>
                <w:webHidden/>
              </w:rPr>
              <w:tab/>
            </w:r>
            <w:r w:rsidR="00ED77ED">
              <w:rPr>
                <w:webHidden/>
              </w:rPr>
              <w:fldChar w:fldCharType="begin"/>
            </w:r>
            <w:r w:rsidR="00ED77ED">
              <w:rPr>
                <w:webHidden/>
              </w:rPr>
              <w:instrText xml:space="preserve"> PAGEREF _Toc457545366 \h </w:instrText>
            </w:r>
            <w:r w:rsidR="00ED77ED">
              <w:rPr>
                <w:webHidden/>
              </w:rPr>
            </w:r>
            <w:r w:rsidR="00ED77ED"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 w:rsidR="00ED77ED">
              <w:rPr>
                <w:webHidden/>
              </w:rPr>
              <w:fldChar w:fldCharType="end"/>
            </w:r>
          </w:hyperlink>
        </w:p>
        <w:p w14:paraId="64CDA5B3" w14:textId="77777777" w:rsidR="006B21F9" w:rsidRDefault="00D81B0A" w:rsidP="00D81B0A">
          <w:pPr>
            <w:pStyle w:val="Verzeichnis2"/>
          </w:pPr>
          <w:r>
            <w:fldChar w:fldCharType="end"/>
          </w:r>
        </w:p>
      </w:sdtContent>
    </w:sdt>
    <w:p w14:paraId="405AB758" w14:textId="77777777" w:rsidR="00F31C76" w:rsidRDefault="00F31C76" w:rsidP="00AF7BBC">
      <w:pPr>
        <w:pStyle w:val="LDTextinhalt"/>
      </w:pPr>
      <w:bookmarkStart w:id="0" w:name="_Toc433269071"/>
      <w:r>
        <w:br w:type="page"/>
      </w:r>
    </w:p>
    <w:p w14:paraId="73387359" w14:textId="77777777" w:rsidR="005B47B9" w:rsidRDefault="005B47B9" w:rsidP="00AF7BBC">
      <w:pPr>
        <w:pStyle w:val="berschrift1"/>
      </w:pPr>
      <w:bookmarkStart w:id="1" w:name="_Toc439069819"/>
      <w:bookmarkStart w:id="2" w:name="_Toc457545356"/>
      <w:bookmarkEnd w:id="1"/>
      <w:r>
        <w:lastRenderedPageBreak/>
        <w:t>Schüler</w:t>
      </w:r>
      <w:r w:rsidR="00F168CC">
        <w:t xml:space="preserve"> &gt; Schülerbasisdaten</w:t>
      </w:r>
      <w:bookmarkEnd w:id="2"/>
    </w:p>
    <w:p w14:paraId="57AE0901" w14:textId="77777777" w:rsidR="00052350" w:rsidRDefault="00BA556A" w:rsidP="00AF7BBC">
      <w:pPr>
        <w:pStyle w:val="berschrift2"/>
      </w:pPr>
      <w:bookmarkStart w:id="3" w:name="_Toc457545357"/>
      <w:bookmarkStart w:id="4" w:name="_Ref448127043"/>
      <w:r>
        <w:t>Schülerstammdaten</w:t>
      </w:r>
      <w:bookmarkEnd w:id="3"/>
      <w:r w:rsidR="00052350">
        <w:t xml:space="preserve"> </w:t>
      </w:r>
      <w:bookmarkEnd w:id="4"/>
    </w:p>
    <w:p w14:paraId="4A9C45F4" w14:textId="4E60EEEF" w:rsidR="007D2C9B" w:rsidRDefault="00727067" w:rsidP="00D05603">
      <w:pPr>
        <w:pStyle w:val="LDTextinhalteingerckt"/>
      </w:pPr>
      <w:r>
        <w:t xml:space="preserve">Im Bereich </w:t>
      </w:r>
      <w:r w:rsidRPr="00727067">
        <w:rPr>
          <w:rStyle w:val="LDBereichTabelle"/>
        </w:rPr>
        <w:t xml:space="preserve">Nationalität </w:t>
      </w:r>
      <w:r>
        <w:t>gi</w:t>
      </w:r>
      <w:r w:rsidR="00821C4D">
        <w:t>b</w:t>
      </w:r>
      <w:bookmarkStart w:id="5" w:name="_GoBack"/>
      <w:bookmarkEnd w:id="5"/>
      <w:r>
        <w:t xml:space="preserve">t es das neue </w:t>
      </w:r>
      <w:r w:rsidR="00197EB0" w:rsidRPr="00BB3C2D">
        <w:t>Feld</w:t>
      </w:r>
      <w:r w:rsidR="00197EB0">
        <w:t>:</w:t>
      </w:r>
      <w:r w:rsidR="00197EB0" w:rsidRPr="00BB3C2D">
        <w:t xml:space="preserve"> </w:t>
      </w:r>
      <w:r w:rsidR="00197EB0" w:rsidRPr="00197EB0">
        <w:rPr>
          <w:rStyle w:val="LDBedienelement"/>
        </w:rPr>
        <w:t>Familiensprache</w:t>
      </w:r>
      <w:r w:rsidR="00197EB0">
        <w:rPr>
          <w:rStyle w:val="LDBedienelement"/>
        </w:rPr>
        <w:t xml:space="preserve"> 2</w:t>
      </w:r>
      <w:r w:rsidR="00197EB0" w:rsidRPr="00BB3C2D">
        <w:t xml:space="preserve">. </w:t>
      </w:r>
      <w:r w:rsidR="00197EB0">
        <w:t xml:space="preserve">Dieses Feld ist </w:t>
      </w:r>
      <w:r w:rsidR="006F5E92">
        <w:t>KEIN</w:t>
      </w:r>
      <w:r w:rsidR="00197EB0">
        <w:t xml:space="preserve"> </w:t>
      </w:r>
      <w:r w:rsidR="00197EB0" w:rsidRPr="00BB3C2D">
        <w:t>Pflichtfeld.</w:t>
      </w:r>
      <w:r w:rsidR="007D2C9B" w:rsidRPr="007D2C9B">
        <w:t xml:space="preserve"> </w:t>
      </w:r>
      <w:r w:rsidR="007D2C9B">
        <w:t>Die Eingab</w:t>
      </w:r>
      <w:r w:rsidR="00634A07">
        <w:t>e</w:t>
      </w:r>
      <w:r w:rsidR="007D2C9B">
        <w:t xml:space="preserve">n </w:t>
      </w:r>
      <w:r w:rsidR="009E0676">
        <w:t>in  den  Feldern</w:t>
      </w:r>
      <w:r w:rsidR="007D2C9B">
        <w:t xml:space="preserve">: </w:t>
      </w:r>
      <w:r w:rsidR="007D2C9B" w:rsidRPr="009E0676">
        <w:rPr>
          <w:rStyle w:val="LDBedienelement"/>
        </w:rPr>
        <w:t>Familiensprache</w:t>
      </w:r>
      <w:r w:rsidR="007D2C9B" w:rsidRPr="00BB3C2D">
        <w:t xml:space="preserve"> </w:t>
      </w:r>
      <w:r w:rsidR="007D2C9B">
        <w:t xml:space="preserve">und </w:t>
      </w:r>
      <w:r w:rsidR="007D2C9B" w:rsidRPr="009E0676">
        <w:rPr>
          <w:rStyle w:val="LDBedienelement"/>
        </w:rPr>
        <w:t>Familiensprache 2</w:t>
      </w:r>
      <w:r w:rsidR="007D2C9B" w:rsidRPr="00BB3C2D">
        <w:t xml:space="preserve"> </w:t>
      </w:r>
      <w:r w:rsidR="007D2C9B">
        <w:t>müssen unterschiedlich ein.</w:t>
      </w:r>
    </w:p>
    <w:p w14:paraId="68346C44" w14:textId="77777777" w:rsidR="00727067" w:rsidRDefault="00727067" w:rsidP="00D05603">
      <w:pPr>
        <w:pStyle w:val="LDTextinhalteingerckt"/>
      </w:pPr>
    </w:p>
    <w:p w14:paraId="3E2A699C" w14:textId="77777777" w:rsidR="00780907" w:rsidRDefault="00727067" w:rsidP="00D05603">
      <w:pPr>
        <w:pStyle w:val="LDTextinhalteingerckt"/>
      </w:pPr>
      <w:r>
        <w:rPr>
          <w:noProof/>
          <w:lang w:eastAsia="de-DE"/>
        </w:rPr>
        <w:drawing>
          <wp:inline distT="0" distB="0" distL="0" distR="0" wp14:anchorId="1C32401C" wp14:editId="4ED233BC">
            <wp:extent cx="4680000" cy="2844000"/>
            <wp:effectExtent l="19050" t="19050" r="25400" b="1397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amiliensprache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8440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C2257A4" w14:textId="77777777" w:rsidR="00727067" w:rsidRDefault="00780907" w:rsidP="00780907">
      <w:pPr>
        <w:pStyle w:val="LDBildunterschrift"/>
      </w:pPr>
      <w:r>
        <w:t xml:space="preserve">Abb. </w:t>
      </w:r>
      <w:fldSimple w:instr=" SEQ Abb. \* ARABIC ">
        <w:r w:rsidR="00D32CFA">
          <w:rPr>
            <w:noProof/>
          </w:rPr>
          <w:t>1</w:t>
        </w:r>
      </w:fldSimple>
      <w:r>
        <w:t xml:space="preserve"> Webseite Schülerstammdaten</w:t>
      </w:r>
    </w:p>
    <w:p w14:paraId="4C8923D7" w14:textId="77777777" w:rsidR="007D2C9B" w:rsidRDefault="007D2C9B" w:rsidP="00D05603">
      <w:pPr>
        <w:pStyle w:val="LDTextinhalteingerckt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8"/>
        <w:gridCol w:w="8044"/>
      </w:tblGrid>
      <w:tr w:rsidR="00634A07" w14:paraId="46F5D357" w14:textId="77777777" w:rsidTr="00C363E1">
        <w:trPr>
          <w:trHeight w:val="559"/>
        </w:trPr>
        <w:tc>
          <w:tcPr>
            <w:tcW w:w="1668" w:type="dxa"/>
          </w:tcPr>
          <w:p w14:paraId="4430D349" w14:textId="77777777" w:rsidR="00634A07" w:rsidRDefault="00634A07" w:rsidP="00D05603">
            <w:pPr>
              <w:pStyle w:val="LDTextinhalteingerckt"/>
              <w:rPr>
                <w:rStyle w:val="LDMeneintrag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71178AA9" wp14:editId="2F2F6DA8">
                  <wp:extent cx="381000" cy="304800"/>
                  <wp:effectExtent l="0" t="0" r="0" b="0"/>
                  <wp:docPr id="16" name="Grafik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fo1.gif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4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20266BBE" w14:textId="77777777" w:rsidR="00634A07" w:rsidRDefault="00634A07" w:rsidP="00C363E1">
            <w:pPr>
              <w:rPr>
                <w:rStyle w:val="hervorhebunggrn"/>
              </w:rPr>
            </w:pPr>
            <w:r>
              <w:rPr>
                <w:rStyle w:val="hervorhebunggrn"/>
              </w:rPr>
              <w:t>Hinweis</w:t>
            </w:r>
          </w:p>
          <w:p w14:paraId="7D0011CA" w14:textId="77777777" w:rsidR="0055430C" w:rsidRDefault="00634A07" w:rsidP="00AF7BBC">
            <w:pPr>
              <w:pStyle w:val="LDTextinhalt"/>
            </w:pPr>
            <w:r>
              <w:t xml:space="preserve">Sie können in der </w:t>
            </w:r>
            <w:r w:rsidR="0055430C" w:rsidRPr="0055430C">
              <w:rPr>
                <w:rStyle w:val="LDBedienelement"/>
              </w:rPr>
              <w:t>Schülersuche</w:t>
            </w:r>
            <w:r w:rsidR="0055430C">
              <w:t xml:space="preserve"> – Register </w:t>
            </w:r>
            <w:r w:rsidR="0055430C" w:rsidRPr="009E0676">
              <w:rPr>
                <w:rStyle w:val="LDRegister"/>
              </w:rPr>
              <w:t>E</w:t>
            </w:r>
            <w:r w:rsidRPr="009E0676">
              <w:rPr>
                <w:rStyle w:val="LDRegister"/>
              </w:rPr>
              <w:t xml:space="preserve">rweiterte </w:t>
            </w:r>
            <w:r w:rsidR="0055430C" w:rsidRPr="009E0676">
              <w:rPr>
                <w:rStyle w:val="LDRegister"/>
              </w:rPr>
              <w:t xml:space="preserve">Suche </w:t>
            </w:r>
            <w:r w:rsidR="0055430C">
              <w:t xml:space="preserve"> und </w:t>
            </w:r>
            <w:r w:rsidR="0055430C" w:rsidRPr="009E0676">
              <w:rPr>
                <w:rStyle w:val="LDRegister"/>
              </w:rPr>
              <w:t>Expertensuche</w:t>
            </w:r>
            <w:r w:rsidR="0055430C">
              <w:t xml:space="preserve"> nach dem Kriterium</w:t>
            </w:r>
            <w:r w:rsidR="009E0676">
              <w:t>:</w:t>
            </w:r>
            <w:r w:rsidR="0055430C">
              <w:t xml:space="preserve"> </w:t>
            </w:r>
            <w:r w:rsidRPr="00AF7BBC">
              <w:rPr>
                <w:rStyle w:val="LDMeneintrag"/>
              </w:rPr>
              <w:t>Familiensprache 2</w:t>
            </w:r>
            <w:r w:rsidRPr="00BB3C2D">
              <w:t xml:space="preserve"> </w:t>
            </w:r>
            <w:r w:rsidR="0055430C">
              <w:t>suchen.</w:t>
            </w:r>
          </w:p>
          <w:p w14:paraId="06B77450" w14:textId="77777777" w:rsidR="006F5E92" w:rsidRPr="006F5E92" w:rsidRDefault="006F5E92" w:rsidP="00AF7BBC">
            <w:pPr>
              <w:pStyle w:val="LDAbsatznachberschrift"/>
            </w:pPr>
          </w:p>
        </w:tc>
      </w:tr>
    </w:tbl>
    <w:p w14:paraId="5FB985DF" w14:textId="77777777" w:rsidR="007D2C9B" w:rsidRDefault="007D2C9B" w:rsidP="00D05603">
      <w:pPr>
        <w:pStyle w:val="LDTextinhalteingerckt"/>
      </w:pPr>
    </w:p>
    <w:p w14:paraId="6B51B0F9" w14:textId="77777777" w:rsidR="00FA7F7A" w:rsidRDefault="00FA7F7A">
      <w:pPr>
        <w:spacing w:before="0" w:after="0"/>
        <w:rPr>
          <w:noProof/>
          <w:color w:val="1E3E95"/>
          <w:sz w:val="28"/>
          <w:szCs w:val="24"/>
          <w:lang w:eastAsia="de-DE"/>
        </w:rPr>
      </w:pPr>
      <w:r>
        <w:br w:type="page"/>
      </w:r>
    </w:p>
    <w:p w14:paraId="37FF2F0D" w14:textId="77777777" w:rsidR="007878D7" w:rsidRDefault="006F5E92" w:rsidP="00AF7BBC">
      <w:pPr>
        <w:pStyle w:val="berschrift2"/>
      </w:pPr>
      <w:bookmarkStart w:id="6" w:name="_Toc457545358"/>
      <w:r>
        <w:lastRenderedPageBreak/>
        <w:t>Eltern/</w:t>
      </w:r>
      <w:r w:rsidR="007878D7">
        <w:t>Ansprechpartner</w:t>
      </w:r>
      <w:bookmarkEnd w:id="6"/>
    </w:p>
    <w:p w14:paraId="53BCE375" w14:textId="77777777" w:rsidR="00CD1ADB" w:rsidRDefault="00E12C67" w:rsidP="00D05603">
      <w:pPr>
        <w:pStyle w:val="LDTextinhalteingerckt"/>
      </w:pPr>
      <w:r>
        <w:t xml:space="preserve">Im Bereich </w:t>
      </w:r>
      <w:r w:rsidRPr="00E12C67">
        <w:rPr>
          <w:rStyle w:val="LDBereichTabelle"/>
        </w:rPr>
        <w:t>Kommunikation</w:t>
      </w:r>
      <w:r>
        <w:t xml:space="preserve"> </w:t>
      </w:r>
      <w:r w:rsidR="007878D7">
        <w:t xml:space="preserve">konnten Sie </w:t>
      </w:r>
      <w:r>
        <w:t xml:space="preserve">bisher </w:t>
      </w:r>
      <w:r w:rsidR="007878D7">
        <w:t xml:space="preserve">die </w:t>
      </w:r>
      <w:r w:rsidR="007878D7" w:rsidRPr="0010252B">
        <w:rPr>
          <w:rStyle w:val="hervorhebung"/>
        </w:rPr>
        <w:t xml:space="preserve">Festlegung einer </w:t>
      </w:r>
      <w:r w:rsidR="00DC4E1E" w:rsidRPr="0010252B">
        <w:rPr>
          <w:rStyle w:val="hervorhebung"/>
        </w:rPr>
        <w:t>Notfallnummer</w:t>
      </w:r>
      <w:r w:rsidR="00DC4E1E">
        <w:t xml:space="preserve"> </w:t>
      </w:r>
      <w:r w:rsidR="007878D7">
        <w:t xml:space="preserve">nicht </w:t>
      </w:r>
      <w:r w:rsidR="00DC4E1E">
        <w:t>rückgängig</w:t>
      </w:r>
      <w:r w:rsidR="007878D7">
        <w:t xml:space="preserve"> </w:t>
      </w:r>
      <w:r w:rsidR="00DC4E1E">
        <w:t>machen.</w:t>
      </w:r>
      <w:r w:rsidR="0010252B">
        <w:t xml:space="preserve"> </w:t>
      </w:r>
    </w:p>
    <w:p w14:paraId="106EE243" w14:textId="77777777" w:rsidR="0010252B" w:rsidRDefault="0010252B" w:rsidP="00D05603">
      <w:pPr>
        <w:pStyle w:val="LDTextinhalteingerckt"/>
      </w:pPr>
      <w:r>
        <w:t xml:space="preserve">Mit dem neuen Release können Sie die Festlegung der Notfallnummer aufheben, indem Sie </w:t>
      </w:r>
      <w:r w:rsidR="00780907">
        <w:t xml:space="preserve">im Dialogfenster </w:t>
      </w:r>
      <w:r w:rsidR="00780907" w:rsidRPr="00780907">
        <w:rPr>
          <w:rStyle w:val="LDBereichTabelle"/>
        </w:rPr>
        <w:t>Ansprechpa</w:t>
      </w:r>
      <w:r w:rsidR="009E0676">
        <w:rPr>
          <w:rStyle w:val="LDBereichTabelle"/>
        </w:rPr>
        <w:t>r</w:t>
      </w:r>
      <w:r w:rsidR="00780907" w:rsidRPr="00780907">
        <w:rPr>
          <w:rStyle w:val="LDBereichTabelle"/>
        </w:rPr>
        <w:t>tner ändern</w:t>
      </w:r>
      <w:r w:rsidR="00780907">
        <w:t xml:space="preserve"> </w:t>
      </w:r>
      <w:r w:rsidR="00E12C67">
        <w:t xml:space="preserve">erneut </w:t>
      </w:r>
      <w:r>
        <w:t xml:space="preserve">in den Optionsschalter </w:t>
      </w:r>
      <w:r w:rsidR="00E12C67" w:rsidRPr="00E12C67">
        <w:rPr>
          <w:rStyle w:val="LDBedienelement"/>
        </w:rPr>
        <w:t xml:space="preserve">NF </w:t>
      </w:r>
      <w:r>
        <w:t xml:space="preserve">klicken. </w:t>
      </w:r>
    </w:p>
    <w:p w14:paraId="08EAE741" w14:textId="77777777" w:rsidR="00E12C67" w:rsidRDefault="00E12C67" w:rsidP="00D05603">
      <w:pPr>
        <w:pStyle w:val="LDTextinhalteingerckt"/>
      </w:pPr>
    </w:p>
    <w:p w14:paraId="36B663F5" w14:textId="77777777" w:rsidR="00780907" w:rsidRDefault="00E12C67" w:rsidP="00D05603">
      <w:pPr>
        <w:pStyle w:val="LDTextinhalteingerckt"/>
      </w:pPr>
      <w:r>
        <w:rPr>
          <w:noProof/>
          <w:lang w:eastAsia="de-DE"/>
        </w:rPr>
        <w:drawing>
          <wp:inline distT="0" distB="0" distL="0" distR="0" wp14:anchorId="498E8E09" wp14:editId="7CEBDE76">
            <wp:extent cx="4680000" cy="2772000"/>
            <wp:effectExtent l="19050" t="19050" r="25400" b="28575"/>
            <wp:docPr id="6" name="Grafik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720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E258274" w14:textId="77777777" w:rsidR="0010252B" w:rsidRDefault="00780907" w:rsidP="00FA7F7A">
      <w:pPr>
        <w:pStyle w:val="LDBildunterschrift"/>
      </w:pPr>
      <w:r>
        <w:t xml:space="preserve">Abb. </w:t>
      </w:r>
      <w:fldSimple w:instr=" SEQ Abb. \* ARABIC ">
        <w:r w:rsidR="00D32CFA">
          <w:rPr>
            <w:noProof/>
          </w:rPr>
          <w:t>2</w:t>
        </w:r>
      </w:fldSimple>
      <w:r>
        <w:tab/>
        <w:t>Dialogfenster Ansprechpartner ändern</w:t>
      </w:r>
    </w:p>
    <w:p w14:paraId="500A4474" w14:textId="77777777" w:rsidR="001A1434" w:rsidRDefault="001A1434" w:rsidP="00AF7BBC">
      <w:pPr>
        <w:pStyle w:val="berschrift1"/>
      </w:pPr>
      <w:bookmarkStart w:id="7" w:name="_Toc446396470"/>
      <w:bookmarkStart w:id="8" w:name="_Toc457545359"/>
      <w:r>
        <w:lastRenderedPageBreak/>
        <w:t>Unterricht</w:t>
      </w:r>
      <w:bookmarkEnd w:id="7"/>
      <w:bookmarkEnd w:id="8"/>
    </w:p>
    <w:p w14:paraId="34F0E557" w14:textId="77777777" w:rsidR="001A1434" w:rsidRDefault="00B63A92" w:rsidP="00AF7BBC">
      <w:pPr>
        <w:pStyle w:val="berschrift2"/>
      </w:pPr>
      <w:bookmarkStart w:id="9" w:name="_Toc446396471"/>
      <w:bookmarkStart w:id="10" w:name="_Toc457545360"/>
      <w:r>
        <w:t>Leistungserfassung &gt; Historische Leistungsdaten</w:t>
      </w:r>
      <w:bookmarkEnd w:id="9"/>
      <w:bookmarkEnd w:id="10"/>
    </w:p>
    <w:p w14:paraId="189B1439" w14:textId="77777777" w:rsidR="00B63A92" w:rsidRDefault="00B63A92" w:rsidP="00D05603">
      <w:pPr>
        <w:pStyle w:val="LDTextinhalteingerckt"/>
      </w:pPr>
      <w:r>
        <w:t>Die Hinweismeldung</w:t>
      </w:r>
    </w:p>
    <w:p w14:paraId="10638B7A" w14:textId="77777777" w:rsidR="00B63A92" w:rsidRPr="00AF7BBC" w:rsidRDefault="00B63A92" w:rsidP="00D05603">
      <w:pPr>
        <w:pStyle w:val="LDTextinhalteingerckt"/>
        <w:rPr>
          <w:rStyle w:val="LDMeneintrag"/>
        </w:rPr>
      </w:pPr>
      <w:r w:rsidRPr="00AF7BBC">
        <w:rPr>
          <w:rStyle w:val="LDMeneintrag"/>
        </w:rPr>
        <w:t xml:space="preserve">"Dopplung der Daten! Es liegen mindestens zwei Noten eines Faches mit identischer </w:t>
      </w:r>
      <w:proofErr w:type="spellStart"/>
      <w:r w:rsidRPr="00AF7BBC">
        <w:rPr>
          <w:rStyle w:val="LDMeneintrag"/>
        </w:rPr>
        <w:t>Kursart</w:t>
      </w:r>
      <w:proofErr w:type="spellEnd"/>
      <w:r w:rsidRPr="00AF7BBC">
        <w:rPr>
          <w:rStyle w:val="LDMeneintrag"/>
        </w:rPr>
        <w:t>, -differenzierung und -option im selben Halbjahr vor."</w:t>
      </w:r>
    </w:p>
    <w:p w14:paraId="55EA86B5" w14:textId="77777777" w:rsidR="000A17F6" w:rsidRDefault="00AF7BBC" w:rsidP="00D05603">
      <w:pPr>
        <w:pStyle w:val="LDTextinhalteingerckt"/>
      </w:pPr>
      <w:r>
        <w:t>w</w:t>
      </w:r>
      <w:r w:rsidR="00B63A92">
        <w:t>urde abgeschaltet, um einen reibungslosen Arbeitsablauf zu gewährl</w:t>
      </w:r>
      <w:r w:rsidR="000A17F6">
        <w:t>e</w:t>
      </w:r>
      <w:r w:rsidR="00B63A92">
        <w:t>isten.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668"/>
        <w:gridCol w:w="8044"/>
      </w:tblGrid>
      <w:tr w:rsidR="000A17F6" w14:paraId="4FA4889E" w14:textId="77777777" w:rsidTr="00C363E1">
        <w:trPr>
          <w:trHeight w:val="559"/>
        </w:trPr>
        <w:tc>
          <w:tcPr>
            <w:tcW w:w="1668" w:type="dxa"/>
          </w:tcPr>
          <w:p w14:paraId="213EC138" w14:textId="77777777" w:rsidR="000A17F6" w:rsidRDefault="000A17F6" w:rsidP="00D05603">
            <w:pPr>
              <w:pStyle w:val="LDTextinhalteingerckt"/>
              <w:rPr>
                <w:rStyle w:val="LDMeneintrag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7FC243FB" wp14:editId="5AB702C5">
                  <wp:extent cx="381000" cy="304800"/>
                  <wp:effectExtent l="0" t="0" r="0" b="0"/>
                  <wp:docPr id="19" name="Grafik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fo1.gif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4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7F8757A8" w14:textId="77777777" w:rsidR="000A17F6" w:rsidRDefault="000A17F6" w:rsidP="00C363E1">
            <w:pPr>
              <w:rPr>
                <w:rStyle w:val="hervorhebunggrn"/>
              </w:rPr>
            </w:pPr>
            <w:r>
              <w:rPr>
                <w:rStyle w:val="hervorhebunggrn"/>
              </w:rPr>
              <w:t>Hinweis</w:t>
            </w:r>
          </w:p>
          <w:p w14:paraId="063AD1D4" w14:textId="77777777" w:rsidR="000A17F6" w:rsidRDefault="00AF7BBC" w:rsidP="00AF7BBC">
            <w:pPr>
              <w:pStyle w:val="LDTextinhalt"/>
            </w:pPr>
            <w:r>
              <w:t xml:space="preserve">Die doppelten Fächer werden weiterhin in der Spalte </w:t>
            </w:r>
            <w:r w:rsidRPr="00BC7F58">
              <w:rPr>
                <w:rStyle w:val="LDBedienelement"/>
              </w:rPr>
              <w:t>Fehler</w:t>
            </w:r>
            <w:r>
              <w:t xml:space="preserve"> mit einem </w:t>
            </w:r>
            <w:r>
              <w:rPr>
                <w:noProof/>
                <w:lang w:eastAsia="de-DE"/>
              </w:rPr>
              <w:drawing>
                <wp:inline distT="0" distB="0" distL="0" distR="0" wp14:anchorId="39F232E2" wp14:editId="1B96D07C">
                  <wp:extent cx="90000" cy="140400"/>
                  <wp:effectExtent l="0" t="0" r="5715" b="0"/>
                  <wp:docPr id="7" name="Grafik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Ausrufezeichen_Ehemalig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000" cy="14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gekennzeichnet.</w:t>
            </w:r>
          </w:p>
          <w:p w14:paraId="199066FE" w14:textId="77777777" w:rsidR="000474FE" w:rsidRDefault="00AF7BBC" w:rsidP="000474FE">
            <w:pPr>
              <w:pStyle w:val="LDTextinhalt"/>
              <w:keepNext/>
            </w:pPr>
            <w:r>
              <w:rPr>
                <w:noProof/>
                <w:lang w:eastAsia="de-DE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03C8EA5C" wp14:editId="4DD37F92">
                      <wp:simplePos x="0" y="0"/>
                      <wp:positionH relativeFrom="column">
                        <wp:posOffset>170180</wp:posOffset>
                      </wp:positionH>
                      <wp:positionV relativeFrom="paragraph">
                        <wp:posOffset>807720</wp:posOffset>
                      </wp:positionV>
                      <wp:extent cx="3389630" cy="224155"/>
                      <wp:effectExtent l="0" t="0" r="20320" b="23495"/>
                      <wp:wrapNone/>
                      <wp:docPr id="17" name="Rechteck 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389630" cy="2241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hteck 17" o:spid="_x0000_s1026" style="position:absolute;margin-left:13.4pt;margin-top:63.6pt;width:266.9pt;height:17.6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" filled="f" strokecolor="#c00000" strokeweight="2pt"/>
                  </w:pict>
                </mc:Fallback>
              </mc:AlternateContent>
            </w:r>
            <w:r>
              <w:rPr>
                <w:noProof/>
                <w:lang w:eastAsia="de-DE"/>
              </w:rPr>
              <w:drawing>
                <wp:inline distT="0" distB="0" distL="0" distR="0" wp14:anchorId="45D1EE10" wp14:editId="21A6B67A">
                  <wp:extent cx="3600000" cy="1098000"/>
                  <wp:effectExtent l="19050" t="19050" r="19685" b="26035"/>
                  <wp:docPr id="12" name="Grafik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1098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3CBE1DC" w14:textId="77777777" w:rsidR="00AF7BBC" w:rsidRPr="002538DE" w:rsidRDefault="000474FE" w:rsidP="00252BF6">
            <w:pPr>
              <w:pStyle w:val="LDBildunterschrift"/>
            </w:pPr>
            <w:r>
              <w:t xml:space="preserve">Abb. </w:t>
            </w:r>
            <w:fldSimple w:instr=" SEQ Abb. \* ARABIC ">
              <w:r w:rsidR="00D32CFA">
                <w:rPr>
                  <w:noProof/>
                </w:rPr>
                <w:t>3</w:t>
              </w:r>
            </w:fldSimple>
            <w:r>
              <w:t xml:space="preserve">  Anzeige doppelter Fächer in den historischen Leistungsdaten</w:t>
            </w:r>
          </w:p>
        </w:tc>
      </w:tr>
    </w:tbl>
    <w:p w14:paraId="7619EB1D" w14:textId="77777777" w:rsidR="00B63A92" w:rsidRDefault="00B63A92" w:rsidP="00D05603">
      <w:pPr>
        <w:pStyle w:val="LDTextinhalteingerckt"/>
      </w:pPr>
    </w:p>
    <w:p w14:paraId="5B5DAFF2" w14:textId="77777777" w:rsidR="001A1434" w:rsidRDefault="001A1434" w:rsidP="00AF7BBC">
      <w:pPr>
        <w:pStyle w:val="berschrift2"/>
      </w:pPr>
      <w:bookmarkStart w:id="11" w:name="_Toc446396472"/>
      <w:bookmarkStart w:id="12" w:name="_Toc457545361"/>
      <w:r>
        <w:t>UV-Bearbeitung</w:t>
      </w:r>
      <w:bookmarkEnd w:id="11"/>
      <w:r w:rsidR="003337EA">
        <w:t xml:space="preserve"> &gt; </w:t>
      </w:r>
      <w:r w:rsidR="000204C6">
        <w:t>Kursbearbeitung</w:t>
      </w:r>
      <w:bookmarkEnd w:id="12"/>
    </w:p>
    <w:p w14:paraId="3433ACDC" w14:textId="77777777" w:rsidR="007845B4" w:rsidRDefault="007845B4" w:rsidP="00AF7BBC">
      <w:pPr>
        <w:pStyle w:val="berschrift3"/>
      </w:pPr>
      <w:bookmarkStart w:id="13" w:name="_Toc457545362"/>
      <w:r>
        <w:t>Ku</w:t>
      </w:r>
      <w:r w:rsidR="00D05603">
        <w:t>r</w:t>
      </w:r>
      <w:r>
        <w:t>se mit Schülern löschen</w:t>
      </w:r>
      <w:bookmarkEnd w:id="13"/>
    </w:p>
    <w:p w14:paraId="3D7B3483" w14:textId="77777777" w:rsidR="000474FE" w:rsidRDefault="007845B4" w:rsidP="00D05603">
      <w:pPr>
        <w:pStyle w:val="LDTextinhalteingerckt"/>
      </w:pPr>
      <w:r>
        <w:t xml:space="preserve">Sie können nun einen oder mehrere Kurse gleichzeitig löschen, auch wenn </w:t>
      </w:r>
      <w:r w:rsidR="00EC6F27">
        <w:t xml:space="preserve">diese </w:t>
      </w:r>
      <w:r>
        <w:t xml:space="preserve">noch Schüler enthalten. </w:t>
      </w:r>
    </w:p>
    <w:p w14:paraId="3A9A4F18" w14:textId="77777777" w:rsidR="000474FE" w:rsidRDefault="000474FE" w:rsidP="00D05603">
      <w:pPr>
        <w:pStyle w:val="LDTextinhalteingerckt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8"/>
        <w:gridCol w:w="8044"/>
      </w:tblGrid>
      <w:tr w:rsidR="000474FE" w14:paraId="3EEA1851" w14:textId="77777777" w:rsidTr="002B33B4">
        <w:trPr>
          <w:trHeight w:val="559"/>
        </w:trPr>
        <w:tc>
          <w:tcPr>
            <w:tcW w:w="1668" w:type="dxa"/>
          </w:tcPr>
          <w:p w14:paraId="4CD92CD3" w14:textId="77777777" w:rsidR="000474FE" w:rsidRDefault="000474FE" w:rsidP="00D05603">
            <w:pPr>
              <w:pStyle w:val="LDTextinhalteingerckt"/>
              <w:rPr>
                <w:rStyle w:val="LDMeneintrag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13B337EC" wp14:editId="5D7504CA">
                  <wp:extent cx="381000" cy="304800"/>
                  <wp:effectExtent l="0" t="0" r="0" b="0"/>
                  <wp:docPr id="22" name="Grafik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fo1.gif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4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42998414" w14:textId="77777777" w:rsidR="000474FE" w:rsidRDefault="000474FE" w:rsidP="002B33B4">
            <w:pPr>
              <w:rPr>
                <w:rStyle w:val="hervorhebunggrn"/>
              </w:rPr>
            </w:pPr>
            <w:r>
              <w:rPr>
                <w:rStyle w:val="hervorhebunggrn"/>
              </w:rPr>
              <w:t>Hinweis</w:t>
            </w:r>
          </w:p>
          <w:p w14:paraId="166CBC8C" w14:textId="77777777" w:rsidR="000474FE" w:rsidRDefault="000474FE" w:rsidP="000474FE">
            <w:pPr>
              <w:pStyle w:val="LDTextinhalt"/>
            </w:pPr>
            <w:r>
              <w:t xml:space="preserve">Ob ein Kurs Schüler enthält, sehen Sie an der Zahl in der Spalte </w:t>
            </w:r>
            <w:proofErr w:type="spellStart"/>
            <w:r w:rsidRPr="000474FE">
              <w:rPr>
                <w:rStyle w:val="LDBedienelement"/>
              </w:rPr>
              <w:t>Anz.Sch</w:t>
            </w:r>
            <w:proofErr w:type="spellEnd"/>
            <w:r w:rsidR="009E0676" w:rsidRPr="009E0676">
              <w:t>.</w:t>
            </w:r>
          </w:p>
          <w:p w14:paraId="648A130F" w14:textId="77777777" w:rsidR="000474FE" w:rsidRDefault="000474FE" w:rsidP="000474FE">
            <w:pPr>
              <w:pStyle w:val="LDTextinhalt"/>
            </w:pPr>
            <w:r>
              <w:rPr>
                <w:noProof/>
                <w:lang w:eastAsia="de-DE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6D45B217" wp14:editId="25CE0E19">
                      <wp:simplePos x="0" y="0"/>
                      <wp:positionH relativeFrom="column">
                        <wp:posOffset>3064510</wp:posOffset>
                      </wp:positionH>
                      <wp:positionV relativeFrom="paragraph">
                        <wp:posOffset>249555</wp:posOffset>
                      </wp:positionV>
                      <wp:extent cx="267335" cy="499745"/>
                      <wp:effectExtent l="0" t="0" r="18415" b="14605"/>
                      <wp:wrapNone/>
                      <wp:docPr id="20" name="Rechteck 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7335" cy="4997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hteck 20" o:spid="_x0000_s1026" style="position:absolute;margin-left:241.3pt;margin-top:19.65pt;width:21.05pt;height:39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" filled="f" strokecolor="#c00000" strokeweight="2pt"/>
                  </w:pict>
                </mc:Fallback>
              </mc:AlternateContent>
            </w:r>
            <w:r>
              <w:rPr>
                <w:noProof/>
                <w:lang w:eastAsia="de-DE"/>
              </w:rPr>
              <w:drawing>
                <wp:inline distT="0" distB="0" distL="0" distR="0" wp14:anchorId="6CFFA4BA" wp14:editId="265F76FF">
                  <wp:extent cx="3600000" cy="738000"/>
                  <wp:effectExtent l="19050" t="19050" r="19685" b="24130"/>
                  <wp:docPr id="18" name="Grafik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Kurs1.PNG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000" cy="7380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0A1C3D" w14:textId="77777777" w:rsidR="000474FE" w:rsidRPr="002538DE" w:rsidRDefault="000474FE" w:rsidP="00FA7F7A">
            <w:pPr>
              <w:pStyle w:val="LDBildunterschrift"/>
            </w:pPr>
            <w:r>
              <w:t xml:space="preserve">Abb. </w:t>
            </w:r>
            <w:fldSimple w:instr=" SEQ Abb. \* ARABIC ">
              <w:r w:rsidR="00D32CFA">
                <w:rPr>
                  <w:noProof/>
                </w:rPr>
                <w:t>4</w:t>
              </w:r>
            </w:fldSimple>
            <w:r>
              <w:tab/>
              <w:t>Webseite Kursbearbeitung</w:t>
            </w:r>
          </w:p>
        </w:tc>
      </w:tr>
    </w:tbl>
    <w:p w14:paraId="35B3B232" w14:textId="77777777" w:rsidR="007845B4" w:rsidRDefault="007845B4" w:rsidP="00D05603">
      <w:pPr>
        <w:pStyle w:val="LDTextinhalteingerckt"/>
      </w:pPr>
    </w:p>
    <w:p w14:paraId="49C7E8AD" w14:textId="77777777" w:rsidR="00172C98" w:rsidRDefault="00FA7F7A" w:rsidP="00D05603">
      <w:pPr>
        <w:pStyle w:val="LDAuflistungHandlungen"/>
      </w:pPr>
      <w:r>
        <w:t xml:space="preserve">Um einen Kurs zu löschen, </w:t>
      </w:r>
      <w:r w:rsidR="00B165BA">
        <w:t xml:space="preserve">setzen Sie ein Häkchen vor den entsprechenden Kurs und </w:t>
      </w:r>
      <w:r>
        <w:t>klicken Sie auf das S</w:t>
      </w:r>
      <w:r w:rsidR="007845B4">
        <w:t xml:space="preserve">chaltsymbol </w:t>
      </w:r>
      <w:r>
        <w:rPr>
          <w:noProof/>
          <w:lang w:eastAsia="de-DE"/>
        </w:rPr>
        <w:drawing>
          <wp:inline distT="0" distB="0" distL="0" distR="0" wp14:anchorId="3764DF31" wp14:editId="33D32A60">
            <wp:extent cx="152400" cy="152400"/>
            <wp:effectExtent l="0" t="0" r="0" b="0"/>
            <wp:docPr id="25" name="Grafik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pierkorb.gif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.</w:t>
      </w:r>
    </w:p>
    <w:p w14:paraId="15361DC0" w14:textId="77777777" w:rsidR="00172C98" w:rsidRDefault="00172C98" w:rsidP="00252BF6">
      <w:pPr>
        <w:pStyle w:val="LDAuflistungzweiteEbene"/>
      </w:pPr>
      <w:r>
        <w:t xml:space="preserve">Bei Kursen </w:t>
      </w:r>
      <w:r w:rsidRPr="00172C98">
        <w:rPr>
          <w:rStyle w:val="hervorhebung"/>
        </w:rPr>
        <w:t>ohne</w:t>
      </w:r>
      <w:r>
        <w:t xml:space="preserve"> Schüler</w:t>
      </w:r>
      <w:r w:rsidR="00FA7F7A">
        <w:t xml:space="preserve"> erscheint </w:t>
      </w:r>
      <w:r>
        <w:t>keine Meldung</w:t>
      </w:r>
    </w:p>
    <w:p w14:paraId="58200D9D" w14:textId="77777777" w:rsidR="00172C98" w:rsidRPr="00FA7F7A" w:rsidRDefault="00172C98" w:rsidP="00FA7F7A">
      <w:pPr>
        <w:pStyle w:val="LDAuflistungzweiteEbene"/>
        <w:rPr>
          <w:rStyle w:val="LDMeneintrag"/>
        </w:rPr>
      </w:pPr>
      <w:r>
        <w:t xml:space="preserve">Bei Kursen </w:t>
      </w:r>
      <w:r w:rsidRPr="00172C98">
        <w:rPr>
          <w:rStyle w:val="hervorhebung"/>
        </w:rPr>
        <w:t>mit</w:t>
      </w:r>
      <w:r>
        <w:t xml:space="preserve"> Schülern </w:t>
      </w:r>
      <w:r w:rsidR="00FA7F7A">
        <w:t xml:space="preserve">erscheint </w:t>
      </w:r>
      <w:r>
        <w:t xml:space="preserve">die Meldung: </w:t>
      </w:r>
      <w:r w:rsidR="00252BF6">
        <w:br/>
      </w:r>
      <w:r w:rsidRPr="00FA7F7A">
        <w:rPr>
          <w:rStyle w:val="LDMeneintrag"/>
        </w:rPr>
        <w:t xml:space="preserve">Den Kursen xx, </w:t>
      </w:r>
      <w:proofErr w:type="spellStart"/>
      <w:r w:rsidRPr="00FA7F7A">
        <w:rPr>
          <w:rStyle w:val="LDMeneintrag"/>
        </w:rPr>
        <w:t>yy</w:t>
      </w:r>
      <w:proofErr w:type="spellEnd"/>
      <w:r w:rsidRPr="00FA7F7A">
        <w:rPr>
          <w:rStyle w:val="LDMeneintrag"/>
        </w:rPr>
        <w:t xml:space="preserve">, </w:t>
      </w:r>
      <w:proofErr w:type="spellStart"/>
      <w:r w:rsidRPr="00FA7F7A">
        <w:rPr>
          <w:rStyle w:val="LDMeneintrag"/>
        </w:rPr>
        <w:t>zz</w:t>
      </w:r>
      <w:proofErr w:type="spellEnd"/>
      <w:r w:rsidRPr="00FA7F7A">
        <w:rPr>
          <w:rStyle w:val="LDMeneintrag"/>
        </w:rPr>
        <w:t xml:space="preserve"> sind Schüler zugeordnet. Wollen Sie die Kurse wirklich löschen?</w:t>
      </w:r>
    </w:p>
    <w:p w14:paraId="60B72915" w14:textId="77777777" w:rsidR="00172C98" w:rsidRDefault="00FA7F7A" w:rsidP="00D05603">
      <w:pPr>
        <w:pStyle w:val="LDAuflistungHandlungen"/>
      </w:pPr>
      <w:r>
        <w:t xml:space="preserve">Wenn Sie in der </w:t>
      </w:r>
      <w:r w:rsidR="00172C98">
        <w:t xml:space="preserve">Meldung </w:t>
      </w:r>
      <w:r w:rsidR="00252BF6">
        <w:t>a</w:t>
      </w:r>
      <w:r w:rsidR="007A27C1">
        <w:t xml:space="preserve">uf </w:t>
      </w:r>
      <w:r>
        <w:rPr>
          <w:noProof/>
          <w:lang w:eastAsia="de-DE"/>
        </w:rPr>
        <w:drawing>
          <wp:inline distT="0" distB="0" distL="0" distR="0" wp14:anchorId="470D7AF8" wp14:editId="6B334A9E">
            <wp:extent cx="651600" cy="180000"/>
            <wp:effectExtent l="0" t="0" r="0" b="0"/>
            <wp:docPr id="26" name="Grafik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tfahren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600" cy="1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7A27C1">
        <w:t xml:space="preserve">klicken, </w:t>
      </w:r>
      <w:r w:rsidR="007845B4">
        <w:t xml:space="preserve">werden die vorher ausgewählten Kurse </w:t>
      </w:r>
      <w:r w:rsidR="009E0676">
        <w:t xml:space="preserve">auf der Webseite </w:t>
      </w:r>
      <w:r w:rsidR="00252BF6" w:rsidRPr="00252BF6">
        <w:rPr>
          <w:rStyle w:val="LDBereichTabelle"/>
        </w:rPr>
        <w:t>Kursbearbeitung</w:t>
      </w:r>
      <w:r w:rsidR="00252BF6">
        <w:t xml:space="preserve"> </w:t>
      </w:r>
      <w:r w:rsidR="007845B4">
        <w:t xml:space="preserve">nicht mehr angezeigt. </w:t>
      </w:r>
      <w:r w:rsidR="007A27C1">
        <w:t>Das</w:t>
      </w:r>
      <w:r>
        <w:t xml:space="preserve"> </w:t>
      </w:r>
      <w:r w:rsidR="007A27C1">
        <w:t xml:space="preserve">endgültige Löschen erfolgt </w:t>
      </w:r>
      <w:r>
        <w:t>jedoch erst, wenn Sie speichern.</w:t>
      </w:r>
    </w:p>
    <w:p w14:paraId="6DAFFDCB" w14:textId="77777777" w:rsidR="00D05603" w:rsidRPr="00D05603" w:rsidRDefault="00D05603" w:rsidP="00D05603"/>
    <w:p w14:paraId="13A8358E" w14:textId="77777777" w:rsidR="00125E9E" w:rsidRDefault="00D05603" w:rsidP="00AF7BBC">
      <w:pPr>
        <w:pStyle w:val="berschrift3"/>
      </w:pPr>
      <w:bookmarkStart w:id="14" w:name="_Toc457545363"/>
      <w:r>
        <w:t xml:space="preserve">Dialogfenster </w:t>
      </w:r>
      <w:r w:rsidR="000A17F6">
        <w:t xml:space="preserve">Schüler </w:t>
      </w:r>
      <w:r>
        <w:t>im Kurs</w:t>
      </w:r>
      <w:bookmarkEnd w:id="14"/>
      <w:r>
        <w:t xml:space="preserve"> </w:t>
      </w:r>
    </w:p>
    <w:p w14:paraId="371B5623" w14:textId="77777777" w:rsidR="007A27C1" w:rsidRDefault="007A27C1" w:rsidP="00D05603">
      <w:pPr>
        <w:pStyle w:val="LDTextinhalteingerckt"/>
      </w:pPr>
      <w:r>
        <w:t xml:space="preserve">Neu ist, dass Sie auf der Webseite </w:t>
      </w:r>
      <w:r w:rsidRPr="00B165BA">
        <w:rPr>
          <w:rStyle w:val="LDMenpunkt"/>
        </w:rPr>
        <w:t>Kursbearbeitung</w:t>
      </w:r>
      <w:r>
        <w:t xml:space="preserve"> </w:t>
      </w:r>
      <w:r w:rsidR="009E0676">
        <w:t xml:space="preserve">einzelne </w:t>
      </w:r>
      <w:r>
        <w:t xml:space="preserve">Schüler </w:t>
      </w:r>
      <w:r w:rsidR="00B165BA">
        <w:t xml:space="preserve">eines </w:t>
      </w:r>
      <w:r>
        <w:t>Kurs</w:t>
      </w:r>
      <w:r w:rsidR="00B165BA">
        <w:t>es</w:t>
      </w:r>
      <w:r>
        <w:t xml:space="preserve"> </w:t>
      </w:r>
      <w:r w:rsidR="009E0676">
        <w:t xml:space="preserve">löschen können. Ebenso können Sie die </w:t>
      </w:r>
      <w:r w:rsidR="00D05603">
        <w:t>schüleri</w:t>
      </w:r>
      <w:r w:rsidR="009E0676">
        <w:t>n</w:t>
      </w:r>
      <w:r w:rsidR="00D05603">
        <w:t>dividuelle</w:t>
      </w:r>
      <w:r w:rsidR="009E0676">
        <w:t>n</w:t>
      </w:r>
      <w:r w:rsidR="00D05603">
        <w:t xml:space="preserve"> Kurseigenschaften </w:t>
      </w:r>
      <w:r w:rsidR="009E0676">
        <w:t xml:space="preserve">einzelner Schüler </w:t>
      </w:r>
      <w:r>
        <w:t>bearbeiten</w:t>
      </w:r>
      <w:r w:rsidR="009E0676">
        <w:t>.</w:t>
      </w:r>
    </w:p>
    <w:p w14:paraId="2EC4567B" w14:textId="77777777" w:rsidR="007A27C1" w:rsidRDefault="007A27C1" w:rsidP="00D05603">
      <w:pPr>
        <w:pStyle w:val="LDTextinhalteingerckt"/>
      </w:pPr>
      <w:r>
        <w:t xml:space="preserve">Klicken Sie hierzu </w:t>
      </w:r>
      <w:r w:rsidR="006F4233">
        <w:t xml:space="preserve">bei dem gewünschten Kurs auf </w:t>
      </w:r>
      <w:r>
        <w:t xml:space="preserve">die </w:t>
      </w:r>
      <w:r w:rsidR="006F4233">
        <w:t xml:space="preserve">Zahl </w:t>
      </w:r>
      <w:r>
        <w:t xml:space="preserve">in der Spalte </w:t>
      </w:r>
      <w:proofErr w:type="spellStart"/>
      <w:r w:rsidRPr="00B165BA">
        <w:rPr>
          <w:rStyle w:val="LDBedienelement"/>
        </w:rPr>
        <w:t>Anz.Sch</w:t>
      </w:r>
      <w:proofErr w:type="spellEnd"/>
      <w:r>
        <w:t xml:space="preserve">. Es erscheint das Dialogfenster </w:t>
      </w:r>
      <w:r w:rsidRPr="006F4233">
        <w:rPr>
          <w:rStyle w:val="LDBedienelement"/>
        </w:rPr>
        <w:t>Schüler im Kurs</w:t>
      </w:r>
      <w:r w:rsidR="00D05603">
        <w:rPr>
          <w:rStyle w:val="LDBedienelement"/>
        </w:rPr>
        <w:t xml:space="preserve"> </w:t>
      </w:r>
      <w:r w:rsidR="00D05603" w:rsidRPr="00D05603">
        <w:t>(</w:t>
      </w:r>
      <w:r w:rsidR="00D05603" w:rsidRPr="00D05603">
        <w:fldChar w:fldCharType="begin"/>
      </w:r>
      <w:r w:rsidR="00D05603" w:rsidRPr="00D05603">
        <w:instrText xml:space="preserve"> REF _Ref456785678 \h </w:instrText>
      </w:r>
      <w:r w:rsidR="00D05603">
        <w:instrText xml:space="preserve"> \* MERGEFORMAT </w:instrText>
      </w:r>
      <w:r w:rsidR="00D05603" w:rsidRPr="00D05603">
        <w:fldChar w:fldCharType="separate"/>
      </w:r>
      <w:r w:rsidR="00D32CFA">
        <w:t>Abb. 5</w:t>
      </w:r>
      <w:r w:rsidR="00D05603" w:rsidRPr="00D05603">
        <w:fldChar w:fldCharType="end"/>
      </w:r>
      <w:r w:rsidR="00D05603" w:rsidRPr="00D05603">
        <w:t>)</w:t>
      </w:r>
      <w:r>
        <w:t xml:space="preserve">. </w:t>
      </w:r>
      <w:r w:rsidRPr="00226026">
        <w:rPr>
          <w:lang w:eastAsia="de-DE"/>
        </w:rPr>
        <w:t>Der Dialog hat die gleiche Funktionalität wie auf der Seite "Schüler-Kurszuordnung"</w:t>
      </w:r>
      <w:r w:rsidR="00125E9E">
        <w:rPr>
          <w:lang w:eastAsia="de-DE"/>
        </w:rPr>
        <w:t>.</w:t>
      </w:r>
    </w:p>
    <w:p w14:paraId="3D367763" w14:textId="77777777" w:rsidR="006F4233" w:rsidRDefault="006F4233" w:rsidP="00D05603">
      <w:pPr>
        <w:pStyle w:val="LDTextinhalteingerckt"/>
      </w:pPr>
      <w:r>
        <w:rPr>
          <w:noProof/>
          <w:lang w:eastAsia="de-DE"/>
        </w:rPr>
        <w:drawing>
          <wp:inline distT="0" distB="0" distL="0" distR="0" wp14:anchorId="29C27707" wp14:editId="245D031D">
            <wp:extent cx="3600000" cy="2732400"/>
            <wp:effectExtent l="19050" t="19050" r="19685" b="11430"/>
            <wp:docPr id="8" name="Grafik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hüler_im_kursUnbenannt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3240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D8EEE79" w14:textId="77777777" w:rsidR="007A27C1" w:rsidRDefault="006F4233" w:rsidP="006F4233">
      <w:pPr>
        <w:pStyle w:val="LDBildunterschrift"/>
      </w:pPr>
      <w:bookmarkStart w:id="15" w:name="_Ref456785678"/>
      <w:r>
        <w:t xml:space="preserve">Abb. </w:t>
      </w:r>
      <w:fldSimple w:instr=" SEQ Abb. \* ARABIC ">
        <w:r w:rsidR="00D32CFA">
          <w:rPr>
            <w:noProof/>
          </w:rPr>
          <w:t>5</w:t>
        </w:r>
      </w:fldSimple>
      <w:bookmarkEnd w:id="15"/>
      <w:r>
        <w:tab/>
        <w:t>Dialogfenster: Schüler im Kurs</w:t>
      </w:r>
    </w:p>
    <w:tbl>
      <w:tblPr>
        <w:tblStyle w:val="Tabellenraster"/>
        <w:tblW w:w="4889" w:type="pct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52"/>
        <w:gridCol w:w="8785"/>
      </w:tblGrid>
      <w:tr w:rsidR="006F4233" w14:paraId="03FDBC6A" w14:textId="77777777" w:rsidTr="006F4233">
        <w:trPr>
          <w:trHeight w:val="914"/>
        </w:trPr>
        <w:tc>
          <w:tcPr>
            <w:tcW w:w="442" w:type="pct"/>
          </w:tcPr>
          <w:p w14:paraId="1F5F8C2C" w14:textId="77777777" w:rsidR="006F4233" w:rsidRDefault="006F4233" w:rsidP="00D05603">
            <w:pPr>
              <w:pStyle w:val="LDTextinhalteingerckt"/>
              <w:rPr>
                <w:rStyle w:val="LDMeneintrag"/>
              </w:rPr>
            </w:pPr>
            <w:r>
              <w:rPr>
                <w:noProof/>
                <w:lang w:eastAsia="de-DE"/>
              </w:rPr>
              <w:drawing>
                <wp:anchor distT="0" distB="0" distL="0" distR="0" simplePos="0" relativeHeight="251693056" behindDoc="1" locked="0" layoutInCell="1" allowOverlap="1" wp14:anchorId="1F4D3286" wp14:editId="6F9800FD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156845</wp:posOffset>
                  </wp:positionV>
                  <wp:extent cx="359410" cy="359410"/>
                  <wp:effectExtent l="0" t="0" r="0" b="2540"/>
                  <wp:wrapTight wrapText="bothSides">
                    <wp:wrapPolygon edited="0">
                      <wp:start x="4580" y="0"/>
                      <wp:lineTo x="3435" y="1145"/>
                      <wp:lineTo x="2290" y="20608"/>
                      <wp:lineTo x="18318" y="20608"/>
                      <wp:lineTo x="18318" y="4580"/>
                      <wp:lineTo x="14883" y="0"/>
                      <wp:lineTo x="4580" y="0"/>
                    </wp:wrapPolygon>
                  </wp:wrapTight>
                  <wp:docPr id="111" name="Grafik 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not-known.png"/>
                          <pic:cNvPicPr/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9410" cy="359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4558" w:type="pct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</w:tcPr>
          <w:p w14:paraId="2F914356" w14:textId="77777777" w:rsidR="006F4233" w:rsidRPr="009E0676" w:rsidRDefault="006F4233" w:rsidP="009E0676">
            <w:pPr>
              <w:pStyle w:val="LDTextinhalt"/>
            </w:pPr>
            <w:r w:rsidRPr="00ED77ED">
              <w:rPr>
                <w:sz w:val="20"/>
                <w:szCs w:val="20"/>
              </w:rPr>
              <w:t xml:space="preserve">Informationen zu den Funktionen der Webseite finden Sie in der </w:t>
            </w:r>
            <w:r w:rsidRPr="006C12AA">
              <w:rPr>
                <w:rStyle w:val="hervorhebung"/>
              </w:rPr>
              <w:t>LUSD-Hilfe</w:t>
            </w:r>
            <w:r w:rsidRPr="009E0676">
              <w:t xml:space="preserve">. </w:t>
            </w:r>
          </w:p>
          <w:p w14:paraId="72D0FB6D" w14:textId="77777777" w:rsidR="006F4233" w:rsidRPr="006A386F" w:rsidRDefault="006F4233" w:rsidP="006F4233">
            <w:pPr>
              <w:pStyle w:val="LDTextinhalt"/>
              <w:rPr>
                <w:rStyle w:val="hervorhebungblau"/>
                <w:b w:val="0"/>
                <w:bCs w:val="0"/>
              </w:rPr>
            </w:pPr>
            <w:r w:rsidRPr="00ED77ED">
              <w:rPr>
                <w:sz w:val="20"/>
                <w:szCs w:val="20"/>
              </w:rPr>
              <w:t xml:space="preserve">Klicken Sie hierfür auf die </w:t>
            </w:r>
            <w:proofErr w:type="gramStart"/>
            <w:r w:rsidRPr="00ED77ED">
              <w:rPr>
                <w:sz w:val="20"/>
                <w:szCs w:val="20"/>
              </w:rPr>
              <w:t>Schaltfläche</w:t>
            </w:r>
            <w:r>
              <w:t xml:space="preserve"> </w:t>
            </w:r>
            <w:proofErr w:type="gramEnd"/>
            <w:r>
              <w:rPr>
                <w:noProof/>
                <w:lang w:eastAsia="de-DE"/>
              </w:rPr>
              <w:drawing>
                <wp:inline distT="0" distB="0" distL="0" distR="0" wp14:anchorId="356AE099" wp14:editId="60371CA1">
                  <wp:extent cx="450000" cy="169200"/>
                  <wp:effectExtent l="0" t="0" r="7620" b="2540"/>
                  <wp:docPr id="4" name="Grafik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0000" cy="16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F2580B">
              <w:rPr>
                <w:rStyle w:val="hervorhebungblau"/>
              </w:rPr>
              <w:t>.</w:t>
            </w:r>
          </w:p>
          <w:p w14:paraId="564A85D9" w14:textId="77777777" w:rsidR="006F4233" w:rsidRPr="00E720CA" w:rsidRDefault="006F4233" w:rsidP="0055798A">
            <w:pPr>
              <w:pStyle w:val="LDTextinhalt"/>
              <w:rPr>
                <w:rStyle w:val="LDMeneintrag"/>
                <w:i w:val="0"/>
              </w:rPr>
            </w:pPr>
            <w:r w:rsidRPr="006A386F">
              <w:rPr>
                <w:noProof/>
                <w:lang w:eastAsia="de-DE"/>
              </w:rPr>
              <w:drawing>
                <wp:inline distT="0" distB="0" distL="0" distR="0" wp14:anchorId="3D523E88" wp14:editId="1735AC6B">
                  <wp:extent cx="2520000" cy="439200"/>
                  <wp:effectExtent l="19050" t="19050" r="13970" b="18415"/>
                  <wp:docPr id="5" name="Grafik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439200"/>
                          </a:xfrm>
                          <a:prstGeom prst="rect">
                            <a:avLst/>
                          </a:prstGeom>
                          <a:ln>
                            <a:solidFill>
                              <a:schemeClr val="bg1">
                                <a:lumMod val="50000"/>
                              </a:schemeClr>
                            </a:solidFill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31D52C" w14:textId="77777777" w:rsidR="007A27C1" w:rsidRPr="007A27C1" w:rsidRDefault="007A27C1" w:rsidP="00D05603">
      <w:pPr>
        <w:pStyle w:val="LDTextinhalteingerckt"/>
      </w:pPr>
    </w:p>
    <w:p w14:paraId="6ACBC855" w14:textId="77777777" w:rsidR="001A1434" w:rsidRDefault="003337EA" w:rsidP="00AF7BBC">
      <w:pPr>
        <w:pStyle w:val="berschrift2"/>
      </w:pPr>
      <w:bookmarkStart w:id="16" w:name="_Toc446396474"/>
      <w:bookmarkStart w:id="17" w:name="_Toc457545364"/>
      <w:r>
        <w:t>Abschlüsse &gt; Realschule</w:t>
      </w:r>
      <w:bookmarkEnd w:id="16"/>
      <w:bookmarkEnd w:id="17"/>
    </w:p>
    <w:p w14:paraId="26D14C6F" w14:textId="77777777" w:rsidR="003337EA" w:rsidRDefault="003337EA" w:rsidP="00D05603">
      <w:pPr>
        <w:pStyle w:val="LDTextinhalteingerckt"/>
      </w:pPr>
      <w:r>
        <w:t xml:space="preserve">Gemäß der </w:t>
      </w:r>
      <w:r w:rsidR="001A1434" w:rsidRPr="00594178">
        <w:rPr>
          <w:rStyle w:val="hervorhebung"/>
        </w:rPr>
        <w:t>Neuregelungen der VOBGM</w:t>
      </w:r>
      <w:r w:rsidR="001A1434" w:rsidRPr="00594178">
        <w:t xml:space="preserve"> vom November 2015 (Amtsblatt 11/2015) </w:t>
      </w:r>
      <w:r>
        <w:t xml:space="preserve">muss für den Realschulabschluss </w:t>
      </w:r>
      <w:r w:rsidRPr="003337EA">
        <w:t xml:space="preserve">das 4. Prüfungsfach </w:t>
      </w:r>
      <w:r>
        <w:t>ein Pflichtfach sein.</w:t>
      </w:r>
    </w:p>
    <w:p w14:paraId="466DF300" w14:textId="77777777" w:rsidR="003337EA" w:rsidRDefault="003337EA" w:rsidP="00D05603">
      <w:pPr>
        <w:pStyle w:val="LDTextinhalteingerckt"/>
      </w:pPr>
      <w:r>
        <w:t xml:space="preserve">Ab sofort können Sie auf der Webseite </w:t>
      </w:r>
      <w:r w:rsidRPr="003337EA">
        <w:rPr>
          <w:rStyle w:val="LDMenpunkt"/>
        </w:rPr>
        <w:t>Unterricht-&gt; Abschlüsse &gt; Realschule</w:t>
      </w:r>
      <w:r>
        <w:rPr>
          <w:rStyle w:val="Fett"/>
        </w:rPr>
        <w:t xml:space="preserve"> </w:t>
      </w:r>
      <w:r w:rsidRPr="003337EA">
        <w:t xml:space="preserve">im </w:t>
      </w:r>
      <w:r>
        <w:t xml:space="preserve">Dialogfenster </w:t>
      </w:r>
      <w:r>
        <w:rPr>
          <w:rStyle w:val="Fett"/>
        </w:rPr>
        <w:t xml:space="preserve"> Abschluss Realschule  Zusatzprüfung </w:t>
      </w:r>
      <w:r w:rsidRPr="003337EA">
        <w:t>im Feld</w:t>
      </w:r>
      <w:r>
        <w:rPr>
          <w:rStyle w:val="Fett"/>
        </w:rPr>
        <w:t xml:space="preserve"> Fach*</w:t>
      </w:r>
      <w:r>
        <w:t xml:space="preserve"> nur noch Fächer der </w:t>
      </w:r>
      <w:proofErr w:type="spellStart"/>
      <w:r>
        <w:rPr>
          <w:rStyle w:val="Fett"/>
        </w:rPr>
        <w:t>Kursart</w:t>
      </w:r>
      <w:proofErr w:type="spellEnd"/>
      <w:r>
        <w:rPr>
          <w:rStyle w:val="Fett"/>
        </w:rPr>
        <w:t xml:space="preserve"> P</w:t>
      </w:r>
      <w:r>
        <w:t xml:space="preserve"> auswählen.</w:t>
      </w:r>
    </w:p>
    <w:p w14:paraId="03101514" w14:textId="77777777" w:rsidR="003337EA" w:rsidRDefault="003337EA" w:rsidP="00D05603">
      <w:pPr>
        <w:pStyle w:val="LDTextinhalteingerckt"/>
      </w:pPr>
    </w:p>
    <w:bookmarkStart w:id="18" w:name="_Toc439069834"/>
    <w:bookmarkEnd w:id="18"/>
    <w:p w14:paraId="1B055E16" w14:textId="77777777" w:rsidR="001A1434" w:rsidRDefault="002538DE" w:rsidP="00D05603">
      <w:pPr>
        <w:pStyle w:val="LDTextinhalteingerckt"/>
      </w:pPr>
      <w:r>
        <w:rPr>
          <w:noProof/>
          <w:lang w:eastAsia="de-DE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01244384" wp14:editId="673ECCBB">
                <wp:simplePos x="0" y="0"/>
                <wp:positionH relativeFrom="column">
                  <wp:posOffset>3188335</wp:posOffset>
                </wp:positionH>
                <wp:positionV relativeFrom="paragraph">
                  <wp:posOffset>232410</wp:posOffset>
                </wp:positionV>
                <wp:extent cx="448310" cy="111760"/>
                <wp:effectExtent l="0" t="0" r="8890" b="2540"/>
                <wp:wrapNone/>
                <wp:docPr id="14" name="Rechteck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310" cy="1117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hteck 14" o:spid="_x0000_s1026" style="position:absolute;margin-left:251.05pt;margin-top:18.3pt;width:35.3pt;height:8.8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" fillcolor="white [3212]" stroked="f" strokeweight="2pt"/>
            </w:pict>
          </mc:Fallback>
        </mc:AlternateContent>
      </w:r>
    </w:p>
    <w:p w14:paraId="37F71FDA" w14:textId="77777777" w:rsidR="00E564CB" w:rsidRDefault="00E564CB" w:rsidP="00D05603">
      <w:pPr>
        <w:pStyle w:val="LDTextinhalteingerckt"/>
      </w:pPr>
    </w:p>
    <w:p w14:paraId="1E8DBEF8" w14:textId="77777777" w:rsidR="00E564CB" w:rsidRDefault="00E564CB" w:rsidP="00AF7BBC">
      <w:pPr>
        <w:pStyle w:val="berschrift1"/>
      </w:pPr>
      <w:bookmarkStart w:id="19" w:name="_Toc446396494"/>
      <w:bookmarkStart w:id="20" w:name="_Toc457545365"/>
      <w:r>
        <w:t>Ausblick auf Release 2</w:t>
      </w:r>
      <w:r w:rsidR="006E409D">
        <w:t>3</w:t>
      </w:r>
      <w:r>
        <w:t xml:space="preserve"> im</w:t>
      </w:r>
      <w:r w:rsidRPr="00594178">
        <w:t xml:space="preserve"> </w:t>
      </w:r>
      <w:r w:rsidR="006C12AA">
        <w:t xml:space="preserve">November </w:t>
      </w:r>
      <w:r>
        <w:t>2016</w:t>
      </w:r>
      <w:bookmarkEnd w:id="19"/>
      <w:bookmarkEnd w:id="20"/>
      <w:r>
        <w:t xml:space="preserve"> </w:t>
      </w:r>
    </w:p>
    <w:p w14:paraId="3EE40297" w14:textId="77777777" w:rsidR="006E409D" w:rsidRPr="006E409D" w:rsidRDefault="006E409D" w:rsidP="00AF7BBC">
      <w:pPr>
        <w:pStyle w:val="berschrift2"/>
      </w:pPr>
      <w:bookmarkStart w:id="21" w:name="_Toc457545366"/>
      <w:r>
        <w:t>Neue Webseite Schüler aufnehmen /einschulen</w:t>
      </w:r>
      <w:bookmarkEnd w:id="21"/>
      <w:r>
        <w:t xml:space="preserve"> </w:t>
      </w:r>
    </w:p>
    <w:p w14:paraId="4C44342B" w14:textId="77777777" w:rsidR="006E409D" w:rsidRPr="00452350" w:rsidRDefault="006E409D" w:rsidP="00D05603">
      <w:pPr>
        <w:pStyle w:val="LDTextinhalt"/>
        <w:rPr>
          <w:rStyle w:val="hervorhebung"/>
        </w:rPr>
      </w:pPr>
      <w:r w:rsidRPr="00452350">
        <w:rPr>
          <w:rStyle w:val="hervorhebung"/>
        </w:rPr>
        <w:t>Neu wird sein:</w:t>
      </w:r>
    </w:p>
    <w:p w14:paraId="6F92433D" w14:textId="77777777" w:rsidR="00A95D75" w:rsidRDefault="00A95D75" w:rsidP="00D05603">
      <w:pPr>
        <w:pStyle w:val="LDAuflistungHandlungen"/>
      </w:pPr>
      <w:r>
        <w:t>D</w:t>
      </w:r>
      <w:r w:rsidR="006C12AA">
        <w:t xml:space="preserve">er </w:t>
      </w:r>
      <w:r>
        <w:t xml:space="preserve">bisherige Menüpunkt </w:t>
      </w:r>
      <w:r w:rsidRPr="006C12AA">
        <w:rPr>
          <w:rStyle w:val="LDMenpunkt"/>
        </w:rPr>
        <w:t>Schüler &gt; Assistenten</w:t>
      </w:r>
      <w:r>
        <w:t xml:space="preserve"> w</w:t>
      </w:r>
      <w:r w:rsidR="006C12AA">
        <w:t>ird</w:t>
      </w:r>
      <w:r>
        <w:t xml:space="preserve"> entfallen</w:t>
      </w:r>
      <w:r w:rsidR="006C12AA">
        <w:t xml:space="preserve">, einschließlich der </w:t>
      </w:r>
      <w:r>
        <w:t xml:space="preserve">beiden darunter enthaltenen Menüpunkte </w:t>
      </w:r>
      <w:r w:rsidRPr="006E409D">
        <w:rPr>
          <w:rStyle w:val="LDMenpunkt"/>
        </w:rPr>
        <w:t>Einschulung Grundschule</w:t>
      </w:r>
      <w:r>
        <w:t xml:space="preserve"> und </w:t>
      </w:r>
      <w:r w:rsidRPr="006E409D">
        <w:rPr>
          <w:rStyle w:val="LDMenpunkt"/>
        </w:rPr>
        <w:t>Schüleraufnahme</w:t>
      </w:r>
      <w:r>
        <w:rPr>
          <w:rStyle w:val="LDMenpunkt"/>
        </w:rPr>
        <w:t>.</w:t>
      </w:r>
      <w:r>
        <w:t xml:space="preserve"> </w:t>
      </w:r>
    </w:p>
    <w:p w14:paraId="592A7165" w14:textId="77777777" w:rsidR="00A95D75" w:rsidRDefault="00A95D75" w:rsidP="00D05603">
      <w:pPr>
        <w:pStyle w:val="LDAuflistungHandlungen"/>
      </w:pPr>
      <w:r>
        <w:t xml:space="preserve">Unter dem Menüpunkt </w:t>
      </w:r>
      <w:r w:rsidRPr="006E409D">
        <w:rPr>
          <w:rStyle w:val="LDMenpunkt"/>
        </w:rPr>
        <w:t xml:space="preserve">Schüler &gt; </w:t>
      </w:r>
      <w:r>
        <w:rPr>
          <w:rStyle w:val="LDMenpunkt"/>
        </w:rPr>
        <w:t xml:space="preserve">Kandidatenverfahren </w:t>
      </w:r>
      <w:r>
        <w:t xml:space="preserve">wird es den neuen Menüpunkt </w:t>
      </w:r>
      <w:r w:rsidRPr="006E409D">
        <w:rPr>
          <w:rStyle w:val="LDMenpunkt"/>
        </w:rPr>
        <w:t>Aufnehmen/Einschulen</w:t>
      </w:r>
      <w:r>
        <w:rPr>
          <w:rStyle w:val="LDMenpunkt"/>
        </w:rPr>
        <w:t xml:space="preserve"> </w:t>
      </w:r>
      <w:r w:rsidRPr="006E409D">
        <w:t>geben.</w:t>
      </w:r>
      <w:r>
        <w:t xml:space="preserve"> </w:t>
      </w:r>
    </w:p>
    <w:p w14:paraId="4C4D21CF" w14:textId="77777777" w:rsidR="00C61A76" w:rsidRDefault="00C61A76" w:rsidP="00D05603">
      <w:pPr>
        <w:pStyle w:val="LDTextinhaltweitereingerckt"/>
        <w:rPr>
          <w:rStyle w:val="hervorhebungrot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668"/>
        <w:gridCol w:w="8044"/>
      </w:tblGrid>
      <w:tr w:rsidR="00C61A76" w14:paraId="029F624A" w14:textId="77777777" w:rsidTr="00197EB0">
        <w:trPr>
          <w:trHeight w:val="559"/>
        </w:trPr>
        <w:tc>
          <w:tcPr>
            <w:tcW w:w="1668" w:type="dxa"/>
          </w:tcPr>
          <w:p w14:paraId="4616CE2D" w14:textId="77777777" w:rsidR="00C61A76" w:rsidRDefault="00C61A76" w:rsidP="00D05603">
            <w:pPr>
              <w:pStyle w:val="LDTextinhalteingerckt"/>
              <w:rPr>
                <w:rStyle w:val="LDMeneintrag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6F412176" wp14:editId="30AD9704">
                  <wp:extent cx="381000" cy="304800"/>
                  <wp:effectExtent l="0" t="0" r="0" b="0"/>
                  <wp:docPr id="13" name="Grafik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fo1.gif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4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73F0753A" w14:textId="77777777" w:rsidR="00C61A76" w:rsidRDefault="00C61A76" w:rsidP="00AF7BBC">
            <w:pPr>
              <w:pStyle w:val="LDTextinhalt"/>
            </w:pPr>
            <w:r>
              <w:t xml:space="preserve">Unter </w:t>
            </w:r>
            <w:r w:rsidRPr="00C61A76">
              <w:rPr>
                <w:rStyle w:val="hervorhebung"/>
              </w:rPr>
              <w:t>Einschulung</w:t>
            </w:r>
            <w:r>
              <w:t xml:space="preserve"> wird die Regeleinschulung in die Grundschule verstanden.</w:t>
            </w:r>
          </w:p>
          <w:p w14:paraId="6ACE2CF3" w14:textId="77777777" w:rsidR="00A63982" w:rsidRPr="00C61A76" w:rsidRDefault="006C12AA" w:rsidP="006C12AA">
            <w:pPr>
              <w:rPr>
                <w:rFonts w:cs="Arial"/>
                <w:szCs w:val="20"/>
              </w:rPr>
            </w:pPr>
            <w:r>
              <w:rPr>
                <w:rFonts w:cs="Arial"/>
                <w:szCs w:val="20"/>
              </w:rPr>
              <w:t xml:space="preserve">Das Anlegen von Kandidatenverfahren für Schüler anderer Schulen wird </w:t>
            </w:r>
            <w:r w:rsidR="00C61A76">
              <w:rPr>
                <w:rFonts w:cs="Arial"/>
                <w:szCs w:val="20"/>
              </w:rPr>
              <w:t xml:space="preserve">als </w:t>
            </w:r>
            <w:r w:rsidR="00C61A76" w:rsidRPr="00A63982">
              <w:rPr>
                <w:rStyle w:val="hervorhebung"/>
              </w:rPr>
              <w:t xml:space="preserve">Aufnahme </w:t>
            </w:r>
            <w:r w:rsidR="00C61A76">
              <w:rPr>
                <w:rFonts w:cs="Arial"/>
                <w:szCs w:val="20"/>
              </w:rPr>
              <w:t>bezeichnet.</w:t>
            </w:r>
          </w:p>
        </w:tc>
      </w:tr>
    </w:tbl>
    <w:p w14:paraId="378A55AC" w14:textId="77777777" w:rsidR="00C61A76" w:rsidRDefault="00C61A76" w:rsidP="00D05603">
      <w:pPr>
        <w:pStyle w:val="LDTextinhaltweitereingerckt"/>
        <w:rPr>
          <w:rStyle w:val="hervorhebungrot"/>
        </w:rPr>
      </w:pPr>
    </w:p>
    <w:p w14:paraId="51058871" w14:textId="77777777" w:rsidR="00452350" w:rsidRDefault="00A63982" w:rsidP="00D05603">
      <w:pPr>
        <w:pStyle w:val="LDAuflistungHandlungen"/>
      </w:pPr>
      <w:r>
        <w:t xml:space="preserve">Der neue Menüpunkt </w:t>
      </w:r>
      <w:r w:rsidR="00D05603">
        <w:t xml:space="preserve">wird </w:t>
      </w:r>
      <w:r>
        <w:t xml:space="preserve">die beiden Register </w:t>
      </w:r>
      <w:r w:rsidRPr="00A95D75">
        <w:rPr>
          <w:rStyle w:val="hervorhebungrot"/>
        </w:rPr>
        <w:t>Eingabe</w:t>
      </w:r>
      <w:r>
        <w:t xml:space="preserve"> und </w:t>
      </w:r>
      <w:r w:rsidRPr="00A95D75">
        <w:rPr>
          <w:rStyle w:val="hervorhebungrot"/>
        </w:rPr>
        <w:t>Zieldaten</w:t>
      </w:r>
      <w:r>
        <w:rPr>
          <w:rStyle w:val="hervorhebungrot"/>
        </w:rPr>
        <w:t xml:space="preserve"> </w:t>
      </w:r>
      <w:r w:rsidR="00D05603">
        <w:t>haben. I</w:t>
      </w:r>
      <w:r w:rsidR="00452350" w:rsidRPr="00452350">
        <w:t>n</w:t>
      </w:r>
      <w:r w:rsidR="006C12AA">
        <w:t>n</w:t>
      </w:r>
      <w:r w:rsidR="00452350" w:rsidRPr="00452350">
        <w:t>erhalb d</w:t>
      </w:r>
      <w:r>
        <w:t xml:space="preserve">ieser </w:t>
      </w:r>
      <w:r w:rsidR="00452350" w:rsidRPr="00452350">
        <w:t>beiden Register wird e</w:t>
      </w:r>
      <w:r w:rsidR="006C12AA">
        <w:t>s möglich sein, mehrere Schüler</w:t>
      </w:r>
      <w:r w:rsidR="00452350" w:rsidRPr="00452350">
        <w:t xml:space="preserve"> gleichzeitig zu bearbeiten. </w:t>
      </w:r>
    </w:p>
    <w:p w14:paraId="5C50498A" w14:textId="77777777" w:rsidR="006C12AA" w:rsidRDefault="00C61A76" w:rsidP="00D05603">
      <w:pPr>
        <w:pStyle w:val="LDAuflistungHandlungen"/>
      </w:pPr>
      <w:r>
        <w:t>Das Authe</w:t>
      </w:r>
      <w:r w:rsidR="006C12AA">
        <w:t>n</w:t>
      </w:r>
      <w:r>
        <w:t xml:space="preserve">tifizierungsverfahren bei </w:t>
      </w:r>
      <w:r w:rsidR="006C12AA">
        <w:t xml:space="preserve">der Aufnahme von </w:t>
      </w:r>
      <w:r>
        <w:t xml:space="preserve">einem bereits in der LUSD vorhandenen Schüler wird geändert. </w:t>
      </w:r>
      <w:r w:rsidR="00A63982">
        <w:t xml:space="preserve">Es wird möglich sein, einen Schüler </w:t>
      </w:r>
      <w:r w:rsidR="006C12AA">
        <w:t xml:space="preserve">auch ohne Kenntnis der Straße </w:t>
      </w:r>
      <w:r w:rsidR="00A63982">
        <w:t>auf</w:t>
      </w:r>
      <w:r w:rsidR="006C12AA">
        <w:t>zu</w:t>
      </w:r>
      <w:r w:rsidR="00A63982">
        <w:t>nehmen</w:t>
      </w:r>
    </w:p>
    <w:p w14:paraId="0F2221F4" w14:textId="77777777" w:rsidR="006C12AA" w:rsidRPr="006C12AA" w:rsidRDefault="006C12AA" w:rsidP="006C12AA"/>
    <w:tbl>
      <w:tblPr>
        <w:tblW w:w="0" w:type="auto"/>
        <w:tblLook w:val="04A0" w:firstRow="1" w:lastRow="0" w:firstColumn="1" w:lastColumn="0" w:noHBand="0" w:noVBand="1"/>
      </w:tblPr>
      <w:tblGrid>
        <w:gridCol w:w="1668"/>
        <w:gridCol w:w="8044"/>
      </w:tblGrid>
      <w:tr w:rsidR="006C12AA" w14:paraId="61E4A44D" w14:textId="77777777" w:rsidTr="00B26B5B">
        <w:trPr>
          <w:trHeight w:val="559"/>
        </w:trPr>
        <w:tc>
          <w:tcPr>
            <w:tcW w:w="1668" w:type="dxa"/>
          </w:tcPr>
          <w:p w14:paraId="2B7D59EB" w14:textId="77777777" w:rsidR="006C12AA" w:rsidRDefault="006C12AA" w:rsidP="00B26B5B">
            <w:pPr>
              <w:pStyle w:val="LDTextinhalteingerckt"/>
              <w:rPr>
                <w:rStyle w:val="LDMeneintrag"/>
              </w:rPr>
            </w:pPr>
            <w:r>
              <w:rPr>
                <w:noProof/>
                <w:lang w:eastAsia="de-DE"/>
              </w:rPr>
              <w:drawing>
                <wp:inline distT="0" distB="0" distL="0" distR="0" wp14:anchorId="0E8744B4" wp14:editId="76637578">
                  <wp:extent cx="381000" cy="304800"/>
                  <wp:effectExtent l="0" t="0" r="0" b="0"/>
                  <wp:docPr id="24" name="Grafik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nfo1.gif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" cy="30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44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</w:tcBorders>
            <w:vAlign w:val="center"/>
          </w:tcPr>
          <w:p w14:paraId="02EF62C4" w14:textId="77777777" w:rsidR="006C12AA" w:rsidRDefault="006C12AA" w:rsidP="006C12AA">
            <w:pPr>
              <w:pStyle w:val="LDTextinhalt"/>
            </w:pPr>
            <w:r>
              <w:t xml:space="preserve">Über die Arbeitsweise mit der neuen Webseite </w:t>
            </w:r>
            <w:r w:rsidRPr="006C12AA">
              <w:rPr>
                <w:rStyle w:val="LDMenpunkt"/>
              </w:rPr>
              <w:t>Aufnehmen/Einschulen</w:t>
            </w:r>
            <w:r>
              <w:t xml:space="preserve"> werden Sie rechtzeitig informiert. </w:t>
            </w:r>
          </w:p>
          <w:p w14:paraId="34ACBD3D" w14:textId="77777777" w:rsidR="006C12AA" w:rsidRPr="00C61A76" w:rsidRDefault="006C12AA" w:rsidP="006C12AA">
            <w:pPr>
              <w:pStyle w:val="LDTextinhalt"/>
              <w:rPr>
                <w:rFonts w:cs="Arial"/>
                <w:szCs w:val="20"/>
              </w:rPr>
            </w:pPr>
            <w:r>
              <w:t xml:space="preserve">Die Neugestaltung der Webseite ist Teil einer geplanten Änderung des gesamten Kandidatenverfahrens. </w:t>
            </w:r>
          </w:p>
        </w:tc>
      </w:tr>
      <w:bookmarkEnd w:id="0"/>
    </w:tbl>
    <w:p w14:paraId="1B801855" w14:textId="77777777" w:rsidR="006C12AA" w:rsidRPr="00D05603" w:rsidRDefault="006C12AA" w:rsidP="006C12AA">
      <w:pPr>
        <w:pStyle w:val="LDAuflistungHandlungen"/>
        <w:numPr>
          <w:ilvl w:val="0"/>
          <w:numId w:val="0"/>
        </w:numPr>
        <w:ind w:left="993"/>
      </w:pPr>
    </w:p>
    <w:sectPr w:rsidR="006C12AA" w:rsidRPr="00D05603" w:rsidSect="00441B07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pgSz w:w="11906" w:h="16838"/>
      <w:pgMar w:top="2977" w:right="849" w:bottom="1134" w:left="1417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089DA00" w14:textId="77777777" w:rsidR="00197EB0" w:rsidRDefault="00197EB0">
      <w:r>
        <w:separator/>
      </w:r>
    </w:p>
  </w:endnote>
  <w:endnote w:type="continuationSeparator" w:id="0">
    <w:p w14:paraId="2238A674" w14:textId="77777777" w:rsidR="00197EB0" w:rsidRDefault="00197E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Times">
    <w:panose1 w:val="02020603050405020304"/>
    <w:charset w:val="00"/>
    <w:family w:val="roman"/>
    <w:pitch w:val="variable"/>
    <w:sig w:usb0="E0002AFF" w:usb1="C0007841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021A535" w14:textId="77777777" w:rsidR="00197EB0" w:rsidRDefault="00197EB0" w:rsidP="00C11730">
    <w:pPr>
      <w:pStyle w:val="Fuzeile"/>
      <w:framePr w:wrap="around" w:vAnchor="text" w:hAnchor="margin" w:xAlign="right" w:y="1"/>
    </w:pPr>
    <w:r>
      <w:fldChar w:fldCharType="begin"/>
    </w:r>
    <w:r>
      <w:instrText xml:space="preserve">PAGE  </w:instrText>
    </w:r>
    <w:r>
      <w:fldChar w:fldCharType="end"/>
    </w:r>
  </w:p>
  <w:p w14:paraId="65CBABD5" w14:textId="77777777" w:rsidR="00197EB0" w:rsidRDefault="00197EB0" w:rsidP="0081737A">
    <w:pPr>
      <w:pStyle w:val="Fuzeile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0E13173" w14:textId="77777777" w:rsidR="00197EB0" w:rsidRDefault="00197EB0" w:rsidP="009B07AD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t>Änderungen mit Release 22.0 im Juli 2016</w:t>
    </w:r>
    <w:r w:rsidRPr="009B07AD">
      <w:rPr>
        <w:rFonts w:cs="Arial"/>
        <w:color w:val="7F7F7F"/>
        <w:sz w:val="18"/>
        <w:szCs w:val="18"/>
      </w:rPr>
      <w:tab/>
    </w:r>
    <w:r w:rsidRPr="009B07AD">
      <w:rPr>
        <w:rFonts w:cs="Arial"/>
        <w:color w:val="7F7F7F"/>
        <w:sz w:val="18"/>
        <w:szCs w:val="18"/>
      </w:rPr>
      <w:tab/>
    </w: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PAGE   \* MERGEFORMAT </w:instrText>
    </w:r>
    <w:r>
      <w:rPr>
        <w:rFonts w:cs="Arial"/>
        <w:color w:val="7F7F7F"/>
        <w:sz w:val="18"/>
        <w:szCs w:val="18"/>
      </w:rPr>
      <w:fldChar w:fldCharType="separate"/>
    </w:r>
    <w:r w:rsidR="00D32CFA">
      <w:rPr>
        <w:rFonts w:cs="Arial"/>
        <w:noProof/>
        <w:color w:val="7F7F7F"/>
        <w:sz w:val="18"/>
        <w:szCs w:val="18"/>
      </w:rPr>
      <w:t>5</w:t>
    </w:r>
    <w:r>
      <w:rPr>
        <w:rFonts w:cs="Arial"/>
        <w:color w:val="7F7F7F"/>
        <w:sz w:val="18"/>
        <w:szCs w:val="18"/>
      </w:rPr>
      <w:fldChar w:fldCharType="end"/>
    </w:r>
    <w:r>
      <w:rPr>
        <w:rFonts w:cs="Arial"/>
        <w:color w:val="7F7F7F"/>
        <w:sz w:val="18"/>
        <w:szCs w:val="18"/>
      </w:rPr>
      <w:t xml:space="preserve"> von </w:t>
    </w:r>
    <w:r>
      <w:rPr>
        <w:rFonts w:cs="Arial"/>
        <w:color w:val="7F7F7F"/>
        <w:sz w:val="18"/>
        <w:szCs w:val="18"/>
      </w:rPr>
      <w:fldChar w:fldCharType="begin"/>
    </w:r>
    <w:r>
      <w:rPr>
        <w:rFonts w:cs="Arial"/>
        <w:color w:val="7F7F7F"/>
        <w:sz w:val="18"/>
        <w:szCs w:val="18"/>
      </w:rPr>
      <w:instrText xml:space="preserve"> NUMPAGES   \* MERGEFORMAT </w:instrText>
    </w:r>
    <w:r>
      <w:rPr>
        <w:rFonts w:cs="Arial"/>
        <w:color w:val="7F7F7F"/>
        <w:sz w:val="18"/>
        <w:szCs w:val="18"/>
      </w:rPr>
      <w:fldChar w:fldCharType="separate"/>
    </w:r>
    <w:r w:rsidR="00D32CFA">
      <w:rPr>
        <w:rFonts w:cs="Arial"/>
        <w:noProof/>
        <w:color w:val="7F7F7F"/>
        <w:sz w:val="18"/>
        <w:szCs w:val="18"/>
      </w:rPr>
      <w:t>7</w:t>
    </w:r>
    <w:r>
      <w:rPr>
        <w:rFonts w:cs="Arial"/>
        <w:color w:val="7F7F7F"/>
        <w:sz w:val="18"/>
        <w:szCs w:val="18"/>
      </w:rPr>
      <w:fldChar w:fldCharType="end"/>
    </w:r>
  </w:p>
  <w:p w14:paraId="5A32AC11" w14:textId="77777777" w:rsidR="00197EB0" w:rsidRPr="009B07AD" w:rsidRDefault="00197EB0" w:rsidP="009B07AD">
    <w:pPr>
      <w:pStyle w:val="Fuzeile"/>
      <w:pBdr>
        <w:top w:val="single" w:sz="4" w:space="4" w:color="auto"/>
      </w:pBdr>
      <w:rPr>
        <w:rFonts w:cs="Arial"/>
        <w:color w:val="7F7F7F"/>
        <w:sz w:val="18"/>
        <w:szCs w:val="18"/>
      </w:rPr>
    </w:pPr>
    <w:r>
      <w:rPr>
        <w:rFonts w:cs="Arial"/>
        <w:color w:val="7F7F7F"/>
        <w:sz w:val="18"/>
        <w:szCs w:val="18"/>
      </w:rPr>
      <w:t xml:space="preserve">Version </w:t>
    </w:r>
    <w:r w:rsidR="006C12AA">
      <w:rPr>
        <w:rFonts w:cs="Arial"/>
        <w:color w:val="7F7F7F"/>
        <w:sz w:val="18"/>
        <w:szCs w:val="18"/>
      </w:rPr>
      <w:t>1.0</w:t>
    </w:r>
    <w:r>
      <w:rPr>
        <w:rFonts w:cs="Arial"/>
        <w:color w:val="7F7F7F"/>
        <w:sz w:val="18"/>
        <w:szCs w:val="18"/>
      </w:rPr>
      <w:t xml:space="preserve">  -  </w:t>
    </w:r>
    <w:r w:rsidRPr="009B07AD">
      <w:rPr>
        <w:rFonts w:cs="Arial"/>
        <w:color w:val="7F7F7F"/>
        <w:sz w:val="18"/>
        <w:szCs w:val="18"/>
      </w:rPr>
      <w:t xml:space="preserve">Stand: </w:t>
    </w:r>
    <w:r w:rsidR="006C12AA">
      <w:rPr>
        <w:rFonts w:cs="Arial"/>
        <w:color w:val="7F7F7F"/>
        <w:sz w:val="18"/>
        <w:szCs w:val="18"/>
      </w:rPr>
      <w:t>29</w:t>
    </w:r>
    <w:r>
      <w:rPr>
        <w:rFonts w:cs="Arial"/>
        <w:color w:val="7F7F7F"/>
        <w:sz w:val="18"/>
        <w:szCs w:val="18"/>
      </w:rPr>
      <w:t>.07.2016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7DB855" w14:textId="77777777" w:rsidR="006C12AA" w:rsidRDefault="006C12AA">
    <w:pPr>
      <w:pStyle w:val="Fuzeil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609E72C1" w14:textId="77777777" w:rsidR="00197EB0" w:rsidRDefault="00197EB0">
      <w:r>
        <w:separator/>
      </w:r>
    </w:p>
  </w:footnote>
  <w:footnote w:type="continuationSeparator" w:id="0">
    <w:p w14:paraId="13C29792" w14:textId="77777777" w:rsidR="00197EB0" w:rsidRDefault="00197EB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AA80E7E" w14:textId="77777777" w:rsidR="006C12AA" w:rsidRDefault="006C12AA">
    <w:pPr>
      <w:pStyle w:val="Kopfzeil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4227BD0" w14:textId="77777777" w:rsidR="00197EB0" w:rsidRDefault="00197EB0">
    <w:pPr>
      <w:pStyle w:val="Kopfzeile"/>
    </w:pPr>
  </w:p>
  <w:p w14:paraId="39F48379" w14:textId="77777777" w:rsidR="00197EB0" w:rsidRDefault="00197EB0" w:rsidP="002F05C7">
    <w:pPr>
      <w:pStyle w:val="Kopfzeile"/>
    </w:pPr>
    <w:r w:rsidRPr="00C82896">
      <w:rPr>
        <w:noProof/>
        <w:lang w:eastAsia="de-DE"/>
      </w:rPr>
      <w:drawing>
        <wp:anchor distT="0" distB="0" distL="114300" distR="114300" simplePos="0" relativeHeight="251661312" behindDoc="1" locked="0" layoutInCell="1" allowOverlap="1" wp14:anchorId="6195C32E" wp14:editId="496DB458">
          <wp:simplePos x="0" y="0"/>
          <wp:positionH relativeFrom="page">
            <wp:posOffset>781685</wp:posOffset>
          </wp:positionH>
          <wp:positionV relativeFrom="page">
            <wp:posOffset>1011555</wp:posOffset>
          </wp:positionV>
          <wp:extent cx="928370" cy="194310"/>
          <wp:effectExtent l="0" t="0" r="5080" b="0"/>
          <wp:wrapTight wrapText="bothSides">
            <wp:wrapPolygon edited="0">
              <wp:start x="17286" y="0"/>
              <wp:lineTo x="0" y="0"/>
              <wp:lineTo x="0" y="19059"/>
              <wp:lineTo x="21275" y="19059"/>
              <wp:lineTo x="21275" y="2118"/>
              <wp:lineTo x="19502" y="0"/>
              <wp:lineTo x="17286" y="0"/>
            </wp:wrapPolygon>
          </wp:wrapTight>
          <wp:docPr id="10" name="Bild 10" descr="BL_Logo_2010_4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0" descr="BL_Logo_2010_4c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28370" cy="1943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82896">
      <w:rPr>
        <w:noProof/>
        <w:lang w:eastAsia="de-D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AC7EBF" wp14:editId="448712A5">
              <wp:simplePos x="0" y="0"/>
              <wp:positionH relativeFrom="page">
                <wp:posOffset>781685</wp:posOffset>
              </wp:positionH>
              <wp:positionV relativeFrom="page">
                <wp:posOffset>494030</wp:posOffset>
              </wp:positionV>
              <wp:extent cx="5381625" cy="543560"/>
              <wp:effectExtent l="0" t="0" r="9525" b="8890"/>
              <wp:wrapTight wrapText="bothSides">
                <wp:wrapPolygon edited="0">
                  <wp:start x="0" y="0"/>
                  <wp:lineTo x="0" y="21196"/>
                  <wp:lineTo x="21562" y="21196"/>
                  <wp:lineTo x="21562" y="0"/>
                  <wp:lineTo x="0" y="0"/>
                </wp:wrapPolygon>
              </wp:wrapTight>
              <wp:docPr id="9" name="Text Box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381625" cy="543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EC1743E" w14:textId="77777777" w:rsidR="00197EB0" w:rsidRDefault="00197EB0" w:rsidP="002F05C7">
                          <w:pPr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</w:pPr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 xml:space="preserve">HKM </w:t>
                          </w:r>
                          <w:r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Referat Z.6</w:t>
                          </w:r>
                        </w:p>
                        <w:p w14:paraId="2E952E67" w14:textId="77777777" w:rsidR="00197EB0" w:rsidRPr="004C12E9" w:rsidRDefault="00197EB0" w:rsidP="002F05C7">
                          <w:pPr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</w:pPr>
                          <w:r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E-</w:t>
                          </w:r>
                          <w:proofErr w:type="spellStart"/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Gove</w:t>
                          </w:r>
                          <w:r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r</w:t>
                          </w:r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nment</w:t>
                          </w:r>
                          <w:proofErr w:type="spellEnd"/>
                          <w:r w:rsidRPr="004C12E9">
                            <w:rPr>
                              <w:rFonts w:eastAsia="Times" w:cs="Arial"/>
                              <w:color w:val="1F497D"/>
                              <w:sz w:val="28"/>
                              <w:szCs w:val="20"/>
                              <w:lang w:eastAsia="de-DE"/>
                            </w:rPr>
                            <w:t>-Verfahren und Geschäftsprozessmanagement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26" type="#_x0000_t202" style="position:absolute;margin-left:61.55pt;margin-top:38.9pt;width:423.75pt;height:42.8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" filled="f" stroked="f">
              <v:textbox inset="0,0,0,0">
                <w:txbxContent>
                  <w:p w14:paraId="0EC1743E" w14:textId="77777777" w:rsidR="00197EB0" w:rsidRDefault="00197EB0" w:rsidP="002F05C7">
                    <w:pPr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</w:pPr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 xml:space="preserve">HKM </w:t>
                    </w:r>
                    <w:r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Referat Z.6</w:t>
                    </w:r>
                  </w:p>
                  <w:p w14:paraId="2E952E67" w14:textId="77777777" w:rsidR="00197EB0" w:rsidRPr="004C12E9" w:rsidRDefault="00197EB0" w:rsidP="002F05C7">
                    <w:pPr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</w:pPr>
                    <w:r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E-</w:t>
                    </w:r>
                    <w:proofErr w:type="spellStart"/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Gove</w:t>
                    </w:r>
                    <w:r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r</w:t>
                    </w:r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nment</w:t>
                    </w:r>
                    <w:proofErr w:type="spellEnd"/>
                    <w:r w:rsidRPr="004C12E9">
                      <w:rPr>
                        <w:rFonts w:eastAsia="Times" w:cs="Arial"/>
                        <w:color w:val="1F497D"/>
                        <w:sz w:val="28"/>
                        <w:szCs w:val="20"/>
                        <w:lang w:eastAsia="de-DE"/>
                      </w:rPr>
                      <w:t>-Verfahren und Geschäftsprozessmanagement</w:t>
                    </w:r>
                  </w:p>
                </w:txbxContent>
              </v:textbox>
              <w10:wrap type="tight" anchorx="page" anchory="page"/>
            </v:shape>
          </w:pict>
        </mc:Fallback>
      </mc:AlternateContent>
    </w:r>
    <w:r w:rsidRPr="00C82896">
      <w:rPr>
        <w:noProof/>
        <w:lang w:eastAsia="de-DE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CE312B2" wp14:editId="7E50E677">
              <wp:simplePos x="0" y="0"/>
              <wp:positionH relativeFrom="page">
                <wp:posOffset>4445</wp:posOffset>
              </wp:positionH>
              <wp:positionV relativeFrom="page">
                <wp:posOffset>602615</wp:posOffset>
              </wp:positionV>
              <wp:extent cx="359410" cy="3282950"/>
              <wp:effectExtent l="0" t="0" r="2540" b="0"/>
              <wp:wrapTight wrapText="bothSides">
                <wp:wrapPolygon edited="0">
                  <wp:start x="0" y="0"/>
                  <wp:lineTo x="0" y="2381"/>
                  <wp:lineTo x="10304" y="4011"/>
                  <wp:lineTo x="0" y="5014"/>
                  <wp:lineTo x="0" y="7395"/>
                  <wp:lineTo x="10304" y="8022"/>
                  <wp:lineTo x="0" y="9776"/>
                  <wp:lineTo x="0" y="12158"/>
                  <wp:lineTo x="10304" y="14038"/>
                  <wp:lineTo x="0" y="14414"/>
                  <wp:lineTo x="0" y="16921"/>
                  <wp:lineTo x="10304" y="18049"/>
                  <wp:lineTo x="0" y="19177"/>
                  <wp:lineTo x="0" y="21433"/>
                  <wp:lineTo x="20608" y="21433"/>
                  <wp:lineTo x="20608" y="19177"/>
                  <wp:lineTo x="10304" y="18049"/>
                  <wp:lineTo x="20608" y="16921"/>
                  <wp:lineTo x="20608" y="14414"/>
                  <wp:lineTo x="10304" y="14038"/>
                  <wp:lineTo x="20608" y="12158"/>
                  <wp:lineTo x="20608" y="9776"/>
                  <wp:lineTo x="10304" y="8022"/>
                  <wp:lineTo x="20608" y="7395"/>
                  <wp:lineTo x="20608" y="5014"/>
                  <wp:lineTo x="10304" y="4011"/>
                  <wp:lineTo x="20608" y="2381"/>
                  <wp:lineTo x="20608" y="0"/>
                  <wp:lineTo x="0" y="0"/>
                </wp:wrapPolygon>
              </wp:wrapTight>
              <wp:docPr id="15" name="Gruppieren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359410" cy="3282950"/>
                        <a:chOff x="0" y="0"/>
                        <a:chExt cx="360045" cy="3284116"/>
                      </a:xfrm>
                    </wpg:grpSpPr>
                    <wps:wsp>
                      <wps:cNvPr id="2" name="Rectangle 5"/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3" name="Rectangle 15"/>
                      <wps:cNvSpPr>
                        <a:spLocks noChangeArrowheads="1"/>
                      </wps:cNvSpPr>
                      <wps:spPr bwMode="auto">
                        <a:xfrm>
                          <a:off x="0" y="763675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11" name="Rectangle 16"/>
                      <wps:cNvSpPr>
                        <a:spLocks noChangeArrowheads="1"/>
                      </wps:cNvSpPr>
                      <wps:spPr bwMode="auto">
                        <a:xfrm>
                          <a:off x="0" y="1482132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21" name="Rectangle 17"/>
                      <wps:cNvSpPr>
                        <a:spLocks noChangeArrowheads="1"/>
                      </wps:cNvSpPr>
                      <wps:spPr bwMode="auto">
                        <a:xfrm>
                          <a:off x="0" y="2205614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  <wps:wsp>
                      <wps:cNvPr id="23" name="Rectangle 18"/>
                      <wps:cNvSpPr>
                        <a:spLocks noChangeArrowheads="1"/>
                      </wps:cNvSpPr>
                      <wps:spPr bwMode="auto">
                        <a:xfrm>
                          <a:off x="0" y="2924071"/>
                          <a:ext cx="360045" cy="360045"/>
                        </a:xfrm>
                        <a:prstGeom prst="rect">
                          <a:avLst/>
                        </a:prstGeom>
                        <a:solidFill>
                          <a:srgbClr val="D2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9050">
                              <a:solidFill>
                                <a:srgbClr val="4A7EBB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blurRad="38100" dist="25400" dir="5400000" algn="ctr" rotWithShape="0">
                                  <a:srgbClr val="808080">
                                    <a:alpha val="35001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uppieren 15" o:spid="_x0000_s1026" style="position:absolute;margin-left:.35pt;margin-top:47.45pt;width:28.3pt;height:258.5pt;z-index:251659264;mso-position-horizontal-relative:page;mso-position-vertical-relative:page;mso-width-relative:margin;mso-height-relative:margin" coordsize="3600,32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">
              <v:rect id="Rectangle 5" o:spid="_x0000_s1027" style="position:absolute;width:3600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O2V8MA&#10;AADaAAAADwAAAGRycy9kb3ducmV2LnhtbESPT4vCMBTE7wt+h/AEb2uqokjXKFp2WQ9e/AN7fTTP&#10;tNi8dJtsrfvpjSB4HGbmN8xi1dlKtNT40rGC0TABQZw7XbJRcDp+vc9B+ICssXJMCm7kYbXsvS0w&#10;1e7Ke2oPwYgIYZ+igiKEOpXS5wVZ9ENXE0fv7BqLIcrGSN3gNcJtJcdJMpMWS44LBdaUFZRfDn9W&#10;QXv5/Z7i5POWzTb1/87/OGOyrVKDfrf+ABGoC6/ws73VCsbwuBJvgFze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uO2V8MAAADaAAAADwAAAAAAAAAAAAAAAACYAgAAZHJzL2Rv&#10;d25yZXYueG1sUEsFBgAAAAAEAAQA9QAAAIgDAAAAAA==&#10;" fillcolor="#d20000" stroked="f" strokecolor="#4a7ebb" strokeweight="1.5pt">
                <v:shadow opacity="22938f" offset="0"/>
                <v:textbox inset=",7.2pt,,7.2pt"/>
              </v:rect>
              <v:rect id="Rectangle 15" o:spid="_x0000_s1028" style="position:absolute;top:7636;width:3600;height:36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a8TzMQA&#10;AADaAAAADwAAAGRycy9kb3ducmV2LnhtbESPQWvCQBSE74X+h+UVems2VZSSugYbLHroRVvo9ZF9&#10;bkKyb2N2jdFf7xaEHoeZ+YZZ5KNtxUC9rx0reE1SEMSl0zUbBT/fny9vIHxA1tg6JgUX8pAvHx8W&#10;mGl35h0N+2BEhLDPUEEVQpdJ6cuKLPrEdcTRO7jeYoiyN1L3eI5w28pJms6lxZrjQoUdFRWVzf5k&#10;FQzNcTPD6fpSzD+665f/dcYUW6Wen8bVO4hAY/gP39tbrWAKf1fiDZD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2vE8zEAAAA2gAAAA8AAAAAAAAAAAAAAAAAmAIAAGRycy9k&#10;b3ducmV2LnhtbFBLBQYAAAAABAAEAPUAAACJAwAAAAA=&#10;" fillcolor="#d20000" stroked="f" strokecolor="#4a7ebb" strokeweight="1.5pt">
                <v:shadow opacity="22938f" offset="0"/>
                <v:textbox inset=",7.2pt,,7.2pt"/>
              </v:rect>
              <v:rect id="Rectangle 16" o:spid="_x0000_s1029" style="position:absolute;top:14821;width:3600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kaLuMQA&#10;AADaAAAADwAAAGRycy9kb3ducmV2LnhtbESPT2vCQBTE70K/w/IK3nTTP4rErFJDpR56qQpeH9nn&#10;JiT7Nma3MfbTdwtCj8PM/IbJ1oNtRE+drxwreJomIIgLpys2Co6H7WQBwgdkjY1jUnAjD+vVwyjD&#10;VLsrf1G/D0ZECPsUFZQhtKmUvijJop+6ljh6Z9dZDFF2RuoOrxFuG/mcJHNpseK4UGJLeUlFvf+2&#10;Cvr68jHDl/dbPt+0P5/+5IzJd0qNH4e3JYhAQ/gP39s7reAV/q7EGyB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JGi7jEAAAA2gAAAA8AAAAAAAAAAAAAAAAAmAIAAGRycy9k&#10;b3ducmV2LnhtbFBLBQYAAAAABAAEAPUAAACJAwAAAAA=&#10;" fillcolor="#d20000" stroked="f" strokecolor="#4a7ebb" strokeweight="1.5pt">
                <v:shadow opacity="22938f" offset="0"/>
                <v:textbox inset=",7.2pt,,7.2pt"/>
              </v:rect>
              <v:rect id="Rectangle 17" o:spid="_x0000_s1030" style="position:absolute;top:22056;width:3600;height:36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QouI8QA&#10;AADaAAAADwAAAGRycy9kb3ducmV2LnhtbESPQWvCQBSE7wX/w/KE3pqNFkWia9DQUg+91ApeH9nn&#10;JiT7Nma3MfbXdwuFHoeZ+YbZ5KNtxUC9rx0rmCUpCOLS6ZqNgtPn69MKhA/IGlvHpOBOHvLt5GGD&#10;mXY3/qDhGIyIEPYZKqhC6DIpfVmRRZ+4jjh6F9dbDFH2RuoebxFuWzlP06W0WHNcqLCjoqKyOX5Z&#10;BUNzfVvg88u9WO6773d/dsYUB6Uep+NuDSLQGP7Df+2DVrCA3yvxBsjtD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0KLiPEAAAA2gAAAA8AAAAAAAAAAAAAAAAAmAIAAGRycy9k&#10;b3ducmV2LnhtbFBLBQYAAAAABAAEAPUAAACJAwAAAAA=&#10;" fillcolor="#d20000" stroked="f" strokecolor="#4a7ebb" strokeweight="1.5pt">
                <v:shadow opacity="22938f" offset="0"/>
                <v:textbox inset=",7.2pt,,7.2pt"/>
              </v:rect>
              <v:rect id="Rectangle 18" o:spid="_x0000_s1031" style="position:absolute;top:29240;width:3600;height:360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S7RPMIA&#10;AADbAAAADwAAAGRycy9kb3ducmV2LnhtbERPTWvCQBC9F/wPywi9NRtbKpK6Bg2VevBSK/Q6ZMdN&#10;SHY2ZtcY++u7QqG3ebzPWeajbcVAva8dK5glKQji0umajYLj1/ZpAcIHZI2tY1JwIw/5avKwxEy7&#10;K3/ScAhGxBD2GSqoQugyKX1ZkUWfuI44cifXWwwR9kbqHq8x3LbyOU3n0mLNsaHCjoqKyuZwsQqG&#10;5vzxii/vt2K+6X72/tsZU+yUepyO6zcQgcbwL/5z73ScP4P7L/EAufo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NLtE8wgAAANsAAAAPAAAAAAAAAAAAAAAAAJgCAABkcnMvZG93&#10;bnJldi54bWxQSwUGAAAAAAQABAD1AAAAhwMAAAAA&#10;" fillcolor="#d20000" stroked="f" strokecolor="#4a7ebb" strokeweight="1.5pt">
                <v:shadow opacity="22938f" offset="0"/>
                <v:textbox inset=",7.2pt,,7.2pt"/>
              </v:rect>
              <w10:wrap type="tight" anchorx="page" anchory="page"/>
            </v:group>
          </w:pict>
        </mc:Fallback>
      </mc:AlternateContent>
    </w:r>
  </w:p>
  <w:p w14:paraId="74649989" w14:textId="77777777" w:rsidR="00197EB0" w:rsidRDefault="00197EB0">
    <w:pPr>
      <w:pStyle w:val="Kopfzeile"/>
    </w:pPr>
    <w:r w:rsidRPr="00C82896">
      <w:rPr>
        <w:noProof/>
        <w:lang w:eastAsia="de-DE"/>
      </w:rPr>
      <w:drawing>
        <wp:anchor distT="0" distB="0" distL="114300" distR="114300" simplePos="0" relativeHeight="251662336" behindDoc="0" locked="0" layoutInCell="1" allowOverlap="1" wp14:anchorId="00A65F17" wp14:editId="099AB293">
          <wp:simplePos x="0" y="0"/>
          <wp:positionH relativeFrom="column">
            <wp:posOffset>5310174</wp:posOffset>
          </wp:positionH>
          <wp:positionV relativeFrom="page">
            <wp:posOffset>545465</wp:posOffset>
          </wp:positionV>
          <wp:extent cx="820420" cy="1061720"/>
          <wp:effectExtent l="0" t="0" r="0" b="5080"/>
          <wp:wrapNone/>
          <wp:docPr id="11" name="Bild 1" descr="HM_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Bild 1" descr="HM_4C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0420" cy="1061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ABC0BFD" w14:textId="77777777" w:rsidR="006C12AA" w:rsidRDefault="006C12AA">
    <w:pPr>
      <w:pStyle w:val="Kopfzeil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44.15pt;height:31.9pt" o:bullet="t">
        <v:imagedata r:id="rId1" o:title="ausrufezeichen_klein"/>
      </v:shape>
    </w:pict>
  </w:numPicBullet>
  <w:numPicBullet w:numPicBulletId="1">
    <w:pict>
      <v:shape id="_x0000_i1027" type="#_x0000_t75" style="width:27.85pt;height:15.6pt" o:bullet="t">
        <v:imagedata r:id="rId2" o:title="Unbenannt"/>
      </v:shape>
    </w:pict>
  </w:numPicBullet>
  <w:numPicBullet w:numPicBulletId="2">
    <w:pict>
      <v:shape id="_x0000_i1028" type="#_x0000_t75" style="width:29.9pt;height:23.75pt" o:bullet="t">
        <v:imagedata r:id="rId3" o:title="info1"/>
      </v:shape>
    </w:pict>
  </w:numPicBullet>
  <w:numPicBullet w:numPicBulletId="3">
    <w:pict>
      <v:shape id="_x0000_i1029" type="#_x0000_t75" style="width:681.95pt;height:681.95pt" o:bullet="t">
        <v:imagedata r:id="rId4" o:title="task"/>
      </v:shape>
    </w:pict>
  </w:numPicBullet>
  <w:abstractNum w:abstractNumId="0">
    <w:nsid w:val="FFFFFF7C"/>
    <w:multiLevelType w:val="singleLevel"/>
    <w:tmpl w:val="AFB8912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584E199E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D54C4B8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533CBB3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1BFAB39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D99E23B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9582403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2EBAF6A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F7C49CC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9E3C14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0B0040B"/>
    <w:multiLevelType w:val="hybridMultilevel"/>
    <w:tmpl w:val="4870863A"/>
    <w:lvl w:ilvl="0" w:tplc="86B8A26A">
      <w:numFmt w:val="bullet"/>
      <w:lvlText w:val=""/>
      <w:lvlJc w:val="left"/>
      <w:pPr>
        <w:ind w:left="420" w:hanging="360"/>
      </w:pPr>
      <w:rPr>
        <w:rFonts w:ascii="Symbol" w:eastAsiaTheme="minorHAnsi" w:hAnsi="Symbol" w:cs="Arial" w:hint="default"/>
      </w:rPr>
    </w:lvl>
    <w:lvl w:ilvl="1" w:tplc="0407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1">
    <w:nsid w:val="089163CB"/>
    <w:multiLevelType w:val="multilevel"/>
    <w:tmpl w:val="4C98E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0CFA1064"/>
    <w:multiLevelType w:val="multilevel"/>
    <w:tmpl w:val="C6EAA618"/>
    <w:lvl w:ilvl="0">
      <w:start w:val="1"/>
      <w:numFmt w:val="decimal"/>
      <w:pStyle w:val="berschrift2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erschrift3"/>
      <w:lvlText w:val="%1.%2"/>
      <w:lvlJc w:val="left"/>
      <w:pPr>
        <w:ind w:left="576" w:hanging="576"/>
      </w:pPr>
    </w:lvl>
    <w:lvl w:ilvl="2">
      <w:start w:val="1"/>
      <w:numFmt w:val="decimal"/>
      <w:pStyle w:val="berschrift4"/>
      <w:lvlText w:val="%1.%2.%3"/>
      <w:lvlJc w:val="left"/>
      <w:pPr>
        <w:ind w:left="143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</w:lvl>
  </w:abstractNum>
  <w:abstractNum w:abstractNumId="13">
    <w:nsid w:val="12225009"/>
    <w:multiLevelType w:val="multilevel"/>
    <w:tmpl w:val="4EB4A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82C6444"/>
    <w:multiLevelType w:val="hybridMultilevel"/>
    <w:tmpl w:val="402ADD0C"/>
    <w:lvl w:ilvl="0" w:tplc="D8442DF8">
      <w:start w:val="1"/>
      <w:numFmt w:val="bullet"/>
      <w:lvlText w:val="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color w:val="auto"/>
        <w:sz w:val="24"/>
        <w:szCs w:val="24"/>
      </w:rPr>
    </w:lvl>
    <w:lvl w:ilvl="1" w:tplc="04070003">
      <w:start w:val="1"/>
      <w:numFmt w:val="bullet"/>
      <w:lvlText w:val="o"/>
      <w:lvlJc w:val="left"/>
      <w:pPr>
        <w:tabs>
          <w:tab w:val="num" w:pos="1083"/>
        </w:tabs>
        <w:ind w:left="1083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tabs>
          <w:tab w:val="num" w:pos="1803"/>
        </w:tabs>
        <w:ind w:left="1803" w:hanging="360"/>
      </w:pPr>
      <w:rPr>
        <w:rFonts w:ascii="Wingdings" w:hAnsi="Wingdings" w:cs="Wingdings" w:hint="default"/>
      </w:rPr>
    </w:lvl>
    <w:lvl w:ilvl="3" w:tplc="04070001">
      <w:start w:val="1"/>
      <w:numFmt w:val="bullet"/>
      <w:lvlText w:val=""/>
      <w:lvlJc w:val="left"/>
      <w:pPr>
        <w:tabs>
          <w:tab w:val="num" w:pos="2523"/>
        </w:tabs>
        <w:ind w:left="2523" w:hanging="360"/>
      </w:pPr>
      <w:rPr>
        <w:rFonts w:ascii="Symbol" w:hAnsi="Symbol" w:cs="Symbol" w:hint="default"/>
      </w:rPr>
    </w:lvl>
    <w:lvl w:ilvl="4" w:tplc="04070003">
      <w:start w:val="1"/>
      <w:numFmt w:val="bullet"/>
      <w:lvlText w:val="o"/>
      <w:lvlJc w:val="left"/>
      <w:pPr>
        <w:tabs>
          <w:tab w:val="num" w:pos="3243"/>
        </w:tabs>
        <w:ind w:left="3243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tabs>
          <w:tab w:val="num" w:pos="3963"/>
        </w:tabs>
        <w:ind w:left="3963" w:hanging="360"/>
      </w:pPr>
      <w:rPr>
        <w:rFonts w:ascii="Wingdings" w:hAnsi="Wingdings" w:cs="Wingdings" w:hint="default"/>
      </w:rPr>
    </w:lvl>
    <w:lvl w:ilvl="6" w:tplc="04070001">
      <w:start w:val="1"/>
      <w:numFmt w:val="bullet"/>
      <w:lvlText w:val=""/>
      <w:lvlJc w:val="left"/>
      <w:pPr>
        <w:tabs>
          <w:tab w:val="num" w:pos="4683"/>
        </w:tabs>
        <w:ind w:left="4683" w:hanging="360"/>
      </w:pPr>
      <w:rPr>
        <w:rFonts w:ascii="Symbol" w:hAnsi="Symbol" w:cs="Symbol" w:hint="default"/>
      </w:rPr>
    </w:lvl>
    <w:lvl w:ilvl="7" w:tplc="04070003">
      <w:start w:val="1"/>
      <w:numFmt w:val="bullet"/>
      <w:lvlText w:val="o"/>
      <w:lvlJc w:val="left"/>
      <w:pPr>
        <w:tabs>
          <w:tab w:val="num" w:pos="5403"/>
        </w:tabs>
        <w:ind w:left="5403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tabs>
          <w:tab w:val="num" w:pos="6123"/>
        </w:tabs>
        <w:ind w:left="6123" w:hanging="360"/>
      </w:pPr>
      <w:rPr>
        <w:rFonts w:ascii="Wingdings" w:hAnsi="Wingdings" w:cs="Wingdings" w:hint="default"/>
      </w:rPr>
    </w:lvl>
  </w:abstractNum>
  <w:abstractNum w:abstractNumId="15">
    <w:nsid w:val="3B21170C"/>
    <w:multiLevelType w:val="hybridMultilevel"/>
    <w:tmpl w:val="07F00436"/>
    <w:lvl w:ilvl="0" w:tplc="C7DA82C8">
      <w:start w:val="1"/>
      <w:numFmt w:val="bullet"/>
      <w:pStyle w:val="LDAchtung"/>
      <w:lvlText w:val=""/>
      <w:lvlPicBulletId w:val="0"/>
      <w:lvlJc w:val="left"/>
      <w:pPr>
        <w:ind w:left="928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6">
    <w:nsid w:val="42BF54AA"/>
    <w:multiLevelType w:val="hybridMultilevel"/>
    <w:tmpl w:val="7B6C56C8"/>
    <w:lvl w:ilvl="0" w:tplc="07269494">
      <w:start w:val="1"/>
      <w:numFmt w:val="bullet"/>
      <w:pStyle w:val="LDAufgabenliste"/>
      <w:lvlText w:val=""/>
      <w:lvlPicBulletId w:val="3"/>
      <w:lvlJc w:val="left"/>
      <w:pPr>
        <w:ind w:left="1571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>
    <w:nsid w:val="45341FD2"/>
    <w:multiLevelType w:val="hybridMultilevel"/>
    <w:tmpl w:val="31AE6558"/>
    <w:lvl w:ilvl="0" w:tplc="3C38B1E4">
      <w:start w:val="1"/>
      <w:numFmt w:val="bullet"/>
      <w:pStyle w:val="LDTIPP"/>
      <w:lvlText w:val=""/>
      <w:lvlPicBulletId w:val="1"/>
      <w:lvlJc w:val="left"/>
      <w:pPr>
        <w:ind w:left="1779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8">
    <w:nsid w:val="50396AA8"/>
    <w:multiLevelType w:val="hybridMultilevel"/>
    <w:tmpl w:val="467C862A"/>
    <w:lvl w:ilvl="0" w:tplc="96AA74FA">
      <w:start w:val="1"/>
      <w:numFmt w:val="bullet"/>
      <w:pStyle w:val="LDHinweis"/>
      <w:lvlText w:val=""/>
      <w:lvlPicBulletId w:val="2"/>
      <w:lvlJc w:val="left"/>
      <w:pPr>
        <w:ind w:left="1637" w:hanging="360"/>
      </w:pPr>
      <w:rPr>
        <w:rFonts w:ascii="Symbol" w:hAnsi="Symbol" w:hint="default"/>
        <w:color w:val="auto"/>
        <w:sz w:val="52"/>
        <w:szCs w:val="52"/>
        <w:u w:color="C00000"/>
      </w:rPr>
    </w:lvl>
    <w:lvl w:ilvl="1" w:tplc="04070003" w:tentative="1">
      <w:start w:val="1"/>
      <w:numFmt w:val="bullet"/>
      <w:lvlText w:val="o"/>
      <w:lvlJc w:val="left"/>
      <w:pPr>
        <w:ind w:left="235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07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79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51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23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95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67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397" w:hanging="360"/>
      </w:pPr>
      <w:rPr>
        <w:rFonts w:ascii="Wingdings" w:hAnsi="Wingdings" w:hint="default"/>
      </w:rPr>
    </w:lvl>
  </w:abstractNum>
  <w:abstractNum w:abstractNumId="19">
    <w:nsid w:val="553800F5"/>
    <w:multiLevelType w:val="hybridMultilevel"/>
    <w:tmpl w:val="93C2E628"/>
    <w:lvl w:ilvl="0" w:tplc="3A12173C">
      <w:start w:val="1"/>
      <w:numFmt w:val="decimal"/>
      <w:lvlText w:val="%1."/>
      <w:lvlJc w:val="left"/>
      <w:pPr>
        <w:ind w:left="37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094" w:hanging="360"/>
      </w:pPr>
    </w:lvl>
    <w:lvl w:ilvl="2" w:tplc="0407001B" w:tentative="1">
      <w:start w:val="1"/>
      <w:numFmt w:val="lowerRoman"/>
      <w:lvlText w:val="%3."/>
      <w:lvlJc w:val="right"/>
      <w:pPr>
        <w:ind w:left="1814" w:hanging="180"/>
      </w:pPr>
    </w:lvl>
    <w:lvl w:ilvl="3" w:tplc="0407000F" w:tentative="1">
      <w:start w:val="1"/>
      <w:numFmt w:val="decimal"/>
      <w:lvlText w:val="%4."/>
      <w:lvlJc w:val="left"/>
      <w:pPr>
        <w:ind w:left="2534" w:hanging="360"/>
      </w:pPr>
    </w:lvl>
    <w:lvl w:ilvl="4" w:tplc="04070019" w:tentative="1">
      <w:start w:val="1"/>
      <w:numFmt w:val="lowerLetter"/>
      <w:lvlText w:val="%5."/>
      <w:lvlJc w:val="left"/>
      <w:pPr>
        <w:ind w:left="3254" w:hanging="360"/>
      </w:pPr>
    </w:lvl>
    <w:lvl w:ilvl="5" w:tplc="0407001B" w:tentative="1">
      <w:start w:val="1"/>
      <w:numFmt w:val="lowerRoman"/>
      <w:lvlText w:val="%6."/>
      <w:lvlJc w:val="right"/>
      <w:pPr>
        <w:ind w:left="3974" w:hanging="180"/>
      </w:pPr>
    </w:lvl>
    <w:lvl w:ilvl="6" w:tplc="0407000F" w:tentative="1">
      <w:start w:val="1"/>
      <w:numFmt w:val="decimal"/>
      <w:lvlText w:val="%7."/>
      <w:lvlJc w:val="left"/>
      <w:pPr>
        <w:ind w:left="4694" w:hanging="360"/>
      </w:pPr>
    </w:lvl>
    <w:lvl w:ilvl="7" w:tplc="04070019" w:tentative="1">
      <w:start w:val="1"/>
      <w:numFmt w:val="lowerLetter"/>
      <w:lvlText w:val="%8."/>
      <w:lvlJc w:val="left"/>
      <w:pPr>
        <w:ind w:left="5414" w:hanging="360"/>
      </w:pPr>
    </w:lvl>
    <w:lvl w:ilvl="8" w:tplc="0407001B" w:tentative="1">
      <w:start w:val="1"/>
      <w:numFmt w:val="lowerRoman"/>
      <w:lvlText w:val="%9."/>
      <w:lvlJc w:val="right"/>
      <w:pPr>
        <w:ind w:left="6134" w:hanging="180"/>
      </w:pPr>
    </w:lvl>
  </w:abstractNum>
  <w:abstractNum w:abstractNumId="20">
    <w:nsid w:val="5C3E0B25"/>
    <w:multiLevelType w:val="hybridMultilevel"/>
    <w:tmpl w:val="E42E37AC"/>
    <w:lvl w:ilvl="0" w:tplc="0F4A08AE">
      <w:start w:val="1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1747CBC"/>
    <w:multiLevelType w:val="hybridMultilevel"/>
    <w:tmpl w:val="C4CEB4F2"/>
    <w:lvl w:ilvl="0" w:tplc="27EA9D76">
      <w:start w:val="1"/>
      <w:numFmt w:val="decimal"/>
      <w:pStyle w:val="Nummerierung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90B192A"/>
    <w:multiLevelType w:val="hybridMultilevel"/>
    <w:tmpl w:val="D94CC4E6"/>
    <w:lvl w:ilvl="0" w:tplc="29AAB66E">
      <w:start w:val="1"/>
      <w:numFmt w:val="bullet"/>
      <w:pStyle w:val="LDAuflistungHandlungen"/>
      <w:lvlText w:val=""/>
      <w:lvlJc w:val="left"/>
      <w:pPr>
        <w:ind w:left="2346" w:hanging="360"/>
      </w:pPr>
      <w:rPr>
        <w:rFonts w:ascii="Wingdings" w:hAnsi="Wingdings" w:hint="default"/>
        <w:color w:val="C00000"/>
        <w:sz w:val="22"/>
        <w:u w:color="C00000"/>
      </w:rPr>
    </w:lvl>
    <w:lvl w:ilvl="1" w:tplc="04070003">
      <w:start w:val="1"/>
      <w:numFmt w:val="bullet"/>
      <w:lvlText w:val="o"/>
      <w:lvlJc w:val="left"/>
      <w:pPr>
        <w:ind w:left="30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7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45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52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9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6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73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8106" w:hanging="360"/>
      </w:pPr>
      <w:rPr>
        <w:rFonts w:ascii="Wingdings" w:hAnsi="Wingdings" w:hint="default"/>
      </w:rPr>
    </w:lvl>
  </w:abstractNum>
  <w:abstractNum w:abstractNumId="23">
    <w:nsid w:val="6F9A29BE"/>
    <w:multiLevelType w:val="hybridMultilevel"/>
    <w:tmpl w:val="9AA0955C"/>
    <w:lvl w:ilvl="0" w:tplc="660E7E3A">
      <w:start w:val="11"/>
      <w:numFmt w:val="bullet"/>
      <w:pStyle w:val="LDAuflistungzweiteEbene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7BA5D90"/>
    <w:multiLevelType w:val="multilevel"/>
    <w:tmpl w:val="D02EEDD6"/>
    <w:lvl w:ilvl="0">
      <w:start w:val="1"/>
      <w:numFmt w:val="decimal"/>
      <w:lvlText w:val="Abb %1."/>
      <w:lvlJc w:val="left"/>
      <w:pPr>
        <w:ind w:left="1418" w:hanging="709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5895"/>
        </w:tabs>
        <w:ind w:left="5895" w:hanging="360"/>
      </w:pPr>
      <w:rPr>
        <w:rFonts w:ascii="Arial" w:eastAsia="Times New Roman" w:hAnsi="Arial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6615"/>
        </w:tabs>
        <w:ind w:left="6615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7335"/>
        </w:tabs>
        <w:ind w:left="7335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8055"/>
        </w:tabs>
        <w:ind w:left="8055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8775"/>
        </w:tabs>
        <w:ind w:left="8775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9495"/>
        </w:tabs>
        <w:ind w:left="9495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10215"/>
        </w:tabs>
        <w:ind w:left="10215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10935"/>
        </w:tabs>
        <w:ind w:left="10935" w:hanging="180"/>
      </w:pPr>
      <w:rPr>
        <w:rFonts w:hint="default"/>
      </w:rPr>
    </w:lvl>
  </w:abstractNum>
  <w:abstractNum w:abstractNumId="25">
    <w:nsid w:val="79FF0E1F"/>
    <w:multiLevelType w:val="multilevel"/>
    <w:tmpl w:val="CE120A9C"/>
    <w:lvl w:ilvl="0">
      <w:start w:val="1"/>
      <w:numFmt w:val="decimal"/>
      <w:pStyle w:val="LDAufzhlungnummerisch"/>
      <w:lvlText w:val="%1."/>
      <w:lvlJc w:val="left"/>
      <w:pPr>
        <w:ind w:left="709" w:hanging="709"/>
      </w:pPr>
      <w:rPr>
        <w:rFonts w:hint="default"/>
        <w:b w:val="0"/>
        <w:color w:val="auto"/>
      </w:rPr>
    </w:lvl>
    <w:lvl w:ilvl="1">
      <w:start w:val="1"/>
      <w:numFmt w:val="lowerLetter"/>
      <w:lvlText w:val="%2."/>
      <w:lvlJc w:val="left"/>
      <w:pPr>
        <w:ind w:left="851" w:firstLine="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2" w:firstLine="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53" w:firstLine="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404" w:firstLine="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255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106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957" w:firstLine="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808" w:firstLine="0"/>
      </w:pPr>
      <w:rPr>
        <w:rFonts w:hint="default"/>
      </w:rPr>
    </w:lvl>
  </w:abstractNum>
  <w:abstractNum w:abstractNumId="26">
    <w:nsid w:val="7AF8502B"/>
    <w:multiLevelType w:val="hybridMultilevel"/>
    <w:tmpl w:val="83B64BA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18"/>
  </w:num>
  <w:num w:numId="3">
    <w:abstractNumId w:val="15"/>
  </w:num>
  <w:num w:numId="4">
    <w:abstractNumId w:val="17"/>
  </w:num>
  <w:num w:numId="5">
    <w:abstractNumId w:val="9"/>
  </w:num>
  <w:num w:numId="6">
    <w:abstractNumId w:val="23"/>
  </w:num>
  <w:num w:numId="7">
    <w:abstractNumId w:val="2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6"/>
  </w:num>
  <w:num w:numId="9">
    <w:abstractNumId w:val="22"/>
  </w:num>
  <w:num w:numId="10">
    <w:abstractNumId w:val="19"/>
  </w:num>
  <w:num w:numId="11">
    <w:abstractNumId w:val="14"/>
  </w:num>
  <w:num w:numId="12">
    <w:abstractNumId w:val="25"/>
  </w:num>
  <w:num w:numId="13">
    <w:abstractNumId w:val="24"/>
  </w:num>
  <w:num w:numId="14">
    <w:abstractNumId w:val="7"/>
  </w:num>
  <w:num w:numId="15">
    <w:abstractNumId w:val="6"/>
  </w:num>
  <w:num w:numId="16">
    <w:abstractNumId w:val="5"/>
  </w:num>
  <w:num w:numId="17">
    <w:abstractNumId w:val="4"/>
  </w:num>
  <w:num w:numId="18">
    <w:abstractNumId w:val="8"/>
  </w:num>
  <w:num w:numId="19">
    <w:abstractNumId w:val="3"/>
  </w:num>
  <w:num w:numId="20">
    <w:abstractNumId w:val="2"/>
  </w:num>
  <w:num w:numId="21">
    <w:abstractNumId w:val="1"/>
  </w:num>
  <w:num w:numId="22">
    <w:abstractNumId w:val="0"/>
  </w:num>
  <w:num w:numId="23">
    <w:abstractNumId w:val="20"/>
  </w:num>
  <w:num w:numId="24">
    <w:abstractNumId w:val="26"/>
  </w:num>
  <w:num w:numId="25">
    <w:abstractNumId w:val="10"/>
  </w:num>
  <w:num w:numId="26">
    <w:abstractNumId w:val="21"/>
  </w:num>
  <w:num w:numId="27">
    <w:abstractNumId w:val="11"/>
  </w:num>
  <w:num w:numId="28">
    <w:abstractNumId w:val="13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hideSpellingErrors/>
  <w:hideGrammaticalErrors/>
  <w:proofState w:spelling="clean" w:grammar="clean"/>
  <w:attachedTemplate r:id="rId1"/>
  <w:linkStyles/>
  <w:stylePaneFormatFilter w:val="3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41B99"/>
    <w:rsid w:val="00003C4F"/>
    <w:rsid w:val="00010A20"/>
    <w:rsid w:val="00016F3D"/>
    <w:rsid w:val="000204C6"/>
    <w:rsid w:val="00020C48"/>
    <w:rsid w:val="00025F17"/>
    <w:rsid w:val="00034FA8"/>
    <w:rsid w:val="000474FE"/>
    <w:rsid w:val="00052350"/>
    <w:rsid w:val="00052794"/>
    <w:rsid w:val="000530CE"/>
    <w:rsid w:val="00054A53"/>
    <w:rsid w:val="000604C3"/>
    <w:rsid w:val="0006568B"/>
    <w:rsid w:val="00077440"/>
    <w:rsid w:val="000866BF"/>
    <w:rsid w:val="000867A3"/>
    <w:rsid w:val="00092DC4"/>
    <w:rsid w:val="00095D97"/>
    <w:rsid w:val="000A17F6"/>
    <w:rsid w:val="000B3997"/>
    <w:rsid w:val="000C1A70"/>
    <w:rsid w:val="000C4525"/>
    <w:rsid w:val="000D2394"/>
    <w:rsid w:val="000E1468"/>
    <w:rsid w:val="000E2632"/>
    <w:rsid w:val="000F4FD5"/>
    <w:rsid w:val="0010252B"/>
    <w:rsid w:val="00113C1B"/>
    <w:rsid w:val="0011635E"/>
    <w:rsid w:val="00125E9E"/>
    <w:rsid w:val="00127D76"/>
    <w:rsid w:val="00130642"/>
    <w:rsid w:val="001331CF"/>
    <w:rsid w:val="00133C8F"/>
    <w:rsid w:val="00135C59"/>
    <w:rsid w:val="00137CCE"/>
    <w:rsid w:val="001444FD"/>
    <w:rsid w:val="00154E31"/>
    <w:rsid w:val="00156EC4"/>
    <w:rsid w:val="00172C98"/>
    <w:rsid w:val="001925C8"/>
    <w:rsid w:val="001934C5"/>
    <w:rsid w:val="00195164"/>
    <w:rsid w:val="00195C1B"/>
    <w:rsid w:val="00195F65"/>
    <w:rsid w:val="00196515"/>
    <w:rsid w:val="00196DB4"/>
    <w:rsid w:val="00197EB0"/>
    <w:rsid w:val="001A1434"/>
    <w:rsid w:val="001A3726"/>
    <w:rsid w:val="001A3A67"/>
    <w:rsid w:val="001B177F"/>
    <w:rsid w:val="001B1985"/>
    <w:rsid w:val="001C5B70"/>
    <w:rsid w:val="001D0977"/>
    <w:rsid w:val="001D1A70"/>
    <w:rsid w:val="001D21C9"/>
    <w:rsid w:val="001D6AE4"/>
    <w:rsid w:val="001E45BA"/>
    <w:rsid w:val="001F4A73"/>
    <w:rsid w:val="001F55AB"/>
    <w:rsid w:val="00212805"/>
    <w:rsid w:val="00217FF7"/>
    <w:rsid w:val="00220694"/>
    <w:rsid w:val="00223081"/>
    <w:rsid w:val="00224A3D"/>
    <w:rsid w:val="00245315"/>
    <w:rsid w:val="00245D59"/>
    <w:rsid w:val="00252BF6"/>
    <w:rsid w:val="002538DE"/>
    <w:rsid w:val="0026172B"/>
    <w:rsid w:val="0026207F"/>
    <w:rsid w:val="002621BF"/>
    <w:rsid w:val="0026314E"/>
    <w:rsid w:val="002703E4"/>
    <w:rsid w:val="00270BF0"/>
    <w:rsid w:val="00272994"/>
    <w:rsid w:val="00281A90"/>
    <w:rsid w:val="00296076"/>
    <w:rsid w:val="002A137B"/>
    <w:rsid w:val="002A1F45"/>
    <w:rsid w:val="002A7A46"/>
    <w:rsid w:val="002B048A"/>
    <w:rsid w:val="002B7741"/>
    <w:rsid w:val="002C2CCF"/>
    <w:rsid w:val="002D75C6"/>
    <w:rsid w:val="002E1568"/>
    <w:rsid w:val="002F05C7"/>
    <w:rsid w:val="003073DD"/>
    <w:rsid w:val="003109D4"/>
    <w:rsid w:val="00326B51"/>
    <w:rsid w:val="003306AA"/>
    <w:rsid w:val="0033256E"/>
    <w:rsid w:val="003337EA"/>
    <w:rsid w:val="00341AEF"/>
    <w:rsid w:val="0034234B"/>
    <w:rsid w:val="00345DBB"/>
    <w:rsid w:val="003469BD"/>
    <w:rsid w:val="00347F75"/>
    <w:rsid w:val="00350F69"/>
    <w:rsid w:val="00353EBB"/>
    <w:rsid w:val="00355922"/>
    <w:rsid w:val="003669ED"/>
    <w:rsid w:val="00366A6D"/>
    <w:rsid w:val="0038475A"/>
    <w:rsid w:val="003A24D4"/>
    <w:rsid w:val="003A2618"/>
    <w:rsid w:val="003A357F"/>
    <w:rsid w:val="003A59E3"/>
    <w:rsid w:val="003C5CD3"/>
    <w:rsid w:val="003D5DE8"/>
    <w:rsid w:val="003D7979"/>
    <w:rsid w:val="003E5EB6"/>
    <w:rsid w:val="00400C1A"/>
    <w:rsid w:val="00416E91"/>
    <w:rsid w:val="00430045"/>
    <w:rsid w:val="0043259B"/>
    <w:rsid w:val="00441B07"/>
    <w:rsid w:val="00452350"/>
    <w:rsid w:val="00453ED6"/>
    <w:rsid w:val="00461649"/>
    <w:rsid w:val="00464AB7"/>
    <w:rsid w:val="004663E0"/>
    <w:rsid w:val="004730F4"/>
    <w:rsid w:val="0047778B"/>
    <w:rsid w:val="004874F7"/>
    <w:rsid w:val="004A0E90"/>
    <w:rsid w:val="004C6DA1"/>
    <w:rsid w:val="004E1303"/>
    <w:rsid w:val="004E27FF"/>
    <w:rsid w:val="004F0744"/>
    <w:rsid w:val="004F3CF7"/>
    <w:rsid w:val="0050435C"/>
    <w:rsid w:val="00525819"/>
    <w:rsid w:val="00530286"/>
    <w:rsid w:val="00530E04"/>
    <w:rsid w:val="00536AF5"/>
    <w:rsid w:val="005402DE"/>
    <w:rsid w:val="005449A3"/>
    <w:rsid w:val="0054547E"/>
    <w:rsid w:val="00553ADE"/>
    <w:rsid w:val="0055430C"/>
    <w:rsid w:val="00554FEE"/>
    <w:rsid w:val="005614E1"/>
    <w:rsid w:val="00565435"/>
    <w:rsid w:val="00567696"/>
    <w:rsid w:val="005865A6"/>
    <w:rsid w:val="00587B7D"/>
    <w:rsid w:val="00590F88"/>
    <w:rsid w:val="00594178"/>
    <w:rsid w:val="005941F4"/>
    <w:rsid w:val="0059557A"/>
    <w:rsid w:val="005977F9"/>
    <w:rsid w:val="005A0D7F"/>
    <w:rsid w:val="005A5BD8"/>
    <w:rsid w:val="005B4576"/>
    <w:rsid w:val="005B47B9"/>
    <w:rsid w:val="005C10AD"/>
    <w:rsid w:val="005C48C1"/>
    <w:rsid w:val="005D47DA"/>
    <w:rsid w:val="005E130B"/>
    <w:rsid w:val="005E3155"/>
    <w:rsid w:val="005E3C6E"/>
    <w:rsid w:val="005F188B"/>
    <w:rsid w:val="00603BC1"/>
    <w:rsid w:val="0063073C"/>
    <w:rsid w:val="00630E52"/>
    <w:rsid w:val="00634A07"/>
    <w:rsid w:val="00637AE0"/>
    <w:rsid w:val="006402A2"/>
    <w:rsid w:val="0064176A"/>
    <w:rsid w:val="0066157D"/>
    <w:rsid w:val="0068124F"/>
    <w:rsid w:val="006A3C0B"/>
    <w:rsid w:val="006A40D7"/>
    <w:rsid w:val="006A4C0E"/>
    <w:rsid w:val="006B0A15"/>
    <w:rsid w:val="006B21F9"/>
    <w:rsid w:val="006B5633"/>
    <w:rsid w:val="006B61CE"/>
    <w:rsid w:val="006C12AA"/>
    <w:rsid w:val="006C3932"/>
    <w:rsid w:val="006D5C38"/>
    <w:rsid w:val="006E409D"/>
    <w:rsid w:val="006F0580"/>
    <w:rsid w:val="006F4233"/>
    <w:rsid w:val="006F5E92"/>
    <w:rsid w:val="00706DDC"/>
    <w:rsid w:val="00707A32"/>
    <w:rsid w:val="00707AF5"/>
    <w:rsid w:val="00710B48"/>
    <w:rsid w:val="0071634C"/>
    <w:rsid w:val="00717AD1"/>
    <w:rsid w:val="00727067"/>
    <w:rsid w:val="007337B7"/>
    <w:rsid w:val="007548DE"/>
    <w:rsid w:val="00760C84"/>
    <w:rsid w:val="00761900"/>
    <w:rsid w:val="00767639"/>
    <w:rsid w:val="00767E25"/>
    <w:rsid w:val="0077044C"/>
    <w:rsid w:val="0077160D"/>
    <w:rsid w:val="007740B2"/>
    <w:rsid w:val="00780865"/>
    <w:rsid w:val="00780907"/>
    <w:rsid w:val="007818F5"/>
    <w:rsid w:val="00783A00"/>
    <w:rsid w:val="007845B4"/>
    <w:rsid w:val="007846A8"/>
    <w:rsid w:val="007878D7"/>
    <w:rsid w:val="0079772C"/>
    <w:rsid w:val="007A27C1"/>
    <w:rsid w:val="007A62E6"/>
    <w:rsid w:val="007A6C3C"/>
    <w:rsid w:val="007C6A43"/>
    <w:rsid w:val="007D2C9B"/>
    <w:rsid w:val="007D65D6"/>
    <w:rsid w:val="007E5081"/>
    <w:rsid w:val="007E73C3"/>
    <w:rsid w:val="007E7A02"/>
    <w:rsid w:val="00815E35"/>
    <w:rsid w:val="0081737A"/>
    <w:rsid w:val="0081774A"/>
    <w:rsid w:val="008202A9"/>
    <w:rsid w:val="00820E1C"/>
    <w:rsid w:val="00821C4D"/>
    <w:rsid w:val="00823781"/>
    <w:rsid w:val="008450C2"/>
    <w:rsid w:val="00853775"/>
    <w:rsid w:val="00880099"/>
    <w:rsid w:val="00880A40"/>
    <w:rsid w:val="008856D9"/>
    <w:rsid w:val="008945ED"/>
    <w:rsid w:val="008A0416"/>
    <w:rsid w:val="008A109B"/>
    <w:rsid w:val="008A136C"/>
    <w:rsid w:val="008A3F2B"/>
    <w:rsid w:val="008A4F01"/>
    <w:rsid w:val="008B0270"/>
    <w:rsid w:val="008B13C8"/>
    <w:rsid w:val="008C1646"/>
    <w:rsid w:val="008C47AA"/>
    <w:rsid w:val="008C4E5B"/>
    <w:rsid w:val="008C6262"/>
    <w:rsid w:val="008D30AC"/>
    <w:rsid w:val="008D3A80"/>
    <w:rsid w:val="008F0448"/>
    <w:rsid w:val="008F280F"/>
    <w:rsid w:val="008F4A36"/>
    <w:rsid w:val="008F77E4"/>
    <w:rsid w:val="00903D87"/>
    <w:rsid w:val="009223FA"/>
    <w:rsid w:val="00922F7E"/>
    <w:rsid w:val="009233BF"/>
    <w:rsid w:val="009364C0"/>
    <w:rsid w:val="009365C5"/>
    <w:rsid w:val="00936883"/>
    <w:rsid w:val="00942194"/>
    <w:rsid w:val="0095106E"/>
    <w:rsid w:val="00965385"/>
    <w:rsid w:val="00967E8F"/>
    <w:rsid w:val="00970EBE"/>
    <w:rsid w:val="00972953"/>
    <w:rsid w:val="009777EC"/>
    <w:rsid w:val="00982189"/>
    <w:rsid w:val="009948CB"/>
    <w:rsid w:val="009A7523"/>
    <w:rsid w:val="009B07AD"/>
    <w:rsid w:val="009B7AE0"/>
    <w:rsid w:val="009B7FA2"/>
    <w:rsid w:val="009C0E58"/>
    <w:rsid w:val="009C175D"/>
    <w:rsid w:val="009C6F78"/>
    <w:rsid w:val="009D185B"/>
    <w:rsid w:val="009E0676"/>
    <w:rsid w:val="009E363A"/>
    <w:rsid w:val="009F1C32"/>
    <w:rsid w:val="009F2085"/>
    <w:rsid w:val="009F20FA"/>
    <w:rsid w:val="009F49DC"/>
    <w:rsid w:val="009F7754"/>
    <w:rsid w:val="00A061D4"/>
    <w:rsid w:val="00A16C66"/>
    <w:rsid w:val="00A17EFF"/>
    <w:rsid w:val="00A210F8"/>
    <w:rsid w:val="00A24EC4"/>
    <w:rsid w:val="00A30D0D"/>
    <w:rsid w:val="00A41B99"/>
    <w:rsid w:val="00A46F91"/>
    <w:rsid w:val="00A54113"/>
    <w:rsid w:val="00A571A7"/>
    <w:rsid w:val="00A63982"/>
    <w:rsid w:val="00A66C1F"/>
    <w:rsid w:val="00A72506"/>
    <w:rsid w:val="00A73293"/>
    <w:rsid w:val="00A73F56"/>
    <w:rsid w:val="00A759FC"/>
    <w:rsid w:val="00A80AC3"/>
    <w:rsid w:val="00A833D0"/>
    <w:rsid w:val="00A854A7"/>
    <w:rsid w:val="00A866BF"/>
    <w:rsid w:val="00A90DC1"/>
    <w:rsid w:val="00A95D75"/>
    <w:rsid w:val="00AA3615"/>
    <w:rsid w:val="00AA3AD3"/>
    <w:rsid w:val="00AA6910"/>
    <w:rsid w:val="00AB5B72"/>
    <w:rsid w:val="00AB7CE8"/>
    <w:rsid w:val="00AD511F"/>
    <w:rsid w:val="00AE49D9"/>
    <w:rsid w:val="00AE5233"/>
    <w:rsid w:val="00AF7BBC"/>
    <w:rsid w:val="00B05E3D"/>
    <w:rsid w:val="00B135DB"/>
    <w:rsid w:val="00B165BA"/>
    <w:rsid w:val="00B166CF"/>
    <w:rsid w:val="00B3459E"/>
    <w:rsid w:val="00B36A75"/>
    <w:rsid w:val="00B402AF"/>
    <w:rsid w:val="00B56D3A"/>
    <w:rsid w:val="00B63A92"/>
    <w:rsid w:val="00B64071"/>
    <w:rsid w:val="00B66D07"/>
    <w:rsid w:val="00B71740"/>
    <w:rsid w:val="00B7240A"/>
    <w:rsid w:val="00B8030A"/>
    <w:rsid w:val="00B857B1"/>
    <w:rsid w:val="00B92B2A"/>
    <w:rsid w:val="00BA2105"/>
    <w:rsid w:val="00BA556A"/>
    <w:rsid w:val="00BB3997"/>
    <w:rsid w:val="00BB669C"/>
    <w:rsid w:val="00BC7F58"/>
    <w:rsid w:val="00BD1101"/>
    <w:rsid w:val="00BF0EF9"/>
    <w:rsid w:val="00C03999"/>
    <w:rsid w:val="00C11730"/>
    <w:rsid w:val="00C11C67"/>
    <w:rsid w:val="00C20723"/>
    <w:rsid w:val="00C25A95"/>
    <w:rsid w:val="00C4784C"/>
    <w:rsid w:val="00C47BA5"/>
    <w:rsid w:val="00C55B73"/>
    <w:rsid w:val="00C60AA9"/>
    <w:rsid w:val="00C61A76"/>
    <w:rsid w:val="00C6215A"/>
    <w:rsid w:val="00C65CA8"/>
    <w:rsid w:val="00C6730F"/>
    <w:rsid w:val="00C7086D"/>
    <w:rsid w:val="00C740C7"/>
    <w:rsid w:val="00C77754"/>
    <w:rsid w:val="00C82AB4"/>
    <w:rsid w:val="00C9047B"/>
    <w:rsid w:val="00C93B95"/>
    <w:rsid w:val="00CA0B1E"/>
    <w:rsid w:val="00CA7135"/>
    <w:rsid w:val="00CB6294"/>
    <w:rsid w:val="00CC188A"/>
    <w:rsid w:val="00CC203D"/>
    <w:rsid w:val="00CC4182"/>
    <w:rsid w:val="00CD0C8C"/>
    <w:rsid w:val="00CD11CB"/>
    <w:rsid w:val="00CD1ADB"/>
    <w:rsid w:val="00CF473C"/>
    <w:rsid w:val="00CF7084"/>
    <w:rsid w:val="00D005A5"/>
    <w:rsid w:val="00D05603"/>
    <w:rsid w:val="00D05EAB"/>
    <w:rsid w:val="00D061C0"/>
    <w:rsid w:val="00D10F42"/>
    <w:rsid w:val="00D117A4"/>
    <w:rsid w:val="00D16DF7"/>
    <w:rsid w:val="00D200F6"/>
    <w:rsid w:val="00D24557"/>
    <w:rsid w:val="00D24C07"/>
    <w:rsid w:val="00D26A17"/>
    <w:rsid w:val="00D32A00"/>
    <w:rsid w:val="00D32CFA"/>
    <w:rsid w:val="00D441AA"/>
    <w:rsid w:val="00D4518B"/>
    <w:rsid w:val="00D4774C"/>
    <w:rsid w:val="00D62769"/>
    <w:rsid w:val="00D6469A"/>
    <w:rsid w:val="00D704E1"/>
    <w:rsid w:val="00D7127B"/>
    <w:rsid w:val="00D732B2"/>
    <w:rsid w:val="00D76294"/>
    <w:rsid w:val="00D80855"/>
    <w:rsid w:val="00D81B0A"/>
    <w:rsid w:val="00D92B10"/>
    <w:rsid w:val="00D972AE"/>
    <w:rsid w:val="00DA36D4"/>
    <w:rsid w:val="00DA5A48"/>
    <w:rsid w:val="00DB0962"/>
    <w:rsid w:val="00DB3DD6"/>
    <w:rsid w:val="00DB50AE"/>
    <w:rsid w:val="00DB7A05"/>
    <w:rsid w:val="00DC0330"/>
    <w:rsid w:val="00DC1E15"/>
    <w:rsid w:val="00DC4E1E"/>
    <w:rsid w:val="00DC74C4"/>
    <w:rsid w:val="00DD3DE5"/>
    <w:rsid w:val="00DD42D5"/>
    <w:rsid w:val="00DD4625"/>
    <w:rsid w:val="00DD6B7F"/>
    <w:rsid w:val="00DE1783"/>
    <w:rsid w:val="00DE4D6E"/>
    <w:rsid w:val="00DF0B7D"/>
    <w:rsid w:val="00DF2ACC"/>
    <w:rsid w:val="00E04A5B"/>
    <w:rsid w:val="00E06603"/>
    <w:rsid w:val="00E06BE7"/>
    <w:rsid w:val="00E115E2"/>
    <w:rsid w:val="00E12C67"/>
    <w:rsid w:val="00E154E4"/>
    <w:rsid w:val="00E160B5"/>
    <w:rsid w:val="00E17889"/>
    <w:rsid w:val="00E17D19"/>
    <w:rsid w:val="00E20CB3"/>
    <w:rsid w:val="00E22881"/>
    <w:rsid w:val="00E2585E"/>
    <w:rsid w:val="00E31DFF"/>
    <w:rsid w:val="00E35799"/>
    <w:rsid w:val="00E54604"/>
    <w:rsid w:val="00E564CB"/>
    <w:rsid w:val="00E571E0"/>
    <w:rsid w:val="00E57B34"/>
    <w:rsid w:val="00E600D7"/>
    <w:rsid w:val="00E808C7"/>
    <w:rsid w:val="00E813D8"/>
    <w:rsid w:val="00E83967"/>
    <w:rsid w:val="00E87446"/>
    <w:rsid w:val="00E90F32"/>
    <w:rsid w:val="00E94A76"/>
    <w:rsid w:val="00EB3308"/>
    <w:rsid w:val="00EC6F27"/>
    <w:rsid w:val="00ED3AF9"/>
    <w:rsid w:val="00ED77ED"/>
    <w:rsid w:val="00EE3247"/>
    <w:rsid w:val="00EE6585"/>
    <w:rsid w:val="00EF01BC"/>
    <w:rsid w:val="00EF4C3A"/>
    <w:rsid w:val="00EF546D"/>
    <w:rsid w:val="00F00E5B"/>
    <w:rsid w:val="00F03B0D"/>
    <w:rsid w:val="00F04738"/>
    <w:rsid w:val="00F06C0D"/>
    <w:rsid w:val="00F168CC"/>
    <w:rsid w:val="00F16CB0"/>
    <w:rsid w:val="00F24602"/>
    <w:rsid w:val="00F31C76"/>
    <w:rsid w:val="00F4536E"/>
    <w:rsid w:val="00F463F9"/>
    <w:rsid w:val="00F603BF"/>
    <w:rsid w:val="00F679A4"/>
    <w:rsid w:val="00F97BB5"/>
    <w:rsid w:val="00FA7F1E"/>
    <w:rsid w:val="00FA7F7A"/>
    <w:rsid w:val="00FD1439"/>
    <w:rsid w:val="00FD47AB"/>
    <w:rsid w:val="00FD5537"/>
    <w:rsid w:val="00FD576B"/>
    <w:rsid w:val="00FE5D89"/>
    <w:rsid w:val="00FE5FBF"/>
    <w:rsid w:val="00FF3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31BE4C4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4" w:unhideWhenUsed="0" w:qFormat="1"/>
    <w:lsdException w:name="heading 2" w:uiPriority="4" w:qFormat="1"/>
    <w:lsdException w:name="heading 3" w:uiPriority="4" w:qFormat="1"/>
    <w:lsdException w:name="heading 4" w:uiPriority="4" w:qFormat="1"/>
    <w:lsdException w:name="heading 5" w:uiPriority="4" w:qFormat="1"/>
    <w:lsdException w:name="heading 6" w:uiPriority="4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page number" w:uiPriority="4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rsid w:val="00821C4D"/>
    <w:pPr>
      <w:spacing w:before="120" w:after="120"/>
    </w:pPr>
    <w:rPr>
      <w:rFonts w:ascii="Arial" w:eastAsiaTheme="minorHAnsi" w:hAnsi="Arial" w:cstheme="minorBidi"/>
      <w:szCs w:val="22"/>
      <w:lang w:eastAsia="en-US"/>
    </w:rPr>
  </w:style>
  <w:style w:type="paragraph" w:styleId="berschrift1">
    <w:name w:val="heading 1"/>
    <w:basedOn w:val="LDTextinhalt"/>
    <w:next w:val="LDTextinhalt"/>
    <w:link w:val="berschrift1Zchn"/>
    <w:uiPriority w:val="4"/>
    <w:rsid w:val="00821C4D"/>
    <w:pPr>
      <w:pageBreakBefore/>
      <w:widowControl w:val="0"/>
      <w:pBdr>
        <w:bottom w:val="single" w:sz="6" w:space="1" w:color="808080" w:themeColor="background1" w:themeShade="80"/>
      </w:pBdr>
      <w:shd w:val="clear" w:color="auto" w:fill="D9D9D9" w:themeFill="background1" w:themeFillShade="D9"/>
      <w:tabs>
        <w:tab w:val="left" w:pos="709"/>
      </w:tabs>
      <w:spacing w:before="0" w:after="0"/>
      <w:outlineLvl w:val="0"/>
    </w:pPr>
    <w:rPr>
      <w:rFonts w:eastAsia="Times New Roman" w:cs="Arial"/>
      <w:bCs/>
      <w:color w:val="1E3E95"/>
      <w:kern w:val="36"/>
      <w:sz w:val="32"/>
      <w:szCs w:val="28"/>
      <w:lang w:eastAsia="de-DE"/>
    </w:rPr>
  </w:style>
  <w:style w:type="paragraph" w:styleId="berschrift2">
    <w:name w:val="heading 2"/>
    <w:basedOn w:val="LDTextinhalt"/>
    <w:next w:val="LDTextinhalt"/>
    <w:link w:val="berschrift2Zchn"/>
    <w:autoRedefine/>
    <w:uiPriority w:val="4"/>
    <w:rsid w:val="00821C4D"/>
    <w:pPr>
      <w:numPr>
        <w:numId w:val="1"/>
      </w:numPr>
      <w:pBdr>
        <w:bottom w:val="single" w:sz="6" w:space="1" w:color="A6A6A6" w:themeColor="background1" w:themeShade="A6"/>
      </w:pBdr>
      <w:shd w:val="clear" w:color="auto" w:fill="F2F2F2" w:themeFill="background1" w:themeFillShade="F2"/>
      <w:spacing w:before="480" w:after="240"/>
      <w:ind w:left="709" w:hanging="709"/>
      <w:outlineLvl w:val="1"/>
    </w:pPr>
    <w:rPr>
      <w:color w:val="1E3E95"/>
      <w:sz w:val="28"/>
    </w:rPr>
  </w:style>
  <w:style w:type="paragraph" w:styleId="berschrift3">
    <w:name w:val="heading 3"/>
    <w:basedOn w:val="LDTextinhalt"/>
    <w:next w:val="LDTextinhalt"/>
    <w:link w:val="berschrift3Zchn"/>
    <w:uiPriority w:val="4"/>
    <w:rsid w:val="00821C4D"/>
    <w:pPr>
      <w:keepNext/>
      <w:keepLines/>
      <w:numPr>
        <w:ilvl w:val="1"/>
        <w:numId w:val="1"/>
      </w:numPr>
      <w:shd w:val="clear" w:color="auto" w:fill="F2F2F2" w:themeFill="background1" w:themeFillShade="F2"/>
      <w:tabs>
        <w:tab w:val="left" w:pos="709"/>
      </w:tabs>
      <w:spacing w:before="480" w:after="0"/>
      <w:ind w:left="709" w:hanging="709"/>
      <w:outlineLvl w:val="2"/>
    </w:pPr>
    <w:rPr>
      <w:rFonts w:eastAsiaTheme="majorEastAsia" w:cstheme="majorBidi"/>
      <w:bCs/>
      <w:color w:val="1E3E95"/>
      <w:sz w:val="24"/>
    </w:rPr>
  </w:style>
  <w:style w:type="paragraph" w:styleId="berschrift4">
    <w:name w:val="heading 4"/>
    <w:basedOn w:val="Standard"/>
    <w:next w:val="Standard"/>
    <w:link w:val="berschrift4Zchn"/>
    <w:uiPriority w:val="4"/>
    <w:rsid w:val="00821C4D"/>
    <w:pPr>
      <w:keepNext/>
      <w:keepLines/>
      <w:numPr>
        <w:ilvl w:val="2"/>
        <w:numId w:val="1"/>
      </w:numPr>
      <w:shd w:val="clear" w:color="auto" w:fill="FFFFFF" w:themeFill="background1"/>
      <w:spacing w:before="480"/>
      <w:ind w:left="709" w:hanging="709"/>
      <w:outlineLvl w:val="3"/>
    </w:pPr>
    <w:rPr>
      <w:rFonts w:eastAsiaTheme="majorEastAsia" w:cstheme="majorBidi"/>
      <w:b/>
      <w:bCs/>
      <w:i/>
      <w:iCs/>
      <w:color w:val="1E3E95"/>
      <w:sz w:val="22"/>
    </w:rPr>
  </w:style>
  <w:style w:type="paragraph" w:styleId="berschrift5">
    <w:name w:val="heading 5"/>
    <w:basedOn w:val="berschrift4"/>
    <w:next w:val="LDTextinhalt"/>
    <w:link w:val="berschrift5Zchn"/>
    <w:uiPriority w:val="4"/>
    <w:qFormat/>
    <w:rsid w:val="00821C4D"/>
    <w:pPr>
      <w:numPr>
        <w:ilvl w:val="0"/>
        <w:numId w:val="0"/>
      </w:numPr>
      <w:spacing w:before="200"/>
      <w:ind w:left="709"/>
      <w:outlineLvl w:val="4"/>
    </w:pPr>
  </w:style>
  <w:style w:type="paragraph" w:styleId="berschrift6">
    <w:name w:val="heading 6"/>
    <w:basedOn w:val="Standard"/>
    <w:next w:val="Standard"/>
    <w:link w:val="berschrift6Zchn"/>
    <w:uiPriority w:val="4"/>
    <w:semiHidden/>
    <w:qFormat/>
    <w:rsid w:val="00821C4D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21C4D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21C4D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21C4D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  <w:rsid w:val="00821C4D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821C4D"/>
  </w:style>
  <w:style w:type="paragraph" w:styleId="Fuzeile">
    <w:name w:val="footer"/>
    <w:basedOn w:val="Standard"/>
    <w:link w:val="FuzeileZchn"/>
    <w:uiPriority w:val="99"/>
    <w:rsid w:val="00821C4D"/>
    <w:pPr>
      <w:tabs>
        <w:tab w:val="center" w:pos="4536"/>
        <w:tab w:val="right" w:pos="9072"/>
      </w:tabs>
      <w:spacing w:before="0" w:after="0"/>
    </w:pPr>
  </w:style>
  <w:style w:type="paragraph" w:styleId="Kopfzeile">
    <w:name w:val="header"/>
    <w:basedOn w:val="Standard"/>
    <w:link w:val="KopfzeileZchn"/>
    <w:uiPriority w:val="99"/>
    <w:rsid w:val="00821C4D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21C4D"/>
    <w:rPr>
      <w:rFonts w:ascii="Arial" w:eastAsiaTheme="minorHAnsi" w:hAnsi="Arial" w:cstheme="minorBidi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821C4D"/>
    <w:rPr>
      <w:rFonts w:ascii="Arial" w:eastAsiaTheme="minorHAnsi" w:hAnsi="Arial" w:cstheme="minorBidi"/>
      <w:szCs w:val="22"/>
      <w:lang w:eastAsia="en-US"/>
    </w:rPr>
  </w:style>
  <w:style w:type="table" w:styleId="Tabellenraster">
    <w:name w:val="Table Grid"/>
    <w:basedOn w:val="NormaleTabelle"/>
    <w:uiPriority w:val="59"/>
    <w:rsid w:val="00821C4D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21C4D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21C4D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berschrift1Zchn">
    <w:name w:val="Überschrift 1 Zchn"/>
    <w:basedOn w:val="Absatz-Standardschriftart"/>
    <w:link w:val="berschrift1"/>
    <w:uiPriority w:val="4"/>
    <w:rsid w:val="00821C4D"/>
    <w:rPr>
      <w:rFonts w:ascii="Arial" w:hAnsi="Arial" w:cs="Arial"/>
      <w:bCs/>
      <w:color w:val="1E3E95"/>
      <w:kern w:val="36"/>
      <w:sz w:val="32"/>
      <w:szCs w:val="28"/>
      <w:shd w:val="clear" w:color="auto" w:fill="D9D9D9" w:themeFill="background1" w:themeFillShade="D9"/>
    </w:rPr>
  </w:style>
  <w:style w:type="character" w:customStyle="1" w:styleId="berschrift2Zchn">
    <w:name w:val="Überschrift 2 Zchn"/>
    <w:basedOn w:val="Absatz-Standardschriftart"/>
    <w:link w:val="berschrift2"/>
    <w:uiPriority w:val="4"/>
    <w:rsid w:val="00821C4D"/>
    <w:rPr>
      <w:rFonts w:ascii="Arial" w:eastAsiaTheme="minorHAnsi" w:hAnsi="Arial" w:cstheme="minorBidi"/>
      <w:color w:val="1E3E95"/>
      <w:sz w:val="28"/>
      <w:szCs w:val="24"/>
      <w:shd w:val="clear" w:color="auto" w:fill="F2F2F2" w:themeFill="background1" w:themeFillShade="F2"/>
      <w:lang w:eastAsia="en-US"/>
    </w:rPr>
  </w:style>
  <w:style w:type="character" w:customStyle="1" w:styleId="berschrift3Zchn">
    <w:name w:val="Überschrift 3 Zchn"/>
    <w:basedOn w:val="Absatz-Standardschriftart"/>
    <w:link w:val="berschrift3"/>
    <w:uiPriority w:val="4"/>
    <w:rsid w:val="00821C4D"/>
    <w:rPr>
      <w:rFonts w:ascii="Arial" w:eastAsiaTheme="majorEastAsia" w:hAnsi="Arial" w:cstheme="majorBidi"/>
      <w:bCs/>
      <w:color w:val="1E3E95"/>
      <w:sz w:val="24"/>
      <w:szCs w:val="24"/>
      <w:shd w:val="clear" w:color="auto" w:fill="F2F2F2" w:themeFill="background1" w:themeFillShade="F2"/>
      <w:lang w:eastAsia="en-US"/>
    </w:rPr>
  </w:style>
  <w:style w:type="character" w:customStyle="1" w:styleId="berschrift4Zchn">
    <w:name w:val="Überschrift 4 Zchn"/>
    <w:basedOn w:val="Absatz-Standardschriftart"/>
    <w:link w:val="berschrift4"/>
    <w:uiPriority w:val="4"/>
    <w:rsid w:val="00821C4D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4"/>
    <w:rsid w:val="00821C4D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6Zchn">
    <w:name w:val="Überschrift 6 Zchn"/>
    <w:basedOn w:val="Absatz-Standardschriftart"/>
    <w:link w:val="berschrift6"/>
    <w:uiPriority w:val="4"/>
    <w:semiHidden/>
    <w:rsid w:val="00821C4D"/>
    <w:rPr>
      <w:rFonts w:asciiTheme="majorHAnsi" w:eastAsiaTheme="majorEastAsia" w:hAnsiTheme="majorHAnsi" w:cstheme="majorBidi"/>
      <w:i/>
      <w:iCs/>
      <w:color w:val="243F60" w:themeColor="accent1" w:themeShade="7F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21C4D"/>
    <w:rPr>
      <w:rFonts w:asciiTheme="majorHAnsi" w:eastAsiaTheme="majorEastAsia" w:hAnsiTheme="majorHAnsi" w:cstheme="majorBidi"/>
      <w:i/>
      <w:iCs/>
      <w:color w:val="404040" w:themeColor="text1" w:themeTint="BF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21C4D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21C4D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customStyle="1" w:styleId="LDTextinhalt">
    <w:name w:val="LD_Textinhalt"/>
    <w:basedOn w:val="Standard"/>
    <w:link w:val="LDTextinhaltZchn"/>
    <w:autoRedefine/>
    <w:qFormat/>
    <w:rsid w:val="00821C4D"/>
    <w:rPr>
      <w:szCs w:val="24"/>
    </w:rPr>
  </w:style>
  <w:style w:type="paragraph" w:styleId="StandardWeb">
    <w:name w:val="Normal (Web)"/>
    <w:basedOn w:val="Standard"/>
    <w:link w:val="StandardWebZchn"/>
    <w:uiPriority w:val="99"/>
    <w:rsid w:val="00821C4D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character" w:customStyle="1" w:styleId="StandardWebZchn">
    <w:name w:val="Standard (Web) Zchn"/>
    <w:basedOn w:val="Absatz-Standardschriftart"/>
    <w:link w:val="StandardWeb"/>
    <w:uiPriority w:val="99"/>
    <w:rsid w:val="00821C4D"/>
  </w:style>
  <w:style w:type="paragraph" w:customStyle="1" w:styleId="LDAuflistungHandlungen">
    <w:name w:val="LD_Auflistung Handlungen"/>
    <w:basedOn w:val="Standard"/>
    <w:link w:val="LDAuflistungHandlungenZchn"/>
    <w:autoRedefine/>
    <w:qFormat/>
    <w:rsid w:val="00821C4D"/>
    <w:pPr>
      <w:numPr>
        <w:numId w:val="9"/>
      </w:numPr>
      <w:spacing w:after="0"/>
      <w:ind w:left="993" w:hanging="284"/>
    </w:pPr>
    <w:rPr>
      <w:rFonts w:cs="Arial"/>
    </w:rPr>
  </w:style>
  <w:style w:type="character" w:customStyle="1" w:styleId="LDAuflistungHandlungenZchn">
    <w:name w:val="LD_Auflistung Handlungen Zchn"/>
    <w:basedOn w:val="StandardWebZchn"/>
    <w:link w:val="LDAuflistungHandlungen"/>
    <w:rsid w:val="00821C4D"/>
    <w:rPr>
      <w:rFonts w:ascii="Arial" w:eastAsiaTheme="minorHAnsi" w:hAnsi="Arial" w:cs="Arial"/>
      <w:szCs w:val="22"/>
      <w:lang w:eastAsia="en-US"/>
    </w:rPr>
  </w:style>
  <w:style w:type="paragraph" w:customStyle="1" w:styleId="LDTextinhalteingerckt">
    <w:name w:val="LD_Textinhalt eingerückt"/>
    <w:basedOn w:val="Standard"/>
    <w:autoRedefine/>
    <w:qFormat/>
    <w:rsid w:val="00821C4D"/>
    <w:pPr>
      <w:ind w:left="709"/>
    </w:pPr>
    <w:rPr>
      <w:szCs w:val="24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821C4D"/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821C4D"/>
    <w:rPr>
      <w:rFonts w:ascii="Arial" w:eastAsiaTheme="minorHAnsi" w:hAnsi="Arial" w:cstheme="minorBidi"/>
      <w:lang w:eastAsia="en-US"/>
    </w:rPr>
  </w:style>
  <w:style w:type="character" w:styleId="Endnotenzeichen">
    <w:name w:val="endnote reference"/>
    <w:basedOn w:val="Absatz-Standardschriftart"/>
    <w:uiPriority w:val="99"/>
    <w:semiHidden/>
    <w:unhideWhenUsed/>
    <w:rsid w:val="00821C4D"/>
    <w:rPr>
      <w:vertAlign w:val="superscript"/>
    </w:rPr>
  </w:style>
  <w:style w:type="paragraph" w:styleId="Verzeichnis2">
    <w:name w:val="toc 2"/>
    <w:basedOn w:val="Standard"/>
    <w:next w:val="Standard"/>
    <w:autoRedefine/>
    <w:uiPriority w:val="39"/>
    <w:rsid w:val="00821C4D"/>
    <w:pPr>
      <w:shd w:val="clear" w:color="auto" w:fill="FFFFFF" w:themeFill="background1"/>
      <w:tabs>
        <w:tab w:val="right" w:leader="dot" w:pos="9571"/>
      </w:tabs>
      <w:spacing w:before="240" w:after="0"/>
      <w:ind w:left="567" w:hanging="567"/>
    </w:pPr>
    <w:rPr>
      <w:noProof/>
      <w:color w:val="1E3E95"/>
      <w:sz w:val="22"/>
    </w:rPr>
  </w:style>
  <w:style w:type="character" w:styleId="BesuchterHyperlink">
    <w:name w:val="FollowedHyperlink"/>
    <w:basedOn w:val="Absatz-Standardschriftart"/>
    <w:uiPriority w:val="99"/>
    <w:semiHidden/>
    <w:unhideWhenUsed/>
    <w:rsid w:val="00821C4D"/>
    <w:rPr>
      <w:color w:val="800080" w:themeColor="followedHyperlink"/>
      <w:u w:val="single"/>
    </w:rPr>
  </w:style>
  <w:style w:type="paragraph" w:customStyle="1" w:styleId="notizen">
    <w:name w:val="notizen"/>
    <w:basedOn w:val="Standard"/>
    <w:uiPriority w:val="99"/>
    <w:semiHidden/>
    <w:locked/>
    <w:rsid w:val="00821C4D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tabelleninhalt">
    <w:name w:val="tabelleninhalt"/>
    <w:basedOn w:val="Standard"/>
    <w:uiPriority w:val="99"/>
    <w:semiHidden/>
    <w:locked/>
    <w:rsid w:val="00821C4D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KeinLeerraum">
    <w:name w:val="No Spacing"/>
    <w:uiPriority w:val="99"/>
    <w:qFormat/>
    <w:rsid w:val="00821C4D"/>
    <w:rPr>
      <w:rFonts w:ascii="Arial" w:eastAsiaTheme="minorHAnsi" w:hAnsi="Arial" w:cstheme="minorBidi"/>
      <w:szCs w:val="22"/>
      <w:lang w:eastAsia="en-US"/>
    </w:rPr>
  </w:style>
  <w:style w:type="character" w:styleId="IntensiveHervorhebung">
    <w:name w:val="Intense Emphasis"/>
    <w:uiPriority w:val="99"/>
    <w:qFormat/>
    <w:rsid w:val="00821C4D"/>
    <w:rPr>
      <w:rFonts w:ascii="Arial" w:hAnsi="Arial"/>
      <w:b/>
      <w:bCs/>
      <w:i w:val="0"/>
      <w:iCs/>
      <w:color w:val="4F81BD"/>
      <w:sz w:val="24"/>
    </w:rPr>
  </w:style>
  <w:style w:type="paragraph" w:styleId="Verzeichnis1">
    <w:name w:val="toc 1"/>
    <w:basedOn w:val="Standard"/>
    <w:next w:val="LDTextinhalt"/>
    <w:autoRedefine/>
    <w:uiPriority w:val="39"/>
    <w:rsid w:val="00821C4D"/>
    <w:pPr>
      <w:pBdr>
        <w:bottom w:val="single" w:sz="8" w:space="0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24"/>
    </w:rPr>
  </w:style>
  <w:style w:type="character" w:customStyle="1" w:styleId="pagebreadcrumb1">
    <w:name w:val="pagebreadcrumb1"/>
    <w:uiPriority w:val="99"/>
    <w:semiHidden/>
    <w:locked/>
    <w:rsid w:val="00821C4D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uiPriority w:val="99"/>
    <w:semiHidden/>
    <w:locked/>
    <w:rsid w:val="00821C4D"/>
    <w:rPr>
      <w:rFonts w:ascii="Arial" w:hAnsi="Arial" w:cs="Arial"/>
      <w:b/>
      <w:bCs/>
      <w:color w:val="auto"/>
      <w:sz w:val="20"/>
      <w:szCs w:val="20"/>
    </w:rPr>
  </w:style>
  <w:style w:type="paragraph" w:customStyle="1" w:styleId="LDFuzeile">
    <w:name w:val="LD_Fußzeile"/>
    <w:basedOn w:val="Standard"/>
    <w:autoRedefine/>
    <w:uiPriority w:val="5"/>
    <w:qFormat/>
    <w:rsid w:val="00821C4D"/>
    <w:pPr>
      <w:pBdr>
        <w:top w:val="single" w:sz="4" w:space="4" w:color="auto"/>
      </w:pBdr>
      <w:tabs>
        <w:tab w:val="left" w:pos="1134"/>
        <w:tab w:val="right" w:pos="9498"/>
      </w:tabs>
      <w:spacing w:before="0"/>
    </w:pPr>
    <w:rPr>
      <w:sz w:val="16"/>
      <w:szCs w:val="16"/>
    </w:rPr>
  </w:style>
  <w:style w:type="paragraph" w:customStyle="1" w:styleId="LDAbbildungsverzeichnis">
    <w:name w:val="LD_Abbildungsverzeichnis"/>
    <w:basedOn w:val="LDTextinhalt"/>
    <w:autoRedefine/>
    <w:uiPriority w:val="6"/>
    <w:qFormat/>
    <w:rsid w:val="00821C4D"/>
    <w:pPr>
      <w:tabs>
        <w:tab w:val="right" w:leader="dot" w:pos="9571"/>
      </w:tabs>
      <w:spacing w:line="360" w:lineRule="auto"/>
      <w:ind w:left="992" w:hanging="992"/>
    </w:pPr>
  </w:style>
  <w:style w:type="paragraph" w:customStyle="1" w:styleId="LDAufzhlungnummerisch">
    <w:name w:val="LD_Aufzählung nummerisch"/>
    <w:basedOn w:val="Standard"/>
    <w:autoRedefine/>
    <w:qFormat/>
    <w:rsid w:val="00821C4D"/>
    <w:pPr>
      <w:numPr>
        <w:numId w:val="7"/>
      </w:numPr>
      <w:tabs>
        <w:tab w:val="left" w:pos="709"/>
      </w:tabs>
      <w:outlineLvl w:val="0"/>
    </w:pPr>
    <w:rPr>
      <w:rFonts w:eastAsia="Times New Roman" w:cs="Times New Roman"/>
      <w:szCs w:val="20"/>
      <w:lang w:eastAsia="de-DE"/>
    </w:rPr>
  </w:style>
  <w:style w:type="paragraph" w:styleId="Verzeichnis4">
    <w:name w:val="toc 4"/>
    <w:basedOn w:val="Standard"/>
    <w:next w:val="Standard"/>
    <w:autoRedefine/>
    <w:uiPriority w:val="39"/>
    <w:rsid w:val="00821C4D"/>
    <w:pPr>
      <w:shd w:val="clear" w:color="auto" w:fill="FFFFFF" w:themeFill="background1"/>
      <w:tabs>
        <w:tab w:val="left" w:pos="1276"/>
        <w:tab w:val="left" w:pos="1799"/>
        <w:tab w:val="right" w:leader="dot" w:pos="9571"/>
      </w:tabs>
      <w:spacing w:before="0"/>
      <w:ind w:left="1843" w:hanging="709"/>
    </w:pPr>
    <w:rPr>
      <w:rFonts w:eastAsiaTheme="minorEastAsia"/>
      <w:noProof/>
      <w:lang w:eastAsia="de-DE"/>
    </w:rPr>
  </w:style>
  <w:style w:type="paragraph" w:customStyle="1" w:styleId="normaltabellenschrift">
    <w:name w:val="normal_tabellenschrift"/>
    <w:basedOn w:val="Standard"/>
    <w:uiPriority w:val="99"/>
    <w:semiHidden/>
    <w:locked/>
    <w:rsid w:val="00821C4D"/>
    <w:pPr>
      <w:spacing w:before="60" w:after="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character" w:customStyle="1" w:styleId="LDBedienelement">
    <w:name w:val="LD_Bedienelement"/>
    <w:basedOn w:val="Absatz-Standardschriftart"/>
    <w:uiPriority w:val="1"/>
    <w:qFormat/>
    <w:rsid w:val="00821C4D"/>
    <w:rPr>
      <w:b/>
      <w:bCs/>
      <w:sz w:val="20"/>
      <w:szCs w:val="20"/>
    </w:rPr>
  </w:style>
  <w:style w:type="character" w:customStyle="1" w:styleId="LDMenpunkt">
    <w:name w:val="LD_Menüpunkt"/>
    <w:basedOn w:val="Absatz-Standardschriftart"/>
    <w:uiPriority w:val="3"/>
    <w:qFormat/>
    <w:rsid w:val="00821C4D"/>
    <w:rPr>
      <w:rFonts w:ascii="Arial" w:hAnsi="Arial" w:cs="Arial" w:hint="default"/>
      <w:b w:val="0"/>
      <w:bCs/>
      <w:smallCaps/>
      <w:sz w:val="20"/>
      <w:szCs w:val="20"/>
    </w:rPr>
  </w:style>
  <w:style w:type="character" w:customStyle="1" w:styleId="LDMeneintrag">
    <w:name w:val="LD_Menüeintrag"/>
    <w:basedOn w:val="Absatz-Standardschriftart"/>
    <w:uiPriority w:val="3"/>
    <w:qFormat/>
    <w:rsid w:val="00821C4D"/>
    <w:rPr>
      <w:rFonts w:ascii="Arial" w:hAnsi="Arial"/>
      <w:i/>
      <w:iCs/>
      <w:sz w:val="20"/>
      <w:szCs w:val="20"/>
    </w:rPr>
  </w:style>
  <w:style w:type="character" w:customStyle="1" w:styleId="LDBereichTabelle">
    <w:name w:val="LD_BereichTabelle"/>
    <w:basedOn w:val="Absatz-Standardschriftart"/>
    <w:uiPriority w:val="1"/>
    <w:qFormat/>
    <w:rsid w:val="00821C4D"/>
    <w:rPr>
      <w:b/>
      <w:bCs/>
      <w:color w:val="1E3E95"/>
      <w:sz w:val="20"/>
      <w:szCs w:val="20"/>
    </w:rPr>
  </w:style>
  <w:style w:type="character" w:customStyle="1" w:styleId="LDRegister">
    <w:name w:val="LD_Register"/>
    <w:basedOn w:val="Absatz-Standardschriftart"/>
    <w:uiPriority w:val="1"/>
    <w:qFormat/>
    <w:rsid w:val="00821C4D"/>
    <w:rPr>
      <w:b/>
      <w:bCs/>
      <w:color w:val="C11423"/>
      <w:sz w:val="20"/>
      <w:szCs w:val="20"/>
    </w:rPr>
  </w:style>
  <w:style w:type="paragraph" w:customStyle="1" w:styleId="LDBildunterschrift">
    <w:name w:val="LD_Bildunterschrift"/>
    <w:basedOn w:val="Standard"/>
    <w:next w:val="Standard"/>
    <w:link w:val="LDBildunterschriftZchn"/>
    <w:autoRedefine/>
    <w:qFormat/>
    <w:rsid w:val="00821C4D"/>
    <w:pPr>
      <w:tabs>
        <w:tab w:val="left" w:pos="709"/>
        <w:tab w:val="left" w:pos="1843"/>
      </w:tabs>
      <w:spacing w:after="360"/>
      <w:ind w:left="709"/>
    </w:pPr>
    <w:rPr>
      <w:b/>
      <w:bCs/>
      <w:color w:val="1E3E95"/>
      <w:sz w:val="18"/>
      <w:szCs w:val="18"/>
    </w:rPr>
  </w:style>
  <w:style w:type="character" w:customStyle="1" w:styleId="LDBildunterschriftZchn">
    <w:name w:val="LD_Bildunterschrift Zchn"/>
    <w:link w:val="LDBildunterschrift"/>
    <w:locked/>
    <w:rsid w:val="00821C4D"/>
    <w:rPr>
      <w:rFonts w:ascii="Arial" w:eastAsiaTheme="minorHAnsi" w:hAnsi="Arial" w:cstheme="minorBidi"/>
      <w:b/>
      <w:bCs/>
      <w:color w:val="1E3E95"/>
      <w:sz w:val="18"/>
      <w:szCs w:val="18"/>
      <w:lang w:eastAsia="en-US"/>
    </w:rPr>
  </w:style>
  <w:style w:type="paragraph" w:customStyle="1" w:styleId="LDHinweis">
    <w:name w:val="LD_Hinweis"/>
    <w:basedOn w:val="LDTextinhalt"/>
    <w:next w:val="LDTextinhalt"/>
    <w:link w:val="LDHinweisZchn"/>
    <w:autoRedefine/>
    <w:uiPriority w:val="7"/>
    <w:qFormat/>
    <w:rsid w:val="00821C4D"/>
    <w:pPr>
      <w:numPr>
        <w:numId w:val="2"/>
      </w:numPr>
      <w:pBdr>
        <w:top w:val="single" w:sz="8" w:space="7" w:color="A6A6A6" w:themeColor="background1" w:themeShade="A6"/>
        <w:bottom w:val="single" w:sz="8" w:space="8" w:color="A6A6A6" w:themeColor="background1" w:themeShade="A6"/>
      </w:pBdr>
      <w:ind w:left="142" w:hanging="993"/>
    </w:pPr>
  </w:style>
  <w:style w:type="character" w:customStyle="1" w:styleId="LDHinweisZchn">
    <w:name w:val="LD_Hinweis Zchn"/>
    <w:basedOn w:val="LDAuflistungHandlungenZchn"/>
    <w:link w:val="LDHinweis"/>
    <w:uiPriority w:val="7"/>
    <w:rsid w:val="00821C4D"/>
    <w:rPr>
      <w:rFonts w:ascii="Arial" w:eastAsiaTheme="minorHAnsi" w:hAnsi="Arial" w:cstheme="minorBidi"/>
      <w:szCs w:val="24"/>
      <w:lang w:eastAsia="en-US"/>
    </w:rPr>
  </w:style>
  <w:style w:type="paragraph" w:customStyle="1" w:styleId="LDAchtung">
    <w:name w:val="LD_Achtung"/>
    <w:basedOn w:val="LDTextinhalt"/>
    <w:next w:val="LDTextinhalt"/>
    <w:link w:val="LDAchtungZchn"/>
    <w:autoRedefine/>
    <w:uiPriority w:val="7"/>
    <w:qFormat/>
    <w:rsid w:val="00821C4D"/>
    <w:pPr>
      <w:numPr>
        <w:numId w:val="3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</w:style>
  <w:style w:type="character" w:customStyle="1" w:styleId="LDAchtungZchn">
    <w:name w:val="LD_Achtung Zchn"/>
    <w:basedOn w:val="LDHinweisZchn"/>
    <w:link w:val="LDAchtung"/>
    <w:uiPriority w:val="7"/>
    <w:rsid w:val="00821C4D"/>
    <w:rPr>
      <w:rFonts w:ascii="Arial" w:eastAsiaTheme="minorHAnsi" w:hAnsi="Arial" w:cstheme="minorBidi"/>
      <w:szCs w:val="24"/>
      <w:lang w:eastAsia="en-US"/>
    </w:rPr>
  </w:style>
  <w:style w:type="table" w:customStyle="1" w:styleId="Tabelle1">
    <w:name w:val="Tabelle1"/>
    <w:basedOn w:val="NormaleTabelle"/>
    <w:uiPriority w:val="99"/>
    <w:locked/>
    <w:rsid w:val="00821C4D"/>
    <w:rPr>
      <w:rFonts w:asciiTheme="minorHAnsi" w:eastAsiaTheme="minorHAnsi" w:hAnsiTheme="minorHAnsi" w:cstheme="minorBidi"/>
      <w:sz w:val="22"/>
      <w:szCs w:val="22"/>
      <w:lang w:eastAsia="en-US"/>
    </w:rPr>
    <w:tblPr/>
  </w:style>
  <w:style w:type="table" w:styleId="HelleSchattierung">
    <w:name w:val="Light Shading"/>
    <w:basedOn w:val="NormaleTabelle"/>
    <w:uiPriority w:val="60"/>
    <w:rsid w:val="00821C4D"/>
    <w:rPr>
      <w:rFonts w:asciiTheme="minorHAnsi" w:eastAsiaTheme="minorHAnsi" w:hAnsiTheme="minorHAnsi" w:cstheme="minorBidi"/>
      <w:color w:val="000000" w:themeColor="tex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821C4D"/>
    <w:rPr>
      <w:rFonts w:asciiTheme="minorHAnsi" w:eastAsiaTheme="minorHAnsi" w:hAnsiTheme="minorHAnsi" w:cstheme="minorBidi"/>
      <w:color w:val="365F91" w:themeColor="accen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821C4D"/>
    <w:rPr>
      <w:rFonts w:asciiTheme="minorHAnsi" w:eastAsiaTheme="minorHAnsi" w:hAnsiTheme="minorHAnsi" w:cstheme="minorBidi"/>
      <w:color w:val="943634" w:themeColor="accent2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LDBereich">
    <w:name w:val="LD_Bereich"/>
    <w:basedOn w:val="Standard"/>
    <w:autoRedefine/>
    <w:uiPriority w:val="4"/>
    <w:qFormat/>
    <w:rsid w:val="00821C4D"/>
    <w:pPr>
      <w:spacing w:before="480" w:after="360"/>
    </w:pPr>
    <w:rPr>
      <w:color w:val="808080" w:themeColor="background1" w:themeShade="80"/>
      <w:sz w:val="32"/>
      <w:szCs w:val="36"/>
    </w:rPr>
  </w:style>
  <w:style w:type="paragraph" w:customStyle="1" w:styleId="LDVerzeichnis1">
    <w:name w:val="LD_Verzeichnis 1"/>
    <w:basedOn w:val="Standard"/>
    <w:autoRedefine/>
    <w:qFormat/>
    <w:rsid w:val="007E73C3"/>
    <w:pPr>
      <w:pBdr>
        <w:bottom w:val="single" w:sz="8" w:space="1" w:color="1E3E95"/>
      </w:pBdr>
      <w:shd w:val="clear" w:color="auto" w:fill="D9D9D9" w:themeFill="background1" w:themeFillShade="D9"/>
      <w:tabs>
        <w:tab w:val="right" w:pos="9571"/>
      </w:tabs>
      <w:spacing w:before="480"/>
    </w:pPr>
    <w:rPr>
      <w:noProof/>
      <w:color w:val="1E3E95"/>
      <w:sz w:val="32"/>
    </w:rPr>
  </w:style>
  <w:style w:type="paragraph" w:customStyle="1" w:styleId="LDVerzeichnis2">
    <w:name w:val="LD_Verzeichnis 2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right" w:leader="underscore" w:pos="9571"/>
      </w:tabs>
      <w:spacing w:before="360"/>
      <w:ind w:left="709" w:hanging="709"/>
    </w:pPr>
    <w:rPr>
      <w:noProof/>
      <w:color w:val="1E3E95"/>
      <w:sz w:val="24"/>
    </w:rPr>
  </w:style>
  <w:style w:type="paragraph" w:customStyle="1" w:styleId="LDVerzeichnis3">
    <w:name w:val="LD_Verzeichnis 3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left" w:pos="1418"/>
        <w:tab w:val="right" w:leader="dot" w:pos="9571"/>
      </w:tabs>
      <w:ind w:left="1418" w:hanging="709"/>
    </w:pPr>
    <w:rPr>
      <w:noProof/>
    </w:rPr>
  </w:style>
  <w:style w:type="paragraph" w:customStyle="1" w:styleId="LDTIPP">
    <w:name w:val="LD_TIPP"/>
    <w:basedOn w:val="LDTextinhalt"/>
    <w:next w:val="LDTextinhalt"/>
    <w:link w:val="LDTIPPZchn"/>
    <w:autoRedefine/>
    <w:uiPriority w:val="7"/>
    <w:qFormat/>
    <w:rsid w:val="00821C4D"/>
    <w:pPr>
      <w:numPr>
        <w:numId w:val="4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2127" w:hanging="1276"/>
    </w:pPr>
    <w:rPr>
      <w:rFonts w:cs="Arial"/>
    </w:rPr>
  </w:style>
  <w:style w:type="character" w:customStyle="1" w:styleId="LDTIPPZchn">
    <w:name w:val="LD_TIPP Zchn"/>
    <w:basedOn w:val="Absatz-Standardschriftart"/>
    <w:link w:val="LDTIPP"/>
    <w:uiPriority w:val="7"/>
    <w:rsid w:val="00821C4D"/>
    <w:rPr>
      <w:rFonts w:ascii="Arial" w:eastAsiaTheme="minorHAnsi" w:hAnsi="Arial" w:cs="Arial"/>
      <w:szCs w:val="24"/>
      <w:lang w:eastAsia="en-US"/>
    </w:rPr>
  </w:style>
  <w:style w:type="paragraph" w:styleId="Verzeichnis3">
    <w:name w:val="toc 3"/>
    <w:basedOn w:val="Standard"/>
    <w:next w:val="Standard"/>
    <w:autoRedefine/>
    <w:uiPriority w:val="39"/>
    <w:rsid w:val="00821C4D"/>
    <w:pPr>
      <w:shd w:val="clear" w:color="auto" w:fill="FFFFFF" w:themeFill="background1"/>
      <w:tabs>
        <w:tab w:val="left" w:pos="567"/>
        <w:tab w:val="left" w:pos="1134"/>
        <w:tab w:val="left" w:pos="1276"/>
        <w:tab w:val="right" w:leader="dot" w:pos="9571"/>
      </w:tabs>
      <w:spacing w:before="240"/>
      <w:ind w:left="1134" w:hanging="567"/>
      <w:outlineLvl w:val="2"/>
    </w:pPr>
    <w:rPr>
      <w:rFonts w:eastAsiaTheme="majorEastAsia" w:cstheme="majorBidi"/>
      <w:bCs/>
      <w:noProof/>
      <w:color w:val="000000" w:themeColor="text1"/>
    </w:rPr>
  </w:style>
  <w:style w:type="character" w:styleId="Hyperlink">
    <w:name w:val="Hyperlink"/>
    <w:basedOn w:val="Absatz-Standardschriftart"/>
    <w:uiPriority w:val="99"/>
    <w:rsid w:val="00821C4D"/>
    <w:rPr>
      <w:color w:val="0000FF" w:themeColor="hyperlink"/>
      <w:u w:val="singl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821C4D"/>
    <w:pPr>
      <w:keepNext/>
      <w:keepLines/>
      <w:shd w:val="clear" w:color="auto" w:fill="auto"/>
      <w:tabs>
        <w:tab w:val="clear" w:pos="709"/>
      </w:tabs>
      <w:spacing w:before="480" w:line="276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</w:rPr>
  </w:style>
  <w:style w:type="paragraph" w:styleId="Abbildungsverzeichnis">
    <w:name w:val="table of figures"/>
    <w:basedOn w:val="Standard"/>
    <w:next w:val="Standard"/>
    <w:uiPriority w:val="99"/>
    <w:rsid w:val="00821C4D"/>
    <w:pPr>
      <w:tabs>
        <w:tab w:val="right" w:pos="9571"/>
      </w:tabs>
      <w:spacing w:after="0"/>
      <w:ind w:left="851" w:hanging="851"/>
    </w:pPr>
  </w:style>
  <w:style w:type="character" w:customStyle="1" w:styleId="LDLink">
    <w:name w:val="LD_Link"/>
    <w:basedOn w:val="Absatz-Standardschriftart"/>
    <w:uiPriority w:val="6"/>
    <w:rsid w:val="00821C4D"/>
    <w:rPr>
      <w:rFonts w:ascii="Arial" w:hAnsi="Arial"/>
      <w:color w:val="1E3E95"/>
      <w:sz w:val="20"/>
      <w:u w:val="single"/>
    </w:rPr>
  </w:style>
  <w:style w:type="paragraph" w:styleId="Beschriftung">
    <w:name w:val="caption"/>
    <w:basedOn w:val="Standard"/>
    <w:next w:val="Standard"/>
    <w:uiPriority w:val="35"/>
    <w:unhideWhenUsed/>
    <w:qFormat/>
    <w:rsid w:val="003109D4"/>
    <w:rPr>
      <w:b/>
      <w:bCs/>
      <w:szCs w:val="20"/>
    </w:rPr>
  </w:style>
  <w:style w:type="character" w:styleId="Fett">
    <w:name w:val="Strong"/>
    <w:aliases w:val="standard Fett,Standard fett"/>
    <w:uiPriority w:val="22"/>
    <w:qFormat/>
    <w:rsid w:val="007740B2"/>
    <w:rPr>
      <w:b/>
      <w:bCs/>
    </w:rPr>
  </w:style>
  <w:style w:type="paragraph" w:styleId="Listenabsatz">
    <w:name w:val="List Paragraph"/>
    <w:basedOn w:val="Standard"/>
    <w:link w:val="ListenabsatzZchn"/>
    <w:uiPriority w:val="34"/>
    <w:qFormat/>
    <w:rsid w:val="00A80AC3"/>
    <w:pPr>
      <w:ind w:left="720"/>
    </w:pPr>
    <w:rPr>
      <w:rFonts w:ascii="Times New Roman" w:hAnsi="Times New Roman"/>
      <w:sz w:val="24"/>
      <w:szCs w:val="24"/>
      <w:lang w:eastAsia="de-DE"/>
    </w:rPr>
  </w:style>
  <w:style w:type="paragraph" w:customStyle="1" w:styleId="LDAbsatznachberschrift">
    <w:name w:val="LD_Absatz_nach_Überschrift"/>
    <w:basedOn w:val="LDTextinhalt"/>
    <w:link w:val="LDAbsatznachberschriftZchn"/>
    <w:qFormat/>
    <w:rsid w:val="00821C4D"/>
    <w:pPr>
      <w:spacing w:before="0" w:after="0"/>
    </w:pPr>
  </w:style>
  <w:style w:type="character" w:customStyle="1" w:styleId="LDTextinhaltZchn">
    <w:name w:val="LD_Textinhalt Zchn"/>
    <w:basedOn w:val="Absatz-Standardschriftart"/>
    <w:link w:val="LDTextinhalt"/>
    <w:rsid w:val="00821C4D"/>
    <w:rPr>
      <w:rFonts w:ascii="Arial" w:eastAsiaTheme="minorHAnsi" w:hAnsi="Arial" w:cstheme="minorBidi"/>
      <w:szCs w:val="24"/>
      <w:lang w:eastAsia="en-US"/>
    </w:rPr>
  </w:style>
  <w:style w:type="character" w:customStyle="1" w:styleId="LDAbsatznachberschriftZchn">
    <w:name w:val="LD_Absatz_nach_Überschrift Zchn"/>
    <w:basedOn w:val="LDTextinhaltZchn"/>
    <w:link w:val="LDAbsatznachberschrift"/>
    <w:rsid w:val="00821C4D"/>
    <w:rPr>
      <w:rFonts w:ascii="Arial" w:eastAsiaTheme="minorHAnsi" w:hAnsi="Arial" w:cstheme="minorBidi"/>
      <w:szCs w:val="24"/>
      <w:lang w:eastAsia="en-US"/>
    </w:rPr>
  </w:style>
  <w:style w:type="paragraph" w:customStyle="1" w:styleId="LDAuflistungzweiteEbene">
    <w:name w:val="LD_Auflistung_zweite Ebene"/>
    <w:basedOn w:val="LDTextinhalt"/>
    <w:link w:val="LDAuflistungzweiteEbeneZchn"/>
    <w:qFormat/>
    <w:rsid w:val="00821C4D"/>
    <w:pPr>
      <w:numPr>
        <w:numId w:val="6"/>
      </w:numPr>
      <w:ind w:left="1276" w:hanging="283"/>
    </w:pPr>
  </w:style>
  <w:style w:type="character" w:customStyle="1" w:styleId="LDAuflistungzweiteEbeneZchn">
    <w:name w:val="LD_Auflistung_zweite Ebene Zchn"/>
    <w:basedOn w:val="LDTextinhaltZchn"/>
    <w:link w:val="LDAuflistungzweiteEbene"/>
    <w:rsid w:val="00821C4D"/>
    <w:rPr>
      <w:rFonts w:ascii="Arial" w:eastAsiaTheme="minorHAnsi" w:hAnsi="Arial" w:cstheme="minorBidi"/>
      <w:szCs w:val="24"/>
      <w:lang w:eastAsia="en-US"/>
    </w:rPr>
  </w:style>
  <w:style w:type="paragraph" w:styleId="Aufzhlungszeichen">
    <w:name w:val="List Bullet"/>
    <w:basedOn w:val="Standard"/>
    <w:uiPriority w:val="99"/>
    <w:unhideWhenUsed/>
    <w:rsid w:val="00272994"/>
    <w:pPr>
      <w:numPr>
        <w:numId w:val="5"/>
      </w:numPr>
      <w:contextualSpacing/>
    </w:pPr>
  </w:style>
  <w:style w:type="paragraph" w:customStyle="1" w:styleId="LDAuflistunginTabelle">
    <w:name w:val="LD_Auflistung in Tabelle"/>
    <w:basedOn w:val="LDAuflistungHandlungen"/>
    <w:link w:val="LDAuflistunginTabelleZchn"/>
    <w:qFormat/>
    <w:rsid w:val="00821C4D"/>
    <w:pPr>
      <w:ind w:left="284"/>
    </w:pPr>
  </w:style>
  <w:style w:type="character" w:customStyle="1" w:styleId="LDAuflistunginTabelleZchn">
    <w:name w:val="LD_Auflistung in Tabelle Zchn"/>
    <w:basedOn w:val="LDAuflistungHandlungenZchn"/>
    <w:link w:val="LDAuflistunginTabelle"/>
    <w:rsid w:val="00821C4D"/>
    <w:rPr>
      <w:rFonts w:ascii="Arial" w:eastAsiaTheme="minorHAnsi" w:hAnsi="Arial" w:cs="Arial"/>
      <w:szCs w:val="22"/>
      <w:lang w:eastAsia="en-US"/>
    </w:rPr>
  </w:style>
  <w:style w:type="character" w:customStyle="1" w:styleId="ListenabsatzZchn">
    <w:name w:val="Listenabsatz Zchn"/>
    <w:link w:val="Listenabsatz"/>
    <w:uiPriority w:val="34"/>
    <w:rsid w:val="00FD47AB"/>
    <w:rPr>
      <w:rFonts w:eastAsia="Calibri"/>
      <w:sz w:val="24"/>
      <w:szCs w:val="24"/>
    </w:rPr>
  </w:style>
  <w:style w:type="character" w:customStyle="1" w:styleId="LDNeu">
    <w:name w:val="LD_Neu"/>
    <w:basedOn w:val="LDRegister"/>
    <w:uiPriority w:val="1"/>
    <w:rsid w:val="00821C4D"/>
    <w:rPr>
      <w:b/>
      <w:bCs/>
      <w:color w:val="008000"/>
      <w:sz w:val="20"/>
      <w:szCs w:val="20"/>
    </w:rPr>
  </w:style>
  <w:style w:type="paragraph" w:customStyle="1" w:styleId="LDAufgabenliste">
    <w:name w:val="LD_Aufgabenliste"/>
    <w:basedOn w:val="LDHinweis"/>
    <w:next w:val="LDTextinhalt"/>
    <w:uiPriority w:val="7"/>
    <w:rsid w:val="00821C4D"/>
    <w:pPr>
      <w:numPr>
        <w:numId w:val="8"/>
      </w:numPr>
    </w:pPr>
    <w:rPr>
      <w:color w:val="808080" w:themeColor="background1" w:themeShade="8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821C4D"/>
    <w:rPr>
      <w:color w:val="1E3E95"/>
    </w:rPr>
  </w:style>
  <w:style w:type="paragraph" w:customStyle="1" w:styleId="LDTextinhaltweitereingerckt">
    <w:name w:val="LD_Textinhalt weiter eingerückt"/>
    <w:basedOn w:val="LDTextinhalteingerckt"/>
    <w:rsid w:val="00821C4D"/>
    <w:pPr>
      <w:ind w:left="992"/>
    </w:pPr>
  </w:style>
  <w:style w:type="paragraph" w:customStyle="1" w:styleId="LDTextinhaltTabelle8pt">
    <w:name w:val="LD_Textinhalt_Tabelle_8pt"/>
    <w:basedOn w:val="LDTextinhalt"/>
    <w:rsid w:val="00821C4D"/>
    <w:pPr>
      <w:spacing w:before="0" w:after="0"/>
    </w:pPr>
    <w:rPr>
      <w:sz w:val="16"/>
    </w:rPr>
  </w:style>
  <w:style w:type="character" w:customStyle="1" w:styleId="hervorhebungklein">
    <w:name w:val="hervorhebung_klein"/>
    <w:basedOn w:val="Absatz-Standardschriftart"/>
    <w:uiPriority w:val="2"/>
    <w:rsid w:val="00821C4D"/>
    <w:rPr>
      <w:rFonts w:ascii="Arial" w:hAnsi="Arial"/>
      <w:b/>
      <w:sz w:val="16"/>
    </w:rPr>
  </w:style>
  <w:style w:type="character" w:styleId="Funotenzeichen">
    <w:name w:val="footnote reference"/>
    <w:basedOn w:val="Absatz-Standardschriftart"/>
    <w:uiPriority w:val="99"/>
    <w:semiHidden/>
    <w:unhideWhenUsed/>
    <w:rsid w:val="00821C4D"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rsid w:val="00821C4D"/>
    <w:pPr>
      <w:spacing w:before="0" w:after="0"/>
    </w:pPr>
    <w:rPr>
      <w:sz w:val="18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821C4D"/>
    <w:rPr>
      <w:rFonts w:ascii="Arial" w:eastAsiaTheme="minorHAnsi" w:hAnsi="Arial" w:cstheme="minorBidi"/>
      <w:sz w:val="18"/>
      <w:lang w:eastAsia="en-US"/>
    </w:rPr>
  </w:style>
  <w:style w:type="paragraph" w:customStyle="1" w:styleId="LDTextinhaltTabelle6pt">
    <w:name w:val="LD_Textinhalt_Tabelle_6pt"/>
    <w:basedOn w:val="LDTextinhaltTabelle8pt"/>
    <w:rsid w:val="00821C4D"/>
    <w:pPr>
      <w:spacing w:before="120"/>
    </w:pPr>
    <w:rPr>
      <w:sz w:val="12"/>
    </w:rPr>
  </w:style>
  <w:style w:type="character" w:customStyle="1" w:styleId="hervorhebungblau">
    <w:name w:val="hervorhebungblau"/>
    <w:basedOn w:val="Absatz-Standardschriftart"/>
    <w:uiPriority w:val="3"/>
    <w:rsid w:val="00821C4D"/>
    <w:rPr>
      <w:b/>
      <w:bCs/>
      <w:color w:val="1C3D93"/>
      <w:sz w:val="20"/>
      <w:szCs w:val="20"/>
    </w:rPr>
  </w:style>
  <w:style w:type="character" w:customStyle="1" w:styleId="hervorhebung">
    <w:name w:val="hervorhebung"/>
    <w:basedOn w:val="Absatz-Standardschriftart"/>
    <w:uiPriority w:val="2"/>
    <w:rsid w:val="00821C4D"/>
    <w:rPr>
      <w:b/>
      <w:bCs/>
      <w:sz w:val="20"/>
      <w:szCs w:val="20"/>
    </w:rPr>
  </w:style>
  <w:style w:type="paragraph" w:styleId="Standardeinzug">
    <w:name w:val="Normal Indent"/>
    <w:basedOn w:val="Standard"/>
    <w:rsid w:val="00016F3D"/>
    <w:pPr>
      <w:keepLines/>
      <w:overflowPunct w:val="0"/>
      <w:autoSpaceDE w:val="0"/>
      <w:autoSpaceDN w:val="0"/>
      <w:adjustRightInd w:val="0"/>
      <w:spacing w:before="240" w:line="240" w:lineRule="atLeast"/>
      <w:ind w:left="567"/>
      <w:textAlignment w:val="baseline"/>
    </w:pPr>
    <w:rPr>
      <w:szCs w:val="20"/>
      <w:lang w:eastAsia="de-DE"/>
    </w:rPr>
  </w:style>
  <w:style w:type="character" w:customStyle="1" w:styleId="hervorhebunggrn">
    <w:name w:val="hervorhebunggrün"/>
    <w:basedOn w:val="Absatz-Standardschriftart"/>
    <w:uiPriority w:val="1"/>
    <w:rsid w:val="00F463F9"/>
    <w:rPr>
      <w:b/>
      <w:bCs/>
      <w:color w:val="00823B"/>
      <w:sz w:val="20"/>
      <w:szCs w:val="20"/>
    </w:rPr>
  </w:style>
  <w:style w:type="character" w:styleId="Hervorhebung0">
    <w:name w:val="Emphasis"/>
    <w:basedOn w:val="Absatz-Standardschriftart"/>
    <w:uiPriority w:val="20"/>
    <w:qFormat/>
    <w:rsid w:val="00C03999"/>
    <w:rPr>
      <w:i/>
      <w:iCs/>
    </w:rPr>
  </w:style>
  <w:style w:type="character" w:customStyle="1" w:styleId="hervorhebungrot">
    <w:name w:val="hervorhebungrot"/>
    <w:basedOn w:val="Absatz-Standardschriftart"/>
    <w:rsid w:val="00281A90"/>
    <w:rPr>
      <w:b/>
      <w:bCs/>
      <w:color w:val="C11423"/>
      <w:sz w:val="20"/>
      <w:szCs w:val="20"/>
    </w:rPr>
  </w:style>
  <w:style w:type="paragraph" w:customStyle="1" w:styleId="LDTitelseite14pt">
    <w:name w:val="LD_Titelseite_14pt"/>
    <w:basedOn w:val="Standard"/>
    <w:rsid w:val="00821C4D"/>
    <w:pPr>
      <w:spacing w:before="0" w:after="0"/>
      <w:ind w:left="227"/>
    </w:pPr>
    <w:rPr>
      <w:b/>
      <w:color w:val="1F497D"/>
      <w:sz w:val="28"/>
      <w:szCs w:val="28"/>
    </w:rPr>
  </w:style>
  <w:style w:type="paragraph" w:customStyle="1" w:styleId="LDTitelseite13pt">
    <w:name w:val="LD_Titelseite_13pt"/>
    <w:basedOn w:val="Standard"/>
    <w:rsid w:val="00821C4D"/>
    <w:pPr>
      <w:spacing w:before="480"/>
      <w:ind w:left="227"/>
    </w:pPr>
    <w:rPr>
      <w:sz w:val="26"/>
    </w:rPr>
  </w:style>
  <w:style w:type="paragraph" w:customStyle="1" w:styleId="LDTitelseite30pt">
    <w:name w:val="LD_Titelseite_30pt"/>
    <w:basedOn w:val="LDTitelseite14pt"/>
    <w:rsid w:val="00821C4D"/>
    <w:pPr>
      <w:spacing w:before="1800" w:after="240"/>
    </w:pPr>
    <w:rPr>
      <w:sz w:val="60"/>
    </w:rPr>
  </w:style>
  <w:style w:type="paragraph" w:customStyle="1" w:styleId="LDVersionsnummer">
    <w:name w:val="LD_Versionsnummer"/>
    <w:basedOn w:val="Standard"/>
    <w:rsid w:val="00821C4D"/>
    <w:rPr>
      <w:sz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5106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5106E"/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5106E"/>
    <w:rPr>
      <w:rFonts w:ascii="Arial" w:eastAsiaTheme="minorHAnsi" w:hAnsi="Arial" w:cstheme="minorBidi"/>
      <w:lang w:eastAsia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5106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5106E"/>
    <w:rPr>
      <w:rFonts w:ascii="Arial" w:eastAsiaTheme="minorHAnsi" w:hAnsi="Arial" w:cstheme="minorBidi"/>
      <w:b/>
      <w:bCs/>
      <w:lang w:eastAsia="en-US"/>
    </w:rPr>
  </w:style>
  <w:style w:type="table" w:customStyle="1" w:styleId="Tabellenraster1">
    <w:name w:val="Tabellenraster1"/>
    <w:basedOn w:val="NormaleTabelle"/>
    <w:next w:val="Tabellenraster"/>
    <w:uiPriority w:val="59"/>
    <w:rsid w:val="00341AE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rarbeitung">
    <w:name w:val="Revision"/>
    <w:hidden/>
    <w:uiPriority w:val="99"/>
    <w:semiHidden/>
    <w:rsid w:val="00880A40"/>
    <w:rPr>
      <w:rFonts w:ascii="Arial" w:eastAsiaTheme="minorHAnsi" w:hAnsi="Arial" w:cstheme="minorBidi"/>
      <w:szCs w:val="22"/>
      <w:lang w:eastAsia="en-US"/>
    </w:rPr>
  </w:style>
  <w:style w:type="paragraph" w:customStyle="1" w:styleId="LDAuflistungHandlungenzweiteEbene">
    <w:name w:val="LD_Auflistung_Handlungen_zweiteEbene"/>
    <w:basedOn w:val="LDAuflistungzweiteEbene"/>
    <w:rsid w:val="00821C4D"/>
    <w:pPr>
      <w:ind w:left="568" w:hanging="284"/>
    </w:pPr>
  </w:style>
  <w:style w:type="paragraph" w:customStyle="1" w:styleId="LDAuflistunginTabellemittel">
    <w:name w:val="LD_Auflistung in Tabelle mittel"/>
    <w:basedOn w:val="LDAuflistunginTabelle"/>
    <w:rsid w:val="00821C4D"/>
    <w:pPr>
      <w:spacing w:after="60"/>
    </w:pPr>
    <w:rPr>
      <w:rFonts w:eastAsia="Times New Roman"/>
      <w:sz w:val="18"/>
      <w:szCs w:val="20"/>
      <w:lang w:eastAsia="de-DE"/>
    </w:rPr>
  </w:style>
  <w:style w:type="paragraph" w:customStyle="1" w:styleId="LDTitelseiteHKM">
    <w:name w:val="LD_Titelseite HKM"/>
    <w:basedOn w:val="LDTitelseite13pt"/>
    <w:rsid w:val="00821C4D"/>
    <w:pPr>
      <w:spacing w:before="0"/>
    </w:pPr>
    <w:rPr>
      <w:b/>
    </w:rPr>
  </w:style>
  <w:style w:type="character" w:customStyle="1" w:styleId="unterstrichen">
    <w:name w:val="unterstrichen"/>
    <w:basedOn w:val="Absatz-Standardschriftart"/>
    <w:uiPriority w:val="1"/>
    <w:rsid w:val="00821C4D"/>
    <w:rPr>
      <w:rFonts w:ascii="Arial" w:hAnsi="Arial"/>
      <w:sz w:val="20"/>
      <w:u w:val="single"/>
      <w:lang w:eastAsia="de-DE"/>
    </w:rPr>
  </w:style>
  <w:style w:type="paragraph" w:customStyle="1" w:styleId="LDBereich2">
    <w:name w:val="LD_Bereich2"/>
    <w:basedOn w:val="berschrift1"/>
    <w:uiPriority w:val="4"/>
    <w:rsid w:val="00821C4D"/>
  </w:style>
  <w:style w:type="paragraph" w:customStyle="1" w:styleId="Nummerierung">
    <w:name w:val="Nummerierung"/>
    <w:basedOn w:val="StandardWeb"/>
    <w:qFormat/>
    <w:rsid w:val="00197EB0"/>
    <w:pPr>
      <w:numPr>
        <w:numId w:val="26"/>
      </w:numPr>
      <w:tabs>
        <w:tab w:val="left" w:pos="357"/>
      </w:tabs>
      <w:spacing w:before="0" w:after="120" w:line="276" w:lineRule="auto"/>
      <w:ind w:left="714" w:hanging="357"/>
    </w:pPr>
    <w:rPr>
      <w:rFonts w:asciiTheme="minorHAnsi" w:hAnsiTheme="minorHAnsi" w:cs="Segoe UI"/>
      <w:color w:val="000000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4" w:unhideWhenUsed="0" w:qFormat="1"/>
    <w:lsdException w:name="heading 2" w:uiPriority="4" w:qFormat="1"/>
    <w:lsdException w:name="heading 3" w:uiPriority="4" w:qFormat="1"/>
    <w:lsdException w:name="heading 4" w:uiPriority="4" w:qFormat="1"/>
    <w:lsdException w:name="heading 5" w:uiPriority="4" w:qFormat="1"/>
    <w:lsdException w:name="heading 6" w:uiPriority="4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uiPriority="0"/>
    <w:lsdException w:name="caption" w:uiPriority="35" w:qFormat="1"/>
    <w:lsdException w:name="page number" w:uiPriority="4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rsid w:val="00821C4D"/>
    <w:pPr>
      <w:spacing w:before="120" w:after="120"/>
    </w:pPr>
    <w:rPr>
      <w:rFonts w:ascii="Arial" w:eastAsiaTheme="minorHAnsi" w:hAnsi="Arial" w:cstheme="minorBidi"/>
      <w:szCs w:val="22"/>
      <w:lang w:eastAsia="en-US"/>
    </w:rPr>
  </w:style>
  <w:style w:type="paragraph" w:styleId="berschrift1">
    <w:name w:val="heading 1"/>
    <w:basedOn w:val="LDTextinhalt"/>
    <w:next w:val="LDTextinhalt"/>
    <w:link w:val="berschrift1Zchn"/>
    <w:uiPriority w:val="4"/>
    <w:rsid w:val="00821C4D"/>
    <w:pPr>
      <w:pageBreakBefore/>
      <w:widowControl w:val="0"/>
      <w:pBdr>
        <w:bottom w:val="single" w:sz="6" w:space="1" w:color="808080" w:themeColor="background1" w:themeShade="80"/>
      </w:pBdr>
      <w:shd w:val="clear" w:color="auto" w:fill="D9D9D9" w:themeFill="background1" w:themeFillShade="D9"/>
      <w:tabs>
        <w:tab w:val="left" w:pos="709"/>
      </w:tabs>
      <w:spacing w:before="0" w:after="0"/>
      <w:outlineLvl w:val="0"/>
    </w:pPr>
    <w:rPr>
      <w:rFonts w:eastAsia="Times New Roman" w:cs="Arial"/>
      <w:bCs/>
      <w:color w:val="1E3E95"/>
      <w:kern w:val="36"/>
      <w:sz w:val="32"/>
      <w:szCs w:val="28"/>
      <w:lang w:eastAsia="de-DE"/>
    </w:rPr>
  </w:style>
  <w:style w:type="paragraph" w:styleId="berschrift2">
    <w:name w:val="heading 2"/>
    <w:basedOn w:val="LDTextinhalt"/>
    <w:next w:val="LDTextinhalt"/>
    <w:link w:val="berschrift2Zchn"/>
    <w:autoRedefine/>
    <w:uiPriority w:val="4"/>
    <w:rsid w:val="00821C4D"/>
    <w:pPr>
      <w:numPr>
        <w:numId w:val="1"/>
      </w:numPr>
      <w:pBdr>
        <w:bottom w:val="single" w:sz="6" w:space="1" w:color="A6A6A6" w:themeColor="background1" w:themeShade="A6"/>
      </w:pBdr>
      <w:shd w:val="clear" w:color="auto" w:fill="F2F2F2" w:themeFill="background1" w:themeFillShade="F2"/>
      <w:spacing w:before="480" w:after="240"/>
      <w:ind w:left="709" w:hanging="709"/>
      <w:outlineLvl w:val="1"/>
    </w:pPr>
    <w:rPr>
      <w:color w:val="1E3E95"/>
      <w:sz w:val="28"/>
    </w:rPr>
  </w:style>
  <w:style w:type="paragraph" w:styleId="berschrift3">
    <w:name w:val="heading 3"/>
    <w:basedOn w:val="LDTextinhalt"/>
    <w:next w:val="LDTextinhalt"/>
    <w:link w:val="berschrift3Zchn"/>
    <w:uiPriority w:val="4"/>
    <w:rsid w:val="00821C4D"/>
    <w:pPr>
      <w:keepNext/>
      <w:keepLines/>
      <w:numPr>
        <w:ilvl w:val="1"/>
        <w:numId w:val="1"/>
      </w:numPr>
      <w:shd w:val="clear" w:color="auto" w:fill="F2F2F2" w:themeFill="background1" w:themeFillShade="F2"/>
      <w:tabs>
        <w:tab w:val="left" w:pos="709"/>
      </w:tabs>
      <w:spacing w:before="480" w:after="0"/>
      <w:ind w:left="709" w:hanging="709"/>
      <w:outlineLvl w:val="2"/>
    </w:pPr>
    <w:rPr>
      <w:rFonts w:eastAsiaTheme="majorEastAsia" w:cstheme="majorBidi"/>
      <w:bCs/>
      <w:color w:val="1E3E95"/>
      <w:sz w:val="24"/>
    </w:rPr>
  </w:style>
  <w:style w:type="paragraph" w:styleId="berschrift4">
    <w:name w:val="heading 4"/>
    <w:basedOn w:val="Standard"/>
    <w:next w:val="Standard"/>
    <w:link w:val="berschrift4Zchn"/>
    <w:uiPriority w:val="4"/>
    <w:rsid w:val="00821C4D"/>
    <w:pPr>
      <w:keepNext/>
      <w:keepLines/>
      <w:numPr>
        <w:ilvl w:val="2"/>
        <w:numId w:val="1"/>
      </w:numPr>
      <w:shd w:val="clear" w:color="auto" w:fill="FFFFFF" w:themeFill="background1"/>
      <w:spacing w:before="480"/>
      <w:ind w:left="709" w:hanging="709"/>
      <w:outlineLvl w:val="3"/>
    </w:pPr>
    <w:rPr>
      <w:rFonts w:eastAsiaTheme="majorEastAsia" w:cstheme="majorBidi"/>
      <w:b/>
      <w:bCs/>
      <w:i/>
      <w:iCs/>
      <w:color w:val="1E3E95"/>
      <w:sz w:val="22"/>
    </w:rPr>
  </w:style>
  <w:style w:type="paragraph" w:styleId="berschrift5">
    <w:name w:val="heading 5"/>
    <w:basedOn w:val="berschrift4"/>
    <w:next w:val="LDTextinhalt"/>
    <w:link w:val="berschrift5Zchn"/>
    <w:uiPriority w:val="4"/>
    <w:qFormat/>
    <w:rsid w:val="00821C4D"/>
    <w:pPr>
      <w:numPr>
        <w:ilvl w:val="0"/>
        <w:numId w:val="0"/>
      </w:numPr>
      <w:spacing w:before="200"/>
      <w:ind w:left="709"/>
      <w:outlineLvl w:val="4"/>
    </w:pPr>
  </w:style>
  <w:style w:type="paragraph" w:styleId="berschrift6">
    <w:name w:val="heading 6"/>
    <w:basedOn w:val="Standard"/>
    <w:next w:val="Standard"/>
    <w:link w:val="berschrift6Zchn"/>
    <w:uiPriority w:val="4"/>
    <w:semiHidden/>
    <w:qFormat/>
    <w:rsid w:val="00821C4D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21C4D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21C4D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21C4D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bsatz-Standardschriftart">
    <w:name w:val="Default Paragraph Font"/>
    <w:uiPriority w:val="1"/>
    <w:semiHidden/>
    <w:unhideWhenUsed/>
    <w:rsid w:val="00821C4D"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  <w:rsid w:val="00821C4D"/>
  </w:style>
  <w:style w:type="paragraph" w:styleId="Fuzeile">
    <w:name w:val="footer"/>
    <w:basedOn w:val="Standard"/>
    <w:link w:val="FuzeileZchn"/>
    <w:uiPriority w:val="99"/>
    <w:rsid w:val="00821C4D"/>
    <w:pPr>
      <w:tabs>
        <w:tab w:val="center" w:pos="4536"/>
        <w:tab w:val="right" w:pos="9072"/>
      </w:tabs>
      <w:spacing w:before="0" w:after="0"/>
    </w:pPr>
  </w:style>
  <w:style w:type="paragraph" w:styleId="Kopfzeile">
    <w:name w:val="header"/>
    <w:basedOn w:val="Standard"/>
    <w:link w:val="KopfzeileZchn"/>
    <w:uiPriority w:val="99"/>
    <w:rsid w:val="00821C4D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21C4D"/>
    <w:rPr>
      <w:rFonts w:ascii="Arial" w:eastAsiaTheme="minorHAnsi" w:hAnsi="Arial" w:cstheme="minorBidi"/>
      <w:szCs w:val="22"/>
      <w:lang w:eastAsia="en-US"/>
    </w:rPr>
  </w:style>
  <w:style w:type="character" w:customStyle="1" w:styleId="FuzeileZchn">
    <w:name w:val="Fußzeile Zchn"/>
    <w:basedOn w:val="Absatz-Standardschriftart"/>
    <w:link w:val="Fuzeile"/>
    <w:uiPriority w:val="99"/>
    <w:rsid w:val="00821C4D"/>
    <w:rPr>
      <w:rFonts w:ascii="Arial" w:eastAsiaTheme="minorHAnsi" w:hAnsi="Arial" w:cstheme="minorBidi"/>
      <w:szCs w:val="22"/>
      <w:lang w:eastAsia="en-US"/>
    </w:rPr>
  </w:style>
  <w:style w:type="table" w:styleId="Tabellenraster">
    <w:name w:val="Table Grid"/>
    <w:basedOn w:val="NormaleTabelle"/>
    <w:uiPriority w:val="59"/>
    <w:rsid w:val="00821C4D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821C4D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821C4D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berschrift1Zchn">
    <w:name w:val="Überschrift 1 Zchn"/>
    <w:basedOn w:val="Absatz-Standardschriftart"/>
    <w:link w:val="berschrift1"/>
    <w:uiPriority w:val="4"/>
    <w:rsid w:val="00821C4D"/>
    <w:rPr>
      <w:rFonts w:ascii="Arial" w:hAnsi="Arial" w:cs="Arial"/>
      <w:bCs/>
      <w:color w:val="1E3E95"/>
      <w:kern w:val="36"/>
      <w:sz w:val="32"/>
      <w:szCs w:val="28"/>
      <w:shd w:val="clear" w:color="auto" w:fill="D9D9D9" w:themeFill="background1" w:themeFillShade="D9"/>
    </w:rPr>
  </w:style>
  <w:style w:type="character" w:customStyle="1" w:styleId="berschrift2Zchn">
    <w:name w:val="Überschrift 2 Zchn"/>
    <w:basedOn w:val="Absatz-Standardschriftart"/>
    <w:link w:val="berschrift2"/>
    <w:uiPriority w:val="4"/>
    <w:rsid w:val="00821C4D"/>
    <w:rPr>
      <w:rFonts w:ascii="Arial" w:eastAsiaTheme="minorHAnsi" w:hAnsi="Arial" w:cstheme="minorBidi"/>
      <w:color w:val="1E3E95"/>
      <w:sz w:val="28"/>
      <w:szCs w:val="24"/>
      <w:shd w:val="clear" w:color="auto" w:fill="F2F2F2" w:themeFill="background1" w:themeFillShade="F2"/>
      <w:lang w:eastAsia="en-US"/>
    </w:rPr>
  </w:style>
  <w:style w:type="character" w:customStyle="1" w:styleId="berschrift3Zchn">
    <w:name w:val="Überschrift 3 Zchn"/>
    <w:basedOn w:val="Absatz-Standardschriftart"/>
    <w:link w:val="berschrift3"/>
    <w:uiPriority w:val="4"/>
    <w:rsid w:val="00821C4D"/>
    <w:rPr>
      <w:rFonts w:ascii="Arial" w:eastAsiaTheme="majorEastAsia" w:hAnsi="Arial" w:cstheme="majorBidi"/>
      <w:bCs/>
      <w:color w:val="1E3E95"/>
      <w:sz w:val="24"/>
      <w:szCs w:val="24"/>
      <w:shd w:val="clear" w:color="auto" w:fill="F2F2F2" w:themeFill="background1" w:themeFillShade="F2"/>
      <w:lang w:eastAsia="en-US"/>
    </w:rPr>
  </w:style>
  <w:style w:type="character" w:customStyle="1" w:styleId="berschrift4Zchn">
    <w:name w:val="Überschrift 4 Zchn"/>
    <w:basedOn w:val="Absatz-Standardschriftart"/>
    <w:link w:val="berschrift4"/>
    <w:uiPriority w:val="4"/>
    <w:rsid w:val="00821C4D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4"/>
    <w:rsid w:val="00821C4D"/>
    <w:rPr>
      <w:rFonts w:ascii="Arial" w:eastAsiaTheme="majorEastAsia" w:hAnsi="Arial" w:cstheme="majorBidi"/>
      <w:b/>
      <w:bCs/>
      <w:i/>
      <w:iCs/>
      <w:color w:val="1E3E95"/>
      <w:sz w:val="22"/>
      <w:szCs w:val="22"/>
      <w:shd w:val="clear" w:color="auto" w:fill="FFFFFF" w:themeFill="background1"/>
      <w:lang w:eastAsia="en-US"/>
    </w:rPr>
  </w:style>
  <w:style w:type="character" w:customStyle="1" w:styleId="berschrift6Zchn">
    <w:name w:val="Überschrift 6 Zchn"/>
    <w:basedOn w:val="Absatz-Standardschriftart"/>
    <w:link w:val="berschrift6"/>
    <w:uiPriority w:val="4"/>
    <w:semiHidden/>
    <w:rsid w:val="00821C4D"/>
    <w:rPr>
      <w:rFonts w:asciiTheme="majorHAnsi" w:eastAsiaTheme="majorEastAsia" w:hAnsiTheme="majorHAnsi" w:cstheme="majorBidi"/>
      <w:i/>
      <w:iCs/>
      <w:color w:val="243F60" w:themeColor="accent1" w:themeShade="7F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821C4D"/>
    <w:rPr>
      <w:rFonts w:asciiTheme="majorHAnsi" w:eastAsiaTheme="majorEastAsia" w:hAnsiTheme="majorHAnsi" w:cstheme="majorBidi"/>
      <w:i/>
      <w:iCs/>
      <w:color w:val="404040" w:themeColor="text1" w:themeTint="BF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821C4D"/>
    <w:rPr>
      <w:rFonts w:asciiTheme="majorHAnsi" w:eastAsiaTheme="majorEastAsia" w:hAnsiTheme="majorHAnsi" w:cstheme="majorBidi"/>
      <w:color w:val="404040" w:themeColor="text1" w:themeTint="BF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821C4D"/>
    <w:rPr>
      <w:rFonts w:asciiTheme="majorHAnsi" w:eastAsiaTheme="majorEastAsia" w:hAnsiTheme="majorHAnsi" w:cstheme="majorBidi"/>
      <w:i/>
      <w:iCs/>
      <w:color w:val="404040" w:themeColor="text1" w:themeTint="BF"/>
      <w:lang w:eastAsia="en-US"/>
    </w:rPr>
  </w:style>
  <w:style w:type="paragraph" w:customStyle="1" w:styleId="LDTextinhalt">
    <w:name w:val="LD_Textinhalt"/>
    <w:basedOn w:val="Standard"/>
    <w:link w:val="LDTextinhaltZchn"/>
    <w:autoRedefine/>
    <w:qFormat/>
    <w:rsid w:val="00821C4D"/>
    <w:rPr>
      <w:szCs w:val="24"/>
    </w:rPr>
  </w:style>
  <w:style w:type="paragraph" w:styleId="StandardWeb">
    <w:name w:val="Normal (Web)"/>
    <w:basedOn w:val="Standard"/>
    <w:link w:val="StandardWebZchn"/>
    <w:uiPriority w:val="99"/>
    <w:rsid w:val="00821C4D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character" w:customStyle="1" w:styleId="StandardWebZchn">
    <w:name w:val="Standard (Web) Zchn"/>
    <w:basedOn w:val="Absatz-Standardschriftart"/>
    <w:link w:val="StandardWeb"/>
    <w:uiPriority w:val="99"/>
    <w:rsid w:val="00821C4D"/>
  </w:style>
  <w:style w:type="paragraph" w:customStyle="1" w:styleId="LDAuflistungHandlungen">
    <w:name w:val="LD_Auflistung Handlungen"/>
    <w:basedOn w:val="Standard"/>
    <w:link w:val="LDAuflistungHandlungenZchn"/>
    <w:autoRedefine/>
    <w:qFormat/>
    <w:rsid w:val="00821C4D"/>
    <w:pPr>
      <w:numPr>
        <w:numId w:val="9"/>
      </w:numPr>
      <w:spacing w:after="0"/>
      <w:ind w:left="993" w:hanging="284"/>
    </w:pPr>
    <w:rPr>
      <w:rFonts w:cs="Arial"/>
    </w:rPr>
  </w:style>
  <w:style w:type="character" w:customStyle="1" w:styleId="LDAuflistungHandlungenZchn">
    <w:name w:val="LD_Auflistung Handlungen Zchn"/>
    <w:basedOn w:val="StandardWebZchn"/>
    <w:link w:val="LDAuflistungHandlungen"/>
    <w:rsid w:val="00821C4D"/>
    <w:rPr>
      <w:rFonts w:ascii="Arial" w:eastAsiaTheme="minorHAnsi" w:hAnsi="Arial" w:cs="Arial"/>
      <w:szCs w:val="22"/>
      <w:lang w:eastAsia="en-US"/>
    </w:rPr>
  </w:style>
  <w:style w:type="paragraph" w:customStyle="1" w:styleId="LDTextinhalteingerckt">
    <w:name w:val="LD_Textinhalt eingerückt"/>
    <w:basedOn w:val="Standard"/>
    <w:autoRedefine/>
    <w:qFormat/>
    <w:rsid w:val="00821C4D"/>
    <w:pPr>
      <w:ind w:left="709"/>
    </w:pPr>
    <w:rPr>
      <w:szCs w:val="24"/>
    </w:rPr>
  </w:style>
  <w:style w:type="paragraph" w:styleId="Endnotentext">
    <w:name w:val="endnote text"/>
    <w:basedOn w:val="Standard"/>
    <w:link w:val="EndnotentextZchn"/>
    <w:uiPriority w:val="99"/>
    <w:semiHidden/>
    <w:unhideWhenUsed/>
    <w:rsid w:val="00821C4D"/>
    <w:rPr>
      <w:szCs w:val="20"/>
    </w:rPr>
  </w:style>
  <w:style w:type="character" w:customStyle="1" w:styleId="EndnotentextZchn">
    <w:name w:val="Endnotentext Zchn"/>
    <w:basedOn w:val="Absatz-Standardschriftart"/>
    <w:link w:val="Endnotentext"/>
    <w:uiPriority w:val="99"/>
    <w:semiHidden/>
    <w:rsid w:val="00821C4D"/>
    <w:rPr>
      <w:rFonts w:ascii="Arial" w:eastAsiaTheme="minorHAnsi" w:hAnsi="Arial" w:cstheme="minorBidi"/>
      <w:lang w:eastAsia="en-US"/>
    </w:rPr>
  </w:style>
  <w:style w:type="character" w:styleId="Endnotenzeichen">
    <w:name w:val="endnote reference"/>
    <w:basedOn w:val="Absatz-Standardschriftart"/>
    <w:uiPriority w:val="99"/>
    <w:semiHidden/>
    <w:unhideWhenUsed/>
    <w:rsid w:val="00821C4D"/>
    <w:rPr>
      <w:vertAlign w:val="superscript"/>
    </w:rPr>
  </w:style>
  <w:style w:type="paragraph" w:styleId="Verzeichnis2">
    <w:name w:val="toc 2"/>
    <w:basedOn w:val="Standard"/>
    <w:next w:val="Standard"/>
    <w:autoRedefine/>
    <w:uiPriority w:val="39"/>
    <w:rsid w:val="00821C4D"/>
    <w:pPr>
      <w:shd w:val="clear" w:color="auto" w:fill="FFFFFF" w:themeFill="background1"/>
      <w:tabs>
        <w:tab w:val="right" w:leader="dot" w:pos="9571"/>
      </w:tabs>
      <w:spacing w:before="240" w:after="0"/>
      <w:ind w:left="567" w:hanging="567"/>
    </w:pPr>
    <w:rPr>
      <w:noProof/>
      <w:color w:val="1E3E95"/>
      <w:sz w:val="22"/>
    </w:rPr>
  </w:style>
  <w:style w:type="character" w:styleId="BesuchterHyperlink">
    <w:name w:val="FollowedHyperlink"/>
    <w:basedOn w:val="Absatz-Standardschriftart"/>
    <w:uiPriority w:val="99"/>
    <w:semiHidden/>
    <w:unhideWhenUsed/>
    <w:rsid w:val="00821C4D"/>
    <w:rPr>
      <w:color w:val="800080" w:themeColor="followedHyperlink"/>
      <w:u w:val="single"/>
    </w:rPr>
  </w:style>
  <w:style w:type="paragraph" w:customStyle="1" w:styleId="notizen">
    <w:name w:val="notizen"/>
    <w:basedOn w:val="Standard"/>
    <w:uiPriority w:val="99"/>
    <w:semiHidden/>
    <w:locked/>
    <w:rsid w:val="00821C4D"/>
    <w:pPr>
      <w:spacing w:before="90" w:after="90"/>
      <w:ind w:firstLine="288"/>
    </w:pPr>
    <w:rPr>
      <w:rFonts w:ascii="Times New Roman" w:eastAsia="Times New Roman" w:hAnsi="Times New Roman" w:cs="Times New Roman"/>
      <w:color w:val="054295"/>
      <w:szCs w:val="20"/>
      <w:lang w:eastAsia="de-DE"/>
    </w:rPr>
  </w:style>
  <w:style w:type="paragraph" w:customStyle="1" w:styleId="tabelleninhalt">
    <w:name w:val="tabelleninhalt"/>
    <w:basedOn w:val="Standard"/>
    <w:uiPriority w:val="99"/>
    <w:semiHidden/>
    <w:locked/>
    <w:rsid w:val="00821C4D"/>
    <w:pPr>
      <w:spacing w:before="90" w:after="90"/>
    </w:pPr>
    <w:rPr>
      <w:rFonts w:ascii="Times New Roman" w:eastAsia="Times New Roman" w:hAnsi="Times New Roman" w:cs="Times New Roman"/>
      <w:szCs w:val="20"/>
      <w:lang w:eastAsia="de-DE"/>
    </w:rPr>
  </w:style>
  <w:style w:type="paragraph" w:styleId="KeinLeerraum">
    <w:name w:val="No Spacing"/>
    <w:uiPriority w:val="99"/>
    <w:qFormat/>
    <w:rsid w:val="00821C4D"/>
    <w:rPr>
      <w:rFonts w:ascii="Arial" w:eastAsiaTheme="minorHAnsi" w:hAnsi="Arial" w:cstheme="minorBidi"/>
      <w:szCs w:val="22"/>
      <w:lang w:eastAsia="en-US"/>
    </w:rPr>
  </w:style>
  <w:style w:type="character" w:styleId="IntensiveHervorhebung">
    <w:name w:val="Intense Emphasis"/>
    <w:uiPriority w:val="99"/>
    <w:qFormat/>
    <w:rsid w:val="00821C4D"/>
    <w:rPr>
      <w:rFonts w:ascii="Arial" w:hAnsi="Arial"/>
      <w:b/>
      <w:bCs/>
      <w:i w:val="0"/>
      <w:iCs/>
      <w:color w:val="4F81BD"/>
      <w:sz w:val="24"/>
    </w:rPr>
  </w:style>
  <w:style w:type="paragraph" w:styleId="Verzeichnis1">
    <w:name w:val="toc 1"/>
    <w:basedOn w:val="Standard"/>
    <w:next w:val="LDTextinhalt"/>
    <w:autoRedefine/>
    <w:uiPriority w:val="39"/>
    <w:rsid w:val="00821C4D"/>
    <w:pPr>
      <w:pBdr>
        <w:bottom w:val="single" w:sz="8" w:space="0" w:color="1E3E95"/>
      </w:pBdr>
      <w:shd w:val="clear" w:color="auto" w:fill="D9D9D9" w:themeFill="background1" w:themeFillShade="D9"/>
      <w:tabs>
        <w:tab w:val="right" w:pos="9571"/>
      </w:tabs>
      <w:spacing w:before="480" w:after="0"/>
    </w:pPr>
    <w:rPr>
      <w:noProof/>
      <w:color w:val="1E3E95"/>
      <w:sz w:val="24"/>
    </w:rPr>
  </w:style>
  <w:style w:type="character" w:customStyle="1" w:styleId="pagebreadcrumb1">
    <w:name w:val="pagebreadcrumb1"/>
    <w:uiPriority w:val="99"/>
    <w:semiHidden/>
    <w:locked/>
    <w:rsid w:val="00821C4D"/>
    <w:rPr>
      <w:rFonts w:ascii="Arial" w:hAnsi="Arial" w:cs="Arial"/>
      <w:color w:val="054295"/>
      <w:sz w:val="20"/>
      <w:szCs w:val="20"/>
    </w:rPr>
  </w:style>
  <w:style w:type="character" w:customStyle="1" w:styleId="pagetitle1">
    <w:name w:val="pagetitle1"/>
    <w:uiPriority w:val="99"/>
    <w:semiHidden/>
    <w:locked/>
    <w:rsid w:val="00821C4D"/>
    <w:rPr>
      <w:rFonts w:ascii="Arial" w:hAnsi="Arial" w:cs="Arial"/>
      <w:b/>
      <w:bCs/>
      <w:color w:val="auto"/>
      <w:sz w:val="20"/>
      <w:szCs w:val="20"/>
    </w:rPr>
  </w:style>
  <w:style w:type="paragraph" w:customStyle="1" w:styleId="LDFuzeile">
    <w:name w:val="LD_Fußzeile"/>
    <w:basedOn w:val="Standard"/>
    <w:autoRedefine/>
    <w:uiPriority w:val="5"/>
    <w:qFormat/>
    <w:rsid w:val="00821C4D"/>
    <w:pPr>
      <w:pBdr>
        <w:top w:val="single" w:sz="4" w:space="4" w:color="auto"/>
      </w:pBdr>
      <w:tabs>
        <w:tab w:val="left" w:pos="1134"/>
        <w:tab w:val="right" w:pos="9498"/>
      </w:tabs>
      <w:spacing w:before="0"/>
    </w:pPr>
    <w:rPr>
      <w:sz w:val="16"/>
      <w:szCs w:val="16"/>
    </w:rPr>
  </w:style>
  <w:style w:type="paragraph" w:customStyle="1" w:styleId="LDAbbildungsverzeichnis">
    <w:name w:val="LD_Abbildungsverzeichnis"/>
    <w:basedOn w:val="LDTextinhalt"/>
    <w:autoRedefine/>
    <w:uiPriority w:val="6"/>
    <w:qFormat/>
    <w:rsid w:val="00821C4D"/>
    <w:pPr>
      <w:tabs>
        <w:tab w:val="right" w:leader="dot" w:pos="9571"/>
      </w:tabs>
      <w:spacing w:line="360" w:lineRule="auto"/>
      <w:ind w:left="992" w:hanging="992"/>
    </w:pPr>
  </w:style>
  <w:style w:type="paragraph" w:customStyle="1" w:styleId="LDAufzhlungnummerisch">
    <w:name w:val="LD_Aufzählung nummerisch"/>
    <w:basedOn w:val="Standard"/>
    <w:autoRedefine/>
    <w:qFormat/>
    <w:rsid w:val="00821C4D"/>
    <w:pPr>
      <w:numPr>
        <w:numId w:val="7"/>
      </w:numPr>
      <w:tabs>
        <w:tab w:val="left" w:pos="709"/>
      </w:tabs>
      <w:outlineLvl w:val="0"/>
    </w:pPr>
    <w:rPr>
      <w:rFonts w:eastAsia="Times New Roman" w:cs="Times New Roman"/>
      <w:szCs w:val="20"/>
      <w:lang w:eastAsia="de-DE"/>
    </w:rPr>
  </w:style>
  <w:style w:type="paragraph" w:styleId="Verzeichnis4">
    <w:name w:val="toc 4"/>
    <w:basedOn w:val="Standard"/>
    <w:next w:val="Standard"/>
    <w:autoRedefine/>
    <w:uiPriority w:val="39"/>
    <w:rsid w:val="00821C4D"/>
    <w:pPr>
      <w:shd w:val="clear" w:color="auto" w:fill="FFFFFF" w:themeFill="background1"/>
      <w:tabs>
        <w:tab w:val="left" w:pos="1276"/>
        <w:tab w:val="left" w:pos="1799"/>
        <w:tab w:val="right" w:leader="dot" w:pos="9571"/>
      </w:tabs>
      <w:spacing w:before="0"/>
      <w:ind w:left="1843" w:hanging="709"/>
    </w:pPr>
    <w:rPr>
      <w:rFonts w:eastAsiaTheme="minorEastAsia"/>
      <w:noProof/>
      <w:lang w:eastAsia="de-DE"/>
    </w:rPr>
  </w:style>
  <w:style w:type="paragraph" w:customStyle="1" w:styleId="normaltabellenschrift">
    <w:name w:val="normal_tabellenschrift"/>
    <w:basedOn w:val="Standard"/>
    <w:uiPriority w:val="99"/>
    <w:semiHidden/>
    <w:locked/>
    <w:rsid w:val="00821C4D"/>
    <w:pPr>
      <w:spacing w:before="60" w:after="0"/>
    </w:pPr>
    <w:rPr>
      <w:rFonts w:ascii="Times New Roman" w:eastAsia="Times New Roman" w:hAnsi="Times New Roman" w:cs="Times New Roman"/>
      <w:color w:val="000000"/>
      <w:szCs w:val="20"/>
      <w:lang w:eastAsia="de-DE"/>
    </w:rPr>
  </w:style>
  <w:style w:type="character" w:customStyle="1" w:styleId="LDBedienelement">
    <w:name w:val="LD_Bedienelement"/>
    <w:basedOn w:val="Absatz-Standardschriftart"/>
    <w:uiPriority w:val="1"/>
    <w:qFormat/>
    <w:rsid w:val="00821C4D"/>
    <w:rPr>
      <w:b/>
      <w:bCs/>
      <w:sz w:val="20"/>
      <w:szCs w:val="20"/>
    </w:rPr>
  </w:style>
  <w:style w:type="character" w:customStyle="1" w:styleId="LDMenpunkt">
    <w:name w:val="LD_Menüpunkt"/>
    <w:basedOn w:val="Absatz-Standardschriftart"/>
    <w:uiPriority w:val="3"/>
    <w:qFormat/>
    <w:rsid w:val="00821C4D"/>
    <w:rPr>
      <w:rFonts w:ascii="Arial" w:hAnsi="Arial" w:cs="Arial" w:hint="default"/>
      <w:b w:val="0"/>
      <w:bCs/>
      <w:smallCaps/>
      <w:sz w:val="20"/>
      <w:szCs w:val="20"/>
    </w:rPr>
  </w:style>
  <w:style w:type="character" w:customStyle="1" w:styleId="LDMeneintrag">
    <w:name w:val="LD_Menüeintrag"/>
    <w:basedOn w:val="Absatz-Standardschriftart"/>
    <w:uiPriority w:val="3"/>
    <w:qFormat/>
    <w:rsid w:val="00821C4D"/>
    <w:rPr>
      <w:rFonts w:ascii="Arial" w:hAnsi="Arial"/>
      <w:i/>
      <w:iCs/>
      <w:sz w:val="20"/>
      <w:szCs w:val="20"/>
    </w:rPr>
  </w:style>
  <w:style w:type="character" w:customStyle="1" w:styleId="LDBereichTabelle">
    <w:name w:val="LD_BereichTabelle"/>
    <w:basedOn w:val="Absatz-Standardschriftart"/>
    <w:uiPriority w:val="1"/>
    <w:qFormat/>
    <w:rsid w:val="00821C4D"/>
    <w:rPr>
      <w:b/>
      <w:bCs/>
      <w:color w:val="1E3E95"/>
      <w:sz w:val="20"/>
      <w:szCs w:val="20"/>
    </w:rPr>
  </w:style>
  <w:style w:type="character" w:customStyle="1" w:styleId="LDRegister">
    <w:name w:val="LD_Register"/>
    <w:basedOn w:val="Absatz-Standardschriftart"/>
    <w:uiPriority w:val="1"/>
    <w:qFormat/>
    <w:rsid w:val="00821C4D"/>
    <w:rPr>
      <w:b/>
      <w:bCs/>
      <w:color w:val="C11423"/>
      <w:sz w:val="20"/>
      <w:szCs w:val="20"/>
    </w:rPr>
  </w:style>
  <w:style w:type="paragraph" w:customStyle="1" w:styleId="LDBildunterschrift">
    <w:name w:val="LD_Bildunterschrift"/>
    <w:basedOn w:val="Standard"/>
    <w:next w:val="Standard"/>
    <w:link w:val="LDBildunterschriftZchn"/>
    <w:autoRedefine/>
    <w:qFormat/>
    <w:rsid w:val="00821C4D"/>
    <w:pPr>
      <w:tabs>
        <w:tab w:val="left" w:pos="709"/>
        <w:tab w:val="left" w:pos="1843"/>
      </w:tabs>
      <w:spacing w:after="360"/>
      <w:ind w:left="709"/>
    </w:pPr>
    <w:rPr>
      <w:b/>
      <w:bCs/>
      <w:color w:val="1E3E95"/>
      <w:sz w:val="18"/>
      <w:szCs w:val="18"/>
    </w:rPr>
  </w:style>
  <w:style w:type="character" w:customStyle="1" w:styleId="LDBildunterschriftZchn">
    <w:name w:val="LD_Bildunterschrift Zchn"/>
    <w:link w:val="LDBildunterschrift"/>
    <w:locked/>
    <w:rsid w:val="00821C4D"/>
    <w:rPr>
      <w:rFonts w:ascii="Arial" w:eastAsiaTheme="minorHAnsi" w:hAnsi="Arial" w:cstheme="minorBidi"/>
      <w:b/>
      <w:bCs/>
      <w:color w:val="1E3E95"/>
      <w:sz w:val="18"/>
      <w:szCs w:val="18"/>
      <w:lang w:eastAsia="en-US"/>
    </w:rPr>
  </w:style>
  <w:style w:type="paragraph" w:customStyle="1" w:styleId="LDHinweis">
    <w:name w:val="LD_Hinweis"/>
    <w:basedOn w:val="LDTextinhalt"/>
    <w:next w:val="LDTextinhalt"/>
    <w:link w:val="LDHinweisZchn"/>
    <w:autoRedefine/>
    <w:uiPriority w:val="7"/>
    <w:qFormat/>
    <w:rsid w:val="00821C4D"/>
    <w:pPr>
      <w:numPr>
        <w:numId w:val="2"/>
      </w:numPr>
      <w:pBdr>
        <w:top w:val="single" w:sz="8" w:space="7" w:color="A6A6A6" w:themeColor="background1" w:themeShade="A6"/>
        <w:bottom w:val="single" w:sz="8" w:space="8" w:color="A6A6A6" w:themeColor="background1" w:themeShade="A6"/>
      </w:pBdr>
      <w:ind w:left="142" w:hanging="993"/>
    </w:pPr>
  </w:style>
  <w:style w:type="character" w:customStyle="1" w:styleId="LDHinweisZchn">
    <w:name w:val="LD_Hinweis Zchn"/>
    <w:basedOn w:val="LDAuflistungHandlungenZchn"/>
    <w:link w:val="LDHinweis"/>
    <w:uiPriority w:val="7"/>
    <w:rsid w:val="00821C4D"/>
    <w:rPr>
      <w:rFonts w:ascii="Arial" w:eastAsiaTheme="minorHAnsi" w:hAnsi="Arial" w:cstheme="minorBidi"/>
      <w:szCs w:val="24"/>
      <w:lang w:eastAsia="en-US"/>
    </w:rPr>
  </w:style>
  <w:style w:type="paragraph" w:customStyle="1" w:styleId="LDAchtung">
    <w:name w:val="LD_Achtung"/>
    <w:basedOn w:val="LDTextinhalt"/>
    <w:next w:val="LDTextinhalt"/>
    <w:link w:val="LDAchtungZchn"/>
    <w:autoRedefine/>
    <w:uiPriority w:val="7"/>
    <w:qFormat/>
    <w:rsid w:val="00821C4D"/>
    <w:pPr>
      <w:numPr>
        <w:numId w:val="3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1702" w:hanging="851"/>
    </w:pPr>
  </w:style>
  <w:style w:type="character" w:customStyle="1" w:styleId="LDAchtungZchn">
    <w:name w:val="LD_Achtung Zchn"/>
    <w:basedOn w:val="LDHinweisZchn"/>
    <w:link w:val="LDAchtung"/>
    <w:uiPriority w:val="7"/>
    <w:rsid w:val="00821C4D"/>
    <w:rPr>
      <w:rFonts w:ascii="Arial" w:eastAsiaTheme="minorHAnsi" w:hAnsi="Arial" w:cstheme="minorBidi"/>
      <w:szCs w:val="24"/>
      <w:lang w:eastAsia="en-US"/>
    </w:rPr>
  </w:style>
  <w:style w:type="table" w:customStyle="1" w:styleId="Tabelle1">
    <w:name w:val="Tabelle1"/>
    <w:basedOn w:val="NormaleTabelle"/>
    <w:uiPriority w:val="99"/>
    <w:locked/>
    <w:rsid w:val="00821C4D"/>
    <w:rPr>
      <w:rFonts w:asciiTheme="minorHAnsi" w:eastAsiaTheme="minorHAnsi" w:hAnsiTheme="minorHAnsi" w:cstheme="minorBidi"/>
      <w:sz w:val="22"/>
      <w:szCs w:val="22"/>
      <w:lang w:eastAsia="en-US"/>
    </w:rPr>
    <w:tblPr/>
  </w:style>
  <w:style w:type="table" w:styleId="HelleSchattierung">
    <w:name w:val="Light Shading"/>
    <w:basedOn w:val="NormaleTabelle"/>
    <w:uiPriority w:val="60"/>
    <w:rsid w:val="00821C4D"/>
    <w:rPr>
      <w:rFonts w:asciiTheme="minorHAnsi" w:eastAsiaTheme="minorHAnsi" w:hAnsiTheme="minorHAnsi" w:cstheme="minorBidi"/>
      <w:color w:val="000000" w:themeColor="tex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821C4D"/>
    <w:rPr>
      <w:rFonts w:asciiTheme="minorHAnsi" w:eastAsiaTheme="minorHAnsi" w:hAnsiTheme="minorHAnsi" w:cstheme="minorBidi"/>
      <w:color w:val="365F91" w:themeColor="accent1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821C4D"/>
    <w:rPr>
      <w:rFonts w:asciiTheme="minorHAnsi" w:eastAsiaTheme="minorHAnsi" w:hAnsiTheme="minorHAnsi" w:cstheme="minorBidi"/>
      <w:color w:val="943634" w:themeColor="accent2" w:themeShade="BF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paragraph" w:customStyle="1" w:styleId="LDBereich">
    <w:name w:val="LD_Bereich"/>
    <w:basedOn w:val="Standard"/>
    <w:autoRedefine/>
    <w:uiPriority w:val="4"/>
    <w:qFormat/>
    <w:rsid w:val="00821C4D"/>
    <w:pPr>
      <w:spacing w:before="480" w:after="360"/>
    </w:pPr>
    <w:rPr>
      <w:color w:val="808080" w:themeColor="background1" w:themeShade="80"/>
      <w:sz w:val="32"/>
      <w:szCs w:val="36"/>
    </w:rPr>
  </w:style>
  <w:style w:type="paragraph" w:customStyle="1" w:styleId="LDVerzeichnis1">
    <w:name w:val="LD_Verzeichnis 1"/>
    <w:basedOn w:val="Standard"/>
    <w:autoRedefine/>
    <w:qFormat/>
    <w:rsid w:val="007E73C3"/>
    <w:pPr>
      <w:pBdr>
        <w:bottom w:val="single" w:sz="8" w:space="1" w:color="1E3E95"/>
      </w:pBdr>
      <w:shd w:val="clear" w:color="auto" w:fill="D9D9D9" w:themeFill="background1" w:themeFillShade="D9"/>
      <w:tabs>
        <w:tab w:val="right" w:pos="9571"/>
      </w:tabs>
      <w:spacing w:before="480"/>
    </w:pPr>
    <w:rPr>
      <w:noProof/>
      <w:color w:val="1E3E95"/>
      <w:sz w:val="32"/>
    </w:rPr>
  </w:style>
  <w:style w:type="paragraph" w:customStyle="1" w:styleId="LDVerzeichnis2">
    <w:name w:val="LD_Verzeichnis 2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right" w:leader="underscore" w:pos="9571"/>
      </w:tabs>
      <w:spacing w:before="360"/>
      <w:ind w:left="709" w:hanging="709"/>
    </w:pPr>
    <w:rPr>
      <w:noProof/>
      <w:color w:val="1E3E95"/>
      <w:sz w:val="24"/>
    </w:rPr>
  </w:style>
  <w:style w:type="paragraph" w:customStyle="1" w:styleId="LDVerzeichnis3">
    <w:name w:val="LD_Verzeichnis 3"/>
    <w:basedOn w:val="Standard"/>
    <w:autoRedefine/>
    <w:qFormat/>
    <w:rsid w:val="007E73C3"/>
    <w:pPr>
      <w:shd w:val="clear" w:color="auto" w:fill="FFFFFF" w:themeFill="background1"/>
      <w:tabs>
        <w:tab w:val="left" w:pos="709"/>
        <w:tab w:val="left" w:pos="1418"/>
        <w:tab w:val="right" w:leader="dot" w:pos="9571"/>
      </w:tabs>
      <w:ind w:left="1418" w:hanging="709"/>
    </w:pPr>
    <w:rPr>
      <w:noProof/>
    </w:rPr>
  </w:style>
  <w:style w:type="paragraph" w:customStyle="1" w:styleId="LDTIPP">
    <w:name w:val="LD_TIPP"/>
    <w:basedOn w:val="LDTextinhalt"/>
    <w:next w:val="LDTextinhalt"/>
    <w:link w:val="LDTIPPZchn"/>
    <w:autoRedefine/>
    <w:uiPriority w:val="7"/>
    <w:qFormat/>
    <w:rsid w:val="00821C4D"/>
    <w:pPr>
      <w:numPr>
        <w:numId w:val="4"/>
      </w:numPr>
      <w:pBdr>
        <w:top w:val="single" w:sz="8" w:space="8" w:color="A6A6A6" w:themeColor="background1" w:themeShade="A6"/>
        <w:bottom w:val="single" w:sz="8" w:space="8" w:color="A6A6A6" w:themeColor="background1" w:themeShade="A6"/>
      </w:pBdr>
      <w:ind w:left="2127" w:hanging="1276"/>
    </w:pPr>
    <w:rPr>
      <w:rFonts w:cs="Arial"/>
    </w:rPr>
  </w:style>
  <w:style w:type="character" w:customStyle="1" w:styleId="LDTIPPZchn">
    <w:name w:val="LD_TIPP Zchn"/>
    <w:basedOn w:val="Absatz-Standardschriftart"/>
    <w:link w:val="LDTIPP"/>
    <w:uiPriority w:val="7"/>
    <w:rsid w:val="00821C4D"/>
    <w:rPr>
      <w:rFonts w:ascii="Arial" w:eastAsiaTheme="minorHAnsi" w:hAnsi="Arial" w:cs="Arial"/>
      <w:szCs w:val="24"/>
      <w:lang w:eastAsia="en-US"/>
    </w:rPr>
  </w:style>
  <w:style w:type="paragraph" w:styleId="Verzeichnis3">
    <w:name w:val="toc 3"/>
    <w:basedOn w:val="Standard"/>
    <w:next w:val="Standard"/>
    <w:autoRedefine/>
    <w:uiPriority w:val="39"/>
    <w:rsid w:val="00821C4D"/>
    <w:pPr>
      <w:shd w:val="clear" w:color="auto" w:fill="FFFFFF" w:themeFill="background1"/>
      <w:tabs>
        <w:tab w:val="left" w:pos="567"/>
        <w:tab w:val="left" w:pos="1134"/>
        <w:tab w:val="left" w:pos="1276"/>
        <w:tab w:val="right" w:leader="dot" w:pos="9571"/>
      </w:tabs>
      <w:spacing w:before="240"/>
      <w:ind w:left="1134" w:hanging="567"/>
      <w:outlineLvl w:val="2"/>
    </w:pPr>
    <w:rPr>
      <w:rFonts w:eastAsiaTheme="majorEastAsia" w:cstheme="majorBidi"/>
      <w:bCs/>
      <w:noProof/>
      <w:color w:val="000000" w:themeColor="text1"/>
    </w:rPr>
  </w:style>
  <w:style w:type="character" w:styleId="Hyperlink">
    <w:name w:val="Hyperlink"/>
    <w:basedOn w:val="Absatz-Standardschriftart"/>
    <w:uiPriority w:val="99"/>
    <w:rsid w:val="00821C4D"/>
    <w:rPr>
      <w:color w:val="0000FF" w:themeColor="hyperlink"/>
      <w:u w:val="single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821C4D"/>
    <w:pPr>
      <w:keepNext/>
      <w:keepLines/>
      <w:shd w:val="clear" w:color="auto" w:fill="auto"/>
      <w:tabs>
        <w:tab w:val="clear" w:pos="709"/>
      </w:tabs>
      <w:spacing w:before="480" w:line="276" w:lineRule="auto"/>
      <w:outlineLvl w:val="9"/>
    </w:pPr>
    <w:rPr>
      <w:rFonts w:asciiTheme="majorHAnsi" w:eastAsiaTheme="majorEastAsia" w:hAnsiTheme="majorHAnsi" w:cstheme="majorBidi"/>
      <w:b/>
      <w:color w:val="365F91" w:themeColor="accent1" w:themeShade="BF"/>
      <w:kern w:val="0"/>
    </w:rPr>
  </w:style>
  <w:style w:type="paragraph" w:styleId="Abbildungsverzeichnis">
    <w:name w:val="table of figures"/>
    <w:basedOn w:val="Standard"/>
    <w:next w:val="Standard"/>
    <w:uiPriority w:val="99"/>
    <w:rsid w:val="00821C4D"/>
    <w:pPr>
      <w:tabs>
        <w:tab w:val="right" w:pos="9571"/>
      </w:tabs>
      <w:spacing w:after="0"/>
      <w:ind w:left="851" w:hanging="851"/>
    </w:pPr>
  </w:style>
  <w:style w:type="character" w:customStyle="1" w:styleId="LDLink">
    <w:name w:val="LD_Link"/>
    <w:basedOn w:val="Absatz-Standardschriftart"/>
    <w:uiPriority w:val="6"/>
    <w:rsid w:val="00821C4D"/>
    <w:rPr>
      <w:rFonts w:ascii="Arial" w:hAnsi="Arial"/>
      <w:color w:val="1E3E95"/>
      <w:sz w:val="20"/>
      <w:u w:val="single"/>
    </w:rPr>
  </w:style>
  <w:style w:type="paragraph" w:styleId="Beschriftung">
    <w:name w:val="caption"/>
    <w:basedOn w:val="Standard"/>
    <w:next w:val="Standard"/>
    <w:uiPriority w:val="35"/>
    <w:unhideWhenUsed/>
    <w:qFormat/>
    <w:rsid w:val="003109D4"/>
    <w:rPr>
      <w:b/>
      <w:bCs/>
      <w:szCs w:val="20"/>
    </w:rPr>
  </w:style>
  <w:style w:type="character" w:styleId="Fett">
    <w:name w:val="Strong"/>
    <w:aliases w:val="standard Fett,Standard fett"/>
    <w:uiPriority w:val="22"/>
    <w:qFormat/>
    <w:rsid w:val="007740B2"/>
    <w:rPr>
      <w:b/>
      <w:bCs/>
    </w:rPr>
  </w:style>
  <w:style w:type="paragraph" w:styleId="Listenabsatz">
    <w:name w:val="List Paragraph"/>
    <w:basedOn w:val="Standard"/>
    <w:link w:val="ListenabsatzZchn"/>
    <w:uiPriority w:val="34"/>
    <w:qFormat/>
    <w:rsid w:val="00A80AC3"/>
    <w:pPr>
      <w:ind w:left="720"/>
    </w:pPr>
    <w:rPr>
      <w:rFonts w:ascii="Times New Roman" w:hAnsi="Times New Roman"/>
      <w:sz w:val="24"/>
      <w:szCs w:val="24"/>
      <w:lang w:eastAsia="de-DE"/>
    </w:rPr>
  </w:style>
  <w:style w:type="paragraph" w:customStyle="1" w:styleId="LDAbsatznachberschrift">
    <w:name w:val="LD_Absatz_nach_Überschrift"/>
    <w:basedOn w:val="LDTextinhalt"/>
    <w:link w:val="LDAbsatznachberschriftZchn"/>
    <w:qFormat/>
    <w:rsid w:val="00821C4D"/>
    <w:pPr>
      <w:spacing w:before="0" w:after="0"/>
    </w:pPr>
  </w:style>
  <w:style w:type="character" w:customStyle="1" w:styleId="LDTextinhaltZchn">
    <w:name w:val="LD_Textinhalt Zchn"/>
    <w:basedOn w:val="Absatz-Standardschriftart"/>
    <w:link w:val="LDTextinhalt"/>
    <w:rsid w:val="00821C4D"/>
    <w:rPr>
      <w:rFonts w:ascii="Arial" w:eastAsiaTheme="minorHAnsi" w:hAnsi="Arial" w:cstheme="minorBidi"/>
      <w:szCs w:val="24"/>
      <w:lang w:eastAsia="en-US"/>
    </w:rPr>
  </w:style>
  <w:style w:type="character" w:customStyle="1" w:styleId="LDAbsatznachberschriftZchn">
    <w:name w:val="LD_Absatz_nach_Überschrift Zchn"/>
    <w:basedOn w:val="LDTextinhaltZchn"/>
    <w:link w:val="LDAbsatznachberschrift"/>
    <w:rsid w:val="00821C4D"/>
    <w:rPr>
      <w:rFonts w:ascii="Arial" w:eastAsiaTheme="minorHAnsi" w:hAnsi="Arial" w:cstheme="minorBidi"/>
      <w:szCs w:val="24"/>
      <w:lang w:eastAsia="en-US"/>
    </w:rPr>
  </w:style>
  <w:style w:type="paragraph" w:customStyle="1" w:styleId="LDAuflistungzweiteEbene">
    <w:name w:val="LD_Auflistung_zweite Ebene"/>
    <w:basedOn w:val="LDTextinhalt"/>
    <w:link w:val="LDAuflistungzweiteEbeneZchn"/>
    <w:qFormat/>
    <w:rsid w:val="00821C4D"/>
    <w:pPr>
      <w:numPr>
        <w:numId w:val="6"/>
      </w:numPr>
      <w:ind w:left="1276" w:hanging="283"/>
    </w:pPr>
  </w:style>
  <w:style w:type="character" w:customStyle="1" w:styleId="LDAuflistungzweiteEbeneZchn">
    <w:name w:val="LD_Auflistung_zweite Ebene Zchn"/>
    <w:basedOn w:val="LDTextinhaltZchn"/>
    <w:link w:val="LDAuflistungzweiteEbene"/>
    <w:rsid w:val="00821C4D"/>
    <w:rPr>
      <w:rFonts w:ascii="Arial" w:eastAsiaTheme="minorHAnsi" w:hAnsi="Arial" w:cstheme="minorBidi"/>
      <w:szCs w:val="24"/>
      <w:lang w:eastAsia="en-US"/>
    </w:rPr>
  </w:style>
  <w:style w:type="paragraph" w:styleId="Aufzhlungszeichen">
    <w:name w:val="List Bullet"/>
    <w:basedOn w:val="Standard"/>
    <w:uiPriority w:val="99"/>
    <w:unhideWhenUsed/>
    <w:rsid w:val="00272994"/>
    <w:pPr>
      <w:numPr>
        <w:numId w:val="5"/>
      </w:numPr>
      <w:contextualSpacing/>
    </w:pPr>
  </w:style>
  <w:style w:type="paragraph" w:customStyle="1" w:styleId="LDAuflistunginTabelle">
    <w:name w:val="LD_Auflistung in Tabelle"/>
    <w:basedOn w:val="LDAuflistungHandlungen"/>
    <w:link w:val="LDAuflistunginTabelleZchn"/>
    <w:qFormat/>
    <w:rsid w:val="00821C4D"/>
    <w:pPr>
      <w:ind w:left="284"/>
    </w:pPr>
  </w:style>
  <w:style w:type="character" w:customStyle="1" w:styleId="LDAuflistunginTabelleZchn">
    <w:name w:val="LD_Auflistung in Tabelle Zchn"/>
    <w:basedOn w:val="LDAuflistungHandlungenZchn"/>
    <w:link w:val="LDAuflistunginTabelle"/>
    <w:rsid w:val="00821C4D"/>
    <w:rPr>
      <w:rFonts w:ascii="Arial" w:eastAsiaTheme="minorHAnsi" w:hAnsi="Arial" w:cs="Arial"/>
      <w:szCs w:val="22"/>
      <w:lang w:eastAsia="en-US"/>
    </w:rPr>
  </w:style>
  <w:style w:type="character" w:customStyle="1" w:styleId="ListenabsatzZchn">
    <w:name w:val="Listenabsatz Zchn"/>
    <w:link w:val="Listenabsatz"/>
    <w:uiPriority w:val="34"/>
    <w:rsid w:val="00FD47AB"/>
    <w:rPr>
      <w:rFonts w:eastAsia="Calibri"/>
      <w:sz w:val="24"/>
      <w:szCs w:val="24"/>
    </w:rPr>
  </w:style>
  <w:style w:type="character" w:customStyle="1" w:styleId="LDNeu">
    <w:name w:val="LD_Neu"/>
    <w:basedOn w:val="LDRegister"/>
    <w:uiPriority w:val="1"/>
    <w:rsid w:val="00821C4D"/>
    <w:rPr>
      <w:b/>
      <w:bCs/>
      <w:color w:val="008000"/>
      <w:sz w:val="20"/>
      <w:szCs w:val="20"/>
    </w:rPr>
  </w:style>
  <w:style w:type="paragraph" w:customStyle="1" w:styleId="LDAufgabenliste">
    <w:name w:val="LD_Aufgabenliste"/>
    <w:basedOn w:val="LDHinweis"/>
    <w:next w:val="LDTextinhalt"/>
    <w:uiPriority w:val="7"/>
    <w:rsid w:val="00821C4D"/>
    <w:pPr>
      <w:numPr>
        <w:numId w:val="8"/>
      </w:numPr>
    </w:pPr>
    <w:rPr>
      <w:color w:val="808080" w:themeColor="background1" w:themeShade="80"/>
    </w:rPr>
  </w:style>
  <w:style w:type="paragraph" w:styleId="Verzeichnis5">
    <w:name w:val="toc 5"/>
    <w:basedOn w:val="Standard"/>
    <w:next w:val="Standard"/>
    <w:autoRedefine/>
    <w:uiPriority w:val="39"/>
    <w:semiHidden/>
    <w:unhideWhenUsed/>
    <w:rsid w:val="00821C4D"/>
    <w:rPr>
      <w:color w:val="1E3E95"/>
    </w:rPr>
  </w:style>
  <w:style w:type="paragraph" w:customStyle="1" w:styleId="LDTextinhaltweitereingerckt">
    <w:name w:val="LD_Textinhalt weiter eingerückt"/>
    <w:basedOn w:val="LDTextinhalteingerckt"/>
    <w:rsid w:val="00821C4D"/>
    <w:pPr>
      <w:ind w:left="992"/>
    </w:pPr>
  </w:style>
  <w:style w:type="paragraph" w:customStyle="1" w:styleId="LDTextinhaltTabelle8pt">
    <w:name w:val="LD_Textinhalt_Tabelle_8pt"/>
    <w:basedOn w:val="LDTextinhalt"/>
    <w:rsid w:val="00821C4D"/>
    <w:pPr>
      <w:spacing w:before="0" w:after="0"/>
    </w:pPr>
    <w:rPr>
      <w:sz w:val="16"/>
    </w:rPr>
  </w:style>
  <w:style w:type="character" w:customStyle="1" w:styleId="hervorhebungklein">
    <w:name w:val="hervorhebung_klein"/>
    <w:basedOn w:val="Absatz-Standardschriftart"/>
    <w:uiPriority w:val="2"/>
    <w:rsid w:val="00821C4D"/>
    <w:rPr>
      <w:rFonts w:ascii="Arial" w:hAnsi="Arial"/>
      <w:b/>
      <w:sz w:val="16"/>
    </w:rPr>
  </w:style>
  <w:style w:type="character" w:styleId="Funotenzeichen">
    <w:name w:val="footnote reference"/>
    <w:basedOn w:val="Absatz-Standardschriftart"/>
    <w:uiPriority w:val="99"/>
    <w:semiHidden/>
    <w:unhideWhenUsed/>
    <w:rsid w:val="00821C4D"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rsid w:val="00821C4D"/>
    <w:pPr>
      <w:spacing w:before="0" w:after="0"/>
    </w:pPr>
    <w:rPr>
      <w:sz w:val="18"/>
      <w:szCs w:val="20"/>
    </w:rPr>
  </w:style>
  <w:style w:type="character" w:customStyle="1" w:styleId="FunotentextZchn">
    <w:name w:val="Fußnotentext Zchn"/>
    <w:basedOn w:val="Absatz-Standardschriftart"/>
    <w:link w:val="Funotentext"/>
    <w:uiPriority w:val="99"/>
    <w:semiHidden/>
    <w:rsid w:val="00821C4D"/>
    <w:rPr>
      <w:rFonts w:ascii="Arial" w:eastAsiaTheme="minorHAnsi" w:hAnsi="Arial" w:cstheme="minorBidi"/>
      <w:sz w:val="18"/>
      <w:lang w:eastAsia="en-US"/>
    </w:rPr>
  </w:style>
  <w:style w:type="paragraph" w:customStyle="1" w:styleId="LDTextinhaltTabelle6pt">
    <w:name w:val="LD_Textinhalt_Tabelle_6pt"/>
    <w:basedOn w:val="LDTextinhaltTabelle8pt"/>
    <w:rsid w:val="00821C4D"/>
    <w:pPr>
      <w:spacing w:before="120"/>
    </w:pPr>
    <w:rPr>
      <w:sz w:val="12"/>
    </w:rPr>
  </w:style>
  <w:style w:type="character" w:customStyle="1" w:styleId="hervorhebungblau">
    <w:name w:val="hervorhebungblau"/>
    <w:basedOn w:val="Absatz-Standardschriftart"/>
    <w:uiPriority w:val="3"/>
    <w:rsid w:val="00821C4D"/>
    <w:rPr>
      <w:b/>
      <w:bCs/>
      <w:color w:val="1C3D93"/>
      <w:sz w:val="20"/>
      <w:szCs w:val="20"/>
    </w:rPr>
  </w:style>
  <w:style w:type="character" w:customStyle="1" w:styleId="hervorhebung">
    <w:name w:val="hervorhebung"/>
    <w:basedOn w:val="Absatz-Standardschriftart"/>
    <w:uiPriority w:val="2"/>
    <w:rsid w:val="00821C4D"/>
    <w:rPr>
      <w:b/>
      <w:bCs/>
      <w:sz w:val="20"/>
      <w:szCs w:val="20"/>
    </w:rPr>
  </w:style>
  <w:style w:type="paragraph" w:styleId="Standardeinzug">
    <w:name w:val="Normal Indent"/>
    <w:basedOn w:val="Standard"/>
    <w:rsid w:val="00016F3D"/>
    <w:pPr>
      <w:keepLines/>
      <w:overflowPunct w:val="0"/>
      <w:autoSpaceDE w:val="0"/>
      <w:autoSpaceDN w:val="0"/>
      <w:adjustRightInd w:val="0"/>
      <w:spacing w:before="240" w:line="240" w:lineRule="atLeast"/>
      <w:ind w:left="567"/>
      <w:textAlignment w:val="baseline"/>
    </w:pPr>
    <w:rPr>
      <w:szCs w:val="20"/>
      <w:lang w:eastAsia="de-DE"/>
    </w:rPr>
  </w:style>
  <w:style w:type="character" w:customStyle="1" w:styleId="hervorhebunggrn">
    <w:name w:val="hervorhebunggrün"/>
    <w:basedOn w:val="Absatz-Standardschriftart"/>
    <w:uiPriority w:val="1"/>
    <w:rsid w:val="00F463F9"/>
    <w:rPr>
      <w:b/>
      <w:bCs/>
      <w:color w:val="00823B"/>
      <w:sz w:val="20"/>
      <w:szCs w:val="20"/>
    </w:rPr>
  </w:style>
  <w:style w:type="character" w:styleId="Hervorhebung0">
    <w:name w:val="Emphasis"/>
    <w:basedOn w:val="Absatz-Standardschriftart"/>
    <w:uiPriority w:val="20"/>
    <w:qFormat/>
    <w:rsid w:val="00C03999"/>
    <w:rPr>
      <w:i/>
      <w:iCs/>
    </w:rPr>
  </w:style>
  <w:style w:type="character" w:customStyle="1" w:styleId="hervorhebungrot">
    <w:name w:val="hervorhebungrot"/>
    <w:basedOn w:val="Absatz-Standardschriftart"/>
    <w:rsid w:val="00281A90"/>
    <w:rPr>
      <w:b/>
      <w:bCs/>
      <w:color w:val="C11423"/>
      <w:sz w:val="20"/>
      <w:szCs w:val="20"/>
    </w:rPr>
  </w:style>
  <w:style w:type="paragraph" w:customStyle="1" w:styleId="LDTitelseite14pt">
    <w:name w:val="LD_Titelseite_14pt"/>
    <w:basedOn w:val="Standard"/>
    <w:rsid w:val="00821C4D"/>
    <w:pPr>
      <w:spacing w:before="0" w:after="0"/>
      <w:ind w:left="227"/>
    </w:pPr>
    <w:rPr>
      <w:b/>
      <w:color w:val="1F497D"/>
      <w:sz w:val="28"/>
      <w:szCs w:val="28"/>
    </w:rPr>
  </w:style>
  <w:style w:type="paragraph" w:customStyle="1" w:styleId="LDTitelseite13pt">
    <w:name w:val="LD_Titelseite_13pt"/>
    <w:basedOn w:val="Standard"/>
    <w:rsid w:val="00821C4D"/>
    <w:pPr>
      <w:spacing w:before="480"/>
      <w:ind w:left="227"/>
    </w:pPr>
    <w:rPr>
      <w:sz w:val="26"/>
    </w:rPr>
  </w:style>
  <w:style w:type="paragraph" w:customStyle="1" w:styleId="LDTitelseite30pt">
    <w:name w:val="LD_Titelseite_30pt"/>
    <w:basedOn w:val="LDTitelseite14pt"/>
    <w:rsid w:val="00821C4D"/>
    <w:pPr>
      <w:spacing w:before="1800" w:after="240"/>
    </w:pPr>
    <w:rPr>
      <w:sz w:val="60"/>
    </w:rPr>
  </w:style>
  <w:style w:type="paragraph" w:customStyle="1" w:styleId="LDVersionsnummer">
    <w:name w:val="LD_Versionsnummer"/>
    <w:basedOn w:val="Standard"/>
    <w:rsid w:val="00821C4D"/>
    <w:rPr>
      <w:sz w:val="18"/>
    </w:rPr>
  </w:style>
  <w:style w:type="character" w:styleId="Kommentarzeichen">
    <w:name w:val="annotation reference"/>
    <w:basedOn w:val="Absatz-Standardschriftart"/>
    <w:uiPriority w:val="99"/>
    <w:semiHidden/>
    <w:unhideWhenUsed/>
    <w:rsid w:val="0095106E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95106E"/>
    <w:rPr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95106E"/>
    <w:rPr>
      <w:rFonts w:ascii="Arial" w:eastAsiaTheme="minorHAnsi" w:hAnsi="Arial" w:cstheme="minorBidi"/>
      <w:lang w:eastAsia="en-US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95106E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95106E"/>
    <w:rPr>
      <w:rFonts w:ascii="Arial" w:eastAsiaTheme="minorHAnsi" w:hAnsi="Arial" w:cstheme="minorBidi"/>
      <w:b/>
      <w:bCs/>
      <w:lang w:eastAsia="en-US"/>
    </w:rPr>
  </w:style>
  <w:style w:type="table" w:customStyle="1" w:styleId="Tabellenraster1">
    <w:name w:val="Tabellenraster1"/>
    <w:basedOn w:val="NormaleTabelle"/>
    <w:next w:val="Tabellenraster"/>
    <w:uiPriority w:val="59"/>
    <w:rsid w:val="00341AEF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erarbeitung">
    <w:name w:val="Revision"/>
    <w:hidden/>
    <w:uiPriority w:val="99"/>
    <w:semiHidden/>
    <w:rsid w:val="00880A40"/>
    <w:rPr>
      <w:rFonts w:ascii="Arial" w:eastAsiaTheme="minorHAnsi" w:hAnsi="Arial" w:cstheme="minorBidi"/>
      <w:szCs w:val="22"/>
      <w:lang w:eastAsia="en-US"/>
    </w:rPr>
  </w:style>
  <w:style w:type="paragraph" w:customStyle="1" w:styleId="LDAuflistungHandlungenzweiteEbene">
    <w:name w:val="LD_Auflistung_Handlungen_zweiteEbene"/>
    <w:basedOn w:val="LDAuflistungzweiteEbene"/>
    <w:rsid w:val="00821C4D"/>
    <w:pPr>
      <w:ind w:left="568" w:hanging="284"/>
    </w:pPr>
  </w:style>
  <w:style w:type="paragraph" w:customStyle="1" w:styleId="LDAuflistunginTabellemittel">
    <w:name w:val="LD_Auflistung in Tabelle mittel"/>
    <w:basedOn w:val="LDAuflistunginTabelle"/>
    <w:rsid w:val="00821C4D"/>
    <w:pPr>
      <w:spacing w:after="60"/>
    </w:pPr>
    <w:rPr>
      <w:rFonts w:eastAsia="Times New Roman"/>
      <w:sz w:val="18"/>
      <w:szCs w:val="20"/>
      <w:lang w:eastAsia="de-DE"/>
    </w:rPr>
  </w:style>
  <w:style w:type="paragraph" w:customStyle="1" w:styleId="LDTitelseiteHKM">
    <w:name w:val="LD_Titelseite HKM"/>
    <w:basedOn w:val="LDTitelseite13pt"/>
    <w:rsid w:val="00821C4D"/>
    <w:pPr>
      <w:spacing w:before="0"/>
    </w:pPr>
    <w:rPr>
      <w:b/>
    </w:rPr>
  </w:style>
  <w:style w:type="character" w:customStyle="1" w:styleId="unterstrichen">
    <w:name w:val="unterstrichen"/>
    <w:basedOn w:val="Absatz-Standardschriftart"/>
    <w:uiPriority w:val="1"/>
    <w:rsid w:val="00821C4D"/>
    <w:rPr>
      <w:rFonts w:ascii="Arial" w:hAnsi="Arial"/>
      <w:sz w:val="20"/>
      <w:u w:val="single"/>
      <w:lang w:eastAsia="de-DE"/>
    </w:rPr>
  </w:style>
  <w:style w:type="paragraph" w:customStyle="1" w:styleId="LDBereich2">
    <w:name w:val="LD_Bereich2"/>
    <w:basedOn w:val="berschrift1"/>
    <w:uiPriority w:val="4"/>
    <w:rsid w:val="00821C4D"/>
  </w:style>
  <w:style w:type="paragraph" w:customStyle="1" w:styleId="Nummerierung">
    <w:name w:val="Nummerierung"/>
    <w:basedOn w:val="StandardWeb"/>
    <w:qFormat/>
    <w:rsid w:val="00197EB0"/>
    <w:pPr>
      <w:numPr>
        <w:numId w:val="26"/>
      </w:numPr>
      <w:tabs>
        <w:tab w:val="left" w:pos="357"/>
      </w:tabs>
      <w:spacing w:before="0" w:after="120" w:line="276" w:lineRule="auto"/>
      <w:ind w:left="714" w:hanging="357"/>
    </w:pPr>
    <w:rPr>
      <w:rFonts w:asciiTheme="minorHAnsi" w:hAnsiTheme="minorHAnsi" w:cs="Segoe UI"/>
      <w:color w:val="00000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806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57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20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19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70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687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6.gif"/><Relationship Id="rId18" Type="http://schemas.openxmlformats.org/officeDocument/2006/relationships/image" Target="media/image11.gif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microsoft.com/office/2007/relationships/stylesWithEffects" Target="stylesWithEffect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24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3.xml"/><Relationship Id="rId10" Type="http://schemas.openxmlformats.org/officeDocument/2006/relationships/footnotes" Target="footnotes.xml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8.png"/><Relationship Id="rId1" Type="http://schemas.openxmlformats.org/officeDocument/2006/relationships/image" Target="media/image17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moss-schule.intern.hessen.de/forum/lusd-anwenderunterstuetzung/intern/Freigegebene%20Dokumente/Anleitungen/Arbeitsordner%20Anleitungen/LUSD%20Dokumentvorlage%20fuer%20Anleitungen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kumententyp xmlns="ea0b144b-79d0-4cc1-ab15-887d44aa58be">Release-Informationen</Dokumententyp>
    <Kurzbeschreibung_x0020_Inhalt xmlns="03c2e9ef-9210-4d41-bc49-ec83aa29eb68" xsi:nil="true"/>
    <Dokumentenklasse xmlns="03c2e9ef-9210-4d41-bc49-ec83aa29eb68">öffentlich</Dokumentenklasse>
    <zust_x00e4_ndiges_x0020_Sachgebiet xmlns="03c2e9ef-9210-4d41-bc49-ec83aa29eb68" xsi:nil="true"/>
    <Fachlich_x0020_verantwortlich xmlns="03c2e9ef-9210-4d41-bc49-ec83aa29eb68">
      <UserInfo>
        <DisplayName/>
        <AccountId xsi:nil="true"/>
        <AccountType/>
      </UserInfo>
    </Fachlich_x0020_verantwortlich>
    <Fundstelle_x0020_Domea xmlns="03c2e9ef-9210-4d41-bc49-ec83aa29eb68" xsi:nil="true"/>
    <Kommentar xmlns="03c2e9ef-9210-4d41-bc49-ec83aa29eb68" xsi:nil="true"/>
    <Fachliche_x0020_QS xmlns="03c2e9ef-9210-4d41-bc49-ec83aa29eb68">
      <UserInfo>
        <DisplayName/>
        <AccountId xsi:nil="true"/>
        <AccountType/>
      </UserInfo>
    </Fachliche_x0020_QS>
    <Abh_x00e4_ngige_x0020_Anwendung xmlns="03c2e9ef-9210-4d41-bc49-ec83aa29eb68">LUSD</Abh_x00e4_ngige_x0020_Anwendung>
    <Release xmlns="03c2e9ef-9210-4d41-bc49-ec83aa29eb68">22</Release>
    <Link_x0020_zum_x0020_Ver_x00f6_ffentlichungsort xmlns="03c2e9ef-9210-4d41-bc49-ec83aa29eb68">
      <Url xsi:nil="true"/>
      <Description xsi:nil="true"/>
    </Link_x0020_zum_x0020_Ver_x00f6_ffentlichungsort>
    <Freigabe_x0020_verantwortlich xmlns="03c2e9ef-9210-4d41-bc49-ec83aa29eb68">
      <UserInfo>
        <DisplayName/>
        <AccountId xsi:nil="true"/>
        <AccountType/>
      </UserInfo>
    </Freigabe_x0020_verantwortlich>
    <F_x00e4_lligkeit_x0020_aktueller_x0020_Status xmlns="03c2e9ef-9210-4d41-bc49-ec83aa29eb68" xsi:nil="true"/>
    <Geltungsbereich xmlns="03c2e9ef-9210-4d41-bc49-ec83aa29eb68">Zarchiv</Geltungsbereich>
    <Aktueller_x0020_Status xmlns="03c2e9ef-9210-4d41-bc49-ec83aa29eb68">ungültig</Aktueller_x0020_Status>
    <Orte_x0020_der_x0020_Ver_x00f6_ffentlichung xmlns="03c2e9ef-9210-4d41-bc49-ec83aa29eb68"/>
    <Betreff xmlns="03c2e9ef-9210-4d41-bc49-ec83aa29eb68">Releasemanagement</Betreff>
    <T048_ID xmlns="03c2e9ef-9210-4d41-bc49-ec83aa29eb68" xsi:nil="true"/>
    <Redaktionelle_x0020_QS1 xmlns="03c2e9ef-9210-4d41-bc49-ec83aa29eb68">
      <UserInfo>
        <DisplayName/>
        <AccountId xsi:nil="true"/>
        <AccountType/>
      </UserInfo>
    </Redaktionelle_x0020_QS1>
    <Datum_x0020_ver_x00f6_ffentlichte_x0020_Verion xmlns="03c2e9ef-9210-4d41-bc49-ec83aa29eb68" xsi:nil="true"/>
    <Ersteller_x002f__x00c4_nderer_x003a_ xmlns="03c2e9ef-9210-4d41-bc49-ec83aa29eb68">
      <UserInfo>
        <DisplayName/>
        <AccountId xsi:nil="true"/>
        <AccountType/>
      </UserInfo>
    </Ersteller_x002f__x00c4_nderer_x003a_>
    <Wiedervorlage_x0020_am_x003a_ xmlns="03c2e9ef-9210-4d41-bc49-ec83aa29eb68" xsi:nil="true"/>
    <Themenfeld xmlns="03c2e9ef-9210-4d41-bc49-ec83aa29eb68">Berechtigungen</Themenfeld>
    <Zust_x002e__x0020_Sachgebiet_x0020_ab_x0020_Jan_x002e__x0020_2025 xmlns="03c2e9ef-9210-4d41-bc49-ec83aa29eb68">SG 1.1</Zust_x002e__x0020_Sachgebiet_x0020_ab_x0020_Jan_x002e__x0020_2025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6151793A0E695E428BE31B7FDACEF707" ma:contentTypeVersion="37" ma:contentTypeDescription="Ein neues Dokument erstellen." ma:contentTypeScope="" ma:versionID="b4721666e88b20b569bdcfe0208311a2">
  <xsd:schema xmlns:xsd="http://www.w3.org/2001/XMLSchema" xmlns:xs="http://www.w3.org/2001/XMLSchema" xmlns:p="http://schemas.microsoft.com/office/2006/metadata/properties" xmlns:ns2="ea0b144b-79d0-4cc1-ab15-887d44aa58be" xmlns:ns3="03c2e9ef-9210-4d41-bc49-ec83aa29eb68" xmlns:ns4="8637de2c-6bc0-411d-bf65-aa36b7f9c66d" targetNamespace="http://schemas.microsoft.com/office/2006/metadata/properties" ma:root="true" ma:fieldsID="7235a0359b8a4fc513f78b1c2d97f1c7" ns2:_="" ns3:_="" ns4:_="">
    <xsd:import namespace="ea0b144b-79d0-4cc1-ab15-887d44aa58be"/>
    <xsd:import namespace="03c2e9ef-9210-4d41-bc49-ec83aa29eb68"/>
    <xsd:import namespace="8637de2c-6bc0-411d-bf65-aa36b7f9c66d"/>
    <xsd:element name="properties">
      <xsd:complexType>
        <xsd:sequence>
          <xsd:element name="documentManagement">
            <xsd:complexType>
              <xsd:all>
                <xsd:element ref="ns2:Dokumententyp" minOccurs="0"/>
                <xsd:element ref="ns3:T048_ID" minOccurs="0"/>
                <xsd:element ref="ns3:Geltungsbereich"/>
                <xsd:element ref="ns3:Dokumentenklasse" minOccurs="0"/>
                <xsd:element ref="ns3:Release" minOccurs="0"/>
                <xsd:element ref="ns3:Abh_x00e4_ngige_x0020_Anwendung" minOccurs="0"/>
                <xsd:element ref="ns3:Betreff" minOccurs="0"/>
                <xsd:element ref="ns3:Aktueller_x0020_Status" minOccurs="0"/>
                <xsd:element ref="ns3:Datum_x0020_ver_x00f6_ffentlichte_x0020_Verion" minOccurs="0"/>
                <xsd:element ref="ns3:F_x00e4_lligkeit_x0020_aktueller_x0020_Status" minOccurs="0"/>
                <xsd:element ref="ns3:Wiedervorlage_x0020_am_x003a_" minOccurs="0"/>
                <xsd:element ref="ns3:Fachlich_x0020_verantwortlich" minOccurs="0"/>
                <xsd:element ref="ns3:Ersteller_x002f__x00c4_nderer_x003a_" minOccurs="0"/>
                <xsd:element ref="ns3:Fachliche_x0020_QS" minOccurs="0"/>
                <xsd:element ref="ns3:Redaktionelle_x0020_QS1" minOccurs="0"/>
                <xsd:element ref="ns3:Freigabe_x0020_verantwortlich" minOccurs="0"/>
                <xsd:element ref="ns3:Themenfeld" minOccurs="0"/>
                <xsd:element ref="ns3:Zust_x002e__x0020_Sachgebiet_x0020_ab_x0020_Jan_x002e__x0020_2025" minOccurs="0"/>
                <xsd:element ref="ns3:zust_x00e4_ndiges_x0020_Sachgebiet" minOccurs="0"/>
                <xsd:element ref="ns3:Orte_x0020_der_x0020_Ver_x00f6_ffentlichung" minOccurs="0"/>
                <xsd:element ref="ns3:Fundstelle_x0020_Domea" minOccurs="0"/>
                <xsd:element ref="ns3:Kurzbeschreibung_x0020_Inhalt" minOccurs="0"/>
                <xsd:element ref="ns3:Kommentar" minOccurs="0"/>
                <xsd:element ref="ns3:Link_x0020_zum_x0020_Ver_x00f6_ffentlichungsort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a0b144b-79d0-4cc1-ab15-887d44aa58be" elementFormDefault="qualified">
    <xsd:import namespace="http://schemas.microsoft.com/office/2006/documentManagement/types"/>
    <xsd:import namespace="http://schemas.microsoft.com/office/infopath/2007/PartnerControls"/>
    <xsd:element name="Dokumententyp" ma:index="2" nillable="true" ma:displayName="Dokumententyp" ma:format="Dropdown" ma:internalName="Dokumententyp">
      <xsd:simpleType>
        <xsd:restriction base="dms:Choice">
          <xsd:enumeration value="Agenda"/>
          <xsd:enumeration value="Analyse"/>
          <xsd:enumeration value="Anleitung"/>
          <xsd:enumeration value="Arbeitsdokument"/>
          <xsd:enumeration value="Auswirkungsanalyse"/>
          <xsd:enumeration value="Beiblatt"/>
          <xsd:enumeration value="Bericht"/>
          <xsd:enumeration value="Bescheinigung"/>
          <xsd:enumeration value="Beschreibung"/>
          <xsd:enumeration value="Bewerbung"/>
          <xsd:enumeration value="Checkliste"/>
          <xsd:enumeration value="Datenbank"/>
          <xsd:enumeration value="Einverständniserklärung"/>
          <xsd:enumeration value="E-Mail"/>
          <xsd:enumeration value="Erlass"/>
          <xsd:enumeration value="Fachfeinkonzept"/>
          <xsd:enumeration value="Fehlermeldung"/>
          <xsd:enumeration value="Feinspezifikation"/>
          <xsd:enumeration value="Formular"/>
          <xsd:enumeration value="Freigabedokument"/>
          <xsd:enumeration value="Grafik"/>
          <xsd:enumeration value="Handbuch"/>
          <xsd:enumeration value="Information (extern)"/>
          <xsd:enumeration value="Information (intern)"/>
          <xsd:enumeration value="Katalog"/>
          <xsd:enumeration value="Konzept"/>
          <xsd:enumeration value="Modell"/>
          <xsd:enumeration value="Onlinehilfe"/>
          <xsd:enumeration value="Organigramm"/>
          <xsd:enumeration value="Plan"/>
          <xsd:enumeration value="Planungsdokument"/>
          <xsd:enumeration value="Protokoll"/>
          <xsd:enumeration value="Prozessbeschreibung"/>
          <xsd:enumeration value="Releaseplanung"/>
          <xsd:enumeration value="Release-Informationen"/>
          <xsd:enumeration value="Report"/>
          <xsd:enumeration value="Richtlinie"/>
          <xsd:enumeration value="Skript"/>
          <xsd:enumeration value="Statusbericht"/>
          <xsd:enumeration value="Steuerliste"/>
          <xsd:enumeration value="Technisches Konzept"/>
          <xsd:enumeration value="Testfeinplan"/>
          <xsd:enumeration value="Tutorial"/>
          <xsd:enumeration value="Übersicht"/>
          <xsd:enumeration value="Unterbericht"/>
          <xsd:enumeration value="Vereinbarung"/>
          <xsd:enumeration value="Verordnung"/>
          <xsd:enumeration value="Vertrag"/>
          <xsd:enumeration value="Vorgaben"/>
          <xsd:enumeration value="Vorlage"/>
          <xsd:enumeration value="Typ fehlt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c2e9ef-9210-4d41-bc49-ec83aa29eb68" elementFormDefault="qualified">
    <xsd:import namespace="http://schemas.microsoft.com/office/2006/documentManagement/types"/>
    <xsd:import namespace="http://schemas.microsoft.com/office/infopath/2007/PartnerControls"/>
    <xsd:element name="T048_ID" ma:index="3" nillable="true" ma:displayName="T048_ID" ma:internalName="T048_ID">
      <xsd:simpleType>
        <xsd:restriction base="dms:Number"/>
      </xsd:simpleType>
    </xsd:element>
    <xsd:element name="Geltungsbereich" ma:index="4" ma:displayName="Geltungsbereich" ma:format="RadioButtons" ma:internalName="Geltungsbereich">
      <xsd:simpleType>
        <xsd:restriction base="dms:Choice">
          <xsd:enumeration value="Verfahrens-Dokumentation"/>
          <xsd:enumeration value="Anwender-Dokumentation"/>
          <xsd:enumeration value="Zarchiv"/>
        </xsd:restriction>
      </xsd:simpleType>
    </xsd:element>
    <xsd:element name="Dokumentenklasse" ma:index="5" nillable="true" ma:displayName="Dokumentenklasse" ma:format="Dropdown" ma:internalName="Dokumentenklasse">
      <xsd:simpleType>
        <xsd:restriction base="dms:Choice">
          <xsd:enumeration value="öffentlich"/>
          <xsd:enumeration value="auf Anfrage"/>
          <xsd:enumeration value="interner Gebrauch"/>
        </xsd:restriction>
      </xsd:simpleType>
    </xsd:element>
    <xsd:element name="Release" ma:index="6" nillable="true" ma:displayName="Release" ma:internalName="Release">
      <xsd:simpleType>
        <xsd:restriction base="dms:Text">
          <xsd:maxLength value="20"/>
        </xsd:restriction>
      </xsd:simpleType>
    </xsd:element>
    <xsd:element name="Abh_x00e4_ngige_x0020_Anwendung" ma:index="7" nillable="true" ma:displayName="Abhängige Anwendung" ma:format="Dropdown" ma:internalName="Abh_x00e4_ngige_x0020_Anwendung">
      <xsd:simpleType>
        <xsd:restriction base="dms:Choice">
          <xsd:enumeration value="LUSD"/>
          <xsd:enumeration value="LUSDIK"/>
          <xsd:enumeration value="ENC"/>
          <xsd:enumeration value="EMD"/>
          <xsd:enumeration value="LUSD Planer"/>
          <xsd:enumeration value="diSAF"/>
          <xsd:enumeration value="LUSD Service Client"/>
          <xsd:enumeration value="LUSDUtil"/>
          <xsd:enumeration value="SAP HCM - LUSD SST"/>
        </xsd:restriction>
      </xsd:simpleType>
    </xsd:element>
    <xsd:element name="Betreff" ma:index="8" nillable="true" ma:displayName="Betreff" ma:format="Dropdown" ma:internalName="Betreff">
      <xsd:simpleType>
        <xsd:restriction base="dms:Choice">
          <xsd:enumeration value="Abkürzungen"/>
          <xsd:enumeration value="Abschlüsse"/>
          <xsd:enumeration value="Administration"/>
          <xsd:enumeration value="Analyse"/>
          <xsd:enumeration value="Anbindung / Technik"/>
          <xsd:enumeration value="Anforderungsmanagement"/>
          <xsd:enumeration value="Anlauftest"/>
          <xsd:enumeration value="Anonymisierung"/>
          <xsd:enumeration value="Anschaltung Produktion"/>
          <xsd:enumeration value="Anwendersupport"/>
          <xsd:enumeration value="Anwendertest"/>
          <xsd:enumeration value="Anwendungstest"/>
          <xsd:enumeration value="Architektur"/>
          <xsd:enumeration value="Archivierung und Löschung"/>
          <xsd:enumeration value="Backup &amp; Recovery"/>
          <xsd:enumeration value="Basiswissen"/>
          <xsd:enumeration value="Bedienelemente"/>
          <xsd:enumeration value="Bedienkonzept"/>
          <xsd:enumeration value="Benutzerverwaltung"/>
          <xsd:enumeration value="Berechtigungen"/>
          <xsd:enumeration value="Berichte und Abfragen"/>
          <xsd:enumeration value="Betrieb"/>
          <xsd:enumeration value="Betriebstest"/>
          <xsd:enumeration value="Controlling"/>
          <xsd:enumeration value="Datenschutz"/>
          <xsd:enumeration value="Datenverarbeitung (DV)"/>
          <xsd:enumeration value="Dienstleister"/>
          <xsd:enumeration value="Entwicklung"/>
          <xsd:enumeration value="Ergonomie und Barrierefreiheit"/>
          <xsd:enumeration value="Externer Notenclient (ENC)"/>
          <xsd:enumeration value="Extras"/>
          <xsd:enumeration value="Fachfeinkonzept (FFK)"/>
          <xsd:enumeration value="Fachlichkeit"/>
          <xsd:enumeration value="FAQ"/>
          <xsd:enumeration value="Feedback"/>
          <xsd:enumeration value="Förderungen"/>
          <xsd:enumeration value="Funktionstest"/>
          <xsd:enumeration value="Gremien"/>
          <xsd:enumeration value="Hintergrund"/>
          <xsd:enumeration value="Informationsmanagement"/>
          <xsd:enumeration value="Installationsanleitung"/>
          <xsd:enumeration value="IT Sicherheit"/>
          <xsd:enumeration value="Kandidatenverfahren"/>
          <xsd:enumeration value="Kataloge"/>
          <xsd:enumeration value="Konventionen"/>
          <xsd:enumeration value="Last und Performance"/>
          <xsd:enumeration value="Leistungserfassung"/>
          <xsd:enumeration value="LUSD Schnittstellen (Fachlich)"/>
          <xsd:enumeration value="LUSD Service Client"/>
          <xsd:enumeration value="LUSDIK"/>
          <xsd:enumeration value="LUSDIK"/>
          <xsd:enumeration value="LUSDUtil"/>
          <xsd:enumeration value="LUSDUtil"/>
          <xsd:enumeration value="Meldungen"/>
          <xsd:enumeration value="Migration"/>
          <xsd:enumeration value="Notfall"/>
          <xsd:enumeration value="Personalmanagement"/>
          <xsd:enumeration value="Produktionsfreigabebericht"/>
          <xsd:enumeration value="Produktivsetzung"/>
          <xsd:enumeration value="Qualifizierung"/>
          <xsd:enumeration value="Qualitässicherung"/>
          <xsd:enumeration value="Qualitätsmanagement"/>
          <xsd:enumeration value="Realisierung"/>
          <xsd:enumeration value="Regressionstest"/>
          <xsd:enumeration value="Release"/>
          <xsd:enumeration value="Releasenotes"/>
          <xsd:enumeration value="Release- und Patchmanagement"/>
          <xsd:enumeration value="Releasemanagement"/>
          <xsd:enumeration value="Ressourcenmanagement"/>
          <xsd:enumeration value="Retrospektive"/>
          <xsd:enumeration value="Risiko"/>
          <xsd:enumeration value="Risikomanagement"/>
          <xsd:enumeration value="Rule-Engine"/>
          <xsd:enumeration value="SAP"/>
          <xsd:enumeration value="SAP HCM - LUSD Schnittstelle"/>
          <xsd:enumeration value="Schnittstellen"/>
          <xsd:enumeration value="Schülerdaten"/>
          <xsd:enumeration value="Schülermanagement"/>
          <xsd:enumeration value="Schülerverwaltung"/>
          <xsd:enumeration value="Schuleventplan"/>
          <xsd:enumeration value="Schulmanagement"/>
          <xsd:enumeration value="Service-Client"/>
          <xsd:enumeration value="Service Management"/>
          <xsd:enumeration value="Serviceintegration"/>
          <xsd:enumeration value="Servicelevel &amp; Qualität"/>
          <xsd:enumeration value="Sicherheit"/>
          <xsd:enumeration value="Standardleistung"/>
          <xsd:enumeration value="Statistik"/>
          <xsd:enumeration value="Strategie"/>
          <xsd:enumeration value="Stundenplan / Vertretungsplan"/>
          <xsd:enumeration value="Support"/>
          <xsd:enumeration value="Supportclient"/>
          <xsd:enumeration value="Technik"/>
          <xsd:enumeration value="Terminologie"/>
          <xsd:enumeration value="Technischer Test"/>
          <xsd:enumeration value="Testdurchführung"/>
          <xsd:enumeration value="Testfall"/>
          <xsd:enumeration value="Testmanagement"/>
          <xsd:enumeration value="Testnachbereitung"/>
          <xsd:enumeration value="Testplan"/>
          <xsd:enumeration value="Testvorbereitung"/>
          <xsd:enumeration value="übergreifend"/>
          <xsd:enumeration value="Übungsumgebung"/>
          <xsd:enumeration value="Unterdialoge"/>
          <xsd:enumeration value="Unterrichtsmanagement"/>
          <xsd:enumeration value="UV Bearbeitung"/>
          <xsd:enumeration value="UV Planung"/>
          <xsd:enumeration value="Verbesserung"/>
          <xsd:enumeration value="Verfahren"/>
          <xsd:enumeration value="Verfahrensregelungen"/>
          <xsd:enumeration value="Zeugnisse"/>
          <xsd:enumeration value="Call to Action"/>
        </xsd:restriction>
      </xsd:simpleType>
    </xsd:element>
    <xsd:element name="Aktueller_x0020_Status" ma:index="9" nillable="true" ma:displayName="Aktueller Status" ma:description="Bei LUSD Anleitungen wird dies über ADO gepflegt. Hier nicht erforderlich nur allg. Wvl." ma:format="Dropdown" ma:internalName="Aktueller_x0020_Status">
      <xsd:simpleType>
        <xsd:restriction base="dms:Choice">
          <xsd:enumeration value="wird überarbeitet"/>
          <xsd:enumeration value="zur Prüfung freigegeben"/>
          <xsd:enumeration value="qualitätsgesichert"/>
          <xsd:enumeration value="wartet auf Freigabe"/>
          <xsd:enumeration value="freigegeben"/>
          <xsd:enumeration value="veröffentlicht"/>
          <xsd:enumeration value="wartet auf Wiedervorlage"/>
          <xsd:enumeration value="abgeschlossen"/>
          <xsd:enumeration value="in Planung"/>
          <xsd:enumeration value="ungültig"/>
        </xsd:restriction>
      </xsd:simpleType>
    </xsd:element>
    <xsd:element name="Datum_x0020_ver_x00f6_ffentlichte_x0020_Verion" ma:index="10" nillable="true" ma:displayName="Datum veröffentlichte Verion" ma:format="DateOnly" ma:internalName="Datum_x0020_ver_x00f6_ffentlichte_x0020_Verion">
      <xsd:simpleType>
        <xsd:restriction base="dms:DateTime"/>
      </xsd:simpleType>
    </xsd:element>
    <xsd:element name="F_x00e4_lligkeit_x0020_aktueller_x0020_Status" ma:index="11" nillable="true" ma:displayName="Fälligkeit aktueller Status" ma:format="DateOnly" ma:internalName="F_x00e4_lligkeit_x0020_aktueller_x0020_Status">
      <xsd:simpleType>
        <xsd:restriction base="dms:DateTime"/>
      </xsd:simpleType>
    </xsd:element>
    <xsd:element name="Wiedervorlage_x0020_am_x003a_" ma:index="12" nillable="true" ma:displayName="Wiedervorlage am:" ma:format="DateOnly" ma:internalName="Wiedervorlage_x0020_am_x003a_">
      <xsd:simpleType>
        <xsd:restriction base="dms:DateTime"/>
      </xsd:simpleType>
    </xsd:element>
    <xsd:element name="Fachlich_x0020_verantwortlich" ma:index="13" nillable="true" ma:displayName="Fachlich verantwortlich" ma:list="UserInfo" ma:SharePointGroup="0" ma:internalName="Fachlich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rsteller_x002f__x00c4_nderer_x003a_" ma:index="14" nillable="true" ma:displayName="Ersteller/Änderer:" ma:list="UserInfo" ma:SharePointGroup="0" ma:internalName="Ersteller_x002f__x00c4_nderer_x003a_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achliche_x0020_QS" ma:index="15" nillable="true" ma:displayName="Fachliche QS" ma:list="UserInfo" ma:SharePointGroup="0" ma:internalName="Fachliche_x0020_QS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edaktionelle_x0020_QS1" ma:index="16" nillable="true" ma:displayName="Redaktionelle QS" ma:list="UserInfo" ma:SharePointGroup="0" ma:internalName="Redaktionelle_x0020_QS1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Freigabe_x0020_verantwortlich" ma:index="17" nillable="true" ma:displayName="Freigabe verantwortlich" ma:list="UserInfo" ma:SharePointGroup="0" ma:internalName="Freigabe_x0020_verantwortlich" ma:showField="ImnNam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Themenfeld" ma:index="18" nillable="true" ma:displayName="Themenfeld" ma:default="Berechtigungen" ma:format="Dropdown" ma:internalName="Themenfeld">
      <xsd:simpleType>
        <xsd:restriction base="dms:Choice">
          <xsd:enumeration value="Berechtigungen"/>
          <xsd:enumeration value="Berichte &amp; Abfragen"/>
          <xsd:enumeration value="Datenaustausch"/>
          <xsd:enumeration value="Ergonomie &amp; Barrierefreiheit"/>
          <xsd:enumeration value="Informaation &amp; Kommunikation"/>
          <xsd:enumeration value="IT Infrastruktur"/>
          <xsd:enumeration value="Kataloge"/>
          <xsd:enumeration value="Organisation Dienststelle"/>
          <xsd:enumeration value="Personal"/>
          <xsd:enumeration value="Qualifizierung"/>
          <xsd:enumeration value="Referatssteuerung"/>
          <xsd:enumeration value="Schüler &amp; Unterricht"/>
          <xsd:enumeration value="Statistik"/>
          <xsd:enumeration value="VLM/ALM"/>
        </xsd:restriction>
      </xsd:simpleType>
    </xsd:element>
    <xsd:element name="Zust_x002e__x0020_Sachgebiet_x0020_ab_x0020_Jan_x002e__x0020_2025" ma:index="19" nillable="true" ma:displayName="Zust. Sachgebiet ab Feb. 2025" ma:default="SG 1.1" ma:description="Durch Organisationsveränderungen 2024/2025 wurden die Sachgebietsbezeichnungen geändert. Hier erfolgt eine Abgrenzung alt/neu" ma:format="Dropdown" ma:internalName="Zust_x002e__x0020_Sachgebiet_x0020_ab_x0020_Jan_x002e__x0020_2025">
      <xsd:simpleType>
        <xsd:restriction base="dms:Choice">
          <xsd:enumeration value="SG 1.1"/>
          <xsd:enumeration value="SG 1.2"/>
          <xsd:enumeration value="SG 1.3"/>
          <xsd:enumeration value="SG 1.4"/>
          <xsd:enumeration value="SG 2"/>
          <xsd:enumeration value="SG 3"/>
          <xsd:enumeration value="SG 4"/>
          <xsd:enumeration value="SG 5"/>
          <xsd:enumeration value="SG 6"/>
          <xsd:enumeration value="SG 7"/>
        </xsd:restriction>
      </xsd:simpleType>
    </xsd:element>
    <xsd:element name="zust_x00e4_ndiges_x0020_Sachgebiet" ma:index="20" nillable="true" ma:displayName="Zust. Sachgebiet bis Jan. 2025" ma:description="Durch Organisationsveränderungen 2024/2025 wurden die Sachgebietsbezeichnungen geändert. Hier erfolgt eine Abgrenzung alt/neu" ma:format="Dropdown" ma:internalName="zust_x00e4_ndiges_x0020_Sachgebiet">
      <xsd:simpleType>
        <xsd:restriction base="dms:Choice">
          <xsd:enumeration value="SG 1"/>
          <xsd:enumeration value="SG 2"/>
          <xsd:enumeration value="SG 3"/>
          <xsd:enumeration value="SG 4"/>
          <xsd:enumeration value="SG 5"/>
          <xsd:enumeration value="SG 6"/>
        </xsd:restriction>
      </xsd:simpleType>
    </xsd:element>
    <xsd:element name="Orte_x0020_der_x0020_Ver_x00f6_ffentlichung" ma:index="21" nillable="true" ma:displayName="Orte der Veröffentlichung" ma:internalName="Orte_x0020_der_x0020_Ver_x00f6_ffentlichung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intern"/>
                    <xsd:enumeration value="Schule Hessen LUSD Anleitungen (Webspace)"/>
                    <xsd:enumeration value="LUSD-Info (DSH Internet)"/>
                    <xsd:enumeration value="LUSD Online Hilfe"/>
                    <xsd:enumeration value="LUSD Startseite"/>
                    <xsd:enumeration value="Wissensportal"/>
                  </xsd:restriction>
                </xsd:simpleType>
              </xsd:element>
            </xsd:sequence>
          </xsd:extension>
        </xsd:complexContent>
      </xsd:complexType>
    </xsd:element>
    <xsd:element name="Fundstelle_x0020_Domea" ma:index="22" nillable="true" ma:displayName="Fundstelle Domea" ma:internalName="Fundstelle_x0020_Domea">
      <xsd:simpleType>
        <xsd:restriction base="dms:Text">
          <xsd:maxLength value="255"/>
        </xsd:restriction>
      </xsd:simpleType>
    </xsd:element>
    <xsd:element name="Kurzbeschreibung_x0020_Inhalt" ma:index="23" nillable="true" ma:displayName="Kurzbeschreibung Inhalt" ma:internalName="Kurzbeschreibung_x0020_Inhalt">
      <xsd:simpleType>
        <xsd:restriction base="dms:Note">
          <xsd:maxLength value="255"/>
        </xsd:restriction>
      </xsd:simpleType>
    </xsd:element>
    <xsd:element name="Kommentar" ma:index="24" nillable="true" ma:displayName="Kommentar" ma:internalName="Kommentar">
      <xsd:simpleType>
        <xsd:restriction base="dms:Note">
          <xsd:maxLength value="255"/>
        </xsd:restriction>
      </xsd:simpleType>
    </xsd:element>
    <xsd:element name="Link_x0020_zum_x0020_Ver_x00f6_ffentlichungsort" ma:index="25" nillable="true" ma:displayName="Link zum Veröffentlichungsort" ma:format="Hyperlink" ma:internalName="Link_x0020_zum_x0020_Ver_x00f6_ffentlichungsort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37de2c-6bc0-411d-bf65-aa36b7f9c66d" elementFormDefault="qualified">
    <xsd:import namespace="http://schemas.microsoft.com/office/2006/documentManagement/types"/>
    <xsd:import namespace="http://schemas.microsoft.com/office/infopath/2007/PartnerControls"/>
    <xsd:element name="SharedWithUsers" ma:index="29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3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30" ma:displayName="Inhaltstyp"/>
        <xsd:element ref="dc:title" minOccurs="0" maxOccurs="1" ma:index="1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11150A9-DCFB-4603-852C-34D76267573F}"/>
</file>

<file path=customXml/itemProps2.xml><?xml version="1.0" encoding="utf-8"?>
<ds:datastoreItem xmlns:ds="http://schemas.openxmlformats.org/officeDocument/2006/customXml" ds:itemID="{B08843CE-14D8-423D-A0BD-3528ABC6D3CD}"/>
</file>

<file path=customXml/itemProps3.xml><?xml version="1.0" encoding="utf-8"?>
<ds:datastoreItem xmlns:ds="http://schemas.openxmlformats.org/officeDocument/2006/customXml" ds:itemID="{E1D1A391-1E06-4311-9B6B-6CC87F735B03}"/>
</file>

<file path=customXml/itemProps4.xml><?xml version="1.0" encoding="utf-8"?>
<ds:datastoreItem xmlns:ds="http://schemas.openxmlformats.org/officeDocument/2006/customXml" ds:itemID="{E857641F-2FD8-4CF3-A6C6-290257D85F66}"/>
</file>

<file path=docProps/app.xml><?xml version="1.0" encoding="utf-8"?>
<Properties xmlns="http://schemas.openxmlformats.org/officeDocument/2006/extended-properties" xmlns:vt="http://schemas.openxmlformats.org/officeDocument/2006/docPropsVTypes">
  <Template>LUSD%20Dokumentvorlage%20fuer%20Anleitungen.dotx</Template>
  <TotalTime>0</TotalTime>
  <Pages>7</Pages>
  <Words>650</Words>
  <Characters>4968</Characters>
  <Application>Microsoft Office Word</Application>
  <DocSecurity>0</DocSecurity>
  <Lines>41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Änderungen mit Release 22</vt:lpstr>
    </vt:vector>
  </TitlesOfParts>
  <Company>Hessische Kultusverwaltung</Company>
  <LinksUpToDate>false</LinksUpToDate>
  <CharactersWithSpaces>5607</CharactersWithSpaces>
  <SharedDoc>false</SharedDoc>
  <HLinks>
    <vt:vector size="156" baseType="variant">
      <vt:variant>
        <vt:i4>1114162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_Toc351642478</vt:lpwstr>
      </vt:variant>
      <vt:variant>
        <vt:i4>1114162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_Toc351642477</vt:lpwstr>
      </vt:variant>
      <vt:variant>
        <vt:i4>1114162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_Toc351642476</vt:lpwstr>
      </vt:variant>
      <vt:variant>
        <vt:i4>1114162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_Toc351642475</vt:lpwstr>
      </vt:variant>
      <vt:variant>
        <vt:i4>1114162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_Toc351642474</vt:lpwstr>
      </vt:variant>
      <vt:variant>
        <vt:i4>1114162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_Toc351642473</vt:lpwstr>
      </vt:variant>
      <vt:variant>
        <vt:i4>1114162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_Toc351642472</vt:lpwstr>
      </vt:variant>
      <vt:variant>
        <vt:i4>1114162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_Toc351642471</vt:lpwstr>
      </vt:variant>
      <vt:variant>
        <vt:i4>1114162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_Toc351642470</vt:lpwstr>
      </vt:variant>
      <vt:variant>
        <vt:i4>1048626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_Toc351642469</vt:lpwstr>
      </vt:variant>
      <vt:variant>
        <vt:i4>1048626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_Toc351642468</vt:lpwstr>
      </vt:variant>
      <vt:variant>
        <vt:i4>1048626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_Toc351642467</vt:lpwstr>
      </vt:variant>
      <vt:variant>
        <vt:i4>1048626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_Toc351642466</vt:lpwstr>
      </vt:variant>
      <vt:variant>
        <vt:i4>1048626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_Toc351642465</vt:lpwstr>
      </vt:variant>
      <vt:variant>
        <vt:i4>1048626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_Toc351642464</vt:lpwstr>
      </vt:variant>
      <vt:variant>
        <vt:i4>1048626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_Toc351642463</vt:lpwstr>
      </vt:variant>
      <vt:variant>
        <vt:i4>1048626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_Toc351642462</vt:lpwstr>
      </vt:variant>
      <vt:variant>
        <vt:i4>1048626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_Toc351642461</vt:lpwstr>
      </vt:variant>
      <vt:variant>
        <vt:i4>1048626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_Toc351642460</vt:lpwstr>
      </vt:variant>
      <vt:variant>
        <vt:i4>1245234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_Toc351642459</vt:lpwstr>
      </vt:variant>
      <vt:variant>
        <vt:i4>1245234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_Toc351642458</vt:lpwstr>
      </vt:variant>
      <vt:variant>
        <vt:i4>1245234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_Toc351642457</vt:lpwstr>
      </vt:variant>
      <vt:variant>
        <vt:i4>1245234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_Toc351642456</vt:lpwstr>
      </vt:variant>
      <vt:variant>
        <vt:i4>1245234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_Toc351642455</vt:lpwstr>
      </vt:variant>
      <vt:variant>
        <vt:i4>1245234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_Toc351642454</vt:lpwstr>
      </vt:variant>
      <vt:variant>
        <vt:i4>1245234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_Toc351642453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Änderungen mit Release 22</dc:title>
  <dc:creator>marekm</dc:creator>
  <cp:lastModifiedBy>Reimann-Luckas, Brunhilde (HKM PB)</cp:lastModifiedBy>
  <cp:revision>3</cp:revision>
  <cp:lastPrinted>2016-08-01T06:30:00Z</cp:lastPrinted>
  <dcterms:created xsi:type="dcterms:W3CDTF">2016-08-01T06:29:00Z</dcterms:created>
  <dcterms:modified xsi:type="dcterms:W3CDTF">2016-08-01T06:30:00Z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0x0101006151793A0E695E428BE31B7FDACEF707</vt:lpwstr>
  </property>
  <property fmtid="{D5CDD505-2E9C-101B-9397-08002B2CF9AE}" pid="3" name="Release Nr.:">
    <vt:lpwstr>47.0</vt:lpwstr>
  </property>
  <property fmtid="{D5CDD505-2E9C-101B-9397-08002B2CF9AE}" pid="4" name="Dokumentensteuerung">
    <vt:bool>true</vt:bool>
  </property>
</Properties>
</file>