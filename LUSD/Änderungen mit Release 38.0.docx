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979C7E" w14:textId="4839D4A2" w:rsidR="00936DB3" w:rsidRPr="00BF38CD" w:rsidRDefault="00FD7797" w:rsidP="00974A6A">
      <w:pPr>
        <w:pStyle w:val="LDTitelseiteHKM"/>
      </w:pPr>
      <w:r w:rsidRPr="00BF38CD">
        <w:rPr>
          <w:noProof/>
          <w:lang w:eastAsia="de-DE"/>
        </w:rPr>
        <mc:AlternateContent>
          <mc:Choice Requires="wpg">
            <w:drawing>
              <wp:anchor distT="0" distB="0" distL="114300" distR="114300" simplePos="0" relativeHeight="251658240" behindDoc="0" locked="0" layoutInCell="1" allowOverlap="1" wp14:anchorId="48318826" wp14:editId="43FDA464">
                <wp:simplePos x="0" y="0"/>
                <wp:positionH relativeFrom="column">
                  <wp:posOffset>-1170305</wp:posOffset>
                </wp:positionH>
                <wp:positionV relativeFrom="paragraph">
                  <wp:posOffset>-33655</wp:posOffset>
                </wp:positionV>
                <wp:extent cx="926465" cy="10691495"/>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1D86C040" id="Gruppieren 18" o:spid="_x0000_s1026" style="position:absolute;margin-left:-92.15pt;margin-top:-2.65pt;width:72.95pt;height:841.85pt;z-index:251658240"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005D6836" w:rsidRPr="00BF38CD">
        <w:rPr>
          <w:noProof/>
          <w:lang w:eastAsia="de-DE"/>
        </w:rPr>
        <w:drawing>
          <wp:anchor distT="0" distB="0" distL="114300" distR="114300" simplePos="0" relativeHeight="251650048" behindDoc="0" locked="0" layoutInCell="1" allowOverlap="1" wp14:anchorId="1336B042" wp14:editId="49FEA3CA">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936DB3" w:rsidRPr="00BF38CD">
        <w:t>Hessisches Kultusministerium</w:t>
      </w:r>
    </w:p>
    <w:p w14:paraId="680FDA2C" w14:textId="497454FE" w:rsidR="007A21E3" w:rsidRPr="00BF38CD" w:rsidRDefault="00EF277F" w:rsidP="00BF38CD">
      <w:pPr>
        <w:pStyle w:val="LDTitelseiteHKM"/>
      </w:pPr>
      <w:r w:rsidRPr="00BF38CD">
        <w:t>Referat Z.6</w:t>
      </w:r>
      <w:r w:rsidR="00936DB3" w:rsidRPr="00BF38CD">
        <w:br/>
      </w:r>
      <w:r w:rsidRPr="00BF38CD">
        <w:t>E-Government-Verfahren und Geschäftsprozessmanagement</w:t>
      </w:r>
    </w:p>
    <w:p w14:paraId="6A540BFA" w14:textId="62DA3996" w:rsidR="00E07163" w:rsidRDefault="003C632C" w:rsidP="00E07163">
      <w:pPr>
        <w:pStyle w:val="LDTitelseite30pt"/>
      </w:pPr>
      <w:r w:rsidRPr="003C632C">
        <w:t>LUSD Änderungen</w:t>
      </w:r>
      <w:r>
        <w:t xml:space="preserve"> - Release 3</w:t>
      </w:r>
      <w:r w:rsidR="00011FDB">
        <w:t>8</w:t>
      </w:r>
      <w:r>
        <w:t>.0</w:t>
      </w:r>
    </w:p>
    <w:p w14:paraId="5E0B3779" w14:textId="097C6D37" w:rsidR="00D54451" w:rsidRDefault="003C632C" w:rsidP="0045013E">
      <w:pPr>
        <w:pStyle w:val="LDTextinhalt"/>
      </w:pPr>
      <w:r>
        <w:t>Neben verschiedenen technischen Anpassungen an der LUSD und deren Schnittstellen stehen Ihnen mit Produktivsetzung von Release 3</w:t>
      </w:r>
      <w:r w:rsidR="00011FDB">
        <w:t>8</w:t>
      </w:r>
      <w:r w:rsidR="0012518B">
        <w:t xml:space="preserve">.0 im </w:t>
      </w:r>
      <w:r w:rsidR="00011FDB">
        <w:t>Juli</w:t>
      </w:r>
      <w:r w:rsidR="00917012">
        <w:t xml:space="preserve"> 2020</w:t>
      </w:r>
      <w:r>
        <w:t xml:space="preserve"> neu folgende LUSD-Funktionalitäten zur Verfügung.</w:t>
      </w:r>
    </w:p>
    <w:sdt>
      <w:sdtPr>
        <w:rPr>
          <w:rStyle w:val="LDTextinhaltZchn"/>
          <w:noProof/>
          <w:color w:val="1E3E95"/>
        </w:rPr>
        <w:id w:val="-1345775936"/>
        <w:docPartObj>
          <w:docPartGallery w:val="Table of Contents"/>
          <w:docPartUnique/>
        </w:docPartObj>
      </w:sdtPr>
      <w:sdtEndPr>
        <w:rPr>
          <w:rStyle w:val="Absatz-Standardschriftart"/>
          <w:sz w:val="22"/>
          <w:szCs w:val="22"/>
        </w:rPr>
      </w:sdtEndPr>
      <w:sdtContent>
        <w:p w14:paraId="74E04241" w14:textId="058FB3BE" w:rsidR="00D54451" w:rsidRDefault="00D54451" w:rsidP="00D54451">
          <w:pPr>
            <w:pStyle w:val="LDBereich"/>
          </w:pPr>
          <w:r>
            <w:t>Inhalt</w:t>
          </w:r>
        </w:p>
        <w:p w14:paraId="014E35D5" w14:textId="6536E7C2" w:rsidR="00DD3E49" w:rsidRDefault="003B23B5">
          <w:pPr>
            <w:pStyle w:val="Verzeichnis2"/>
            <w:rPr>
              <w:rFonts w:asciiTheme="minorHAnsi" w:eastAsiaTheme="minorEastAsia" w:hAnsiTheme="minorHAnsi"/>
              <w:color w:val="auto"/>
              <w:lang w:eastAsia="de-DE"/>
            </w:rPr>
          </w:pPr>
          <w:r>
            <w:rPr>
              <w:b/>
            </w:rPr>
            <w:fldChar w:fldCharType="begin"/>
          </w:r>
          <w:r>
            <w:rPr>
              <w:b/>
            </w:rPr>
            <w:instrText xml:space="preserve"> TOC \o "2-4" \h \z \t "Überschrift 1;1" </w:instrText>
          </w:r>
          <w:r>
            <w:rPr>
              <w:b/>
            </w:rPr>
            <w:fldChar w:fldCharType="separate"/>
          </w:r>
          <w:hyperlink w:anchor="_Toc45781824" w:history="1">
            <w:r w:rsidR="00DD3E49" w:rsidRPr="003A2DD6">
              <w:rPr>
                <w:rStyle w:val="Hyperlink"/>
              </w:rPr>
              <w:t>1</w:t>
            </w:r>
            <w:r w:rsidR="00DD3E49">
              <w:rPr>
                <w:rFonts w:asciiTheme="minorHAnsi" w:eastAsiaTheme="minorEastAsia" w:hAnsiTheme="minorHAnsi"/>
                <w:color w:val="auto"/>
                <w:lang w:eastAsia="de-DE"/>
              </w:rPr>
              <w:tab/>
            </w:r>
            <w:r w:rsidR="00DD3E49" w:rsidRPr="003A2DD6">
              <w:rPr>
                <w:rStyle w:val="Hyperlink"/>
              </w:rPr>
              <w:t>Neues Layout und neue Funktionalitäten der LUSD</w:t>
            </w:r>
            <w:r w:rsidR="00DD3E49">
              <w:rPr>
                <w:webHidden/>
              </w:rPr>
              <w:tab/>
            </w:r>
            <w:r w:rsidR="00DD3E49">
              <w:rPr>
                <w:webHidden/>
              </w:rPr>
              <w:fldChar w:fldCharType="begin"/>
            </w:r>
            <w:r w:rsidR="00DD3E49">
              <w:rPr>
                <w:webHidden/>
              </w:rPr>
              <w:instrText xml:space="preserve"> PAGEREF _Toc45781824 \h </w:instrText>
            </w:r>
            <w:r w:rsidR="00DD3E49">
              <w:rPr>
                <w:webHidden/>
              </w:rPr>
            </w:r>
            <w:r w:rsidR="00DD3E49">
              <w:rPr>
                <w:webHidden/>
              </w:rPr>
              <w:fldChar w:fldCharType="separate"/>
            </w:r>
            <w:r w:rsidR="00D116BC">
              <w:rPr>
                <w:webHidden/>
              </w:rPr>
              <w:t>3</w:t>
            </w:r>
            <w:r w:rsidR="00DD3E49">
              <w:rPr>
                <w:webHidden/>
              </w:rPr>
              <w:fldChar w:fldCharType="end"/>
            </w:r>
          </w:hyperlink>
        </w:p>
        <w:p w14:paraId="3073DDE8" w14:textId="55606C9A" w:rsidR="00DD3E49" w:rsidRDefault="004E73E0">
          <w:pPr>
            <w:pStyle w:val="Verzeichnis3"/>
            <w:rPr>
              <w:rFonts w:asciiTheme="minorHAnsi" w:eastAsiaTheme="minorEastAsia" w:hAnsiTheme="minorHAnsi" w:cstheme="minorBidi"/>
              <w:bCs w:val="0"/>
              <w:color w:val="auto"/>
              <w:sz w:val="22"/>
              <w:lang w:eastAsia="de-DE"/>
            </w:rPr>
          </w:pPr>
          <w:hyperlink w:anchor="_Toc45781825" w:history="1">
            <w:r w:rsidR="00DD3E49" w:rsidRPr="003A2DD6">
              <w:rPr>
                <w:rStyle w:val="Hyperlink"/>
              </w:rPr>
              <w:t>1.1</w:t>
            </w:r>
            <w:r w:rsidR="00DD3E49">
              <w:rPr>
                <w:rFonts w:asciiTheme="minorHAnsi" w:eastAsiaTheme="minorEastAsia" w:hAnsiTheme="minorHAnsi" w:cstheme="minorBidi"/>
                <w:bCs w:val="0"/>
                <w:color w:val="auto"/>
                <w:sz w:val="22"/>
                <w:lang w:eastAsia="de-DE"/>
              </w:rPr>
              <w:tab/>
            </w:r>
            <w:r w:rsidR="00DD3E49" w:rsidRPr="003A2DD6">
              <w:rPr>
                <w:rStyle w:val="Hyperlink"/>
              </w:rPr>
              <w:t>Hinweise zum Browser und zur Bildschirmauflösung</w:t>
            </w:r>
            <w:r w:rsidR="00DD3E49">
              <w:rPr>
                <w:webHidden/>
              </w:rPr>
              <w:tab/>
            </w:r>
            <w:r w:rsidR="00DD3E49">
              <w:rPr>
                <w:webHidden/>
              </w:rPr>
              <w:fldChar w:fldCharType="begin"/>
            </w:r>
            <w:r w:rsidR="00DD3E49">
              <w:rPr>
                <w:webHidden/>
              </w:rPr>
              <w:instrText xml:space="preserve"> PAGEREF _Toc45781825 \h </w:instrText>
            </w:r>
            <w:r w:rsidR="00DD3E49">
              <w:rPr>
                <w:webHidden/>
              </w:rPr>
            </w:r>
            <w:r w:rsidR="00DD3E49">
              <w:rPr>
                <w:webHidden/>
              </w:rPr>
              <w:fldChar w:fldCharType="separate"/>
            </w:r>
            <w:r w:rsidR="00D116BC">
              <w:rPr>
                <w:webHidden/>
              </w:rPr>
              <w:t>3</w:t>
            </w:r>
            <w:r w:rsidR="00DD3E49">
              <w:rPr>
                <w:webHidden/>
              </w:rPr>
              <w:fldChar w:fldCharType="end"/>
            </w:r>
          </w:hyperlink>
        </w:p>
        <w:p w14:paraId="6814E998" w14:textId="191332FA" w:rsidR="00DD3E49" w:rsidRDefault="004E73E0">
          <w:pPr>
            <w:pStyle w:val="Verzeichnis3"/>
            <w:rPr>
              <w:rFonts w:asciiTheme="minorHAnsi" w:eastAsiaTheme="minorEastAsia" w:hAnsiTheme="minorHAnsi" w:cstheme="minorBidi"/>
              <w:bCs w:val="0"/>
              <w:color w:val="auto"/>
              <w:sz w:val="22"/>
              <w:lang w:eastAsia="de-DE"/>
            </w:rPr>
          </w:pPr>
          <w:hyperlink w:anchor="_Toc45781826" w:history="1">
            <w:r w:rsidR="00DD3E49" w:rsidRPr="003A2DD6">
              <w:rPr>
                <w:rStyle w:val="Hyperlink"/>
              </w:rPr>
              <w:t>1.2</w:t>
            </w:r>
            <w:r w:rsidR="00DD3E49">
              <w:rPr>
                <w:rFonts w:asciiTheme="minorHAnsi" w:eastAsiaTheme="minorEastAsia" w:hAnsiTheme="minorHAnsi" w:cstheme="minorBidi"/>
                <w:bCs w:val="0"/>
                <w:color w:val="auto"/>
                <w:sz w:val="22"/>
                <w:lang w:eastAsia="de-DE"/>
              </w:rPr>
              <w:tab/>
            </w:r>
            <w:r w:rsidR="00DD3E49" w:rsidRPr="003A2DD6">
              <w:rPr>
                <w:rStyle w:val="Hyperlink"/>
              </w:rPr>
              <w:t>Was ist neu?</w:t>
            </w:r>
            <w:r w:rsidR="00DD3E49">
              <w:rPr>
                <w:webHidden/>
              </w:rPr>
              <w:tab/>
            </w:r>
            <w:r w:rsidR="00DD3E49">
              <w:rPr>
                <w:webHidden/>
              </w:rPr>
              <w:fldChar w:fldCharType="begin"/>
            </w:r>
            <w:r w:rsidR="00DD3E49">
              <w:rPr>
                <w:webHidden/>
              </w:rPr>
              <w:instrText xml:space="preserve"> PAGEREF _Toc45781826 \h </w:instrText>
            </w:r>
            <w:r w:rsidR="00DD3E49">
              <w:rPr>
                <w:webHidden/>
              </w:rPr>
            </w:r>
            <w:r w:rsidR="00DD3E49">
              <w:rPr>
                <w:webHidden/>
              </w:rPr>
              <w:fldChar w:fldCharType="separate"/>
            </w:r>
            <w:r w:rsidR="00D116BC">
              <w:rPr>
                <w:webHidden/>
              </w:rPr>
              <w:t>4</w:t>
            </w:r>
            <w:r w:rsidR="00DD3E49">
              <w:rPr>
                <w:webHidden/>
              </w:rPr>
              <w:fldChar w:fldCharType="end"/>
            </w:r>
          </w:hyperlink>
        </w:p>
        <w:p w14:paraId="0552492C" w14:textId="1CC288A8" w:rsidR="00DD3E49" w:rsidRDefault="004E73E0">
          <w:pPr>
            <w:pStyle w:val="Verzeichnis4"/>
            <w:rPr>
              <w:rFonts w:asciiTheme="minorHAnsi" w:hAnsiTheme="minorHAnsi"/>
              <w:sz w:val="22"/>
            </w:rPr>
          </w:pPr>
          <w:hyperlink w:anchor="_Toc45781827" w:history="1">
            <w:r w:rsidR="00DD3E49" w:rsidRPr="003A2DD6">
              <w:rPr>
                <w:rStyle w:val="Hyperlink"/>
              </w:rPr>
              <w:t>1.2.1</w:t>
            </w:r>
            <w:r w:rsidR="00DD3E49">
              <w:rPr>
                <w:rFonts w:asciiTheme="minorHAnsi" w:hAnsiTheme="minorHAnsi"/>
                <w:sz w:val="22"/>
              </w:rPr>
              <w:tab/>
            </w:r>
            <w:r w:rsidR="00DD3E49" w:rsidRPr="003A2DD6">
              <w:rPr>
                <w:rStyle w:val="Hyperlink"/>
              </w:rPr>
              <w:t>Das Logo</w:t>
            </w:r>
            <w:r w:rsidR="00DD3E49">
              <w:rPr>
                <w:webHidden/>
              </w:rPr>
              <w:tab/>
            </w:r>
            <w:r w:rsidR="00DD3E49">
              <w:rPr>
                <w:webHidden/>
              </w:rPr>
              <w:fldChar w:fldCharType="begin"/>
            </w:r>
            <w:r w:rsidR="00DD3E49">
              <w:rPr>
                <w:webHidden/>
              </w:rPr>
              <w:instrText xml:space="preserve"> PAGEREF _Toc45781827 \h </w:instrText>
            </w:r>
            <w:r w:rsidR="00DD3E49">
              <w:rPr>
                <w:webHidden/>
              </w:rPr>
            </w:r>
            <w:r w:rsidR="00DD3E49">
              <w:rPr>
                <w:webHidden/>
              </w:rPr>
              <w:fldChar w:fldCharType="separate"/>
            </w:r>
            <w:r w:rsidR="00D116BC">
              <w:rPr>
                <w:webHidden/>
              </w:rPr>
              <w:t>4</w:t>
            </w:r>
            <w:r w:rsidR="00DD3E49">
              <w:rPr>
                <w:webHidden/>
              </w:rPr>
              <w:fldChar w:fldCharType="end"/>
            </w:r>
          </w:hyperlink>
        </w:p>
        <w:p w14:paraId="40CDC9CB" w14:textId="45B70D53" w:rsidR="00DD3E49" w:rsidRDefault="004E73E0">
          <w:pPr>
            <w:pStyle w:val="Verzeichnis4"/>
            <w:rPr>
              <w:rFonts w:asciiTheme="minorHAnsi" w:hAnsiTheme="minorHAnsi"/>
              <w:sz w:val="22"/>
            </w:rPr>
          </w:pPr>
          <w:hyperlink w:anchor="_Toc45781828" w:history="1">
            <w:r w:rsidR="00DD3E49" w:rsidRPr="003A2DD6">
              <w:rPr>
                <w:rStyle w:val="Hyperlink"/>
              </w:rPr>
              <w:t>1.2.2</w:t>
            </w:r>
            <w:r w:rsidR="00DD3E49">
              <w:rPr>
                <w:rFonts w:asciiTheme="minorHAnsi" w:hAnsiTheme="minorHAnsi"/>
                <w:sz w:val="22"/>
              </w:rPr>
              <w:tab/>
            </w:r>
            <w:r w:rsidR="00DD3E49" w:rsidRPr="003A2DD6">
              <w:rPr>
                <w:rStyle w:val="Hyperlink"/>
              </w:rPr>
              <w:t>Die Startseite</w:t>
            </w:r>
            <w:r w:rsidR="00DD3E49">
              <w:rPr>
                <w:webHidden/>
              </w:rPr>
              <w:tab/>
            </w:r>
            <w:r w:rsidR="00DD3E49">
              <w:rPr>
                <w:webHidden/>
              </w:rPr>
              <w:fldChar w:fldCharType="begin"/>
            </w:r>
            <w:r w:rsidR="00DD3E49">
              <w:rPr>
                <w:webHidden/>
              </w:rPr>
              <w:instrText xml:space="preserve"> PAGEREF _Toc45781828 \h </w:instrText>
            </w:r>
            <w:r w:rsidR="00DD3E49">
              <w:rPr>
                <w:webHidden/>
              </w:rPr>
            </w:r>
            <w:r w:rsidR="00DD3E49">
              <w:rPr>
                <w:webHidden/>
              </w:rPr>
              <w:fldChar w:fldCharType="separate"/>
            </w:r>
            <w:r w:rsidR="00D116BC">
              <w:rPr>
                <w:webHidden/>
              </w:rPr>
              <w:t>4</w:t>
            </w:r>
            <w:r w:rsidR="00DD3E49">
              <w:rPr>
                <w:webHidden/>
              </w:rPr>
              <w:fldChar w:fldCharType="end"/>
            </w:r>
          </w:hyperlink>
        </w:p>
        <w:p w14:paraId="31C33C0D" w14:textId="4937142F" w:rsidR="00DD3E49" w:rsidRDefault="004E73E0">
          <w:pPr>
            <w:pStyle w:val="Verzeichnis4"/>
            <w:rPr>
              <w:rFonts w:asciiTheme="minorHAnsi" w:hAnsiTheme="minorHAnsi"/>
              <w:sz w:val="22"/>
            </w:rPr>
          </w:pPr>
          <w:hyperlink w:anchor="_Toc45781829" w:history="1">
            <w:r w:rsidR="00DD3E49" w:rsidRPr="003A2DD6">
              <w:rPr>
                <w:rStyle w:val="Hyperlink"/>
              </w:rPr>
              <w:t>1.2.3</w:t>
            </w:r>
            <w:r w:rsidR="00DD3E49">
              <w:rPr>
                <w:rFonts w:asciiTheme="minorHAnsi" w:hAnsiTheme="minorHAnsi"/>
                <w:sz w:val="22"/>
              </w:rPr>
              <w:tab/>
            </w:r>
            <w:r w:rsidR="00DD3E49" w:rsidRPr="003A2DD6">
              <w:rPr>
                <w:rStyle w:val="Hyperlink"/>
              </w:rPr>
              <w:t>Die Skalierbarkeit</w:t>
            </w:r>
            <w:r w:rsidR="00DD3E49">
              <w:rPr>
                <w:webHidden/>
              </w:rPr>
              <w:tab/>
            </w:r>
            <w:r w:rsidR="00DD3E49">
              <w:rPr>
                <w:webHidden/>
              </w:rPr>
              <w:fldChar w:fldCharType="begin"/>
            </w:r>
            <w:r w:rsidR="00DD3E49">
              <w:rPr>
                <w:webHidden/>
              </w:rPr>
              <w:instrText xml:space="preserve"> PAGEREF _Toc45781829 \h </w:instrText>
            </w:r>
            <w:r w:rsidR="00DD3E49">
              <w:rPr>
                <w:webHidden/>
              </w:rPr>
            </w:r>
            <w:r w:rsidR="00DD3E49">
              <w:rPr>
                <w:webHidden/>
              </w:rPr>
              <w:fldChar w:fldCharType="separate"/>
            </w:r>
            <w:r w:rsidR="00D116BC">
              <w:rPr>
                <w:webHidden/>
              </w:rPr>
              <w:t>4</w:t>
            </w:r>
            <w:r w:rsidR="00DD3E49">
              <w:rPr>
                <w:webHidden/>
              </w:rPr>
              <w:fldChar w:fldCharType="end"/>
            </w:r>
          </w:hyperlink>
        </w:p>
        <w:p w14:paraId="29E38741" w14:textId="7A6386B9" w:rsidR="00DD3E49" w:rsidRDefault="004E73E0">
          <w:pPr>
            <w:pStyle w:val="Verzeichnis4"/>
            <w:rPr>
              <w:rFonts w:asciiTheme="minorHAnsi" w:hAnsiTheme="minorHAnsi"/>
              <w:sz w:val="22"/>
            </w:rPr>
          </w:pPr>
          <w:hyperlink w:anchor="_Toc45781830" w:history="1">
            <w:r w:rsidR="00DD3E49" w:rsidRPr="003A2DD6">
              <w:rPr>
                <w:rStyle w:val="Hyperlink"/>
              </w:rPr>
              <w:t>1.2.4</w:t>
            </w:r>
            <w:r w:rsidR="00DD3E49">
              <w:rPr>
                <w:rFonts w:asciiTheme="minorHAnsi" w:hAnsiTheme="minorHAnsi"/>
                <w:sz w:val="22"/>
              </w:rPr>
              <w:tab/>
            </w:r>
            <w:r w:rsidR="00DD3E49" w:rsidRPr="003A2DD6">
              <w:rPr>
                <w:rStyle w:val="Hyperlink"/>
              </w:rPr>
              <w:t>Das Design</w:t>
            </w:r>
            <w:r w:rsidR="00DD3E49">
              <w:rPr>
                <w:webHidden/>
              </w:rPr>
              <w:tab/>
            </w:r>
            <w:r w:rsidR="00DD3E49">
              <w:rPr>
                <w:webHidden/>
              </w:rPr>
              <w:fldChar w:fldCharType="begin"/>
            </w:r>
            <w:r w:rsidR="00DD3E49">
              <w:rPr>
                <w:webHidden/>
              </w:rPr>
              <w:instrText xml:space="preserve"> PAGEREF _Toc45781830 \h </w:instrText>
            </w:r>
            <w:r w:rsidR="00DD3E49">
              <w:rPr>
                <w:webHidden/>
              </w:rPr>
            </w:r>
            <w:r w:rsidR="00DD3E49">
              <w:rPr>
                <w:webHidden/>
              </w:rPr>
              <w:fldChar w:fldCharType="separate"/>
            </w:r>
            <w:r w:rsidR="00D116BC">
              <w:rPr>
                <w:webHidden/>
              </w:rPr>
              <w:t>5</w:t>
            </w:r>
            <w:r w:rsidR="00DD3E49">
              <w:rPr>
                <w:webHidden/>
              </w:rPr>
              <w:fldChar w:fldCharType="end"/>
            </w:r>
          </w:hyperlink>
        </w:p>
        <w:p w14:paraId="18C89BDD" w14:textId="1127F09E" w:rsidR="00DD3E49" w:rsidRDefault="004E73E0">
          <w:pPr>
            <w:pStyle w:val="Verzeichnis4"/>
            <w:rPr>
              <w:rFonts w:asciiTheme="minorHAnsi" w:hAnsiTheme="minorHAnsi"/>
              <w:sz w:val="22"/>
            </w:rPr>
          </w:pPr>
          <w:hyperlink w:anchor="_Toc45781831" w:history="1">
            <w:r w:rsidR="00DD3E49" w:rsidRPr="003A2DD6">
              <w:rPr>
                <w:rStyle w:val="Hyperlink"/>
              </w:rPr>
              <w:t>1.2.5</w:t>
            </w:r>
            <w:r w:rsidR="00DD3E49">
              <w:rPr>
                <w:rFonts w:asciiTheme="minorHAnsi" w:hAnsiTheme="minorHAnsi"/>
                <w:sz w:val="22"/>
              </w:rPr>
              <w:tab/>
            </w:r>
            <w:r w:rsidR="00DD3E49" w:rsidRPr="003A2DD6">
              <w:rPr>
                <w:rStyle w:val="Hyperlink"/>
              </w:rPr>
              <w:t>Die Funktionalität</w:t>
            </w:r>
            <w:r w:rsidR="00DD3E49">
              <w:rPr>
                <w:webHidden/>
              </w:rPr>
              <w:tab/>
            </w:r>
            <w:r w:rsidR="00DD3E49">
              <w:rPr>
                <w:webHidden/>
              </w:rPr>
              <w:fldChar w:fldCharType="begin"/>
            </w:r>
            <w:r w:rsidR="00DD3E49">
              <w:rPr>
                <w:webHidden/>
              </w:rPr>
              <w:instrText xml:space="preserve"> PAGEREF _Toc45781831 \h </w:instrText>
            </w:r>
            <w:r w:rsidR="00DD3E49">
              <w:rPr>
                <w:webHidden/>
              </w:rPr>
            </w:r>
            <w:r w:rsidR="00DD3E49">
              <w:rPr>
                <w:webHidden/>
              </w:rPr>
              <w:fldChar w:fldCharType="separate"/>
            </w:r>
            <w:r w:rsidR="00D116BC">
              <w:rPr>
                <w:webHidden/>
              </w:rPr>
              <w:t>5</w:t>
            </w:r>
            <w:r w:rsidR="00DD3E49">
              <w:rPr>
                <w:webHidden/>
              </w:rPr>
              <w:fldChar w:fldCharType="end"/>
            </w:r>
          </w:hyperlink>
        </w:p>
        <w:p w14:paraId="63101931" w14:textId="63E2BF84" w:rsidR="00DD3E49" w:rsidRDefault="004E73E0">
          <w:pPr>
            <w:pStyle w:val="Verzeichnis2"/>
            <w:rPr>
              <w:rFonts w:asciiTheme="minorHAnsi" w:eastAsiaTheme="minorEastAsia" w:hAnsiTheme="minorHAnsi"/>
              <w:color w:val="auto"/>
              <w:lang w:eastAsia="de-DE"/>
            </w:rPr>
          </w:pPr>
          <w:hyperlink w:anchor="_Toc45781832" w:history="1">
            <w:r w:rsidR="00DD3E49" w:rsidRPr="003A2DD6">
              <w:rPr>
                <w:rStyle w:val="Hyperlink"/>
              </w:rPr>
              <w:t>2</w:t>
            </w:r>
            <w:r w:rsidR="00DD3E49">
              <w:rPr>
                <w:rFonts w:asciiTheme="minorHAnsi" w:eastAsiaTheme="minorEastAsia" w:hAnsiTheme="minorHAnsi"/>
                <w:color w:val="auto"/>
                <w:lang w:eastAsia="de-DE"/>
              </w:rPr>
              <w:tab/>
            </w:r>
            <w:r w:rsidR="00DD3E49" w:rsidRPr="003A2DD6">
              <w:rPr>
                <w:rStyle w:val="Hyperlink"/>
              </w:rPr>
              <w:t>Schule</w:t>
            </w:r>
            <w:r w:rsidR="00DD3E49">
              <w:rPr>
                <w:webHidden/>
              </w:rPr>
              <w:tab/>
            </w:r>
            <w:r w:rsidR="00DD3E49">
              <w:rPr>
                <w:webHidden/>
              </w:rPr>
              <w:fldChar w:fldCharType="begin"/>
            </w:r>
            <w:r w:rsidR="00DD3E49">
              <w:rPr>
                <w:webHidden/>
              </w:rPr>
              <w:instrText xml:space="preserve"> PAGEREF _Toc45781832 \h </w:instrText>
            </w:r>
            <w:r w:rsidR="00DD3E49">
              <w:rPr>
                <w:webHidden/>
              </w:rPr>
            </w:r>
            <w:r w:rsidR="00DD3E49">
              <w:rPr>
                <w:webHidden/>
              </w:rPr>
              <w:fldChar w:fldCharType="separate"/>
            </w:r>
            <w:r w:rsidR="00D116BC">
              <w:rPr>
                <w:webHidden/>
              </w:rPr>
              <w:t>6</w:t>
            </w:r>
            <w:r w:rsidR="00DD3E49">
              <w:rPr>
                <w:webHidden/>
              </w:rPr>
              <w:fldChar w:fldCharType="end"/>
            </w:r>
          </w:hyperlink>
        </w:p>
        <w:p w14:paraId="7BA35792" w14:textId="27605E98" w:rsidR="00DD3E49" w:rsidRDefault="004E73E0">
          <w:pPr>
            <w:pStyle w:val="Verzeichnis3"/>
            <w:rPr>
              <w:rFonts w:asciiTheme="minorHAnsi" w:eastAsiaTheme="minorEastAsia" w:hAnsiTheme="minorHAnsi" w:cstheme="minorBidi"/>
              <w:bCs w:val="0"/>
              <w:color w:val="auto"/>
              <w:sz w:val="22"/>
              <w:lang w:eastAsia="de-DE"/>
            </w:rPr>
          </w:pPr>
          <w:hyperlink w:anchor="_Toc45781833" w:history="1">
            <w:r w:rsidR="00DD3E49" w:rsidRPr="003A2DD6">
              <w:rPr>
                <w:rStyle w:val="Hyperlink"/>
              </w:rPr>
              <w:t>2.1</w:t>
            </w:r>
            <w:r w:rsidR="00DD3E49">
              <w:rPr>
                <w:rFonts w:asciiTheme="minorHAnsi" w:eastAsiaTheme="minorEastAsia" w:hAnsiTheme="minorHAnsi" w:cstheme="minorBidi"/>
                <w:bCs w:val="0"/>
                <w:color w:val="auto"/>
                <w:sz w:val="22"/>
                <w:lang w:eastAsia="de-DE"/>
              </w:rPr>
              <w:tab/>
            </w:r>
            <w:r w:rsidR="00DD3E49" w:rsidRPr="003A2DD6">
              <w:rPr>
                <w:rStyle w:val="Hyperlink"/>
              </w:rPr>
              <w:t>Schulbasisdaten &gt; Schulformen</w:t>
            </w:r>
            <w:r w:rsidR="00DD3E49">
              <w:rPr>
                <w:webHidden/>
              </w:rPr>
              <w:tab/>
            </w:r>
            <w:r w:rsidR="00DD3E49">
              <w:rPr>
                <w:webHidden/>
              </w:rPr>
              <w:fldChar w:fldCharType="begin"/>
            </w:r>
            <w:r w:rsidR="00DD3E49">
              <w:rPr>
                <w:webHidden/>
              </w:rPr>
              <w:instrText xml:space="preserve"> PAGEREF _Toc45781833 \h </w:instrText>
            </w:r>
            <w:r w:rsidR="00DD3E49">
              <w:rPr>
                <w:webHidden/>
              </w:rPr>
            </w:r>
            <w:r w:rsidR="00DD3E49">
              <w:rPr>
                <w:webHidden/>
              </w:rPr>
              <w:fldChar w:fldCharType="separate"/>
            </w:r>
            <w:r w:rsidR="00D116BC">
              <w:rPr>
                <w:webHidden/>
              </w:rPr>
              <w:t>6</w:t>
            </w:r>
            <w:r w:rsidR="00DD3E49">
              <w:rPr>
                <w:webHidden/>
              </w:rPr>
              <w:fldChar w:fldCharType="end"/>
            </w:r>
          </w:hyperlink>
        </w:p>
        <w:p w14:paraId="44637606" w14:textId="71A60B40" w:rsidR="00DD3E49" w:rsidRDefault="004E73E0">
          <w:pPr>
            <w:pStyle w:val="Verzeichnis4"/>
            <w:rPr>
              <w:rFonts w:asciiTheme="minorHAnsi" w:hAnsiTheme="minorHAnsi"/>
              <w:sz w:val="22"/>
            </w:rPr>
          </w:pPr>
          <w:hyperlink w:anchor="_Toc45781834" w:history="1">
            <w:r w:rsidR="00DD3E49" w:rsidRPr="003A2DD6">
              <w:rPr>
                <w:rStyle w:val="Hyperlink"/>
              </w:rPr>
              <w:t>2.1.1</w:t>
            </w:r>
            <w:r w:rsidR="00DD3E49">
              <w:rPr>
                <w:rFonts w:asciiTheme="minorHAnsi" w:hAnsiTheme="minorHAnsi"/>
                <w:sz w:val="22"/>
              </w:rPr>
              <w:tab/>
            </w:r>
            <w:r w:rsidR="00DD3E49" w:rsidRPr="003A2DD6">
              <w:rPr>
                <w:rStyle w:val="Hyperlink"/>
              </w:rPr>
              <w:t>Entfallende Schulform/Bildungskombination</w:t>
            </w:r>
            <w:r w:rsidR="00DD3E49">
              <w:rPr>
                <w:webHidden/>
              </w:rPr>
              <w:tab/>
            </w:r>
            <w:r w:rsidR="00DD3E49">
              <w:rPr>
                <w:webHidden/>
              </w:rPr>
              <w:fldChar w:fldCharType="begin"/>
            </w:r>
            <w:r w:rsidR="00DD3E49">
              <w:rPr>
                <w:webHidden/>
              </w:rPr>
              <w:instrText xml:space="preserve"> PAGEREF _Toc45781834 \h </w:instrText>
            </w:r>
            <w:r w:rsidR="00DD3E49">
              <w:rPr>
                <w:webHidden/>
              </w:rPr>
            </w:r>
            <w:r w:rsidR="00DD3E49">
              <w:rPr>
                <w:webHidden/>
              </w:rPr>
              <w:fldChar w:fldCharType="separate"/>
            </w:r>
            <w:r w:rsidR="00D116BC">
              <w:rPr>
                <w:webHidden/>
              </w:rPr>
              <w:t>6</w:t>
            </w:r>
            <w:r w:rsidR="00DD3E49">
              <w:rPr>
                <w:webHidden/>
              </w:rPr>
              <w:fldChar w:fldCharType="end"/>
            </w:r>
          </w:hyperlink>
        </w:p>
        <w:p w14:paraId="36B392EE" w14:textId="50AE2F2B" w:rsidR="00DD3E49" w:rsidRDefault="004E73E0">
          <w:pPr>
            <w:pStyle w:val="Verzeichnis4"/>
            <w:rPr>
              <w:rFonts w:asciiTheme="minorHAnsi" w:hAnsiTheme="minorHAnsi"/>
              <w:sz w:val="22"/>
            </w:rPr>
          </w:pPr>
          <w:hyperlink w:anchor="_Toc45781835" w:history="1">
            <w:r w:rsidR="00DD3E49" w:rsidRPr="003A2DD6">
              <w:rPr>
                <w:rStyle w:val="Hyperlink"/>
              </w:rPr>
              <w:t>2.1.2</w:t>
            </w:r>
            <w:r w:rsidR="00DD3E49">
              <w:rPr>
                <w:rFonts w:asciiTheme="minorHAnsi" w:hAnsiTheme="minorHAnsi"/>
                <w:sz w:val="22"/>
              </w:rPr>
              <w:tab/>
            </w:r>
            <w:r w:rsidR="00DD3E49" w:rsidRPr="003A2DD6">
              <w:rPr>
                <w:rStyle w:val="Hyperlink"/>
              </w:rPr>
              <w:t>Neue Schulform/Bildungskombinationen - aufgrund neuer Lernfeldbezeichnungen</w:t>
            </w:r>
            <w:r w:rsidR="00DD3E49">
              <w:rPr>
                <w:webHidden/>
              </w:rPr>
              <w:tab/>
            </w:r>
            <w:r w:rsidR="00DD3E49">
              <w:rPr>
                <w:webHidden/>
              </w:rPr>
              <w:fldChar w:fldCharType="begin"/>
            </w:r>
            <w:r w:rsidR="00DD3E49">
              <w:rPr>
                <w:webHidden/>
              </w:rPr>
              <w:instrText xml:space="preserve"> PAGEREF _Toc45781835 \h </w:instrText>
            </w:r>
            <w:r w:rsidR="00DD3E49">
              <w:rPr>
                <w:webHidden/>
              </w:rPr>
            </w:r>
            <w:r w:rsidR="00DD3E49">
              <w:rPr>
                <w:webHidden/>
              </w:rPr>
              <w:fldChar w:fldCharType="separate"/>
            </w:r>
            <w:r w:rsidR="00D116BC">
              <w:rPr>
                <w:webHidden/>
              </w:rPr>
              <w:t>6</w:t>
            </w:r>
            <w:r w:rsidR="00DD3E49">
              <w:rPr>
                <w:webHidden/>
              </w:rPr>
              <w:fldChar w:fldCharType="end"/>
            </w:r>
          </w:hyperlink>
        </w:p>
        <w:p w14:paraId="22188AA1" w14:textId="52DDADD6" w:rsidR="00DD3E49" w:rsidRDefault="004E73E0">
          <w:pPr>
            <w:pStyle w:val="Verzeichnis4"/>
            <w:rPr>
              <w:rFonts w:asciiTheme="minorHAnsi" w:hAnsiTheme="minorHAnsi"/>
              <w:sz w:val="22"/>
            </w:rPr>
          </w:pPr>
          <w:hyperlink w:anchor="_Toc45781836" w:history="1">
            <w:r w:rsidR="00DD3E49" w:rsidRPr="003A2DD6">
              <w:rPr>
                <w:rStyle w:val="Hyperlink"/>
              </w:rPr>
              <w:t>2.1.3</w:t>
            </w:r>
            <w:r w:rsidR="00DD3E49">
              <w:rPr>
                <w:rFonts w:asciiTheme="minorHAnsi" w:hAnsiTheme="minorHAnsi"/>
                <w:sz w:val="22"/>
              </w:rPr>
              <w:tab/>
            </w:r>
            <w:r w:rsidR="00DD3E49" w:rsidRPr="003A2DD6">
              <w:rPr>
                <w:rStyle w:val="Hyperlink"/>
              </w:rPr>
              <w:t>Neue Schulform/Bildungskombinationen - Schulversuche</w:t>
            </w:r>
            <w:r w:rsidR="00DD3E49">
              <w:rPr>
                <w:webHidden/>
              </w:rPr>
              <w:tab/>
            </w:r>
            <w:r w:rsidR="00DD3E49">
              <w:rPr>
                <w:webHidden/>
              </w:rPr>
              <w:fldChar w:fldCharType="begin"/>
            </w:r>
            <w:r w:rsidR="00DD3E49">
              <w:rPr>
                <w:webHidden/>
              </w:rPr>
              <w:instrText xml:space="preserve"> PAGEREF _Toc45781836 \h </w:instrText>
            </w:r>
            <w:r w:rsidR="00DD3E49">
              <w:rPr>
                <w:webHidden/>
              </w:rPr>
            </w:r>
            <w:r w:rsidR="00DD3E49">
              <w:rPr>
                <w:webHidden/>
              </w:rPr>
              <w:fldChar w:fldCharType="separate"/>
            </w:r>
            <w:r w:rsidR="00D116BC">
              <w:rPr>
                <w:webHidden/>
              </w:rPr>
              <w:t>8</w:t>
            </w:r>
            <w:r w:rsidR="00DD3E49">
              <w:rPr>
                <w:webHidden/>
              </w:rPr>
              <w:fldChar w:fldCharType="end"/>
            </w:r>
          </w:hyperlink>
        </w:p>
        <w:p w14:paraId="228B17FC" w14:textId="73D11AA1" w:rsidR="00DD3E49" w:rsidRDefault="004E73E0">
          <w:pPr>
            <w:pStyle w:val="Verzeichnis3"/>
            <w:rPr>
              <w:rFonts w:asciiTheme="minorHAnsi" w:eastAsiaTheme="minorEastAsia" w:hAnsiTheme="minorHAnsi" w:cstheme="minorBidi"/>
              <w:bCs w:val="0"/>
              <w:color w:val="auto"/>
              <w:sz w:val="22"/>
              <w:lang w:eastAsia="de-DE"/>
            </w:rPr>
          </w:pPr>
          <w:hyperlink w:anchor="_Toc45781837" w:history="1">
            <w:r w:rsidR="00DD3E49" w:rsidRPr="003A2DD6">
              <w:rPr>
                <w:rStyle w:val="Hyperlink"/>
              </w:rPr>
              <w:t>2.2</w:t>
            </w:r>
            <w:r w:rsidR="00DD3E49">
              <w:rPr>
                <w:rFonts w:asciiTheme="minorHAnsi" w:eastAsiaTheme="minorEastAsia" w:hAnsiTheme="minorHAnsi" w:cstheme="minorBidi"/>
                <w:bCs w:val="0"/>
                <w:color w:val="auto"/>
                <w:sz w:val="22"/>
                <w:lang w:eastAsia="de-DE"/>
              </w:rPr>
              <w:tab/>
            </w:r>
            <w:r w:rsidR="00DD3E49" w:rsidRPr="003A2DD6">
              <w:rPr>
                <w:rStyle w:val="Hyperlink"/>
              </w:rPr>
              <w:t>Schulbasisdaten &gt; Fächer</w:t>
            </w:r>
            <w:r w:rsidR="00DD3E49">
              <w:rPr>
                <w:webHidden/>
              </w:rPr>
              <w:tab/>
            </w:r>
            <w:r w:rsidR="00DD3E49">
              <w:rPr>
                <w:webHidden/>
              </w:rPr>
              <w:fldChar w:fldCharType="begin"/>
            </w:r>
            <w:r w:rsidR="00DD3E49">
              <w:rPr>
                <w:webHidden/>
              </w:rPr>
              <w:instrText xml:space="preserve"> PAGEREF _Toc45781837 \h </w:instrText>
            </w:r>
            <w:r w:rsidR="00DD3E49">
              <w:rPr>
                <w:webHidden/>
              </w:rPr>
            </w:r>
            <w:r w:rsidR="00DD3E49">
              <w:rPr>
                <w:webHidden/>
              </w:rPr>
              <w:fldChar w:fldCharType="separate"/>
            </w:r>
            <w:r w:rsidR="00D116BC">
              <w:rPr>
                <w:webHidden/>
              </w:rPr>
              <w:t>8</w:t>
            </w:r>
            <w:r w:rsidR="00DD3E49">
              <w:rPr>
                <w:webHidden/>
              </w:rPr>
              <w:fldChar w:fldCharType="end"/>
            </w:r>
          </w:hyperlink>
        </w:p>
        <w:p w14:paraId="4D23DBB0" w14:textId="3055FB87" w:rsidR="00DD3E49" w:rsidRDefault="004E73E0">
          <w:pPr>
            <w:pStyle w:val="Verzeichnis3"/>
            <w:rPr>
              <w:rFonts w:asciiTheme="minorHAnsi" w:eastAsiaTheme="minorEastAsia" w:hAnsiTheme="minorHAnsi" w:cstheme="minorBidi"/>
              <w:bCs w:val="0"/>
              <w:color w:val="auto"/>
              <w:sz w:val="22"/>
              <w:lang w:eastAsia="de-DE"/>
            </w:rPr>
          </w:pPr>
          <w:hyperlink w:anchor="_Toc45781838" w:history="1">
            <w:r w:rsidR="00DD3E49" w:rsidRPr="003A2DD6">
              <w:rPr>
                <w:rStyle w:val="Hyperlink"/>
              </w:rPr>
              <w:t>2.3</w:t>
            </w:r>
            <w:r w:rsidR="00DD3E49">
              <w:rPr>
                <w:rFonts w:asciiTheme="minorHAnsi" w:eastAsiaTheme="minorEastAsia" w:hAnsiTheme="minorHAnsi" w:cstheme="minorBidi"/>
                <w:bCs w:val="0"/>
                <w:color w:val="auto"/>
                <w:sz w:val="22"/>
                <w:lang w:eastAsia="de-DE"/>
              </w:rPr>
              <w:tab/>
            </w:r>
            <w:r w:rsidR="00DD3E49" w:rsidRPr="003A2DD6">
              <w:rPr>
                <w:rStyle w:val="Hyperlink"/>
              </w:rPr>
              <w:t>Personal &gt; Personal bearbeiten</w:t>
            </w:r>
            <w:r w:rsidR="00DD3E49">
              <w:rPr>
                <w:webHidden/>
              </w:rPr>
              <w:tab/>
            </w:r>
            <w:r w:rsidR="00DD3E49">
              <w:rPr>
                <w:webHidden/>
              </w:rPr>
              <w:fldChar w:fldCharType="begin"/>
            </w:r>
            <w:r w:rsidR="00DD3E49">
              <w:rPr>
                <w:webHidden/>
              </w:rPr>
              <w:instrText xml:space="preserve"> PAGEREF _Toc45781838 \h </w:instrText>
            </w:r>
            <w:r w:rsidR="00DD3E49">
              <w:rPr>
                <w:webHidden/>
              </w:rPr>
            </w:r>
            <w:r w:rsidR="00DD3E49">
              <w:rPr>
                <w:webHidden/>
              </w:rPr>
              <w:fldChar w:fldCharType="separate"/>
            </w:r>
            <w:r w:rsidR="00D116BC">
              <w:rPr>
                <w:webHidden/>
              </w:rPr>
              <w:t>9</w:t>
            </w:r>
            <w:r w:rsidR="00DD3E49">
              <w:rPr>
                <w:webHidden/>
              </w:rPr>
              <w:fldChar w:fldCharType="end"/>
            </w:r>
          </w:hyperlink>
        </w:p>
        <w:p w14:paraId="73AFD12A" w14:textId="11412F2F" w:rsidR="00DD3E49" w:rsidRDefault="004E73E0">
          <w:pPr>
            <w:pStyle w:val="Verzeichnis4"/>
            <w:rPr>
              <w:rFonts w:asciiTheme="minorHAnsi" w:hAnsiTheme="minorHAnsi"/>
              <w:sz w:val="22"/>
            </w:rPr>
          </w:pPr>
          <w:hyperlink w:anchor="_Toc45781839" w:history="1">
            <w:r w:rsidR="00DD3E49" w:rsidRPr="003A2DD6">
              <w:rPr>
                <w:rStyle w:val="Hyperlink"/>
              </w:rPr>
              <w:t>2.3.1</w:t>
            </w:r>
            <w:r w:rsidR="00DD3E49">
              <w:rPr>
                <w:rFonts w:asciiTheme="minorHAnsi" w:hAnsiTheme="minorHAnsi"/>
                <w:sz w:val="22"/>
              </w:rPr>
              <w:tab/>
            </w:r>
            <w:r w:rsidR="00DD3E49" w:rsidRPr="003A2DD6">
              <w:rPr>
                <w:rStyle w:val="Hyperlink"/>
              </w:rPr>
              <w:t>Register Schulbezogen</w:t>
            </w:r>
            <w:r w:rsidR="00DD3E49">
              <w:rPr>
                <w:webHidden/>
              </w:rPr>
              <w:tab/>
            </w:r>
            <w:r w:rsidR="00DD3E49">
              <w:rPr>
                <w:webHidden/>
              </w:rPr>
              <w:fldChar w:fldCharType="begin"/>
            </w:r>
            <w:r w:rsidR="00DD3E49">
              <w:rPr>
                <w:webHidden/>
              </w:rPr>
              <w:instrText xml:space="preserve"> PAGEREF _Toc45781839 \h </w:instrText>
            </w:r>
            <w:r w:rsidR="00DD3E49">
              <w:rPr>
                <w:webHidden/>
              </w:rPr>
            </w:r>
            <w:r w:rsidR="00DD3E49">
              <w:rPr>
                <w:webHidden/>
              </w:rPr>
              <w:fldChar w:fldCharType="separate"/>
            </w:r>
            <w:r w:rsidR="00D116BC">
              <w:rPr>
                <w:webHidden/>
              </w:rPr>
              <w:t>9</w:t>
            </w:r>
            <w:r w:rsidR="00DD3E49">
              <w:rPr>
                <w:webHidden/>
              </w:rPr>
              <w:fldChar w:fldCharType="end"/>
            </w:r>
          </w:hyperlink>
        </w:p>
        <w:p w14:paraId="3AF83D7B" w14:textId="1C3AA1B5" w:rsidR="00DD3E49" w:rsidRDefault="004E73E0">
          <w:pPr>
            <w:pStyle w:val="Verzeichnis4"/>
            <w:rPr>
              <w:rFonts w:asciiTheme="minorHAnsi" w:hAnsiTheme="minorHAnsi"/>
              <w:sz w:val="22"/>
            </w:rPr>
          </w:pPr>
          <w:hyperlink w:anchor="_Toc45781840" w:history="1">
            <w:r w:rsidR="00DD3E49" w:rsidRPr="003A2DD6">
              <w:rPr>
                <w:rStyle w:val="Hyperlink"/>
              </w:rPr>
              <w:t>2.3.2</w:t>
            </w:r>
            <w:r w:rsidR="00DD3E49">
              <w:rPr>
                <w:rFonts w:asciiTheme="minorHAnsi" w:hAnsiTheme="minorHAnsi"/>
                <w:sz w:val="22"/>
              </w:rPr>
              <w:tab/>
            </w:r>
            <w:r w:rsidR="00DD3E49" w:rsidRPr="003A2DD6">
              <w:rPr>
                <w:rStyle w:val="Hyperlink"/>
              </w:rPr>
              <w:t>Register Unterrichtsbezogen</w:t>
            </w:r>
            <w:r w:rsidR="00DD3E49">
              <w:rPr>
                <w:webHidden/>
              </w:rPr>
              <w:tab/>
            </w:r>
            <w:r w:rsidR="00DD3E49">
              <w:rPr>
                <w:webHidden/>
              </w:rPr>
              <w:fldChar w:fldCharType="begin"/>
            </w:r>
            <w:r w:rsidR="00DD3E49">
              <w:rPr>
                <w:webHidden/>
              </w:rPr>
              <w:instrText xml:space="preserve"> PAGEREF _Toc45781840 \h </w:instrText>
            </w:r>
            <w:r w:rsidR="00DD3E49">
              <w:rPr>
                <w:webHidden/>
              </w:rPr>
            </w:r>
            <w:r w:rsidR="00DD3E49">
              <w:rPr>
                <w:webHidden/>
              </w:rPr>
              <w:fldChar w:fldCharType="separate"/>
            </w:r>
            <w:r w:rsidR="00D116BC">
              <w:rPr>
                <w:webHidden/>
              </w:rPr>
              <w:t>9</w:t>
            </w:r>
            <w:r w:rsidR="00DD3E49">
              <w:rPr>
                <w:webHidden/>
              </w:rPr>
              <w:fldChar w:fldCharType="end"/>
            </w:r>
          </w:hyperlink>
        </w:p>
        <w:p w14:paraId="605B7006" w14:textId="76991883" w:rsidR="00DD3E49" w:rsidRDefault="004E73E0">
          <w:pPr>
            <w:pStyle w:val="Verzeichnis4"/>
            <w:rPr>
              <w:rFonts w:asciiTheme="minorHAnsi" w:hAnsiTheme="minorHAnsi"/>
              <w:sz w:val="22"/>
            </w:rPr>
          </w:pPr>
          <w:hyperlink w:anchor="_Toc45781841" w:history="1">
            <w:r w:rsidR="00DD3E49" w:rsidRPr="003A2DD6">
              <w:rPr>
                <w:rStyle w:val="Hyperlink"/>
              </w:rPr>
              <w:t>2.3.3</w:t>
            </w:r>
            <w:r w:rsidR="00DD3E49">
              <w:rPr>
                <w:rFonts w:asciiTheme="minorHAnsi" w:hAnsiTheme="minorHAnsi"/>
                <w:sz w:val="22"/>
              </w:rPr>
              <w:tab/>
            </w:r>
            <w:r w:rsidR="00DD3E49" w:rsidRPr="003A2DD6">
              <w:rPr>
                <w:rStyle w:val="Hyperlink"/>
              </w:rPr>
              <w:t>Register Stundenbilanz</w:t>
            </w:r>
            <w:r w:rsidR="00DD3E49">
              <w:rPr>
                <w:webHidden/>
              </w:rPr>
              <w:tab/>
            </w:r>
            <w:r w:rsidR="00DD3E49">
              <w:rPr>
                <w:webHidden/>
              </w:rPr>
              <w:fldChar w:fldCharType="begin"/>
            </w:r>
            <w:r w:rsidR="00DD3E49">
              <w:rPr>
                <w:webHidden/>
              </w:rPr>
              <w:instrText xml:space="preserve"> PAGEREF _Toc45781841 \h </w:instrText>
            </w:r>
            <w:r w:rsidR="00DD3E49">
              <w:rPr>
                <w:webHidden/>
              </w:rPr>
            </w:r>
            <w:r w:rsidR="00DD3E49">
              <w:rPr>
                <w:webHidden/>
              </w:rPr>
              <w:fldChar w:fldCharType="separate"/>
            </w:r>
            <w:r w:rsidR="00D116BC">
              <w:rPr>
                <w:webHidden/>
              </w:rPr>
              <w:t>10</w:t>
            </w:r>
            <w:r w:rsidR="00DD3E49">
              <w:rPr>
                <w:webHidden/>
              </w:rPr>
              <w:fldChar w:fldCharType="end"/>
            </w:r>
          </w:hyperlink>
        </w:p>
        <w:p w14:paraId="2EE575F0" w14:textId="5A5ED7EC" w:rsidR="00DD3E49" w:rsidRDefault="004E73E0">
          <w:pPr>
            <w:pStyle w:val="Verzeichnis3"/>
            <w:rPr>
              <w:rFonts w:asciiTheme="minorHAnsi" w:eastAsiaTheme="minorEastAsia" w:hAnsiTheme="minorHAnsi" w:cstheme="minorBidi"/>
              <w:bCs w:val="0"/>
              <w:color w:val="auto"/>
              <w:sz w:val="22"/>
              <w:lang w:eastAsia="de-DE"/>
            </w:rPr>
          </w:pPr>
          <w:hyperlink w:anchor="_Toc45781842" w:history="1">
            <w:r w:rsidR="00DD3E49" w:rsidRPr="003A2DD6">
              <w:rPr>
                <w:rStyle w:val="Hyperlink"/>
              </w:rPr>
              <w:t>2.4</w:t>
            </w:r>
            <w:r w:rsidR="00DD3E49">
              <w:rPr>
                <w:rFonts w:asciiTheme="minorHAnsi" w:eastAsiaTheme="minorEastAsia" w:hAnsiTheme="minorHAnsi" w:cstheme="minorBidi"/>
                <w:bCs w:val="0"/>
                <w:color w:val="auto"/>
                <w:sz w:val="22"/>
                <w:lang w:eastAsia="de-DE"/>
              </w:rPr>
              <w:tab/>
            </w:r>
            <w:r w:rsidR="00DD3E49" w:rsidRPr="003A2DD6">
              <w:rPr>
                <w:rStyle w:val="Hyperlink"/>
              </w:rPr>
              <w:t>Schulumfeld &gt; Berufe</w:t>
            </w:r>
            <w:r w:rsidR="00DD3E49">
              <w:rPr>
                <w:webHidden/>
              </w:rPr>
              <w:tab/>
            </w:r>
            <w:r w:rsidR="00DD3E49">
              <w:rPr>
                <w:webHidden/>
              </w:rPr>
              <w:fldChar w:fldCharType="begin"/>
            </w:r>
            <w:r w:rsidR="00DD3E49">
              <w:rPr>
                <w:webHidden/>
              </w:rPr>
              <w:instrText xml:space="preserve"> PAGEREF _Toc45781842 \h </w:instrText>
            </w:r>
            <w:r w:rsidR="00DD3E49">
              <w:rPr>
                <w:webHidden/>
              </w:rPr>
            </w:r>
            <w:r w:rsidR="00DD3E49">
              <w:rPr>
                <w:webHidden/>
              </w:rPr>
              <w:fldChar w:fldCharType="separate"/>
            </w:r>
            <w:r w:rsidR="00D116BC">
              <w:rPr>
                <w:webHidden/>
              </w:rPr>
              <w:t>10</w:t>
            </w:r>
            <w:r w:rsidR="00DD3E49">
              <w:rPr>
                <w:webHidden/>
              </w:rPr>
              <w:fldChar w:fldCharType="end"/>
            </w:r>
          </w:hyperlink>
        </w:p>
        <w:p w14:paraId="33EA5746" w14:textId="09EDD5F1" w:rsidR="00DD3E49" w:rsidRDefault="004E73E0">
          <w:pPr>
            <w:pStyle w:val="Verzeichnis4"/>
            <w:rPr>
              <w:rFonts w:asciiTheme="minorHAnsi" w:hAnsiTheme="minorHAnsi"/>
              <w:sz w:val="22"/>
            </w:rPr>
          </w:pPr>
          <w:hyperlink w:anchor="_Toc45781843" w:history="1">
            <w:r w:rsidR="00DD3E49" w:rsidRPr="003A2DD6">
              <w:rPr>
                <w:rStyle w:val="Hyperlink"/>
              </w:rPr>
              <w:t>2.4.1</w:t>
            </w:r>
            <w:r w:rsidR="00DD3E49">
              <w:rPr>
                <w:rFonts w:asciiTheme="minorHAnsi" w:hAnsiTheme="minorHAnsi"/>
                <w:sz w:val="22"/>
              </w:rPr>
              <w:tab/>
            </w:r>
            <w:r w:rsidR="00DD3E49" w:rsidRPr="003A2DD6">
              <w:rPr>
                <w:rStyle w:val="Hyperlink"/>
              </w:rPr>
              <w:t>Entfallende Berufe</w:t>
            </w:r>
            <w:r w:rsidR="00DD3E49">
              <w:rPr>
                <w:webHidden/>
              </w:rPr>
              <w:tab/>
            </w:r>
            <w:r w:rsidR="00DD3E49">
              <w:rPr>
                <w:webHidden/>
              </w:rPr>
              <w:fldChar w:fldCharType="begin"/>
            </w:r>
            <w:r w:rsidR="00DD3E49">
              <w:rPr>
                <w:webHidden/>
              </w:rPr>
              <w:instrText xml:space="preserve"> PAGEREF _Toc45781843 \h </w:instrText>
            </w:r>
            <w:r w:rsidR="00DD3E49">
              <w:rPr>
                <w:webHidden/>
              </w:rPr>
            </w:r>
            <w:r w:rsidR="00DD3E49">
              <w:rPr>
                <w:webHidden/>
              </w:rPr>
              <w:fldChar w:fldCharType="separate"/>
            </w:r>
            <w:r w:rsidR="00D116BC">
              <w:rPr>
                <w:webHidden/>
              </w:rPr>
              <w:t>10</w:t>
            </w:r>
            <w:r w:rsidR="00DD3E49">
              <w:rPr>
                <w:webHidden/>
              </w:rPr>
              <w:fldChar w:fldCharType="end"/>
            </w:r>
          </w:hyperlink>
        </w:p>
        <w:p w14:paraId="4022DF2A" w14:textId="0AAA073E" w:rsidR="00DD3E49" w:rsidRDefault="004E73E0">
          <w:pPr>
            <w:pStyle w:val="Verzeichnis4"/>
            <w:rPr>
              <w:rFonts w:asciiTheme="minorHAnsi" w:hAnsiTheme="minorHAnsi"/>
              <w:sz w:val="22"/>
            </w:rPr>
          </w:pPr>
          <w:hyperlink w:anchor="_Toc45781844" w:history="1">
            <w:r w:rsidR="00DD3E49" w:rsidRPr="003A2DD6">
              <w:rPr>
                <w:rStyle w:val="Hyperlink"/>
              </w:rPr>
              <w:t>2.4.2</w:t>
            </w:r>
            <w:r w:rsidR="00DD3E49">
              <w:rPr>
                <w:rFonts w:asciiTheme="minorHAnsi" w:hAnsiTheme="minorHAnsi"/>
                <w:sz w:val="22"/>
              </w:rPr>
              <w:tab/>
            </w:r>
            <w:r w:rsidR="00DD3E49" w:rsidRPr="003A2DD6">
              <w:rPr>
                <w:rStyle w:val="Hyperlink"/>
              </w:rPr>
              <w:t>Auslaufende Berufe</w:t>
            </w:r>
            <w:r w:rsidR="00DD3E49">
              <w:rPr>
                <w:webHidden/>
              </w:rPr>
              <w:tab/>
            </w:r>
            <w:r w:rsidR="00DD3E49">
              <w:rPr>
                <w:webHidden/>
              </w:rPr>
              <w:fldChar w:fldCharType="begin"/>
            </w:r>
            <w:r w:rsidR="00DD3E49">
              <w:rPr>
                <w:webHidden/>
              </w:rPr>
              <w:instrText xml:space="preserve"> PAGEREF _Toc45781844 \h </w:instrText>
            </w:r>
            <w:r w:rsidR="00DD3E49">
              <w:rPr>
                <w:webHidden/>
              </w:rPr>
            </w:r>
            <w:r w:rsidR="00DD3E49">
              <w:rPr>
                <w:webHidden/>
              </w:rPr>
              <w:fldChar w:fldCharType="separate"/>
            </w:r>
            <w:r w:rsidR="00D116BC">
              <w:rPr>
                <w:webHidden/>
              </w:rPr>
              <w:t>11</w:t>
            </w:r>
            <w:r w:rsidR="00DD3E49">
              <w:rPr>
                <w:webHidden/>
              </w:rPr>
              <w:fldChar w:fldCharType="end"/>
            </w:r>
          </w:hyperlink>
        </w:p>
        <w:p w14:paraId="14D813B8" w14:textId="53159171" w:rsidR="00DD3E49" w:rsidRDefault="004E73E0">
          <w:pPr>
            <w:pStyle w:val="Verzeichnis4"/>
            <w:rPr>
              <w:rFonts w:asciiTheme="minorHAnsi" w:hAnsiTheme="minorHAnsi"/>
              <w:sz w:val="22"/>
            </w:rPr>
          </w:pPr>
          <w:hyperlink w:anchor="_Toc45781845" w:history="1">
            <w:r w:rsidR="00DD3E49" w:rsidRPr="003A2DD6">
              <w:rPr>
                <w:rStyle w:val="Hyperlink"/>
              </w:rPr>
              <w:t>2.4.3</w:t>
            </w:r>
            <w:r w:rsidR="00DD3E49">
              <w:rPr>
                <w:rFonts w:asciiTheme="minorHAnsi" w:hAnsiTheme="minorHAnsi"/>
                <w:sz w:val="22"/>
              </w:rPr>
              <w:tab/>
            </w:r>
            <w:r w:rsidR="00DD3E49" w:rsidRPr="003A2DD6">
              <w:rPr>
                <w:rStyle w:val="Hyperlink"/>
              </w:rPr>
              <w:t>Neue Berufe</w:t>
            </w:r>
            <w:r w:rsidR="00DD3E49">
              <w:rPr>
                <w:webHidden/>
              </w:rPr>
              <w:tab/>
            </w:r>
            <w:r w:rsidR="00DD3E49">
              <w:rPr>
                <w:webHidden/>
              </w:rPr>
              <w:fldChar w:fldCharType="begin"/>
            </w:r>
            <w:r w:rsidR="00DD3E49">
              <w:rPr>
                <w:webHidden/>
              </w:rPr>
              <w:instrText xml:space="preserve"> PAGEREF _Toc45781845 \h </w:instrText>
            </w:r>
            <w:r w:rsidR="00DD3E49">
              <w:rPr>
                <w:webHidden/>
              </w:rPr>
            </w:r>
            <w:r w:rsidR="00DD3E49">
              <w:rPr>
                <w:webHidden/>
              </w:rPr>
              <w:fldChar w:fldCharType="separate"/>
            </w:r>
            <w:r w:rsidR="00D116BC">
              <w:rPr>
                <w:webHidden/>
              </w:rPr>
              <w:t>11</w:t>
            </w:r>
            <w:r w:rsidR="00DD3E49">
              <w:rPr>
                <w:webHidden/>
              </w:rPr>
              <w:fldChar w:fldCharType="end"/>
            </w:r>
          </w:hyperlink>
        </w:p>
        <w:p w14:paraId="40793BEE" w14:textId="38F70EA1" w:rsidR="00DD3E49" w:rsidRDefault="004E73E0">
          <w:pPr>
            <w:pStyle w:val="Verzeichnis2"/>
            <w:rPr>
              <w:rFonts w:asciiTheme="minorHAnsi" w:eastAsiaTheme="minorEastAsia" w:hAnsiTheme="minorHAnsi"/>
              <w:color w:val="auto"/>
              <w:lang w:eastAsia="de-DE"/>
            </w:rPr>
          </w:pPr>
          <w:hyperlink w:anchor="_Toc45781846" w:history="1">
            <w:r w:rsidR="00DD3E49" w:rsidRPr="003A2DD6">
              <w:rPr>
                <w:rStyle w:val="Hyperlink"/>
              </w:rPr>
              <w:t>3</w:t>
            </w:r>
            <w:r w:rsidR="00DD3E49">
              <w:rPr>
                <w:rFonts w:asciiTheme="minorHAnsi" w:eastAsiaTheme="minorEastAsia" w:hAnsiTheme="minorHAnsi"/>
                <w:color w:val="auto"/>
                <w:lang w:eastAsia="de-DE"/>
              </w:rPr>
              <w:tab/>
            </w:r>
            <w:r w:rsidR="00DD3E49" w:rsidRPr="003A2DD6">
              <w:rPr>
                <w:rStyle w:val="Hyperlink"/>
              </w:rPr>
              <w:t>Schüler</w:t>
            </w:r>
            <w:r w:rsidR="00DD3E49">
              <w:rPr>
                <w:webHidden/>
              </w:rPr>
              <w:tab/>
            </w:r>
            <w:r w:rsidR="00DD3E49">
              <w:rPr>
                <w:webHidden/>
              </w:rPr>
              <w:fldChar w:fldCharType="begin"/>
            </w:r>
            <w:r w:rsidR="00DD3E49">
              <w:rPr>
                <w:webHidden/>
              </w:rPr>
              <w:instrText xml:space="preserve"> PAGEREF _Toc45781846 \h </w:instrText>
            </w:r>
            <w:r w:rsidR="00DD3E49">
              <w:rPr>
                <w:webHidden/>
              </w:rPr>
            </w:r>
            <w:r w:rsidR="00DD3E49">
              <w:rPr>
                <w:webHidden/>
              </w:rPr>
              <w:fldChar w:fldCharType="separate"/>
            </w:r>
            <w:r w:rsidR="00D116BC">
              <w:rPr>
                <w:webHidden/>
              </w:rPr>
              <w:t>12</w:t>
            </w:r>
            <w:r w:rsidR="00DD3E49">
              <w:rPr>
                <w:webHidden/>
              </w:rPr>
              <w:fldChar w:fldCharType="end"/>
            </w:r>
          </w:hyperlink>
        </w:p>
        <w:p w14:paraId="05FCFB3F" w14:textId="03DD903F" w:rsidR="00DD3E49" w:rsidRDefault="004E73E0">
          <w:pPr>
            <w:pStyle w:val="Verzeichnis3"/>
            <w:rPr>
              <w:rFonts w:asciiTheme="minorHAnsi" w:eastAsiaTheme="minorEastAsia" w:hAnsiTheme="minorHAnsi" w:cstheme="minorBidi"/>
              <w:bCs w:val="0"/>
              <w:color w:val="auto"/>
              <w:sz w:val="22"/>
              <w:lang w:eastAsia="de-DE"/>
            </w:rPr>
          </w:pPr>
          <w:hyperlink w:anchor="_Toc45781847" w:history="1">
            <w:r w:rsidR="00DD3E49" w:rsidRPr="003A2DD6">
              <w:rPr>
                <w:rStyle w:val="Hyperlink"/>
              </w:rPr>
              <w:t>3.1</w:t>
            </w:r>
            <w:r w:rsidR="00DD3E49">
              <w:rPr>
                <w:rFonts w:asciiTheme="minorHAnsi" w:eastAsiaTheme="minorEastAsia" w:hAnsiTheme="minorHAnsi" w:cstheme="minorBidi"/>
                <w:bCs w:val="0"/>
                <w:color w:val="auto"/>
                <w:sz w:val="22"/>
                <w:lang w:eastAsia="de-DE"/>
              </w:rPr>
              <w:tab/>
            </w:r>
            <w:r w:rsidR="00DD3E49" w:rsidRPr="003A2DD6">
              <w:rPr>
                <w:rStyle w:val="Hyperlink"/>
              </w:rPr>
              <w:t>Schülerbasisdaten &gt; Qualifikationen - Register Eignung / Abschlüsse / Berufe</w:t>
            </w:r>
            <w:r w:rsidR="00DD3E49">
              <w:rPr>
                <w:webHidden/>
              </w:rPr>
              <w:tab/>
            </w:r>
            <w:r w:rsidR="00DD3E49">
              <w:rPr>
                <w:webHidden/>
              </w:rPr>
              <w:fldChar w:fldCharType="begin"/>
            </w:r>
            <w:r w:rsidR="00DD3E49">
              <w:rPr>
                <w:webHidden/>
              </w:rPr>
              <w:instrText xml:space="preserve"> PAGEREF _Toc45781847 \h </w:instrText>
            </w:r>
            <w:r w:rsidR="00DD3E49">
              <w:rPr>
                <w:webHidden/>
              </w:rPr>
            </w:r>
            <w:r w:rsidR="00DD3E49">
              <w:rPr>
                <w:webHidden/>
              </w:rPr>
              <w:fldChar w:fldCharType="separate"/>
            </w:r>
            <w:r w:rsidR="00D116BC">
              <w:rPr>
                <w:webHidden/>
              </w:rPr>
              <w:t>12</w:t>
            </w:r>
            <w:r w:rsidR="00DD3E49">
              <w:rPr>
                <w:webHidden/>
              </w:rPr>
              <w:fldChar w:fldCharType="end"/>
            </w:r>
          </w:hyperlink>
        </w:p>
        <w:p w14:paraId="553F54EF" w14:textId="4795E787" w:rsidR="00DD3E49" w:rsidRDefault="004E73E0">
          <w:pPr>
            <w:pStyle w:val="Verzeichnis3"/>
            <w:rPr>
              <w:rFonts w:asciiTheme="minorHAnsi" w:eastAsiaTheme="minorEastAsia" w:hAnsiTheme="minorHAnsi" w:cstheme="minorBidi"/>
              <w:bCs w:val="0"/>
              <w:color w:val="auto"/>
              <w:sz w:val="22"/>
              <w:lang w:eastAsia="de-DE"/>
            </w:rPr>
          </w:pPr>
          <w:hyperlink w:anchor="_Toc45781848" w:history="1">
            <w:r w:rsidR="00DD3E49" w:rsidRPr="003A2DD6">
              <w:rPr>
                <w:rStyle w:val="Hyperlink"/>
              </w:rPr>
              <w:t>3.2</w:t>
            </w:r>
            <w:r w:rsidR="00DD3E49">
              <w:rPr>
                <w:rFonts w:asciiTheme="minorHAnsi" w:eastAsiaTheme="minorEastAsia" w:hAnsiTheme="minorHAnsi" w:cstheme="minorBidi"/>
                <w:bCs w:val="0"/>
                <w:color w:val="auto"/>
                <w:sz w:val="22"/>
                <w:lang w:eastAsia="de-DE"/>
              </w:rPr>
              <w:tab/>
            </w:r>
            <w:r w:rsidR="00DD3E49" w:rsidRPr="003A2DD6">
              <w:rPr>
                <w:rStyle w:val="Hyperlink"/>
              </w:rPr>
              <w:t>Schülerbasisdaten &gt; Qualifikationen - Register Fremdsprachen</w:t>
            </w:r>
            <w:r w:rsidR="00DD3E49">
              <w:rPr>
                <w:webHidden/>
              </w:rPr>
              <w:tab/>
            </w:r>
            <w:r w:rsidR="00DD3E49">
              <w:rPr>
                <w:webHidden/>
              </w:rPr>
              <w:fldChar w:fldCharType="begin"/>
            </w:r>
            <w:r w:rsidR="00DD3E49">
              <w:rPr>
                <w:webHidden/>
              </w:rPr>
              <w:instrText xml:space="preserve"> PAGEREF _Toc45781848 \h </w:instrText>
            </w:r>
            <w:r w:rsidR="00DD3E49">
              <w:rPr>
                <w:webHidden/>
              </w:rPr>
            </w:r>
            <w:r w:rsidR="00DD3E49">
              <w:rPr>
                <w:webHidden/>
              </w:rPr>
              <w:fldChar w:fldCharType="separate"/>
            </w:r>
            <w:r w:rsidR="00D116BC">
              <w:rPr>
                <w:webHidden/>
              </w:rPr>
              <w:t>12</w:t>
            </w:r>
            <w:r w:rsidR="00DD3E49">
              <w:rPr>
                <w:webHidden/>
              </w:rPr>
              <w:fldChar w:fldCharType="end"/>
            </w:r>
          </w:hyperlink>
        </w:p>
        <w:p w14:paraId="79AA45BD" w14:textId="16B9262D" w:rsidR="00DD3E49" w:rsidRDefault="004E73E0">
          <w:pPr>
            <w:pStyle w:val="Verzeichnis3"/>
            <w:rPr>
              <w:rFonts w:asciiTheme="minorHAnsi" w:eastAsiaTheme="minorEastAsia" w:hAnsiTheme="minorHAnsi" w:cstheme="minorBidi"/>
              <w:bCs w:val="0"/>
              <w:color w:val="auto"/>
              <w:sz w:val="22"/>
              <w:lang w:eastAsia="de-DE"/>
            </w:rPr>
          </w:pPr>
          <w:hyperlink w:anchor="_Toc45781849" w:history="1">
            <w:r w:rsidR="00DD3E49" w:rsidRPr="003A2DD6">
              <w:rPr>
                <w:rStyle w:val="Hyperlink"/>
              </w:rPr>
              <w:t>3.3</w:t>
            </w:r>
            <w:r w:rsidR="00DD3E49">
              <w:rPr>
                <w:rFonts w:asciiTheme="minorHAnsi" w:eastAsiaTheme="minorEastAsia" w:hAnsiTheme="minorHAnsi" w:cstheme="minorBidi"/>
                <w:bCs w:val="0"/>
                <w:color w:val="auto"/>
                <w:sz w:val="22"/>
                <w:lang w:eastAsia="de-DE"/>
              </w:rPr>
              <w:tab/>
            </w:r>
            <w:r w:rsidR="00DD3E49" w:rsidRPr="003A2DD6">
              <w:rPr>
                <w:rStyle w:val="Hyperlink"/>
              </w:rPr>
              <w:t>Schülerbasisdaten &gt; Medizinische Informationen</w:t>
            </w:r>
            <w:r w:rsidR="00DD3E49">
              <w:rPr>
                <w:webHidden/>
              </w:rPr>
              <w:tab/>
            </w:r>
            <w:r w:rsidR="00DD3E49">
              <w:rPr>
                <w:webHidden/>
              </w:rPr>
              <w:fldChar w:fldCharType="begin"/>
            </w:r>
            <w:r w:rsidR="00DD3E49">
              <w:rPr>
                <w:webHidden/>
              </w:rPr>
              <w:instrText xml:space="preserve"> PAGEREF _Toc45781849 \h </w:instrText>
            </w:r>
            <w:r w:rsidR="00DD3E49">
              <w:rPr>
                <w:webHidden/>
              </w:rPr>
            </w:r>
            <w:r w:rsidR="00DD3E49">
              <w:rPr>
                <w:webHidden/>
              </w:rPr>
              <w:fldChar w:fldCharType="separate"/>
            </w:r>
            <w:r w:rsidR="00D116BC">
              <w:rPr>
                <w:webHidden/>
              </w:rPr>
              <w:t>13</w:t>
            </w:r>
            <w:r w:rsidR="00DD3E49">
              <w:rPr>
                <w:webHidden/>
              </w:rPr>
              <w:fldChar w:fldCharType="end"/>
            </w:r>
          </w:hyperlink>
        </w:p>
        <w:p w14:paraId="1442599A" w14:textId="3704CC9A" w:rsidR="00DD3E49" w:rsidRDefault="004E73E0">
          <w:pPr>
            <w:pStyle w:val="Verzeichnis3"/>
            <w:rPr>
              <w:rFonts w:asciiTheme="minorHAnsi" w:eastAsiaTheme="minorEastAsia" w:hAnsiTheme="minorHAnsi" w:cstheme="minorBidi"/>
              <w:bCs w:val="0"/>
              <w:color w:val="auto"/>
              <w:sz w:val="22"/>
              <w:lang w:eastAsia="de-DE"/>
            </w:rPr>
          </w:pPr>
          <w:hyperlink w:anchor="_Toc45781850" w:history="1">
            <w:r w:rsidR="00DD3E49" w:rsidRPr="003A2DD6">
              <w:rPr>
                <w:rStyle w:val="Hyperlink"/>
              </w:rPr>
              <w:t>3.4</w:t>
            </w:r>
            <w:r w:rsidR="00DD3E49">
              <w:rPr>
                <w:rFonts w:asciiTheme="minorHAnsi" w:eastAsiaTheme="minorEastAsia" w:hAnsiTheme="minorHAnsi" w:cstheme="minorBidi"/>
                <w:bCs w:val="0"/>
                <w:color w:val="auto"/>
                <w:sz w:val="22"/>
                <w:lang w:eastAsia="de-DE"/>
              </w:rPr>
              <w:tab/>
            </w:r>
            <w:r w:rsidR="00DD3E49" w:rsidRPr="003A2DD6">
              <w:rPr>
                <w:rStyle w:val="Hyperlink"/>
              </w:rPr>
              <w:t>Schülerbasisdaten &gt; Kandidatenverfahren &gt; Aufnehmen / Einschulen</w:t>
            </w:r>
            <w:r w:rsidR="00DD3E49">
              <w:rPr>
                <w:webHidden/>
              </w:rPr>
              <w:tab/>
            </w:r>
            <w:r w:rsidR="00DD3E49">
              <w:rPr>
                <w:webHidden/>
              </w:rPr>
              <w:fldChar w:fldCharType="begin"/>
            </w:r>
            <w:r w:rsidR="00DD3E49">
              <w:rPr>
                <w:webHidden/>
              </w:rPr>
              <w:instrText xml:space="preserve"> PAGEREF _Toc45781850 \h </w:instrText>
            </w:r>
            <w:r w:rsidR="00DD3E49">
              <w:rPr>
                <w:webHidden/>
              </w:rPr>
            </w:r>
            <w:r w:rsidR="00DD3E49">
              <w:rPr>
                <w:webHidden/>
              </w:rPr>
              <w:fldChar w:fldCharType="separate"/>
            </w:r>
            <w:r w:rsidR="00D116BC">
              <w:rPr>
                <w:webHidden/>
              </w:rPr>
              <w:t>14</w:t>
            </w:r>
            <w:r w:rsidR="00DD3E49">
              <w:rPr>
                <w:webHidden/>
              </w:rPr>
              <w:fldChar w:fldCharType="end"/>
            </w:r>
          </w:hyperlink>
        </w:p>
        <w:p w14:paraId="507418D3" w14:textId="3A569D44" w:rsidR="00DD3E49" w:rsidRDefault="004E73E0">
          <w:pPr>
            <w:pStyle w:val="Verzeichnis4"/>
            <w:rPr>
              <w:rFonts w:asciiTheme="minorHAnsi" w:hAnsiTheme="minorHAnsi"/>
              <w:sz w:val="22"/>
            </w:rPr>
          </w:pPr>
          <w:hyperlink w:anchor="_Toc45781851" w:history="1">
            <w:r w:rsidR="00DD3E49" w:rsidRPr="003A2DD6">
              <w:rPr>
                <w:rStyle w:val="Hyperlink"/>
              </w:rPr>
              <w:t>3.4.1</w:t>
            </w:r>
            <w:r w:rsidR="00DD3E49">
              <w:rPr>
                <w:rFonts w:asciiTheme="minorHAnsi" w:hAnsiTheme="minorHAnsi"/>
                <w:sz w:val="22"/>
              </w:rPr>
              <w:tab/>
            </w:r>
            <w:r w:rsidR="00DD3E49" w:rsidRPr="003A2DD6">
              <w:rPr>
                <w:rStyle w:val="Hyperlink"/>
              </w:rPr>
              <w:t>Dialogfenster Kandidatenaufnahme - Register Schülerstammdaten</w:t>
            </w:r>
            <w:r w:rsidR="00DD3E49">
              <w:rPr>
                <w:webHidden/>
              </w:rPr>
              <w:tab/>
            </w:r>
            <w:r w:rsidR="00DD3E49">
              <w:rPr>
                <w:webHidden/>
              </w:rPr>
              <w:fldChar w:fldCharType="begin"/>
            </w:r>
            <w:r w:rsidR="00DD3E49">
              <w:rPr>
                <w:webHidden/>
              </w:rPr>
              <w:instrText xml:space="preserve"> PAGEREF _Toc45781851 \h </w:instrText>
            </w:r>
            <w:r w:rsidR="00DD3E49">
              <w:rPr>
                <w:webHidden/>
              </w:rPr>
            </w:r>
            <w:r w:rsidR="00DD3E49">
              <w:rPr>
                <w:webHidden/>
              </w:rPr>
              <w:fldChar w:fldCharType="separate"/>
            </w:r>
            <w:r w:rsidR="00D116BC">
              <w:rPr>
                <w:webHidden/>
              </w:rPr>
              <w:t>14</w:t>
            </w:r>
            <w:r w:rsidR="00DD3E49">
              <w:rPr>
                <w:webHidden/>
              </w:rPr>
              <w:fldChar w:fldCharType="end"/>
            </w:r>
          </w:hyperlink>
        </w:p>
        <w:p w14:paraId="10E9331E" w14:textId="4017967B" w:rsidR="00DD3E49" w:rsidRDefault="004E73E0">
          <w:pPr>
            <w:pStyle w:val="Verzeichnis4"/>
            <w:rPr>
              <w:rFonts w:asciiTheme="minorHAnsi" w:hAnsiTheme="minorHAnsi"/>
              <w:sz w:val="22"/>
            </w:rPr>
          </w:pPr>
          <w:hyperlink w:anchor="_Toc45781852" w:history="1">
            <w:r w:rsidR="00DD3E49" w:rsidRPr="003A2DD6">
              <w:rPr>
                <w:rStyle w:val="Hyperlink"/>
              </w:rPr>
              <w:t>3.4.2</w:t>
            </w:r>
            <w:r w:rsidR="00DD3E49">
              <w:rPr>
                <w:rFonts w:asciiTheme="minorHAnsi" w:hAnsiTheme="minorHAnsi"/>
                <w:sz w:val="22"/>
              </w:rPr>
              <w:tab/>
            </w:r>
            <w:r w:rsidR="00DD3E49" w:rsidRPr="003A2DD6">
              <w:rPr>
                <w:rStyle w:val="Hyperlink"/>
              </w:rPr>
              <w:t>Dialogfenster Kandidatenaufnahme - Register Ansprechpartner</w:t>
            </w:r>
            <w:r w:rsidR="00DD3E49">
              <w:rPr>
                <w:webHidden/>
              </w:rPr>
              <w:tab/>
            </w:r>
            <w:r w:rsidR="00DD3E49">
              <w:rPr>
                <w:webHidden/>
              </w:rPr>
              <w:fldChar w:fldCharType="begin"/>
            </w:r>
            <w:r w:rsidR="00DD3E49">
              <w:rPr>
                <w:webHidden/>
              </w:rPr>
              <w:instrText xml:space="preserve"> PAGEREF _Toc45781852 \h </w:instrText>
            </w:r>
            <w:r w:rsidR="00DD3E49">
              <w:rPr>
                <w:webHidden/>
              </w:rPr>
            </w:r>
            <w:r w:rsidR="00DD3E49">
              <w:rPr>
                <w:webHidden/>
              </w:rPr>
              <w:fldChar w:fldCharType="separate"/>
            </w:r>
            <w:r w:rsidR="00D116BC">
              <w:rPr>
                <w:webHidden/>
              </w:rPr>
              <w:t>14</w:t>
            </w:r>
            <w:r w:rsidR="00DD3E49">
              <w:rPr>
                <w:webHidden/>
              </w:rPr>
              <w:fldChar w:fldCharType="end"/>
            </w:r>
          </w:hyperlink>
        </w:p>
        <w:p w14:paraId="5D5ABEEB" w14:textId="3ED8A6B7" w:rsidR="00DD3E49" w:rsidRDefault="004E73E0">
          <w:pPr>
            <w:pStyle w:val="Verzeichnis3"/>
            <w:rPr>
              <w:rFonts w:asciiTheme="minorHAnsi" w:eastAsiaTheme="minorEastAsia" w:hAnsiTheme="minorHAnsi" w:cstheme="minorBidi"/>
              <w:bCs w:val="0"/>
              <w:color w:val="auto"/>
              <w:sz w:val="22"/>
              <w:lang w:eastAsia="de-DE"/>
            </w:rPr>
          </w:pPr>
          <w:hyperlink w:anchor="_Toc45781853" w:history="1">
            <w:r w:rsidR="00DD3E49" w:rsidRPr="003A2DD6">
              <w:rPr>
                <w:rStyle w:val="Hyperlink"/>
              </w:rPr>
              <w:t>3.5</w:t>
            </w:r>
            <w:r w:rsidR="00DD3E49">
              <w:rPr>
                <w:rFonts w:asciiTheme="minorHAnsi" w:eastAsiaTheme="minorEastAsia" w:hAnsiTheme="minorHAnsi" w:cstheme="minorBidi"/>
                <w:bCs w:val="0"/>
                <w:color w:val="auto"/>
                <w:sz w:val="22"/>
                <w:lang w:eastAsia="de-DE"/>
              </w:rPr>
              <w:tab/>
            </w:r>
            <w:r w:rsidR="00DD3E49" w:rsidRPr="003A2DD6">
              <w:rPr>
                <w:rStyle w:val="Hyperlink"/>
              </w:rPr>
              <w:t>Schüler &gt; Kandidatenverfahren &gt; Abgänger</w:t>
            </w:r>
            <w:r w:rsidR="00DD3E49">
              <w:rPr>
                <w:webHidden/>
              </w:rPr>
              <w:tab/>
            </w:r>
            <w:r w:rsidR="00DD3E49">
              <w:rPr>
                <w:webHidden/>
              </w:rPr>
              <w:fldChar w:fldCharType="begin"/>
            </w:r>
            <w:r w:rsidR="00DD3E49">
              <w:rPr>
                <w:webHidden/>
              </w:rPr>
              <w:instrText xml:space="preserve"> PAGEREF _Toc45781853 \h </w:instrText>
            </w:r>
            <w:r w:rsidR="00DD3E49">
              <w:rPr>
                <w:webHidden/>
              </w:rPr>
            </w:r>
            <w:r w:rsidR="00DD3E49">
              <w:rPr>
                <w:webHidden/>
              </w:rPr>
              <w:fldChar w:fldCharType="separate"/>
            </w:r>
            <w:r w:rsidR="00D116BC">
              <w:rPr>
                <w:webHidden/>
              </w:rPr>
              <w:t>15</w:t>
            </w:r>
            <w:r w:rsidR="00DD3E49">
              <w:rPr>
                <w:webHidden/>
              </w:rPr>
              <w:fldChar w:fldCharType="end"/>
            </w:r>
          </w:hyperlink>
        </w:p>
        <w:p w14:paraId="7D5B1FF9" w14:textId="192B4F6D" w:rsidR="00DD3E49" w:rsidRDefault="004E73E0">
          <w:pPr>
            <w:pStyle w:val="Verzeichnis3"/>
            <w:rPr>
              <w:rFonts w:asciiTheme="minorHAnsi" w:eastAsiaTheme="minorEastAsia" w:hAnsiTheme="minorHAnsi" w:cstheme="minorBidi"/>
              <w:bCs w:val="0"/>
              <w:color w:val="auto"/>
              <w:sz w:val="22"/>
              <w:lang w:eastAsia="de-DE"/>
            </w:rPr>
          </w:pPr>
          <w:hyperlink w:anchor="_Toc45781854" w:history="1">
            <w:r w:rsidR="00DD3E49" w:rsidRPr="003A2DD6">
              <w:rPr>
                <w:rStyle w:val="Hyperlink"/>
              </w:rPr>
              <w:t>3.6</w:t>
            </w:r>
            <w:r w:rsidR="00DD3E49">
              <w:rPr>
                <w:rFonts w:asciiTheme="minorHAnsi" w:eastAsiaTheme="minorEastAsia" w:hAnsiTheme="minorHAnsi" w:cstheme="minorBidi"/>
                <w:bCs w:val="0"/>
                <w:color w:val="auto"/>
                <w:sz w:val="22"/>
                <w:lang w:eastAsia="de-DE"/>
              </w:rPr>
              <w:tab/>
            </w:r>
            <w:r w:rsidR="00DD3E49" w:rsidRPr="003A2DD6">
              <w:rPr>
                <w:rStyle w:val="Hyperlink"/>
              </w:rPr>
              <w:t>Schüler &gt; Kandidatenverfahren &gt; Kandidaten bearbeiten</w:t>
            </w:r>
            <w:r w:rsidR="00DD3E49">
              <w:rPr>
                <w:webHidden/>
              </w:rPr>
              <w:tab/>
            </w:r>
            <w:r w:rsidR="00DD3E49">
              <w:rPr>
                <w:webHidden/>
              </w:rPr>
              <w:fldChar w:fldCharType="begin"/>
            </w:r>
            <w:r w:rsidR="00DD3E49">
              <w:rPr>
                <w:webHidden/>
              </w:rPr>
              <w:instrText xml:space="preserve"> PAGEREF _Toc45781854 \h </w:instrText>
            </w:r>
            <w:r w:rsidR="00DD3E49">
              <w:rPr>
                <w:webHidden/>
              </w:rPr>
            </w:r>
            <w:r w:rsidR="00DD3E49">
              <w:rPr>
                <w:webHidden/>
              </w:rPr>
              <w:fldChar w:fldCharType="separate"/>
            </w:r>
            <w:r w:rsidR="00D116BC">
              <w:rPr>
                <w:webHidden/>
              </w:rPr>
              <w:t>16</w:t>
            </w:r>
            <w:r w:rsidR="00DD3E49">
              <w:rPr>
                <w:webHidden/>
              </w:rPr>
              <w:fldChar w:fldCharType="end"/>
            </w:r>
          </w:hyperlink>
        </w:p>
        <w:p w14:paraId="2BE69529" w14:textId="751D0A58" w:rsidR="00DD3E49" w:rsidRDefault="004E73E0">
          <w:pPr>
            <w:pStyle w:val="Verzeichnis3"/>
            <w:rPr>
              <w:rFonts w:asciiTheme="minorHAnsi" w:eastAsiaTheme="minorEastAsia" w:hAnsiTheme="minorHAnsi" w:cstheme="minorBidi"/>
              <w:bCs w:val="0"/>
              <w:color w:val="auto"/>
              <w:sz w:val="22"/>
              <w:lang w:eastAsia="de-DE"/>
            </w:rPr>
          </w:pPr>
          <w:hyperlink w:anchor="_Toc45781855" w:history="1">
            <w:r w:rsidR="00DD3E49" w:rsidRPr="003A2DD6">
              <w:rPr>
                <w:rStyle w:val="Hyperlink"/>
              </w:rPr>
              <w:t>3.7</w:t>
            </w:r>
            <w:r w:rsidR="00DD3E49">
              <w:rPr>
                <w:rFonts w:asciiTheme="minorHAnsi" w:eastAsiaTheme="minorEastAsia" w:hAnsiTheme="minorHAnsi" w:cstheme="minorBidi"/>
                <w:bCs w:val="0"/>
                <w:color w:val="auto"/>
                <w:sz w:val="22"/>
                <w:lang w:eastAsia="de-DE"/>
              </w:rPr>
              <w:tab/>
            </w:r>
            <w:r w:rsidR="00DD3E49" w:rsidRPr="003A2DD6">
              <w:rPr>
                <w:rStyle w:val="Hyperlink"/>
              </w:rPr>
              <w:t>Schüler &gt; Kandidatenverfahren &gt; Überweisung</w:t>
            </w:r>
            <w:r w:rsidR="00DD3E49">
              <w:rPr>
                <w:webHidden/>
              </w:rPr>
              <w:tab/>
            </w:r>
            <w:r w:rsidR="00DD3E49">
              <w:rPr>
                <w:webHidden/>
              </w:rPr>
              <w:fldChar w:fldCharType="begin"/>
            </w:r>
            <w:r w:rsidR="00DD3E49">
              <w:rPr>
                <w:webHidden/>
              </w:rPr>
              <w:instrText xml:space="preserve"> PAGEREF _Toc45781855 \h </w:instrText>
            </w:r>
            <w:r w:rsidR="00DD3E49">
              <w:rPr>
                <w:webHidden/>
              </w:rPr>
            </w:r>
            <w:r w:rsidR="00DD3E49">
              <w:rPr>
                <w:webHidden/>
              </w:rPr>
              <w:fldChar w:fldCharType="separate"/>
            </w:r>
            <w:r w:rsidR="00D116BC">
              <w:rPr>
                <w:webHidden/>
              </w:rPr>
              <w:t>17</w:t>
            </w:r>
            <w:r w:rsidR="00DD3E49">
              <w:rPr>
                <w:webHidden/>
              </w:rPr>
              <w:fldChar w:fldCharType="end"/>
            </w:r>
          </w:hyperlink>
        </w:p>
        <w:p w14:paraId="47F5098E" w14:textId="2C95E565" w:rsidR="00DD3E49" w:rsidRDefault="004E73E0">
          <w:pPr>
            <w:pStyle w:val="Verzeichnis4"/>
            <w:rPr>
              <w:rFonts w:asciiTheme="minorHAnsi" w:hAnsiTheme="minorHAnsi"/>
              <w:sz w:val="22"/>
            </w:rPr>
          </w:pPr>
          <w:hyperlink w:anchor="_Toc45781856" w:history="1">
            <w:r w:rsidR="00DD3E49" w:rsidRPr="003A2DD6">
              <w:rPr>
                <w:rStyle w:val="Hyperlink"/>
              </w:rPr>
              <w:t>3.7.1</w:t>
            </w:r>
            <w:r w:rsidR="00DD3E49">
              <w:rPr>
                <w:rFonts w:asciiTheme="minorHAnsi" w:hAnsiTheme="minorHAnsi"/>
                <w:sz w:val="22"/>
              </w:rPr>
              <w:tab/>
            </w:r>
            <w:r w:rsidR="00DD3E49" w:rsidRPr="003A2DD6">
              <w:rPr>
                <w:rStyle w:val="Hyperlink"/>
              </w:rPr>
              <w:t>Mehreren Schülern gleichzeitig dieselbe Überweisung hinzufügen</w:t>
            </w:r>
            <w:r w:rsidR="00DD3E49">
              <w:rPr>
                <w:webHidden/>
              </w:rPr>
              <w:tab/>
            </w:r>
            <w:r w:rsidR="00DD3E49">
              <w:rPr>
                <w:webHidden/>
              </w:rPr>
              <w:fldChar w:fldCharType="begin"/>
            </w:r>
            <w:r w:rsidR="00DD3E49">
              <w:rPr>
                <w:webHidden/>
              </w:rPr>
              <w:instrText xml:space="preserve"> PAGEREF _Toc45781856 \h </w:instrText>
            </w:r>
            <w:r w:rsidR="00DD3E49">
              <w:rPr>
                <w:webHidden/>
              </w:rPr>
            </w:r>
            <w:r w:rsidR="00DD3E49">
              <w:rPr>
                <w:webHidden/>
              </w:rPr>
              <w:fldChar w:fldCharType="separate"/>
            </w:r>
            <w:r w:rsidR="00D116BC">
              <w:rPr>
                <w:webHidden/>
              </w:rPr>
              <w:t>17</w:t>
            </w:r>
            <w:r w:rsidR="00DD3E49">
              <w:rPr>
                <w:webHidden/>
              </w:rPr>
              <w:fldChar w:fldCharType="end"/>
            </w:r>
          </w:hyperlink>
        </w:p>
        <w:p w14:paraId="1E7C6740" w14:textId="1F22B25C" w:rsidR="00DD3E49" w:rsidRDefault="004E73E0">
          <w:pPr>
            <w:pStyle w:val="Verzeichnis4"/>
            <w:rPr>
              <w:rFonts w:asciiTheme="minorHAnsi" w:hAnsiTheme="minorHAnsi"/>
              <w:sz w:val="22"/>
            </w:rPr>
          </w:pPr>
          <w:hyperlink w:anchor="_Toc45781857" w:history="1">
            <w:r w:rsidR="00DD3E49" w:rsidRPr="003A2DD6">
              <w:rPr>
                <w:rStyle w:val="Hyperlink"/>
              </w:rPr>
              <w:t>3.7.2</w:t>
            </w:r>
            <w:r w:rsidR="00DD3E49">
              <w:rPr>
                <w:rFonts w:asciiTheme="minorHAnsi" w:hAnsiTheme="minorHAnsi"/>
                <w:sz w:val="22"/>
              </w:rPr>
              <w:tab/>
            </w:r>
            <w:r w:rsidR="00DD3E49" w:rsidRPr="003A2DD6">
              <w:rPr>
                <w:rStyle w:val="Hyperlink"/>
              </w:rPr>
              <w:t>Eine Überweisung bearbeiten, löschen oder beenden</w:t>
            </w:r>
            <w:r w:rsidR="00DD3E49">
              <w:rPr>
                <w:webHidden/>
              </w:rPr>
              <w:tab/>
            </w:r>
            <w:r w:rsidR="00DD3E49">
              <w:rPr>
                <w:webHidden/>
              </w:rPr>
              <w:fldChar w:fldCharType="begin"/>
            </w:r>
            <w:r w:rsidR="00DD3E49">
              <w:rPr>
                <w:webHidden/>
              </w:rPr>
              <w:instrText xml:space="preserve"> PAGEREF _Toc45781857 \h </w:instrText>
            </w:r>
            <w:r w:rsidR="00DD3E49">
              <w:rPr>
                <w:webHidden/>
              </w:rPr>
            </w:r>
            <w:r w:rsidR="00DD3E49">
              <w:rPr>
                <w:webHidden/>
              </w:rPr>
              <w:fldChar w:fldCharType="separate"/>
            </w:r>
            <w:r w:rsidR="00D116BC">
              <w:rPr>
                <w:webHidden/>
              </w:rPr>
              <w:t>18</w:t>
            </w:r>
            <w:r w:rsidR="00DD3E49">
              <w:rPr>
                <w:webHidden/>
              </w:rPr>
              <w:fldChar w:fldCharType="end"/>
            </w:r>
          </w:hyperlink>
        </w:p>
        <w:p w14:paraId="2591D3D9" w14:textId="4461A33D" w:rsidR="00DD3E49" w:rsidRDefault="004E73E0">
          <w:pPr>
            <w:pStyle w:val="Verzeichnis4"/>
            <w:rPr>
              <w:rFonts w:asciiTheme="minorHAnsi" w:hAnsiTheme="minorHAnsi"/>
              <w:sz w:val="22"/>
            </w:rPr>
          </w:pPr>
          <w:hyperlink w:anchor="_Toc45781858" w:history="1">
            <w:r w:rsidR="00DD3E49" w:rsidRPr="003A2DD6">
              <w:rPr>
                <w:rStyle w:val="Hyperlink"/>
              </w:rPr>
              <w:t>3.7.3</w:t>
            </w:r>
            <w:r w:rsidR="00DD3E49">
              <w:rPr>
                <w:rFonts w:asciiTheme="minorHAnsi" w:hAnsiTheme="minorHAnsi"/>
                <w:sz w:val="22"/>
              </w:rPr>
              <w:tab/>
            </w:r>
            <w:r w:rsidR="00DD3E49" w:rsidRPr="003A2DD6">
              <w:rPr>
                <w:rStyle w:val="Hyperlink"/>
              </w:rPr>
              <w:t>Ein Schüler hat den Doppelstatus extern und Kandidat</w:t>
            </w:r>
            <w:r w:rsidR="00DD3E49">
              <w:rPr>
                <w:webHidden/>
              </w:rPr>
              <w:tab/>
            </w:r>
            <w:r w:rsidR="00DD3E49">
              <w:rPr>
                <w:webHidden/>
              </w:rPr>
              <w:fldChar w:fldCharType="begin"/>
            </w:r>
            <w:r w:rsidR="00DD3E49">
              <w:rPr>
                <w:webHidden/>
              </w:rPr>
              <w:instrText xml:space="preserve"> PAGEREF _Toc45781858 \h </w:instrText>
            </w:r>
            <w:r w:rsidR="00DD3E49">
              <w:rPr>
                <w:webHidden/>
              </w:rPr>
            </w:r>
            <w:r w:rsidR="00DD3E49">
              <w:rPr>
                <w:webHidden/>
              </w:rPr>
              <w:fldChar w:fldCharType="separate"/>
            </w:r>
            <w:r w:rsidR="00D116BC">
              <w:rPr>
                <w:webHidden/>
              </w:rPr>
              <w:t>19</w:t>
            </w:r>
            <w:r w:rsidR="00DD3E49">
              <w:rPr>
                <w:webHidden/>
              </w:rPr>
              <w:fldChar w:fldCharType="end"/>
            </w:r>
          </w:hyperlink>
        </w:p>
        <w:p w14:paraId="6678FE40" w14:textId="179E9F9B" w:rsidR="00DD3E49" w:rsidRDefault="004E73E0">
          <w:pPr>
            <w:pStyle w:val="Verzeichnis2"/>
            <w:rPr>
              <w:rFonts w:asciiTheme="minorHAnsi" w:eastAsiaTheme="minorEastAsia" w:hAnsiTheme="minorHAnsi"/>
              <w:color w:val="auto"/>
              <w:lang w:eastAsia="de-DE"/>
            </w:rPr>
          </w:pPr>
          <w:hyperlink w:anchor="_Toc45781859" w:history="1">
            <w:r w:rsidR="00DD3E49" w:rsidRPr="003A2DD6">
              <w:rPr>
                <w:rStyle w:val="Hyperlink"/>
              </w:rPr>
              <w:t>4</w:t>
            </w:r>
            <w:r w:rsidR="00DD3E49">
              <w:rPr>
                <w:rFonts w:asciiTheme="minorHAnsi" w:eastAsiaTheme="minorEastAsia" w:hAnsiTheme="minorHAnsi"/>
                <w:color w:val="auto"/>
                <w:lang w:eastAsia="de-DE"/>
              </w:rPr>
              <w:tab/>
            </w:r>
            <w:r w:rsidR="00DD3E49" w:rsidRPr="003A2DD6">
              <w:rPr>
                <w:rStyle w:val="Hyperlink"/>
              </w:rPr>
              <w:t>Unterricht</w:t>
            </w:r>
            <w:r w:rsidR="00DD3E49">
              <w:rPr>
                <w:webHidden/>
              </w:rPr>
              <w:tab/>
            </w:r>
            <w:r w:rsidR="00DD3E49">
              <w:rPr>
                <w:webHidden/>
              </w:rPr>
              <w:fldChar w:fldCharType="begin"/>
            </w:r>
            <w:r w:rsidR="00DD3E49">
              <w:rPr>
                <w:webHidden/>
              </w:rPr>
              <w:instrText xml:space="preserve"> PAGEREF _Toc45781859 \h </w:instrText>
            </w:r>
            <w:r w:rsidR="00DD3E49">
              <w:rPr>
                <w:webHidden/>
              </w:rPr>
            </w:r>
            <w:r w:rsidR="00DD3E49">
              <w:rPr>
                <w:webHidden/>
              </w:rPr>
              <w:fldChar w:fldCharType="separate"/>
            </w:r>
            <w:r w:rsidR="00D116BC">
              <w:rPr>
                <w:webHidden/>
              </w:rPr>
              <w:t>20</w:t>
            </w:r>
            <w:r w:rsidR="00DD3E49">
              <w:rPr>
                <w:webHidden/>
              </w:rPr>
              <w:fldChar w:fldCharType="end"/>
            </w:r>
          </w:hyperlink>
        </w:p>
        <w:p w14:paraId="4ABED5F6" w14:textId="188CB011" w:rsidR="00DD3E49" w:rsidRDefault="004E73E0">
          <w:pPr>
            <w:pStyle w:val="Verzeichnis3"/>
            <w:rPr>
              <w:rFonts w:asciiTheme="minorHAnsi" w:eastAsiaTheme="minorEastAsia" w:hAnsiTheme="minorHAnsi" w:cstheme="minorBidi"/>
              <w:bCs w:val="0"/>
              <w:color w:val="auto"/>
              <w:sz w:val="22"/>
              <w:lang w:eastAsia="de-DE"/>
            </w:rPr>
          </w:pPr>
          <w:hyperlink w:anchor="_Toc45781860" w:history="1">
            <w:r w:rsidR="00DD3E49" w:rsidRPr="003A2DD6">
              <w:rPr>
                <w:rStyle w:val="Hyperlink"/>
              </w:rPr>
              <w:t>4.1</w:t>
            </w:r>
            <w:r w:rsidR="00DD3E49">
              <w:rPr>
                <w:rFonts w:asciiTheme="minorHAnsi" w:eastAsiaTheme="minorEastAsia" w:hAnsiTheme="minorHAnsi" w:cstheme="minorBidi"/>
                <w:bCs w:val="0"/>
                <w:color w:val="auto"/>
                <w:sz w:val="22"/>
                <w:lang w:eastAsia="de-DE"/>
              </w:rPr>
              <w:tab/>
            </w:r>
            <w:r w:rsidR="00DD3E49" w:rsidRPr="003A2DD6">
              <w:rPr>
                <w:rStyle w:val="Hyperlink"/>
              </w:rPr>
              <w:t>UV-Bearbeitung &gt; Kursbearbeitung &gt; Schüler-Kurszuordnung</w:t>
            </w:r>
            <w:r w:rsidR="00DD3E49">
              <w:rPr>
                <w:webHidden/>
              </w:rPr>
              <w:tab/>
            </w:r>
            <w:r w:rsidR="00DD3E49">
              <w:rPr>
                <w:webHidden/>
              </w:rPr>
              <w:fldChar w:fldCharType="begin"/>
            </w:r>
            <w:r w:rsidR="00DD3E49">
              <w:rPr>
                <w:webHidden/>
              </w:rPr>
              <w:instrText xml:space="preserve"> PAGEREF _Toc45781860 \h </w:instrText>
            </w:r>
            <w:r w:rsidR="00DD3E49">
              <w:rPr>
                <w:webHidden/>
              </w:rPr>
            </w:r>
            <w:r w:rsidR="00DD3E49">
              <w:rPr>
                <w:webHidden/>
              </w:rPr>
              <w:fldChar w:fldCharType="separate"/>
            </w:r>
            <w:r w:rsidR="00D116BC">
              <w:rPr>
                <w:webHidden/>
              </w:rPr>
              <w:t>20</w:t>
            </w:r>
            <w:r w:rsidR="00DD3E49">
              <w:rPr>
                <w:webHidden/>
              </w:rPr>
              <w:fldChar w:fldCharType="end"/>
            </w:r>
          </w:hyperlink>
        </w:p>
        <w:p w14:paraId="162309BF" w14:textId="2ADF83C5" w:rsidR="00DD3E49" w:rsidRDefault="004E73E0">
          <w:pPr>
            <w:pStyle w:val="Verzeichnis3"/>
            <w:rPr>
              <w:rFonts w:asciiTheme="minorHAnsi" w:eastAsiaTheme="minorEastAsia" w:hAnsiTheme="minorHAnsi" w:cstheme="minorBidi"/>
              <w:bCs w:val="0"/>
              <w:color w:val="auto"/>
              <w:sz w:val="22"/>
              <w:lang w:eastAsia="de-DE"/>
            </w:rPr>
          </w:pPr>
          <w:hyperlink w:anchor="_Toc45781861" w:history="1">
            <w:r w:rsidR="00DD3E49" w:rsidRPr="003A2DD6">
              <w:rPr>
                <w:rStyle w:val="Hyperlink"/>
              </w:rPr>
              <w:t>4.2</w:t>
            </w:r>
            <w:r w:rsidR="00DD3E49">
              <w:rPr>
                <w:rFonts w:asciiTheme="minorHAnsi" w:eastAsiaTheme="minorEastAsia" w:hAnsiTheme="minorHAnsi" w:cstheme="minorBidi"/>
                <w:bCs w:val="0"/>
                <w:color w:val="auto"/>
                <w:sz w:val="22"/>
                <w:lang w:eastAsia="de-DE"/>
              </w:rPr>
              <w:tab/>
            </w:r>
            <w:r w:rsidR="00DD3E49" w:rsidRPr="003A2DD6">
              <w:rPr>
                <w:rStyle w:val="Hyperlink"/>
              </w:rPr>
              <w:t>UV-Bearbeitung &gt; Kursbearbeitung &gt; Schüler im Kurs</w:t>
            </w:r>
            <w:r w:rsidR="00DD3E49">
              <w:rPr>
                <w:webHidden/>
              </w:rPr>
              <w:tab/>
            </w:r>
            <w:r w:rsidR="00DD3E49">
              <w:rPr>
                <w:webHidden/>
              </w:rPr>
              <w:fldChar w:fldCharType="begin"/>
            </w:r>
            <w:r w:rsidR="00DD3E49">
              <w:rPr>
                <w:webHidden/>
              </w:rPr>
              <w:instrText xml:space="preserve"> PAGEREF _Toc45781861 \h </w:instrText>
            </w:r>
            <w:r w:rsidR="00DD3E49">
              <w:rPr>
                <w:webHidden/>
              </w:rPr>
            </w:r>
            <w:r w:rsidR="00DD3E49">
              <w:rPr>
                <w:webHidden/>
              </w:rPr>
              <w:fldChar w:fldCharType="separate"/>
            </w:r>
            <w:r w:rsidR="00D116BC">
              <w:rPr>
                <w:webHidden/>
              </w:rPr>
              <w:t>20</w:t>
            </w:r>
            <w:r w:rsidR="00DD3E49">
              <w:rPr>
                <w:webHidden/>
              </w:rPr>
              <w:fldChar w:fldCharType="end"/>
            </w:r>
          </w:hyperlink>
        </w:p>
        <w:p w14:paraId="5939B3E2" w14:textId="28BC7FE9" w:rsidR="00DD3E49" w:rsidRDefault="004E73E0">
          <w:pPr>
            <w:pStyle w:val="Verzeichnis3"/>
            <w:rPr>
              <w:rFonts w:asciiTheme="minorHAnsi" w:eastAsiaTheme="minorEastAsia" w:hAnsiTheme="minorHAnsi" w:cstheme="minorBidi"/>
              <w:bCs w:val="0"/>
              <w:color w:val="auto"/>
              <w:sz w:val="22"/>
              <w:lang w:eastAsia="de-DE"/>
            </w:rPr>
          </w:pPr>
          <w:hyperlink w:anchor="_Toc45781862" w:history="1">
            <w:r w:rsidR="00DD3E49" w:rsidRPr="003A2DD6">
              <w:rPr>
                <w:rStyle w:val="Hyperlink"/>
              </w:rPr>
              <w:t>4.3</w:t>
            </w:r>
            <w:r w:rsidR="00DD3E49">
              <w:rPr>
                <w:rFonts w:asciiTheme="minorHAnsi" w:eastAsiaTheme="minorEastAsia" w:hAnsiTheme="minorHAnsi" w:cstheme="minorBidi"/>
                <w:bCs w:val="0"/>
                <w:color w:val="auto"/>
                <w:sz w:val="22"/>
                <w:lang w:eastAsia="de-DE"/>
              </w:rPr>
              <w:tab/>
            </w:r>
            <w:r w:rsidR="00DD3E49" w:rsidRPr="003A2DD6">
              <w:rPr>
                <w:rStyle w:val="Hyperlink"/>
              </w:rPr>
              <w:t>Leistungserfassung &gt; Schüler und Hist. Leistungsdaten</w:t>
            </w:r>
            <w:r w:rsidR="00DD3E49">
              <w:rPr>
                <w:webHidden/>
              </w:rPr>
              <w:tab/>
            </w:r>
            <w:r w:rsidR="00DD3E49">
              <w:rPr>
                <w:webHidden/>
              </w:rPr>
              <w:fldChar w:fldCharType="begin"/>
            </w:r>
            <w:r w:rsidR="00DD3E49">
              <w:rPr>
                <w:webHidden/>
              </w:rPr>
              <w:instrText xml:space="preserve"> PAGEREF _Toc45781862 \h </w:instrText>
            </w:r>
            <w:r w:rsidR="00DD3E49">
              <w:rPr>
                <w:webHidden/>
              </w:rPr>
            </w:r>
            <w:r w:rsidR="00DD3E49">
              <w:rPr>
                <w:webHidden/>
              </w:rPr>
              <w:fldChar w:fldCharType="separate"/>
            </w:r>
            <w:r w:rsidR="00D116BC">
              <w:rPr>
                <w:webHidden/>
              </w:rPr>
              <w:t>21</w:t>
            </w:r>
            <w:r w:rsidR="00DD3E49">
              <w:rPr>
                <w:webHidden/>
              </w:rPr>
              <w:fldChar w:fldCharType="end"/>
            </w:r>
          </w:hyperlink>
        </w:p>
        <w:p w14:paraId="15B6DA98" w14:textId="76B3AFFA" w:rsidR="00DD3E49" w:rsidRDefault="004E73E0">
          <w:pPr>
            <w:pStyle w:val="Verzeichnis4"/>
            <w:rPr>
              <w:rFonts w:asciiTheme="minorHAnsi" w:hAnsiTheme="minorHAnsi"/>
              <w:sz w:val="22"/>
            </w:rPr>
          </w:pPr>
          <w:hyperlink w:anchor="_Toc45781863" w:history="1">
            <w:r w:rsidR="00DD3E49" w:rsidRPr="003A2DD6">
              <w:rPr>
                <w:rStyle w:val="Hyperlink"/>
              </w:rPr>
              <w:t>4.3.1</w:t>
            </w:r>
            <w:r w:rsidR="00DD3E49">
              <w:rPr>
                <w:rFonts w:asciiTheme="minorHAnsi" w:hAnsiTheme="minorHAnsi"/>
                <w:sz w:val="22"/>
              </w:rPr>
              <w:tab/>
            </w:r>
            <w:r w:rsidR="00DD3E49" w:rsidRPr="003A2DD6">
              <w:rPr>
                <w:rStyle w:val="Hyperlink"/>
              </w:rPr>
              <w:t>Register Projektprüfung</w:t>
            </w:r>
            <w:r w:rsidR="00DD3E49">
              <w:rPr>
                <w:webHidden/>
              </w:rPr>
              <w:tab/>
            </w:r>
            <w:r w:rsidR="00DD3E49">
              <w:rPr>
                <w:webHidden/>
              </w:rPr>
              <w:fldChar w:fldCharType="begin"/>
            </w:r>
            <w:r w:rsidR="00DD3E49">
              <w:rPr>
                <w:webHidden/>
              </w:rPr>
              <w:instrText xml:space="preserve"> PAGEREF _Toc45781863 \h </w:instrText>
            </w:r>
            <w:r w:rsidR="00DD3E49">
              <w:rPr>
                <w:webHidden/>
              </w:rPr>
            </w:r>
            <w:r w:rsidR="00DD3E49">
              <w:rPr>
                <w:webHidden/>
              </w:rPr>
              <w:fldChar w:fldCharType="separate"/>
            </w:r>
            <w:r w:rsidR="00D116BC">
              <w:rPr>
                <w:webHidden/>
              </w:rPr>
              <w:t>21</w:t>
            </w:r>
            <w:r w:rsidR="00DD3E49">
              <w:rPr>
                <w:webHidden/>
              </w:rPr>
              <w:fldChar w:fldCharType="end"/>
            </w:r>
          </w:hyperlink>
        </w:p>
        <w:p w14:paraId="22ECA581" w14:textId="670C51A6" w:rsidR="00DD3E49" w:rsidRDefault="004E73E0">
          <w:pPr>
            <w:pStyle w:val="Verzeichnis4"/>
            <w:rPr>
              <w:rFonts w:asciiTheme="minorHAnsi" w:hAnsiTheme="minorHAnsi"/>
              <w:sz w:val="22"/>
            </w:rPr>
          </w:pPr>
          <w:hyperlink w:anchor="_Toc45781864" w:history="1">
            <w:r w:rsidR="00DD3E49" w:rsidRPr="003A2DD6">
              <w:rPr>
                <w:rStyle w:val="Hyperlink"/>
              </w:rPr>
              <w:t>4.3.2</w:t>
            </w:r>
            <w:r w:rsidR="00DD3E49">
              <w:rPr>
                <w:rFonts w:asciiTheme="minorHAnsi" w:hAnsiTheme="minorHAnsi"/>
                <w:sz w:val="22"/>
              </w:rPr>
              <w:tab/>
            </w:r>
            <w:r w:rsidR="00DD3E49" w:rsidRPr="003A2DD6">
              <w:rPr>
                <w:rStyle w:val="Hyperlink"/>
              </w:rPr>
              <w:t>Register Kursnoten – bei den Schulformen FOSA/----/,  FOBT/  ----/ und FOBV/---/</w:t>
            </w:r>
            <w:r w:rsidR="00DD3E49">
              <w:rPr>
                <w:webHidden/>
              </w:rPr>
              <w:tab/>
            </w:r>
            <w:r w:rsidR="00DD3E49">
              <w:rPr>
                <w:webHidden/>
              </w:rPr>
              <w:fldChar w:fldCharType="begin"/>
            </w:r>
            <w:r w:rsidR="00DD3E49">
              <w:rPr>
                <w:webHidden/>
              </w:rPr>
              <w:instrText xml:space="preserve"> PAGEREF _Toc45781864 \h </w:instrText>
            </w:r>
            <w:r w:rsidR="00DD3E49">
              <w:rPr>
                <w:webHidden/>
              </w:rPr>
            </w:r>
            <w:r w:rsidR="00DD3E49">
              <w:rPr>
                <w:webHidden/>
              </w:rPr>
              <w:fldChar w:fldCharType="separate"/>
            </w:r>
            <w:r w:rsidR="00D116BC">
              <w:rPr>
                <w:webHidden/>
              </w:rPr>
              <w:t>21</w:t>
            </w:r>
            <w:r w:rsidR="00DD3E49">
              <w:rPr>
                <w:webHidden/>
              </w:rPr>
              <w:fldChar w:fldCharType="end"/>
            </w:r>
          </w:hyperlink>
        </w:p>
        <w:p w14:paraId="6B9606C0" w14:textId="028D9497" w:rsidR="00DD3E49" w:rsidRDefault="004E73E0">
          <w:pPr>
            <w:pStyle w:val="Verzeichnis3"/>
            <w:rPr>
              <w:rFonts w:asciiTheme="minorHAnsi" w:eastAsiaTheme="minorEastAsia" w:hAnsiTheme="minorHAnsi" w:cstheme="minorBidi"/>
              <w:bCs w:val="0"/>
              <w:color w:val="auto"/>
              <w:sz w:val="22"/>
              <w:lang w:eastAsia="de-DE"/>
            </w:rPr>
          </w:pPr>
          <w:hyperlink w:anchor="_Toc45781865" w:history="1">
            <w:r w:rsidR="00DD3E49" w:rsidRPr="003A2DD6">
              <w:rPr>
                <w:rStyle w:val="Hyperlink"/>
              </w:rPr>
              <w:t>4.4</w:t>
            </w:r>
            <w:r w:rsidR="00DD3E49">
              <w:rPr>
                <w:rFonts w:asciiTheme="minorHAnsi" w:eastAsiaTheme="minorEastAsia" w:hAnsiTheme="minorHAnsi" w:cstheme="minorBidi"/>
                <w:bCs w:val="0"/>
                <w:color w:val="auto"/>
                <w:sz w:val="22"/>
                <w:lang w:eastAsia="de-DE"/>
              </w:rPr>
              <w:tab/>
            </w:r>
            <w:r w:rsidR="00DD3E49" w:rsidRPr="003A2DD6">
              <w:rPr>
                <w:rStyle w:val="Hyperlink"/>
              </w:rPr>
              <w:t>Abschlüsse &gt; FHR-Oberstufe</w:t>
            </w:r>
            <w:r w:rsidR="00DD3E49">
              <w:rPr>
                <w:webHidden/>
              </w:rPr>
              <w:tab/>
            </w:r>
            <w:r w:rsidR="00DD3E49">
              <w:rPr>
                <w:webHidden/>
              </w:rPr>
              <w:fldChar w:fldCharType="begin"/>
            </w:r>
            <w:r w:rsidR="00DD3E49">
              <w:rPr>
                <w:webHidden/>
              </w:rPr>
              <w:instrText xml:space="preserve"> PAGEREF _Toc45781865 \h </w:instrText>
            </w:r>
            <w:r w:rsidR="00DD3E49">
              <w:rPr>
                <w:webHidden/>
              </w:rPr>
            </w:r>
            <w:r w:rsidR="00DD3E49">
              <w:rPr>
                <w:webHidden/>
              </w:rPr>
              <w:fldChar w:fldCharType="separate"/>
            </w:r>
            <w:r w:rsidR="00D116BC">
              <w:rPr>
                <w:webHidden/>
              </w:rPr>
              <w:t>23</w:t>
            </w:r>
            <w:r w:rsidR="00DD3E49">
              <w:rPr>
                <w:webHidden/>
              </w:rPr>
              <w:fldChar w:fldCharType="end"/>
            </w:r>
          </w:hyperlink>
        </w:p>
        <w:p w14:paraId="758DD920" w14:textId="277E35F2" w:rsidR="00DD3E49" w:rsidRDefault="004E73E0">
          <w:pPr>
            <w:pStyle w:val="Verzeichnis4"/>
            <w:rPr>
              <w:rFonts w:asciiTheme="minorHAnsi" w:hAnsiTheme="minorHAnsi"/>
              <w:sz w:val="22"/>
            </w:rPr>
          </w:pPr>
          <w:hyperlink w:anchor="_Toc45781866" w:history="1">
            <w:r w:rsidR="00DD3E49" w:rsidRPr="003A2DD6">
              <w:rPr>
                <w:rStyle w:val="Hyperlink"/>
              </w:rPr>
              <w:t>4.4.1</w:t>
            </w:r>
            <w:r w:rsidR="00DD3E49">
              <w:rPr>
                <w:rFonts w:asciiTheme="minorHAnsi" w:hAnsiTheme="minorHAnsi"/>
                <w:sz w:val="22"/>
              </w:rPr>
              <w:tab/>
            </w:r>
            <w:r w:rsidR="00DD3E49" w:rsidRPr="003A2DD6">
              <w:rPr>
                <w:rStyle w:val="Hyperlink"/>
              </w:rPr>
              <w:t>Identische Fach-Kursart-Kombinationen</w:t>
            </w:r>
            <w:r w:rsidR="00DD3E49">
              <w:rPr>
                <w:webHidden/>
              </w:rPr>
              <w:tab/>
            </w:r>
            <w:r w:rsidR="00DD3E49">
              <w:rPr>
                <w:webHidden/>
              </w:rPr>
              <w:fldChar w:fldCharType="begin"/>
            </w:r>
            <w:r w:rsidR="00DD3E49">
              <w:rPr>
                <w:webHidden/>
              </w:rPr>
              <w:instrText xml:space="preserve"> PAGEREF _Toc45781866 \h </w:instrText>
            </w:r>
            <w:r w:rsidR="00DD3E49">
              <w:rPr>
                <w:webHidden/>
              </w:rPr>
            </w:r>
            <w:r w:rsidR="00DD3E49">
              <w:rPr>
                <w:webHidden/>
              </w:rPr>
              <w:fldChar w:fldCharType="separate"/>
            </w:r>
            <w:r w:rsidR="00D116BC">
              <w:rPr>
                <w:webHidden/>
              </w:rPr>
              <w:t>23</w:t>
            </w:r>
            <w:r w:rsidR="00DD3E49">
              <w:rPr>
                <w:webHidden/>
              </w:rPr>
              <w:fldChar w:fldCharType="end"/>
            </w:r>
          </w:hyperlink>
        </w:p>
        <w:p w14:paraId="5DCF97AF" w14:textId="7CE9F173" w:rsidR="00DD3E49" w:rsidRDefault="004E73E0">
          <w:pPr>
            <w:pStyle w:val="Verzeichnis4"/>
            <w:rPr>
              <w:rFonts w:asciiTheme="minorHAnsi" w:hAnsiTheme="minorHAnsi"/>
              <w:sz w:val="22"/>
            </w:rPr>
          </w:pPr>
          <w:hyperlink w:anchor="_Toc45781867" w:history="1">
            <w:r w:rsidR="00DD3E49" w:rsidRPr="003A2DD6">
              <w:rPr>
                <w:rStyle w:val="Hyperlink"/>
              </w:rPr>
              <w:t>4.4.2</w:t>
            </w:r>
            <w:r w:rsidR="00DD3E49">
              <w:rPr>
                <w:rFonts w:asciiTheme="minorHAnsi" w:hAnsiTheme="minorHAnsi"/>
                <w:sz w:val="22"/>
              </w:rPr>
              <w:tab/>
            </w:r>
            <w:r w:rsidR="00DD3E49" w:rsidRPr="003A2DD6">
              <w:rPr>
                <w:rStyle w:val="Hyperlink"/>
              </w:rPr>
              <w:t>Regelwerk für Kolleg</w:t>
            </w:r>
            <w:r w:rsidR="00DD3E49">
              <w:rPr>
                <w:webHidden/>
              </w:rPr>
              <w:tab/>
            </w:r>
            <w:r w:rsidR="00DD3E49">
              <w:rPr>
                <w:webHidden/>
              </w:rPr>
              <w:fldChar w:fldCharType="begin"/>
            </w:r>
            <w:r w:rsidR="00DD3E49">
              <w:rPr>
                <w:webHidden/>
              </w:rPr>
              <w:instrText xml:space="preserve"> PAGEREF _Toc45781867 \h </w:instrText>
            </w:r>
            <w:r w:rsidR="00DD3E49">
              <w:rPr>
                <w:webHidden/>
              </w:rPr>
            </w:r>
            <w:r w:rsidR="00DD3E49">
              <w:rPr>
                <w:webHidden/>
              </w:rPr>
              <w:fldChar w:fldCharType="separate"/>
            </w:r>
            <w:r w:rsidR="00D116BC">
              <w:rPr>
                <w:webHidden/>
              </w:rPr>
              <w:t>23</w:t>
            </w:r>
            <w:r w:rsidR="00DD3E49">
              <w:rPr>
                <w:webHidden/>
              </w:rPr>
              <w:fldChar w:fldCharType="end"/>
            </w:r>
          </w:hyperlink>
        </w:p>
        <w:p w14:paraId="7FFB0689" w14:textId="0C333F55" w:rsidR="00DD3E49" w:rsidRDefault="004E73E0">
          <w:pPr>
            <w:pStyle w:val="Verzeichnis3"/>
            <w:rPr>
              <w:rFonts w:asciiTheme="minorHAnsi" w:eastAsiaTheme="minorEastAsia" w:hAnsiTheme="minorHAnsi" w:cstheme="minorBidi"/>
              <w:bCs w:val="0"/>
              <w:color w:val="auto"/>
              <w:sz w:val="22"/>
              <w:lang w:eastAsia="de-DE"/>
            </w:rPr>
          </w:pPr>
          <w:hyperlink w:anchor="_Toc45781868" w:history="1">
            <w:r w:rsidR="00DD3E49" w:rsidRPr="003A2DD6">
              <w:rPr>
                <w:rStyle w:val="Hyperlink"/>
              </w:rPr>
              <w:t>4.5</w:t>
            </w:r>
            <w:r w:rsidR="00DD3E49">
              <w:rPr>
                <w:rFonts w:asciiTheme="minorHAnsi" w:eastAsiaTheme="minorEastAsia" w:hAnsiTheme="minorHAnsi" w:cstheme="minorBidi"/>
                <w:bCs w:val="0"/>
                <w:color w:val="auto"/>
                <w:sz w:val="22"/>
                <w:lang w:eastAsia="de-DE"/>
              </w:rPr>
              <w:tab/>
            </w:r>
            <w:r w:rsidR="00DD3E49" w:rsidRPr="003A2DD6">
              <w:rPr>
                <w:rStyle w:val="Hyperlink"/>
              </w:rPr>
              <w:t>Abschlüsse &gt; FHR-FOS</w:t>
            </w:r>
            <w:r w:rsidR="00DD3E49">
              <w:rPr>
                <w:webHidden/>
              </w:rPr>
              <w:tab/>
            </w:r>
            <w:r w:rsidR="00DD3E49">
              <w:rPr>
                <w:webHidden/>
              </w:rPr>
              <w:fldChar w:fldCharType="begin"/>
            </w:r>
            <w:r w:rsidR="00DD3E49">
              <w:rPr>
                <w:webHidden/>
              </w:rPr>
              <w:instrText xml:space="preserve"> PAGEREF _Toc45781868 \h </w:instrText>
            </w:r>
            <w:r w:rsidR="00DD3E49">
              <w:rPr>
                <w:webHidden/>
              </w:rPr>
            </w:r>
            <w:r w:rsidR="00DD3E49">
              <w:rPr>
                <w:webHidden/>
              </w:rPr>
              <w:fldChar w:fldCharType="separate"/>
            </w:r>
            <w:r w:rsidR="00D116BC">
              <w:rPr>
                <w:webHidden/>
              </w:rPr>
              <w:t>24</w:t>
            </w:r>
            <w:r w:rsidR="00DD3E49">
              <w:rPr>
                <w:webHidden/>
              </w:rPr>
              <w:fldChar w:fldCharType="end"/>
            </w:r>
          </w:hyperlink>
        </w:p>
        <w:p w14:paraId="5C36C089" w14:textId="2389C950" w:rsidR="00DD3E49" w:rsidRDefault="004E73E0">
          <w:pPr>
            <w:pStyle w:val="Verzeichnis4"/>
            <w:rPr>
              <w:rFonts w:asciiTheme="minorHAnsi" w:hAnsiTheme="minorHAnsi"/>
              <w:sz w:val="22"/>
            </w:rPr>
          </w:pPr>
          <w:hyperlink w:anchor="_Toc45781869" w:history="1">
            <w:r w:rsidR="00DD3E49" w:rsidRPr="003A2DD6">
              <w:rPr>
                <w:rStyle w:val="Hyperlink"/>
              </w:rPr>
              <w:t>4.5.1</w:t>
            </w:r>
            <w:r w:rsidR="00DD3E49">
              <w:rPr>
                <w:rFonts w:asciiTheme="minorHAnsi" w:hAnsiTheme="minorHAnsi"/>
                <w:sz w:val="22"/>
              </w:rPr>
              <w:tab/>
            </w:r>
            <w:r w:rsidR="00DD3E49" w:rsidRPr="003A2DD6">
              <w:rPr>
                <w:rStyle w:val="Hyperlink"/>
              </w:rPr>
              <w:t>Schaltfläche Alle Prüfen - schriftlich</w:t>
            </w:r>
            <w:r w:rsidR="00DD3E49">
              <w:rPr>
                <w:webHidden/>
              </w:rPr>
              <w:tab/>
            </w:r>
            <w:r w:rsidR="00DD3E49">
              <w:rPr>
                <w:webHidden/>
              </w:rPr>
              <w:fldChar w:fldCharType="begin"/>
            </w:r>
            <w:r w:rsidR="00DD3E49">
              <w:rPr>
                <w:webHidden/>
              </w:rPr>
              <w:instrText xml:space="preserve"> PAGEREF _Toc45781869 \h </w:instrText>
            </w:r>
            <w:r w:rsidR="00DD3E49">
              <w:rPr>
                <w:webHidden/>
              </w:rPr>
            </w:r>
            <w:r w:rsidR="00DD3E49">
              <w:rPr>
                <w:webHidden/>
              </w:rPr>
              <w:fldChar w:fldCharType="separate"/>
            </w:r>
            <w:r w:rsidR="00D116BC">
              <w:rPr>
                <w:webHidden/>
              </w:rPr>
              <w:t>24</w:t>
            </w:r>
            <w:r w:rsidR="00DD3E49">
              <w:rPr>
                <w:webHidden/>
              </w:rPr>
              <w:fldChar w:fldCharType="end"/>
            </w:r>
          </w:hyperlink>
        </w:p>
        <w:p w14:paraId="3B8530E5" w14:textId="36570F17" w:rsidR="00DD3E49" w:rsidRDefault="004E73E0">
          <w:pPr>
            <w:pStyle w:val="Verzeichnis4"/>
            <w:rPr>
              <w:rFonts w:asciiTheme="minorHAnsi" w:hAnsiTheme="minorHAnsi"/>
              <w:sz w:val="22"/>
            </w:rPr>
          </w:pPr>
          <w:hyperlink w:anchor="_Toc45781870" w:history="1">
            <w:r w:rsidR="00DD3E49" w:rsidRPr="003A2DD6">
              <w:rPr>
                <w:rStyle w:val="Hyperlink"/>
              </w:rPr>
              <w:t>4.5.2</w:t>
            </w:r>
            <w:r w:rsidR="00DD3E49">
              <w:rPr>
                <w:rFonts w:asciiTheme="minorHAnsi" w:hAnsiTheme="minorHAnsi"/>
                <w:sz w:val="22"/>
              </w:rPr>
              <w:tab/>
            </w:r>
            <w:r w:rsidR="00DD3E49" w:rsidRPr="003A2DD6">
              <w:rPr>
                <w:rStyle w:val="Hyperlink"/>
              </w:rPr>
              <w:t>Vorzeitige Eintragung des Abschlusses (FHR)</w:t>
            </w:r>
            <w:r w:rsidR="00DD3E49">
              <w:rPr>
                <w:webHidden/>
              </w:rPr>
              <w:tab/>
            </w:r>
            <w:r w:rsidR="00DD3E49">
              <w:rPr>
                <w:webHidden/>
              </w:rPr>
              <w:fldChar w:fldCharType="begin"/>
            </w:r>
            <w:r w:rsidR="00DD3E49">
              <w:rPr>
                <w:webHidden/>
              </w:rPr>
              <w:instrText xml:space="preserve"> PAGEREF _Toc45781870 \h </w:instrText>
            </w:r>
            <w:r w:rsidR="00DD3E49">
              <w:rPr>
                <w:webHidden/>
              </w:rPr>
            </w:r>
            <w:r w:rsidR="00DD3E49">
              <w:rPr>
                <w:webHidden/>
              </w:rPr>
              <w:fldChar w:fldCharType="separate"/>
            </w:r>
            <w:r w:rsidR="00D116BC">
              <w:rPr>
                <w:webHidden/>
              </w:rPr>
              <w:t>25</w:t>
            </w:r>
            <w:r w:rsidR="00DD3E49">
              <w:rPr>
                <w:webHidden/>
              </w:rPr>
              <w:fldChar w:fldCharType="end"/>
            </w:r>
          </w:hyperlink>
        </w:p>
        <w:p w14:paraId="7FB194F5" w14:textId="788862F1" w:rsidR="00DD3E49" w:rsidRDefault="004E73E0">
          <w:pPr>
            <w:pStyle w:val="Verzeichnis4"/>
            <w:rPr>
              <w:rFonts w:asciiTheme="minorHAnsi" w:hAnsiTheme="minorHAnsi"/>
              <w:sz w:val="22"/>
            </w:rPr>
          </w:pPr>
          <w:hyperlink w:anchor="_Toc45781871" w:history="1">
            <w:r w:rsidR="00DD3E49" w:rsidRPr="003A2DD6">
              <w:rPr>
                <w:rStyle w:val="Hyperlink"/>
              </w:rPr>
              <w:t>4.5.3</w:t>
            </w:r>
            <w:r w:rsidR="00DD3E49">
              <w:rPr>
                <w:rFonts w:asciiTheme="minorHAnsi" w:hAnsiTheme="minorHAnsi"/>
                <w:sz w:val="22"/>
              </w:rPr>
              <w:tab/>
            </w:r>
            <w:r w:rsidR="00DD3E49" w:rsidRPr="003A2DD6">
              <w:rPr>
                <w:rStyle w:val="Hyperlink"/>
              </w:rPr>
              <w:t>FHR-FOS Hist. Abschluss bearbeiten</w:t>
            </w:r>
            <w:r w:rsidR="00DD3E49">
              <w:rPr>
                <w:webHidden/>
              </w:rPr>
              <w:tab/>
            </w:r>
            <w:r w:rsidR="00DD3E49">
              <w:rPr>
                <w:webHidden/>
              </w:rPr>
              <w:fldChar w:fldCharType="begin"/>
            </w:r>
            <w:r w:rsidR="00DD3E49">
              <w:rPr>
                <w:webHidden/>
              </w:rPr>
              <w:instrText xml:space="preserve"> PAGEREF _Toc45781871 \h </w:instrText>
            </w:r>
            <w:r w:rsidR="00DD3E49">
              <w:rPr>
                <w:webHidden/>
              </w:rPr>
            </w:r>
            <w:r w:rsidR="00DD3E49">
              <w:rPr>
                <w:webHidden/>
              </w:rPr>
              <w:fldChar w:fldCharType="separate"/>
            </w:r>
            <w:r w:rsidR="00D116BC">
              <w:rPr>
                <w:webHidden/>
              </w:rPr>
              <w:t>25</w:t>
            </w:r>
            <w:r w:rsidR="00DD3E49">
              <w:rPr>
                <w:webHidden/>
              </w:rPr>
              <w:fldChar w:fldCharType="end"/>
            </w:r>
          </w:hyperlink>
        </w:p>
        <w:p w14:paraId="5AAC7E0D" w14:textId="37737C39" w:rsidR="00DD3E49" w:rsidRDefault="004E73E0">
          <w:pPr>
            <w:pStyle w:val="Verzeichnis3"/>
            <w:rPr>
              <w:rFonts w:asciiTheme="minorHAnsi" w:eastAsiaTheme="minorEastAsia" w:hAnsiTheme="minorHAnsi" w:cstheme="minorBidi"/>
              <w:bCs w:val="0"/>
              <w:color w:val="auto"/>
              <w:sz w:val="22"/>
              <w:lang w:eastAsia="de-DE"/>
            </w:rPr>
          </w:pPr>
          <w:hyperlink w:anchor="_Toc45781872" w:history="1">
            <w:r w:rsidR="00DD3E49" w:rsidRPr="003A2DD6">
              <w:rPr>
                <w:rStyle w:val="Hyperlink"/>
              </w:rPr>
              <w:t>4.6</w:t>
            </w:r>
            <w:r w:rsidR="00DD3E49">
              <w:rPr>
                <w:rFonts w:asciiTheme="minorHAnsi" w:eastAsiaTheme="minorEastAsia" w:hAnsiTheme="minorHAnsi" w:cstheme="minorBidi"/>
                <w:bCs w:val="0"/>
                <w:color w:val="auto"/>
                <w:sz w:val="22"/>
                <w:lang w:eastAsia="de-DE"/>
              </w:rPr>
              <w:tab/>
            </w:r>
            <w:r w:rsidR="00DD3E49" w:rsidRPr="003A2DD6">
              <w:rPr>
                <w:rStyle w:val="Hyperlink"/>
              </w:rPr>
              <w:t>Zeugnisse &gt; Zeugnis erstellen</w:t>
            </w:r>
            <w:r w:rsidR="00DD3E49">
              <w:rPr>
                <w:webHidden/>
              </w:rPr>
              <w:tab/>
            </w:r>
            <w:r w:rsidR="00DD3E49">
              <w:rPr>
                <w:webHidden/>
              </w:rPr>
              <w:fldChar w:fldCharType="begin"/>
            </w:r>
            <w:r w:rsidR="00DD3E49">
              <w:rPr>
                <w:webHidden/>
              </w:rPr>
              <w:instrText xml:space="preserve"> PAGEREF _Toc45781872 \h </w:instrText>
            </w:r>
            <w:r w:rsidR="00DD3E49">
              <w:rPr>
                <w:webHidden/>
              </w:rPr>
            </w:r>
            <w:r w:rsidR="00DD3E49">
              <w:rPr>
                <w:webHidden/>
              </w:rPr>
              <w:fldChar w:fldCharType="separate"/>
            </w:r>
            <w:r w:rsidR="00D116BC">
              <w:rPr>
                <w:webHidden/>
              </w:rPr>
              <w:t>25</w:t>
            </w:r>
            <w:r w:rsidR="00DD3E49">
              <w:rPr>
                <w:webHidden/>
              </w:rPr>
              <w:fldChar w:fldCharType="end"/>
            </w:r>
          </w:hyperlink>
        </w:p>
        <w:p w14:paraId="266CAD17" w14:textId="6EC0DEFC" w:rsidR="00DD3E49" w:rsidRDefault="004E73E0">
          <w:pPr>
            <w:pStyle w:val="Verzeichnis3"/>
            <w:rPr>
              <w:rFonts w:asciiTheme="minorHAnsi" w:eastAsiaTheme="minorEastAsia" w:hAnsiTheme="minorHAnsi" w:cstheme="minorBidi"/>
              <w:bCs w:val="0"/>
              <w:color w:val="auto"/>
              <w:sz w:val="22"/>
              <w:lang w:eastAsia="de-DE"/>
            </w:rPr>
          </w:pPr>
          <w:hyperlink w:anchor="_Toc45781873" w:history="1">
            <w:r w:rsidR="00DD3E49" w:rsidRPr="003A2DD6">
              <w:rPr>
                <w:rStyle w:val="Hyperlink"/>
              </w:rPr>
              <w:t>4.7</w:t>
            </w:r>
            <w:r w:rsidR="00DD3E49">
              <w:rPr>
                <w:rFonts w:asciiTheme="minorHAnsi" w:eastAsiaTheme="minorEastAsia" w:hAnsiTheme="minorHAnsi" w:cstheme="minorBidi"/>
                <w:bCs w:val="0"/>
                <w:color w:val="auto"/>
                <w:sz w:val="22"/>
                <w:lang w:eastAsia="de-DE"/>
              </w:rPr>
              <w:tab/>
            </w:r>
            <w:r w:rsidR="00DD3E49" w:rsidRPr="003A2DD6">
              <w:rPr>
                <w:rStyle w:val="Hyperlink"/>
              </w:rPr>
              <w:t>Zeugniskonfiguration &gt; Zeugnisformulare</w:t>
            </w:r>
            <w:r w:rsidR="00DD3E49">
              <w:rPr>
                <w:webHidden/>
              </w:rPr>
              <w:tab/>
            </w:r>
            <w:r w:rsidR="00DD3E49">
              <w:rPr>
                <w:webHidden/>
              </w:rPr>
              <w:fldChar w:fldCharType="begin"/>
            </w:r>
            <w:r w:rsidR="00DD3E49">
              <w:rPr>
                <w:webHidden/>
              </w:rPr>
              <w:instrText xml:space="preserve"> PAGEREF _Toc45781873 \h </w:instrText>
            </w:r>
            <w:r w:rsidR="00DD3E49">
              <w:rPr>
                <w:webHidden/>
              </w:rPr>
            </w:r>
            <w:r w:rsidR="00DD3E49">
              <w:rPr>
                <w:webHidden/>
              </w:rPr>
              <w:fldChar w:fldCharType="separate"/>
            </w:r>
            <w:r w:rsidR="00D116BC">
              <w:rPr>
                <w:webHidden/>
              </w:rPr>
              <w:t>25</w:t>
            </w:r>
            <w:r w:rsidR="00DD3E49">
              <w:rPr>
                <w:webHidden/>
              </w:rPr>
              <w:fldChar w:fldCharType="end"/>
            </w:r>
          </w:hyperlink>
        </w:p>
        <w:p w14:paraId="32390234" w14:textId="010BDAA3" w:rsidR="00DD3E49" w:rsidRDefault="004E73E0">
          <w:pPr>
            <w:pStyle w:val="Verzeichnis4"/>
            <w:rPr>
              <w:rFonts w:asciiTheme="minorHAnsi" w:hAnsiTheme="minorHAnsi"/>
              <w:sz w:val="22"/>
            </w:rPr>
          </w:pPr>
          <w:hyperlink w:anchor="_Toc45781874" w:history="1">
            <w:r w:rsidR="00DD3E49" w:rsidRPr="003A2DD6">
              <w:rPr>
                <w:rStyle w:val="Hyperlink"/>
              </w:rPr>
              <w:t>4.7.1</w:t>
            </w:r>
            <w:r w:rsidR="00DD3E49">
              <w:rPr>
                <w:rFonts w:asciiTheme="minorHAnsi" w:hAnsiTheme="minorHAnsi"/>
                <w:sz w:val="22"/>
              </w:rPr>
              <w:tab/>
            </w:r>
            <w:r w:rsidR="00DD3E49" w:rsidRPr="003A2DD6">
              <w:rPr>
                <w:rStyle w:val="Hyperlink"/>
              </w:rPr>
              <w:t>Coronabedingte Anpassungen an einigen Abschlusszeugnissen der beruflichen Schulen</w:t>
            </w:r>
            <w:r w:rsidR="00DD3E49">
              <w:rPr>
                <w:webHidden/>
              </w:rPr>
              <w:tab/>
            </w:r>
            <w:r w:rsidR="00DD3E49">
              <w:rPr>
                <w:webHidden/>
              </w:rPr>
              <w:fldChar w:fldCharType="begin"/>
            </w:r>
            <w:r w:rsidR="00DD3E49">
              <w:rPr>
                <w:webHidden/>
              </w:rPr>
              <w:instrText xml:space="preserve"> PAGEREF _Toc45781874 \h </w:instrText>
            </w:r>
            <w:r w:rsidR="00DD3E49">
              <w:rPr>
                <w:webHidden/>
              </w:rPr>
            </w:r>
            <w:r w:rsidR="00DD3E49">
              <w:rPr>
                <w:webHidden/>
              </w:rPr>
              <w:fldChar w:fldCharType="separate"/>
            </w:r>
            <w:r w:rsidR="00D116BC">
              <w:rPr>
                <w:webHidden/>
              </w:rPr>
              <w:t>25</w:t>
            </w:r>
            <w:r w:rsidR="00DD3E49">
              <w:rPr>
                <w:webHidden/>
              </w:rPr>
              <w:fldChar w:fldCharType="end"/>
            </w:r>
          </w:hyperlink>
        </w:p>
        <w:p w14:paraId="50165D3B" w14:textId="3128B30C" w:rsidR="00DD3E49" w:rsidRDefault="004E73E0">
          <w:pPr>
            <w:pStyle w:val="Verzeichnis4"/>
            <w:rPr>
              <w:rFonts w:asciiTheme="minorHAnsi" w:hAnsiTheme="minorHAnsi"/>
              <w:sz w:val="22"/>
            </w:rPr>
          </w:pPr>
          <w:hyperlink w:anchor="_Toc45781875" w:history="1">
            <w:r w:rsidR="00DD3E49" w:rsidRPr="003A2DD6">
              <w:rPr>
                <w:rStyle w:val="Hyperlink"/>
              </w:rPr>
              <w:t>4.7.2</w:t>
            </w:r>
            <w:r w:rsidR="00DD3E49">
              <w:rPr>
                <w:rFonts w:asciiTheme="minorHAnsi" w:hAnsiTheme="minorHAnsi"/>
                <w:sz w:val="22"/>
              </w:rPr>
              <w:tab/>
            </w:r>
            <w:r w:rsidR="00DD3E49" w:rsidRPr="003A2DD6">
              <w:rPr>
                <w:rStyle w:val="Hyperlink"/>
              </w:rPr>
              <w:t>Abgangszeugnis-Q mit/ohne SFHR zur FHR-Oberstufe für die Schulform AGYM</w:t>
            </w:r>
            <w:r w:rsidR="00DD3E49">
              <w:rPr>
                <w:webHidden/>
              </w:rPr>
              <w:tab/>
            </w:r>
            <w:r w:rsidR="00DD3E49">
              <w:rPr>
                <w:webHidden/>
              </w:rPr>
              <w:fldChar w:fldCharType="begin"/>
            </w:r>
            <w:r w:rsidR="00DD3E49">
              <w:rPr>
                <w:webHidden/>
              </w:rPr>
              <w:instrText xml:space="preserve"> PAGEREF _Toc45781875 \h </w:instrText>
            </w:r>
            <w:r w:rsidR="00DD3E49">
              <w:rPr>
                <w:webHidden/>
              </w:rPr>
            </w:r>
            <w:r w:rsidR="00DD3E49">
              <w:rPr>
                <w:webHidden/>
              </w:rPr>
              <w:fldChar w:fldCharType="separate"/>
            </w:r>
            <w:r w:rsidR="00D116BC">
              <w:rPr>
                <w:webHidden/>
              </w:rPr>
              <w:t>25</w:t>
            </w:r>
            <w:r w:rsidR="00DD3E49">
              <w:rPr>
                <w:webHidden/>
              </w:rPr>
              <w:fldChar w:fldCharType="end"/>
            </w:r>
          </w:hyperlink>
        </w:p>
        <w:p w14:paraId="05038032" w14:textId="4B159281" w:rsidR="00DD3E49" w:rsidRDefault="004E73E0">
          <w:pPr>
            <w:pStyle w:val="Verzeichnis4"/>
            <w:rPr>
              <w:rFonts w:asciiTheme="minorHAnsi" w:hAnsiTheme="minorHAnsi"/>
              <w:sz w:val="22"/>
            </w:rPr>
          </w:pPr>
          <w:hyperlink w:anchor="_Toc45781876" w:history="1">
            <w:r w:rsidR="00DD3E49" w:rsidRPr="003A2DD6">
              <w:rPr>
                <w:rStyle w:val="Hyperlink"/>
              </w:rPr>
              <w:t>4.7.3</w:t>
            </w:r>
            <w:r w:rsidR="00DD3E49">
              <w:rPr>
                <w:rFonts w:asciiTheme="minorHAnsi" w:hAnsiTheme="minorHAnsi"/>
                <w:sz w:val="22"/>
              </w:rPr>
              <w:tab/>
            </w:r>
            <w:r w:rsidR="00DD3E49" w:rsidRPr="003A2DD6">
              <w:rPr>
                <w:rStyle w:val="Hyperlink"/>
              </w:rPr>
              <w:t>Halbjahreszeugnisse der Mittelstufe der Schulform GYM, GYM8 und R</w:t>
            </w:r>
            <w:r w:rsidR="00DD3E49">
              <w:rPr>
                <w:webHidden/>
              </w:rPr>
              <w:tab/>
            </w:r>
            <w:r w:rsidR="00DD3E49">
              <w:rPr>
                <w:webHidden/>
              </w:rPr>
              <w:fldChar w:fldCharType="begin"/>
            </w:r>
            <w:r w:rsidR="00DD3E49">
              <w:rPr>
                <w:webHidden/>
              </w:rPr>
              <w:instrText xml:space="preserve"> PAGEREF _Toc45781876 \h </w:instrText>
            </w:r>
            <w:r w:rsidR="00DD3E49">
              <w:rPr>
                <w:webHidden/>
              </w:rPr>
            </w:r>
            <w:r w:rsidR="00DD3E49">
              <w:rPr>
                <w:webHidden/>
              </w:rPr>
              <w:fldChar w:fldCharType="separate"/>
            </w:r>
            <w:r w:rsidR="00D116BC">
              <w:rPr>
                <w:webHidden/>
              </w:rPr>
              <w:t>25</w:t>
            </w:r>
            <w:r w:rsidR="00DD3E49">
              <w:rPr>
                <w:webHidden/>
              </w:rPr>
              <w:fldChar w:fldCharType="end"/>
            </w:r>
          </w:hyperlink>
        </w:p>
        <w:p w14:paraId="7259B6E2" w14:textId="0D34F9B5" w:rsidR="00DD3E49" w:rsidRDefault="004E73E0">
          <w:pPr>
            <w:pStyle w:val="Verzeichnis4"/>
            <w:rPr>
              <w:rFonts w:asciiTheme="minorHAnsi" w:hAnsiTheme="minorHAnsi"/>
              <w:sz w:val="22"/>
            </w:rPr>
          </w:pPr>
          <w:hyperlink w:anchor="_Toc45781877" w:history="1">
            <w:r w:rsidR="00DD3E49" w:rsidRPr="003A2DD6">
              <w:rPr>
                <w:rStyle w:val="Hyperlink"/>
              </w:rPr>
              <w:t>4.7.4</w:t>
            </w:r>
            <w:r w:rsidR="00DD3E49">
              <w:rPr>
                <w:rFonts w:asciiTheme="minorHAnsi" w:hAnsiTheme="minorHAnsi"/>
                <w:sz w:val="22"/>
              </w:rPr>
              <w:tab/>
            </w:r>
            <w:r w:rsidR="00DD3E49" w:rsidRPr="003A2DD6">
              <w:rPr>
                <w:rStyle w:val="Hyperlink"/>
              </w:rPr>
              <w:t>FHR-Bescheinigung und -zeugnis - auf FHR-Oberstufe geänderte LK/GK-Angaben</w:t>
            </w:r>
            <w:r w:rsidR="00DD3E49">
              <w:rPr>
                <w:webHidden/>
              </w:rPr>
              <w:tab/>
            </w:r>
            <w:r w:rsidR="00DD3E49">
              <w:rPr>
                <w:webHidden/>
              </w:rPr>
              <w:fldChar w:fldCharType="begin"/>
            </w:r>
            <w:r w:rsidR="00DD3E49">
              <w:rPr>
                <w:webHidden/>
              </w:rPr>
              <w:instrText xml:space="preserve"> PAGEREF _Toc45781877 \h </w:instrText>
            </w:r>
            <w:r w:rsidR="00DD3E49">
              <w:rPr>
                <w:webHidden/>
              </w:rPr>
            </w:r>
            <w:r w:rsidR="00DD3E49">
              <w:rPr>
                <w:webHidden/>
              </w:rPr>
              <w:fldChar w:fldCharType="separate"/>
            </w:r>
            <w:r w:rsidR="00D116BC">
              <w:rPr>
                <w:webHidden/>
              </w:rPr>
              <w:t>26</w:t>
            </w:r>
            <w:r w:rsidR="00DD3E49">
              <w:rPr>
                <w:webHidden/>
              </w:rPr>
              <w:fldChar w:fldCharType="end"/>
            </w:r>
          </w:hyperlink>
        </w:p>
        <w:p w14:paraId="76C9E932" w14:textId="2614B109" w:rsidR="00DD3E49" w:rsidRDefault="004E73E0">
          <w:pPr>
            <w:pStyle w:val="Verzeichnis2"/>
            <w:rPr>
              <w:rFonts w:asciiTheme="minorHAnsi" w:eastAsiaTheme="minorEastAsia" w:hAnsiTheme="minorHAnsi"/>
              <w:color w:val="auto"/>
              <w:lang w:eastAsia="de-DE"/>
            </w:rPr>
          </w:pPr>
          <w:hyperlink w:anchor="_Toc45781878" w:history="1">
            <w:r w:rsidR="00DD3E49" w:rsidRPr="003A2DD6">
              <w:rPr>
                <w:rStyle w:val="Hyperlink"/>
              </w:rPr>
              <w:t>5</w:t>
            </w:r>
            <w:r w:rsidR="00DD3E49">
              <w:rPr>
                <w:rFonts w:asciiTheme="minorHAnsi" w:eastAsiaTheme="minorEastAsia" w:hAnsiTheme="minorHAnsi"/>
                <w:color w:val="auto"/>
                <w:lang w:eastAsia="de-DE"/>
              </w:rPr>
              <w:tab/>
            </w:r>
            <w:r w:rsidR="00DD3E49" w:rsidRPr="003A2DD6">
              <w:rPr>
                <w:rStyle w:val="Hyperlink"/>
              </w:rPr>
              <w:t>Extras</w:t>
            </w:r>
            <w:r w:rsidR="00DD3E49">
              <w:rPr>
                <w:webHidden/>
              </w:rPr>
              <w:tab/>
            </w:r>
            <w:r w:rsidR="00DD3E49">
              <w:rPr>
                <w:webHidden/>
              </w:rPr>
              <w:fldChar w:fldCharType="begin"/>
            </w:r>
            <w:r w:rsidR="00DD3E49">
              <w:rPr>
                <w:webHidden/>
              </w:rPr>
              <w:instrText xml:space="preserve"> PAGEREF _Toc45781878 \h </w:instrText>
            </w:r>
            <w:r w:rsidR="00DD3E49">
              <w:rPr>
                <w:webHidden/>
              </w:rPr>
            </w:r>
            <w:r w:rsidR="00DD3E49">
              <w:rPr>
                <w:webHidden/>
              </w:rPr>
              <w:fldChar w:fldCharType="separate"/>
            </w:r>
            <w:r w:rsidR="00D116BC">
              <w:rPr>
                <w:webHidden/>
              </w:rPr>
              <w:t>26</w:t>
            </w:r>
            <w:r w:rsidR="00DD3E49">
              <w:rPr>
                <w:webHidden/>
              </w:rPr>
              <w:fldChar w:fldCharType="end"/>
            </w:r>
          </w:hyperlink>
        </w:p>
        <w:p w14:paraId="3B040EFD" w14:textId="42F76F0A" w:rsidR="00DD3E49" w:rsidRDefault="004E73E0">
          <w:pPr>
            <w:pStyle w:val="Verzeichnis3"/>
            <w:rPr>
              <w:rFonts w:asciiTheme="minorHAnsi" w:eastAsiaTheme="minorEastAsia" w:hAnsiTheme="minorHAnsi" w:cstheme="minorBidi"/>
              <w:bCs w:val="0"/>
              <w:color w:val="auto"/>
              <w:sz w:val="22"/>
              <w:lang w:eastAsia="de-DE"/>
            </w:rPr>
          </w:pPr>
          <w:hyperlink w:anchor="_Toc45781879" w:history="1">
            <w:r w:rsidR="00DD3E49" w:rsidRPr="003A2DD6">
              <w:rPr>
                <w:rStyle w:val="Hyperlink"/>
              </w:rPr>
              <w:t>5.1</w:t>
            </w:r>
            <w:r w:rsidR="00DD3E49">
              <w:rPr>
                <w:rFonts w:asciiTheme="minorHAnsi" w:eastAsiaTheme="minorEastAsia" w:hAnsiTheme="minorHAnsi" w:cstheme="minorBidi"/>
                <w:bCs w:val="0"/>
                <w:color w:val="auto"/>
                <w:sz w:val="22"/>
                <w:lang w:eastAsia="de-DE"/>
              </w:rPr>
              <w:tab/>
            </w:r>
            <w:r w:rsidR="00DD3E49" w:rsidRPr="003A2DD6">
              <w:rPr>
                <w:rStyle w:val="Hyperlink"/>
              </w:rPr>
              <w:t>Aufgabenliste</w:t>
            </w:r>
            <w:r w:rsidR="00DD3E49">
              <w:rPr>
                <w:webHidden/>
              </w:rPr>
              <w:tab/>
            </w:r>
            <w:r w:rsidR="00DD3E49">
              <w:rPr>
                <w:webHidden/>
              </w:rPr>
              <w:fldChar w:fldCharType="begin"/>
            </w:r>
            <w:r w:rsidR="00DD3E49">
              <w:rPr>
                <w:webHidden/>
              </w:rPr>
              <w:instrText xml:space="preserve"> PAGEREF _Toc45781879 \h </w:instrText>
            </w:r>
            <w:r w:rsidR="00DD3E49">
              <w:rPr>
                <w:webHidden/>
              </w:rPr>
            </w:r>
            <w:r w:rsidR="00DD3E49">
              <w:rPr>
                <w:webHidden/>
              </w:rPr>
              <w:fldChar w:fldCharType="separate"/>
            </w:r>
            <w:r w:rsidR="00D116BC">
              <w:rPr>
                <w:webHidden/>
              </w:rPr>
              <w:t>26</w:t>
            </w:r>
            <w:r w:rsidR="00DD3E49">
              <w:rPr>
                <w:webHidden/>
              </w:rPr>
              <w:fldChar w:fldCharType="end"/>
            </w:r>
          </w:hyperlink>
        </w:p>
        <w:p w14:paraId="25BFC213" w14:textId="22010F6E" w:rsidR="00DD3E49" w:rsidRDefault="004E73E0">
          <w:pPr>
            <w:pStyle w:val="Verzeichnis4"/>
            <w:rPr>
              <w:rFonts w:asciiTheme="minorHAnsi" w:hAnsiTheme="minorHAnsi"/>
              <w:sz w:val="22"/>
            </w:rPr>
          </w:pPr>
          <w:hyperlink w:anchor="_Toc45781880" w:history="1">
            <w:r w:rsidR="00DD3E49" w:rsidRPr="003A2DD6">
              <w:rPr>
                <w:rStyle w:val="Hyperlink"/>
              </w:rPr>
              <w:t>5.1.1</w:t>
            </w:r>
            <w:r w:rsidR="00DD3E49">
              <w:rPr>
                <w:rFonts w:asciiTheme="minorHAnsi" w:hAnsiTheme="minorHAnsi"/>
                <w:sz w:val="22"/>
              </w:rPr>
              <w:tab/>
            </w:r>
            <w:r w:rsidR="00DD3E49" w:rsidRPr="003A2DD6">
              <w:rPr>
                <w:rStyle w:val="Hyperlink"/>
              </w:rPr>
              <w:t>Abgeschaltete Meldung</w:t>
            </w:r>
            <w:r w:rsidR="00DD3E49">
              <w:rPr>
                <w:webHidden/>
              </w:rPr>
              <w:tab/>
            </w:r>
            <w:r w:rsidR="00DD3E49">
              <w:rPr>
                <w:webHidden/>
              </w:rPr>
              <w:fldChar w:fldCharType="begin"/>
            </w:r>
            <w:r w:rsidR="00DD3E49">
              <w:rPr>
                <w:webHidden/>
              </w:rPr>
              <w:instrText xml:space="preserve"> PAGEREF _Toc45781880 \h </w:instrText>
            </w:r>
            <w:r w:rsidR="00DD3E49">
              <w:rPr>
                <w:webHidden/>
              </w:rPr>
            </w:r>
            <w:r w:rsidR="00DD3E49">
              <w:rPr>
                <w:webHidden/>
              </w:rPr>
              <w:fldChar w:fldCharType="separate"/>
            </w:r>
            <w:r w:rsidR="00D116BC">
              <w:rPr>
                <w:webHidden/>
              </w:rPr>
              <w:t>26</w:t>
            </w:r>
            <w:r w:rsidR="00DD3E49">
              <w:rPr>
                <w:webHidden/>
              </w:rPr>
              <w:fldChar w:fldCharType="end"/>
            </w:r>
          </w:hyperlink>
        </w:p>
        <w:p w14:paraId="4885154A" w14:textId="75ECD09B" w:rsidR="00DD3E49" w:rsidRDefault="004E73E0">
          <w:pPr>
            <w:pStyle w:val="Verzeichnis4"/>
            <w:rPr>
              <w:rFonts w:asciiTheme="minorHAnsi" w:hAnsiTheme="minorHAnsi"/>
              <w:sz w:val="22"/>
            </w:rPr>
          </w:pPr>
          <w:hyperlink w:anchor="_Toc45781881" w:history="1">
            <w:r w:rsidR="00DD3E49" w:rsidRPr="003A2DD6">
              <w:rPr>
                <w:rStyle w:val="Hyperlink"/>
              </w:rPr>
              <w:t>5.1.2</w:t>
            </w:r>
            <w:r w:rsidR="00DD3E49">
              <w:rPr>
                <w:rFonts w:asciiTheme="minorHAnsi" w:hAnsiTheme="minorHAnsi"/>
                <w:sz w:val="22"/>
              </w:rPr>
              <w:tab/>
            </w:r>
            <w:r w:rsidR="00DD3E49" w:rsidRPr="003A2DD6">
              <w:rPr>
                <w:rStyle w:val="Hyperlink"/>
              </w:rPr>
              <w:t>Erweiterte Meldung</w:t>
            </w:r>
            <w:r w:rsidR="00DD3E49">
              <w:rPr>
                <w:webHidden/>
              </w:rPr>
              <w:tab/>
            </w:r>
            <w:r w:rsidR="00DD3E49">
              <w:rPr>
                <w:webHidden/>
              </w:rPr>
              <w:fldChar w:fldCharType="begin"/>
            </w:r>
            <w:r w:rsidR="00DD3E49">
              <w:rPr>
                <w:webHidden/>
              </w:rPr>
              <w:instrText xml:space="preserve"> PAGEREF _Toc45781881 \h </w:instrText>
            </w:r>
            <w:r w:rsidR="00DD3E49">
              <w:rPr>
                <w:webHidden/>
              </w:rPr>
            </w:r>
            <w:r w:rsidR="00DD3E49">
              <w:rPr>
                <w:webHidden/>
              </w:rPr>
              <w:fldChar w:fldCharType="separate"/>
            </w:r>
            <w:r w:rsidR="00D116BC">
              <w:rPr>
                <w:webHidden/>
              </w:rPr>
              <w:t>26</w:t>
            </w:r>
            <w:r w:rsidR="00DD3E49">
              <w:rPr>
                <w:webHidden/>
              </w:rPr>
              <w:fldChar w:fldCharType="end"/>
            </w:r>
          </w:hyperlink>
        </w:p>
        <w:p w14:paraId="348E8F2D" w14:textId="73A9FDD1" w:rsidR="00DD3E49" w:rsidRDefault="004E73E0">
          <w:pPr>
            <w:pStyle w:val="Verzeichnis3"/>
            <w:rPr>
              <w:rFonts w:asciiTheme="minorHAnsi" w:eastAsiaTheme="minorEastAsia" w:hAnsiTheme="minorHAnsi" w:cstheme="minorBidi"/>
              <w:bCs w:val="0"/>
              <w:color w:val="auto"/>
              <w:sz w:val="22"/>
              <w:lang w:eastAsia="de-DE"/>
            </w:rPr>
          </w:pPr>
          <w:hyperlink w:anchor="_Toc45781882" w:history="1">
            <w:r w:rsidR="00DD3E49" w:rsidRPr="003A2DD6">
              <w:rPr>
                <w:rStyle w:val="Hyperlink"/>
              </w:rPr>
              <w:t>5.2</w:t>
            </w:r>
            <w:r w:rsidR="00DD3E49">
              <w:rPr>
                <w:rFonts w:asciiTheme="minorHAnsi" w:eastAsiaTheme="minorEastAsia" w:hAnsiTheme="minorHAnsi" w:cstheme="minorBidi"/>
                <w:bCs w:val="0"/>
                <w:color w:val="auto"/>
                <w:sz w:val="22"/>
                <w:lang w:eastAsia="de-DE"/>
              </w:rPr>
              <w:tab/>
            </w:r>
            <w:r w:rsidR="00DD3E49" w:rsidRPr="003A2DD6">
              <w:rPr>
                <w:rStyle w:val="Hyperlink"/>
              </w:rPr>
              <w:t>Berichtsverwaltung</w:t>
            </w:r>
            <w:r w:rsidR="00DD3E49">
              <w:rPr>
                <w:webHidden/>
              </w:rPr>
              <w:tab/>
            </w:r>
            <w:r w:rsidR="00DD3E49">
              <w:rPr>
                <w:webHidden/>
              </w:rPr>
              <w:fldChar w:fldCharType="begin"/>
            </w:r>
            <w:r w:rsidR="00DD3E49">
              <w:rPr>
                <w:webHidden/>
              </w:rPr>
              <w:instrText xml:space="preserve"> PAGEREF _Toc45781882 \h </w:instrText>
            </w:r>
            <w:r w:rsidR="00DD3E49">
              <w:rPr>
                <w:webHidden/>
              </w:rPr>
            </w:r>
            <w:r w:rsidR="00DD3E49">
              <w:rPr>
                <w:webHidden/>
              </w:rPr>
              <w:fldChar w:fldCharType="separate"/>
            </w:r>
            <w:r w:rsidR="00D116BC">
              <w:rPr>
                <w:webHidden/>
              </w:rPr>
              <w:t>26</w:t>
            </w:r>
            <w:r w:rsidR="00DD3E49">
              <w:rPr>
                <w:webHidden/>
              </w:rPr>
              <w:fldChar w:fldCharType="end"/>
            </w:r>
          </w:hyperlink>
        </w:p>
        <w:p w14:paraId="5C177C46" w14:textId="1DC3FEEA" w:rsidR="00DD3E49" w:rsidRDefault="004E73E0">
          <w:pPr>
            <w:pStyle w:val="Verzeichnis4"/>
            <w:rPr>
              <w:rFonts w:asciiTheme="minorHAnsi" w:hAnsiTheme="minorHAnsi"/>
              <w:sz w:val="22"/>
            </w:rPr>
          </w:pPr>
          <w:hyperlink w:anchor="_Toc45781883" w:history="1">
            <w:r w:rsidR="00DD3E49" w:rsidRPr="003A2DD6">
              <w:rPr>
                <w:rStyle w:val="Hyperlink"/>
              </w:rPr>
              <w:t>5.2.1</w:t>
            </w:r>
            <w:r w:rsidR="00DD3E49">
              <w:rPr>
                <w:rFonts w:asciiTheme="minorHAnsi" w:hAnsiTheme="minorHAnsi"/>
                <w:sz w:val="22"/>
              </w:rPr>
              <w:tab/>
            </w:r>
            <w:r w:rsidR="00DD3E49" w:rsidRPr="003A2DD6">
              <w:rPr>
                <w:rStyle w:val="Hyperlink"/>
              </w:rPr>
              <w:t>Bericht: Kursliste (Ohne schülerindividuelle Kurseigenschaften)</w:t>
            </w:r>
            <w:r w:rsidR="00DD3E49">
              <w:rPr>
                <w:webHidden/>
              </w:rPr>
              <w:tab/>
            </w:r>
            <w:r w:rsidR="00DD3E49">
              <w:rPr>
                <w:webHidden/>
              </w:rPr>
              <w:fldChar w:fldCharType="begin"/>
            </w:r>
            <w:r w:rsidR="00DD3E49">
              <w:rPr>
                <w:webHidden/>
              </w:rPr>
              <w:instrText xml:space="preserve"> PAGEREF _Toc45781883 \h </w:instrText>
            </w:r>
            <w:r w:rsidR="00DD3E49">
              <w:rPr>
                <w:webHidden/>
              </w:rPr>
            </w:r>
            <w:r w:rsidR="00DD3E49">
              <w:rPr>
                <w:webHidden/>
              </w:rPr>
              <w:fldChar w:fldCharType="separate"/>
            </w:r>
            <w:r w:rsidR="00D116BC">
              <w:rPr>
                <w:webHidden/>
              </w:rPr>
              <w:t>26</w:t>
            </w:r>
            <w:r w:rsidR="00DD3E49">
              <w:rPr>
                <w:webHidden/>
              </w:rPr>
              <w:fldChar w:fldCharType="end"/>
            </w:r>
          </w:hyperlink>
        </w:p>
        <w:p w14:paraId="0C077BD9" w14:textId="25E029E2" w:rsidR="00DD3E49" w:rsidRDefault="004E73E0">
          <w:pPr>
            <w:pStyle w:val="Verzeichnis4"/>
            <w:rPr>
              <w:rFonts w:asciiTheme="minorHAnsi" w:hAnsiTheme="minorHAnsi"/>
              <w:sz w:val="22"/>
            </w:rPr>
          </w:pPr>
          <w:hyperlink w:anchor="_Toc45781884" w:history="1">
            <w:r w:rsidR="00DD3E49" w:rsidRPr="003A2DD6">
              <w:rPr>
                <w:rStyle w:val="Hyperlink"/>
              </w:rPr>
              <w:t>5.2.2</w:t>
            </w:r>
            <w:r w:rsidR="00DD3E49">
              <w:rPr>
                <w:rFonts w:asciiTheme="minorHAnsi" w:hAnsiTheme="minorHAnsi"/>
                <w:sz w:val="22"/>
              </w:rPr>
              <w:tab/>
            </w:r>
            <w:r w:rsidR="00DD3E49" w:rsidRPr="003A2DD6">
              <w:rPr>
                <w:rStyle w:val="Hyperlink"/>
              </w:rPr>
              <w:t>Bericht: Abweichende Empfehlung nach VOGSV §11 Abs. 3 Übergang 4/5</w:t>
            </w:r>
            <w:r w:rsidR="00DD3E49">
              <w:rPr>
                <w:webHidden/>
              </w:rPr>
              <w:tab/>
            </w:r>
            <w:r w:rsidR="00DD3E49">
              <w:rPr>
                <w:webHidden/>
              </w:rPr>
              <w:fldChar w:fldCharType="begin"/>
            </w:r>
            <w:r w:rsidR="00DD3E49">
              <w:rPr>
                <w:webHidden/>
              </w:rPr>
              <w:instrText xml:space="preserve"> PAGEREF _Toc45781884 \h </w:instrText>
            </w:r>
            <w:r w:rsidR="00DD3E49">
              <w:rPr>
                <w:webHidden/>
              </w:rPr>
            </w:r>
            <w:r w:rsidR="00DD3E49">
              <w:rPr>
                <w:webHidden/>
              </w:rPr>
              <w:fldChar w:fldCharType="separate"/>
            </w:r>
            <w:r w:rsidR="00D116BC">
              <w:rPr>
                <w:webHidden/>
              </w:rPr>
              <w:t>26</w:t>
            </w:r>
            <w:r w:rsidR="00DD3E49">
              <w:rPr>
                <w:webHidden/>
              </w:rPr>
              <w:fldChar w:fldCharType="end"/>
            </w:r>
          </w:hyperlink>
        </w:p>
        <w:p w14:paraId="1626F552" w14:textId="3C569533" w:rsidR="00DD3E49" w:rsidRDefault="004E73E0">
          <w:pPr>
            <w:pStyle w:val="Verzeichnis4"/>
            <w:rPr>
              <w:rFonts w:asciiTheme="minorHAnsi" w:hAnsiTheme="minorHAnsi"/>
              <w:sz w:val="22"/>
            </w:rPr>
          </w:pPr>
          <w:hyperlink w:anchor="_Toc45781885" w:history="1">
            <w:r w:rsidR="00DD3E49" w:rsidRPr="003A2DD6">
              <w:rPr>
                <w:rStyle w:val="Hyperlink"/>
              </w:rPr>
              <w:t>5.2.3</w:t>
            </w:r>
            <w:r w:rsidR="00DD3E49">
              <w:rPr>
                <w:rFonts w:asciiTheme="minorHAnsi" w:hAnsiTheme="minorHAnsi"/>
                <w:sz w:val="22"/>
              </w:rPr>
              <w:tab/>
            </w:r>
            <w:r w:rsidR="00DD3E49" w:rsidRPr="003A2DD6">
              <w:rPr>
                <w:rStyle w:val="Hyperlink"/>
              </w:rPr>
              <w:t>Bericht: Zeugniskonferenzliste</w:t>
            </w:r>
            <w:r w:rsidR="00DD3E49">
              <w:rPr>
                <w:webHidden/>
              </w:rPr>
              <w:tab/>
            </w:r>
            <w:r w:rsidR="00DD3E49">
              <w:rPr>
                <w:webHidden/>
              </w:rPr>
              <w:fldChar w:fldCharType="begin"/>
            </w:r>
            <w:r w:rsidR="00DD3E49">
              <w:rPr>
                <w:webHidden/>
              </w:rPr>
              <w:instrText xml:space="preserve"> PAGEREF _Toc45781885 \h </w:instrText>
            </w:r>
            <w:r w:rsidR="00DD3E49">
              <w:rPr>
                <w:webHidden/>
              </w:rPr>
            </w:r>
            <w:r w:rsidR="00DD3E49">
              <w:rPr>
                <w:webHidden/>
              </w:rPr>
              <w:fldChar w:fldCharType="separate"/>
            </w:r>
            <w:r w:rsidR="00D116BC">
              <w:rPr>
                <w:webHidden/>
              </w:rPr>
              <w:t>28</w:t>
            </w:r>
            <w:r w:rsidR="00DD3E49">
              <w:rPr>
                <w:webHidden/>
              </w:rPr>
              <w:fldChar w:fldCharType="end"/>
            </w:r>
          </w:hyperlink>
        </w:p>
        <w:p w14:paraId="6F9E1B2F" w14:textId="74845C13" w:rsidR="00DD3E49" w:rsidRDefault="004E73E0">
          <w:pPr>
            <w:pStyle w:val="Verzeichnis2"/>
            <w:rPr>
              <w:rFonts w:asciiTheme="minorHAnsi" w:eastAsiaTheme="minorEastAsia" w:hAnsiTheme="minorHAnsi"/>
              <w:color w:val="auto"/>
              <w:lang w:eastAsia="de-DE"/>
            </w:rPr>
          </w:pPr>
          <w:hyperlink w:anchor="_Toc45781886" w:history="1">
            <w:r w:rsidR="00DD3E49" w:rsidRPr="003A2DD6">
              <w:rPr>
                <w:rStyle w:val="Hyperlink"/>
              </w:rPr>
              <w:t>6</w:t>
            </w:r>
            <w:r w:rsidR="00DD3E49">
              <w:rPr>
                <w:rFonts w:asciiTheme="minorHAnsi" w:eastAsiaTheme="minorEastAsia" w:hAnsiTheme="minorHAnsi"/>
                <w:color w:val="auto"/>
                <w:lang w:eastAsia="de-DE"/>
              </w:rPr>
              <w:tab/>
            </w:r>
            <w:r w:rsidR="00DD3E49" w:rsidRPr="003A2DD6">
              <w:rPr>
                <w:rStyle w:val="Hyperlink"/>
              </w:rPr>
              <w:t>Ausblick auf Release 39.0 im Oktober 2020:</w:t>
            </w:r>
            <w:r w:rsidR="00DD3E49">
              <w:rPr>
                <w:webHidden/>
              </w:rPr>
              <w:tab/>
            </w:r>
            <w:r w:rsidR="00DD3E49">
              <w:rPr>
                <w:webHidden/>
              </w:rPr>
              <w:fldChar w:fldCharType="begin"/>
            </w:r>
            <w:r w:rsidR="00DD3E49">
              <w:rPr>
                <w:webHidden/>
              </w:rPr>
              <w:instrText xml:space="preserve"> PAGEREF _Toc45781886 \h </w:instrText>
            </w:r>
            <w:r w:rsidR="00DD3E49">
              <w:rPr>
                <w:webHidden/>
              </w:rPr>
            </w:r>
            <w:r w:rsidR="00DD3E49">
              <w:rPr>
                <w:webHidden/>
              </w:rPr>
              <w:fldChar w:fldCharType="separate"/>
            </w:r>
            <w:r w:rsidR="00D116BC">
              <w:rPr>
                <w:webHidden/>
              </w:rPr>
              <w:t>28</w:t>
            </w:r>
            <w:r w:rsidR="00DD3E49">
              <w:rPr>
                <w:webHidden/>
              </w:rPr>
              <w:fldChar w:fldCharType="end"/>
            </w:r>
          </w:hyperlink>
        </w:p>
        <w:p w14:paraId="5612162C" w14:textId="6CC29EAD" w:rsidR="00D54451" w:rsidRDefault="003B23B5" w:rsidP="000A7335">
          <w:pPr>
            <w:pStyle w:val="Verzeichnis2"/>
            <w:ind w:left="0" w:firstLine="0"/>
          </w:pPr>
          <w:r>
            <w:rPr>
              <w:b/>
            </w:rPr>
            <w:fldChar w:fldCharType="end"/>
          </w:r>
        </w:p>
      </w:sdtContent>
    </w:sdt>
    <w:p w14:paraId="51841B8D" w14:textId="062DB61B" w:rsidR="00A33A2E" w:rsidRPr="004B7D42" w:rsidRDefault="00A33A2E" w:rsidP="00A33A2E">
      <w:pPr>
        <w:pStyle w:val="LDBereich"/>
      </w:pPr>
      <w:bookmarkStart w:id="0" w:name="_Toc343545156"/>
      <w:bookmarkStart w:id="1" w:name="_Toc347835312"/>
      <w:bookmarkStart w:id="2" w:name="_Toc347838604"/>
      <w:bookmarkStart w:id="3" w:name="_Toc347838641"/>
      <w:r w:rsidRPr="004B7D42">
        <w:t>Allgemeine Hinweise</w:t>
      </w:r>
    </w:p>
    <w:p w14:paraId="5421E376" w14:textId="77777777" w:rsidR="00A33A2E" w:rsidRDefault="00A33A2E" w:rsidP="00091149">
      <w:pPr>
        <w:pStyle w:val="LDTextinhalteingerckt"/>
      </w:pPr>
      <w:r>
        <w:lastRenderedPageBreak/>
        <w:t>Alle verwendeten Personennamen und Leistungsdaten in den Bildschirmfotos sind anonymisiert. Sollten sich dennoch Übereinstimmungen ergeben, sind diese zufällig und nicht beabsichtigt.</w:t>
      </w:r>
    </w:p>
    <w:p w14:paraId="33200DA5" w14:textId="77777777" w:rsidR="00A33A2E" w:rsidRDefault="00A33A2E" w:rsidP="00091149">
      <w:pPr>
        <w:pStyle w:val="LDTextinhalteingerckt"/>
      </w:pPr>
      <w:r>
        <w:t>Die Bildschirmfotos dienen lediglich der allgemeinen Darstellung des Sachverhalts und können in Inhalt und Schulform von den tatsächlich bei den Benutzern der LUSD verwendeten Daten abweichen.</w:t>
      </w:r>
    </w:p>
    <w:p w14:paraId="6FB83C5E" w14:textId="6C57CBB7" w:rsidR="00A33A2E" w:rsidRDefault="00A33A2E" w:rsidP="00091149">
      <w:pPr>
        <w:pStyle w:val="LDTextinhalteingerckt"/>
      </w:pPr>
      <w:r>
        <w:t>Aus Gründen der besseren Lesbarkeit wird auf die gleichzeitige Verwendung mehrer geschlechtbezogener Sprachformen verzichtet. Sämtliche Personenbezeichnungen gelten gleichwohl für alle Geschlechter.</w:t>
      </w:r>
    </w:p>
    <w:p w14:paraId="7F2F15BA" w14:textId="5D9D69BE" w:rsidR="00D943AD" w:rsidRDefault="00D943AD" w:rsidP="00091149">
      <w:pPr>
        <w:pStyle w:val="LDTextinhalteingerckt"/>
      </w:pPr>
    </w:p>
    <w:p w14:paraId="7AEE8678" w14:textId="7BD93A9F" w:rsidR="00D943AD" w:rsidRDefault="00D943AD" w:rsidP="00091149">
      <w:pPr>
        <w:pStyle w:val="LDTextinhalteingerckt"/>
      </w:pPr>
    </w:p>
    <w:p w14:paraId="57AAE750" w14:textId="77777777" w:rsidR="00D943AD" w:rsidRDefault="00D943AD" w:rsidP="00091149">
      <w:pPr>
        <w:pStyle w:val="LDTextinhalteingerckt"/>
      </w:pPr>
    </w:p>
    <w:p w14:paraId="41DDF49D" w14:textId="77777777" w:rsidR="00FE5A1B" w:rsidRDefault="00FE5A1B" w:rsidP="00A15281">
      <w:pPr>
        <w:pStyle w:val="berschrift2"/>
      </w:pPr>
      <w:bookmarkStart w:id="4" w:name="_Toc45781824"/>
      <w:r>
        <w:t>Neues Layout und neue Funktionalitäten der LUSD</w:t>
      </w:r>
      <w:bookmarkEnd w:id="4"/>
    </w:p>
    <w:p w14:paraId="7AFE0518" w14:textId="66B95606" w:rsidR="00FE5A1B" w:rsidRDefault="00FE5A1B" w:rsidP="00FE5A1B">
      <w:pPr>
        <w:pStyle w:val="LDTextinhalt"/>
      </w:pPr>
      <w:r>
        <w:t xml:space="preserve">Am 17.07.2020 wird mit Release 38.0 die Oberfläche der LUSD auf ein neues Layout umgestellt. </w:t>
      </w:r>
      <w:r>
        <w:br/>
        <w:t>Zudem bietet Ihnen die LUSD damit neue und optimierte Funktionalitäten.</w:t>
      </w:r>
    </w:p>
    <w:p w14:paraId="6F2612D9" w14:textId="30499B9D" w:rsidR="00A15281" w:rsidRDefault="00A15281" w:rsidP="00A15281">
      <w:pPr>
        <w:pStyle w:val="berschrift3"/>
      </w:pPr>
      <w:bookmarkStart w:id="5" w:name="_Toc45781825"/>
      <w:r>
        <w:t>Hinweise zum Browser und zur Bildschirmauflösung</w:t>
      </w:r>
      <w:bookmarkEnd w:id="5"/>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8788"/>
      </w:tblGrid>
      <w:tr w:rsidR="00CF42F1" w14:paraId="17610A70" w14:textId="77777777" w:rsidTr="00B45241">
        <w:trPr>
          <w:cantSplit/>
          <w:trHeight w:val="284"/>
        </w:trPr>
        <w:tc>
          <w:tcPr>
            <w:tcW w:w="851" w:type="dxa"/>
          </w:tcPr>
          <w:p w14:paraId="1027EECE" w14:textId="164E0F3F" w:rsidR="00CF42F1" w:rsidRPr="00CF42F1" w:rsidRDefault="00CF42F1" w:rsidP="00CF42F1">
            <w:pPr>
              <w:pStyle w:val="LDTextinhalt"/>
              <w:rPr>
                <w:rStyle w:val="hervorhebung"/>
              </w:rPr>
            </w:pPr>
            <w:r w:rsidRPr="00CF42F1">
              <w:rPr>
                <w:noProof/>
                <w:lang w:eastAsia="de-DE"/>
              </w:rPr>
              <w:drawing>
                <wp:inline distT="0" distB="0" distL="0" distR="0" wp14:anchorId="00DA27C2" wp14:editId="4C33F260">
                  <wp:extent cx="289560" cy="289560"/>
                  <wp:effectExtent l="0" t="0" r="0" b="0"/>
                  <wp:docPr id="22" name="Grafik 22"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788" w:type="dxa"/>
            <w:vAlign w:val="center"/>
          </w:tcPr>
          <w:p w14:paraId="67010A42" w14:textId="7122F10A" w:rsidR="00CF42F1" w:rsidRPr="00CF42F1" w:rsidRDefault="00CF42F1" w:rsidP="00CF42F1">
            <w:pPr>
              <w:pStyle w:val="LDTextinhalt"/>
              <w:rPr>
                <w:rStyle w:val="hervorhebunggrn"/>
              </w:rPr>
            </w:pPr>
            <w:r>
              <w:rPr>
                <w:rStyle w:val="hervorhebunggrn"/>
              </w:rPr>
              <w:t>Hinweise zum Browser und der Bildschirmauflösung</w:t>
            </w:r>
          </w:p>
          <w:p w14:paraId="00A16368" w14:textId="4D8BB69F" w:rsidR="00CF42F1" w:rsidRDefault="00CF42F1" w:rsidP="00CF42F1">
            <w:pPr>
              <w:pStyle w:val="LDAuflistunginTabelle"/>
            </w:pPr>
            <w:r w:rsidRPr="00CF42F1">
              <w:t xml:space="preserve">In diesem Zusammenhang wird der </w:t>
            </w:r>
            <w:r w:rsidRPr="00CF42F1">
              <w:rPr>
                <w:rStyle w:val="hervorhebung"/>
              </w:rPr>
              <w:t>Browser Microsoft EDGE Chromium als Standardbrowser</w:t>
            </w:r>
            <w:r w:rsidRPr="00CF42F1">
              <w:t xml:space="preserve"> für den Einsatz der LUSD eingeführt.</w:t>
            </w:r>
            <w:r w:rsidRPr="00CF42F1">
              <w:br/>
            </w:r>
            <w:r w:rsidRPr="00CF42F1">
              <w:sym w:font="Wingdings" w:char="F0E0"/>
            </w:r>
            <w:r>
              <w:t xml:space="preserve"> </w:t>
            </w:r>
            <w:r w:rsidRPr="00CF42F1">
              <w:t xml:space="preserve">Um bestmöglich mit der LUSD arbeiten zu können, </w:t>
            </w:r>
            <w:r>
              <w:br/>
              <w:t xml:space="preserve">     </w:t>
            </w:r>
            <w:r w:rsidRPr="00CF42F1">
              <w:t>empfehlen wir Ihnen daher, die LUSD im Edge Browser (Chromium) zu öffnen.</w:t>
            </w:r>
            <w:r w:rsidRPr="00CF42F1">
              <w:br/>
            </w:r>
            <w:r w:rsidRPr="00CF42F1">
              <w:br/>
            </w:r>
            <w:r w:rsidRPr="00CF42F1">
              <w:sym w:font="Wingdings" w:char="F0E0"/>
            </w:r>
            <w:r>
              <w:t xml:space="preserve"> </w:t>
            </w:r>
            <w:r w:rsidRPr="00CF42F1">
              <w:t>Für andere Anwendungen kann es sinnvoll sein, mit einem anderen Browser</w:t>
            </w:r>
            <w:r>
              <w:br/>
              <w:t xml:space="preserve">     </w:t>
            </w:r>
            <w:r w:rsidRPr="00CF42F1">
              <w:t xml:space="preserve">zu arbeiten. </w:t>
            </w:r>
            <w:r>
              <w:t xml:space="preserve"> W</w:t>
            </w:r>
            <w:r w:rsidRPr="00CF42F1">
              <w:t xml:space="preserve">ir empfehlen daher, zumindest einen zusätzlichen Browser </w:t>
            </w:r>
            <w:r>
              <w:br/>
              <w:t xml:space="preserve">     auf </w:t>
            </w:r>
            <w:r w:rsidRPr="00CF42F1">
              <w:t>den Verwaltungsrechnern installiert zu lassen.</w:t>
            </w:r>
          </w:p>
          <w:p w14:paraId="5B422B5C" w14:textId="77777777" w:rsidR="00CF42F1" w:rsidRDefault="00CF42F1" w:rsidP="00CF42F1">
            <w:pPr>
              <w:pStyle w:val="LDAbsatznachberschrift"/>
            </w:pPr>
          </w:p>
          <w:p w14:paraId="72E6926F" w14:textId="3630BB28" w:rsidR="00CF42F1" w:rsidRPr="00CF42F1" w:rsidRDefault="00CF42F1" w:rsidP="00CF42F1">
            <w:pPr>
              <w:pStyle w:val="LDAuflistunginTabelle"/>
            </w:pPr>
            <w:r w:rsidRPr="00CF42F1">
              <w:t xml:space="preserve">Die </w:t>
            </w:r>
            <w:r w:rsidRPr="00CF42F1">
              <w:rPr>
                <w:rStyle w:val="hervorhebung"/>
              </w:rPr>
              <w:t>Bedienoberfläche</w:t>
            </w:r>
            <w:r w:rsidRPr="00CF42F1">
              <w:t xml:space="preserve"> der LUSD wurde </w:t>
            </w:r>
            <w:r w:rsidRPr="00CF42F1">
              <w:rPr>
                <w:rStyle w:val="hervorhebung"/>
              </w:rPr>
              <w:t>für eine Auflösung von 1.920 x 1.080</w:t>
            </w:r>
            <w:r w:rsidRPr="00CF42F1">
              <w:t xml:space="preserve"> Pixeln </w:t>
            </w:r>
            <w:r w:rsidRPr="00CF42F1">
              <w:rPr>
                <w:rStyle w:val="hervorhebung"/>
              </w:rPr>
              <w:t>und für 22"- Monitore im Format 16:9 optimiert</w:t>
            </w:r>
            <w:r w:rsidRPr="00CF42F1">
              <w:t>.</w:t>
            </w:r>
            <w:r w:rsidRPr="00CF42F1">
              <w:br/>
              <w:t>Bei 19"-Monitoren mit kleineren Auflösungen als 1.280 x 1.024 Pixeln könnten eventuell Probleme auftreten.</w:t>
            </w:r>
          </w:p>
          <w:p w14:paraId="49452969" w14:textId="77777777" w:rsidR="00CF42F1" w:rsidRDefault="00CF42F1" w:rsidP="00CF42F1"/>
          <w:p w14:paraId="11263E9C" w14:textId="7ADD9757" w:rsidR="00CF42F1" w:rsidRDefault="00CF42F1" w:rsidP="00CF42F1">
            <w:r>
              <w:t xml:space="preserve">Die </w:t>
            </w:r>
            <w:r w:rsidRPr="00CF42F1">
              <w:t>Schulträger wurde</w:t>
            </w:r>
            <w:r w:rsidR="00AB4D40">
              <w:t>n</w:t>
            </w:r>
            <w:r w:rsidRPr="00CF42F1">
              <w:t xml:space="preserve"> von uns im September 2019 und im Januar 2020 informiert.</w:t>
            </w:r>
          </w:p>
          <w:p w14:paraId="6F9DE4D7" w14:textId="0EA94C98" w:rsidR="00CF42F1" w:rsidRPr="00CF42F1" w:rsidRDefault="00CF42F1" w:rsidP="00CF42F1">
            <w:pPr>
              <w:pStyle w:val="LDTextinhalt"/>
            </w:pPr>
            <w:r w:rsidRPr="00CF42F1">
              <w:sym w:font="Wingdings" w:char="F0E0"/>
            </w:r>
            <w:r>
              <w:t xml:space="preserve"> Wenden Sie sich b</w:t>
            </w:r>
            <w:r w:rsidRPr="00CF42F1">
              <w:t>ei Rückfragen zu Ihrer Hard- und Softwareausstattung</w:t>
            </w:r>
            <w:r>
              <w:br/>
              <w:t xml:space="preserve">     </w:t>
            </w:r>
            <w:r w:rsidRPr="00CF42F1">
              <w:t>bitte an Ihren Schulträger.</w:t>
            </w:r>
          </w:p>
        </w:tc>
      </w:tr>
    </w:tbl>
    <w:p w14:paraId="63A22453" w14:textId="77777777" w:rsidR="00920266" w:rsidRDefault="00920266" w:rsidP="00920266">
      <w:pPr>
        <w:pStyle w:val="LDTextinhalt"/>
      </w:pPr>
    </w:p>
    <w:p w14:paraId="00DDF6A5" w14:textId="77777777" w:rsidR="00920266" w:rsidRPr="00482082" w:rsidRDefault="00920266" w:rsidP="00482082">
      <w:r>
        <w:br w:type="page"/>
      </w:r>
    </w:p>
    <w:p w14:paraId="7E1676A8" w14:textId="5E5869C1" w:rsidR="00FE5A1B" w:rsidRDefault="00FE5A1B" w:rsidP="00A15281">
      <w:pPr>
        <w:pStyle w:val="berschrift3"/>
      </w:pPr>
      <w:bookmarkStart w:id="6" w:name="_Toc45781826"/>
      <w:r>
        <w:lastRenderedPageBreak/>
        <w:t>Was ist neu?</w:t>
      </w:r>
      <w:bookmarkEnd w:id="6"/>
    </w:p>
    <w:p w14:paraId="3ED2FE7F" w14:textId="77777777" w:rsidR="00FE5A1B" w:rsidRDefault="00FE5A1B" w:rsidP="00A15281">
      <w:pPr>
        <w:pStyle w:val="berschrift4"/>
      </w:pPr>
      <w:bookmarkStart w:id="7" w:name="_Toc45781827"/>
      <w:r>
        <w:t>Das Logo</w:t>
      </w:r>
      <w:bookmarkEnd w:id="7"/>
    </w:p>
    <w:p w14:paraId="3F7A2488" w14:textId="77777777" w:rsidR="00FE5A1B" w:rsidRPr="00CE154C" w:rsidRDefault="00FE5A1B" w:rsidP="00FE5A1B">
      <w:pPr>
        <w:pStyle w:val="LDAbsatznachberschrift"/>
      </w:pPr>
    </w:p>
    <w:p w14:paraId="4BD83971" w14:textId="77777777" w:rsidR="00FE5A1B" w:rsidRPr="005B0523" w:rsidRDefault="00FE5A1B" w:rsidP="00091149">
      <w:pPr>
        <w:pStyle w:val="LDTextinhalteingerckt"/>
      </w:pPr>
      <w:r w:rsidRPr="00FE5A1B">
        <w:rPr>
          <w:noProof/>
          <w:lang w:eastAsia="de-DE"/>
        </w:rPr>
        <w:drawing>
          <wp:inline distT="0" distB="0" distL="0" distR="0" wp14:anchorId="5A5587B7" wp14:editId="1E44573E">
            <wp:extent cx="1440000" cy="900000"/>
            <wp:effectExtent l="0" t="0" r="8255" b="0"/>
            <wp:docPr id="13" name="Grafik 1" descr="Ein Bild, das mit roten Flächen einen Gegenstand bildet. Diesen Gegenstand kann man sowohl als Haus, als auch als Doktorhut interpretieren. Als Synonyme für &quot;Alles unter einem Dach&quot; und &quot;Verwaltung von Schule und Unterricht&quot;. An der Basis des Bildes, befindet sich der Schriftzug LUSD in Großbuchstaben. " title="Logo LUSD">
              <a:extLst xmlns:a="http://schemas.openxmlformats.org/drawingml/2006/main">
                <a:ext uri="{FF2B5EF4-FFF2-40B4-BE49-F238E27FC236}">
                  <a16:creationId xmlns:a16="http://schemas.microsoft.com/office/drawing/2014/main" id="{06055B08-7836-4242-99DB-A83A6FA5DE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Ein Bild, das mit roten Flächen einen Gegenstand bildet. Diesen Gegenstand kann man sowohl als Haus, als auch als Doktorhut interpretieren. Als Synonyme für &quot;Alles unter einem Dach&quot; und &quot;Verwaltung von Schule und Unterricht&quot;. An der Basis des Bildes, befindet sich der Schriftzug LUSD in Großbuchstaben. " title="Logo LUSD">
                      <a:extLst>
                        <a:ext uri="{FF2B5EF4-FFF2-40B4-BE49-F238E27FC236}">
                          <a16:creationId xmlns:a16="http://schemas.microsoft.com/office/drawing/2014/main" id="{06055B08-7836-4242-99DB-A83A6FA5DE5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900000"/>
                    </a:xfrm>
                    <a:prstGeom prst="rect">
                      <a:avLst/>
                    </a:prstGeom>
                  </pic:spPr>
                </pic:pic>
              </a:graphicData>
            </a:graphic>
          </wp:inline>
        </w:drawing>
      </w:r>
    </w:p>
    <w:p w14:paraId="41207B31" w14:textId="77777777" w:rsidR="00FE5A1B" w:rsidRPr="00C4034F" w:rsidRDefault="00FE5A1B" w:rsidP="00A15281">
      <w:pPr>
        <w:pStyle w:val="berschrift4"/>
      </w:pPr>
      <w:bookmarkStart w:id="8" w:name="_Toc45781828"/>
      <w:r>
        <w:t>Die Startseite</w:t>
      </w:r>
      <w:bookmarkEnd w:id="8"/>
    </w:p>
    <w:p w14:paraId="1622EA29" w14:textId="734521D2" w:rsidR="00FE5A1B" w:rsidRDefault="00FE5A1B" w:rsidP="00091149">
      <w:pPr>
        <w:pStyle w:val="LDTextinhalteingerckt"/>
      </w:pPr>
      <w:r>
        <w:t xml:space="preserve">Die Seite </w:t>
      </w:r>
      <w:r w:rsidRPr="009E5500">
        <w:rPr>
          <w:rStyle w:val="hervorhebungblau"/>
        </w:rPr>
        <w:t>Aktuelles</w:t>
      </w:r>
      <w:r>
        <w:t xml:space="preserve"> wird durch ein sogenanntes </w:t>
      </w:r>
      <w:r w:rsidRPr="00FD6AC2">
        <w:rPr>
          <w:rStyle w:val="hervorhebungblau"/>
        </w:rPr>
        <w:t>Dashboard</w:t>
      </w:r>
      <w:r>
        <w:t xml:space="preserve"> ersetzt. Dashboard bedeutet übersetzt „Armaturenbrett“ und meint die übersichtliche Darstellung von Informationen.</w:t>
      </w:r>
    </w:p>
    <w:p w14:paraId="2590A351" w14:textId="77777777" w:rsidR="00925B90" w:rsidRPr="00925B90" w:rsidRDefault="00925B90" w:rsidP="00091149">
      <w:pPr>
        <w:pStyle w:val="LDTextinhalteingerckt"/>
      </w:pPr>
      <w:r w:rsidRPr="00925B90">
        <w:t>Die Startseite ist in drei Bereiche aufgeteilt:</w:t>
      </w:r>
    </w:p>
    <w:p w14:paraId="38D610C0" w14:textId="77777777" w:rsidR="00925B90" w:rsidRPr="00925B90" w:rsidRDefault="00925B90" w:rsidP="00925B90">
      <w:pPr>
        <w:pStyle w:val="LDAuflistungText"/>
      </w:pPr>
      <w:r w:rsidRPr="00925B90">
        <w:t xml:space="preserve">Im linken Bereich sehen Sie </w:t>
      </w:r>
    </w:p>
    <w:p w14:paraId="074D63AE" w14:textId="77777777" w:rsidR="00925B90" w:rsidRPr="00925B90" w:rsidRDefault="00925B90" w:rsidP="00925B90">
      <w:pPr>
        <w:pStyle w:val="LDAuflistungzweiteEbene"/>
      </w:pPr>
      <w:r w:rsidRPr="00925B90">
        <w:t xml:space="preserve">die </w:t>
      </w:r>
      <w:r w:rsidRPr="00925B90">
        <w:rPr>
          <w:rStyle w:val="hervorhebung"/>
        </w:rPr>
        <w:t>Menüleiste</w:t>
      </w:r>
    </w:p>
    <w:p w14:paraId="3EF5BA17" w14:textId="77777777" w:rsidR="00925B90" w:rsidRPr="00925B90" w:rsidRDefault="00925B90" w:rsidP="00925B90">
      <w:pPr>
        <w:pStyle w:val="LDAuflistungzweiteEbene"/>
      </w:pPr>
      <w:r w:rsidRPr="00925B90">
        <w:t xml:space="preserve">die </w:t>
      </w:r>
      <w:r w:rsidRPr="00925B90">
        <w:rPr>
          <w:rStyle w:val="hervorhebung"/>
        </w:rPr>
        <w:t>Kontaktdaten des LUSD-Supports</w:t>
      </w:r>
    </w:p>
    <w:p w14:paraId="73F0E0D0" w14:textId="77777777" w:rsidR="00925B90" w:rsidRPr="00925B90" w:rsidRDefault="00925B90" w:rsidP="00925B90">
      <w:pPr>
        <w:pStyle w:val="LDAuflistungzweiteEbene"/>
      </w:pPr>
      <w:r w:rsidRPr="00925B90">
        <w:t xml:space="preserve">beim Klick auf das Symbol </w:t>
      </w:r>
      <w:r w:rsidRPr="00925B90">
        <w:rPr>
          <w:noProof/>
          <w:lang w:eastAsia="de-DE"/>
        </w:rPr>
        <w:drawing>
          <wp:inline distT="0" distB="0" distL="0" distR="0" wp14:anchorId="3620799F" wp14:editId="16E68F32">
            <wp:extent cx="144000" cy="147600"/>
            <wp:effectExtent l="0" t="0" r="8890" b="508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4000" cy="147600"/>
                    </a:xfrm>
                    <a:prstGeom prst="rect">
                      <a:avLst/>
                    </a:prstGeom>
                  </pic:spPr>
                </pic:pic>
              </a:graphicData>
            </a:graphic>
          </wp:inline>
        </w:drawing>
      </w:r>
      <w:r w:rsidRPr="00925B90">
        <w:t xml:space="preserve"> öffnet sich ein </w:t>
      </w:r>
      <w:r w:rsidRPr="00925B90">
        <w:rPr>
          <w:rStyle w:val="hervorhebung"/>
        </w:rPr>
        <w:t>Kalender</w:t>
      </w:r>
    </w:p>
    <w:p w14:paraId="7AED914E" w14:textId="77777777" w:rsidR="00925B90" w:rsidRPr="00925B90" w:rsidRDefault="00925B90" w:rsidP="00925B90">
      <w:pPr>
        <w:pStyle w:val="LDAuflistungText"/>
      </w:pPr>
      <w:r w:rsidRPr="00925B90">
        <w:t xml:space="preserve">Im mittleren Bereich sehen Sie wichtige </w:t>
      </w:r>
      <w:r w:rsidRPr="00925B90">
        <w:rPr>
          <w:rStyle w:val="hervorhebung"/>
        </w:rPr>
        <w:t>Neuigkeiten und hilfreiche Informationen</w:t>
      </w:r>
    </w:p>
    <w:p w14:paraId="06EC6662" w14:textId="77777777" w:rsidR="00925B90" w:rsidRPr="00925B90" w:rsidRDefault="00925B90" w:rsidP="00925B90">
      <w:pPr>
        <w:pStyle w:val="LDAuflistungText"/>
      </w:pPr>
      <w:r w:rsidRPr="00925B90">
        <w:t xml:space="preserve">Im rechten Bereich sehen Sie vier Kacheln mit direkt aufrufbaren </w:t>
      </w:r>
      <w:r w:rsidRPr="00925B90">
        <w:rPr>
          <w:rStyle w:val="hervorhebung"/>
        </w:rPr>
        <w:t xml:space="preserve">Informationen zu Schülern </w:t>
      </w:r>
      <w:r w:rsidRPr="00925B90">
        <w:t>(Anzahl nach Status, Schulform und Konfession)</w:t>
      </w:r>
      <w:r w:rsidRPr="00925B90">
        <w:rPr>
          <w:rStyle w:val="hervorhebung"/>
        </w:rPr>
        <w:t xml:space="preserve"> und zur Aufgabenliste</w:t>
      </w:r>
      <w:r w:rsidRPr="00925B90">
        <w:t>.</w:t>
      </w:r>
    </w:p>
    <w:p w14:paraId="3E2F66E1" w14:textId="77777777" w:rsidR="00925B90" w:rsidRDefault="00925B90" w:rsidP="00091149">
      <w:pPr>
        <w:pStyle w:val="LDTextinhalteingerckt"/>
      </w:pPr>
    </w:p>
    <w:p w14:paraId="0786F017" w14:textId="77777777" w:rsidR="00925B90" w:rsidRDefault="00FE5A1B" w:rsidP="00091149">
      <w:pPr>
        <w:pStyle w:val="LDTextinhalteingerckt"/>
      </w:pPr>
      <w:r>
        <w:lastRenderedPageBreak/>
        <w:br/>
      </w:r>
      <w:r w:rsidRPr="00FE5A1B">
        <w:rPr>
          <w:noProof/>
          <w:lang w:eastAsia="de-DE"/>
        </w:rPr>
        <w:drawing>
          <wp:inline distT="0" distB="0" distL="0" distR="0" wp14:anchorId="3ED39E3F" wp14:editId="576A9D9E">
            <wp:extent cx="5400000" cy="2937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00" cy="2937600"/>
                    </a:xfrm>
                    <a:prstGeom prst="rect">
                      <a:avLst/>
                    </a:prstGeom>
                  </pic:spPr>
                </pic:pic>
              </a:graphicData>
            </a:graphic>
          </wp:inline>
        </w:drawing>
      </w:r>
    </w:p>
    <w:p w14:paraId="547DD4D3" w14:textId="149C79E5" w:rsidR="00FE5A1B" w:rsidRDefault="00925B90" w:rsidP="00925B90">
      <w:pPr>
        <w:pStyle w:val="LDBildunterschrift"/>
      </w:pPr>
      <w:r>
        <w:t xml:space="preserve">Abb. </w:t>
      </w:r>
      <w:fldSimple w:instr=" SEQ Abb. \* ARABIC ">
        <w:r w:rsidR="00D116BC">
          <w:rPr>
            <w:noProof/>
          </w:rPr>
          <w:t>1</w:t>
        </w:r>
      </w:fldSimple>
      <w:r>
        <w:tab/>
        <w:t>Die neue Startseite der LUSD - das Dashboard</w:t>
      </w:r>
    </w:p>
    <w:p w14:paraId="7D3EBB92" w14:textId="798AEF96" w:rsidR="00FE5A1B" w:rsidRDefault="00FE5A1B" w:rsidP="00A15281">
      <w:pPr>
        <w:pStyle w:val="berschrift4"/>
      </w:pPr>
      <w:bookmarkStart w:id="9" w:name="_Toc45781829"/>
      <w:r>
        <w:t>Die Skalierbarkeit</w:t>
      </w:r>
      <w:bookmarkEnd w:id="9"/>
    </w:p>
    <w:p w14:paraId="6AAED110" w14:textId="77777777" w:rsidR="00FE5A1B" w:rsidRDefault="00FE5A1B" w:rsidP="00091149">
      <w:pPr>
        <w:pStyle w:val="LDTextinhalteingerckt"/>
      </w:pPr>
      <w:r>
        <w:t>Das LUSD-Fenster kann verlustfrei vergrößert werden.</w:t>
      </w:r>
    </w:p>
    <w:p w14:paraId="4F974AEC" w14:textId="77777777" w:rsidR="00FE5A1B" w:rsidRDefault="00FE5A1B" w:rsidP="00091149">
      <w:pPr>
        <w:pStyle w:val="LDTextinhalteingerckt"/>
      </w:pPr>
      <w:r>
        <w:t xml:space="preserve">Die neue LUSD nutzen Sie idealerweise mit dem </w:t>
      </w:r>
      <w:r w:rsidRPr="00E31D90">
        <w:t>Microsoft EDGE</w:t>
      </w:r>
      <w:r>
        <w:t>-Browser</w:t>
      </w:r>
      <w:r w:rsidRPr="00E31D90">
        <w:t xml:space="preserve"> (Chromium-Basis)</w:t>
      </w:r>
      <w:r>
        <w:t>.</w:t>
      </w:r>
    </w:p>
    <w:p w14:paraId="7A222017" w14:textId="77777777" w:rsidR="00FE5A1B" w:rsidRDefault="00FE5A1B" w:rsidP="00A15281">
      <w:pPr>
        <w:pStyle w:val="berschrift4"/>
      </w:pPr>
      <w:bookmarkStart w:id="10" w:name="_Toc45781830"/>
      <w:r>
        <w:t>Das Design</w:t>
      </w:r>
      <w:bookmarkEnd w:id="10"/>
    </w:p>
    <w:p w14:paraId="0A3602D4" w14:textId="77777777" w:rsidR="00FE5A1B" w:rsidRDefault="00FE5A1B" w:rsidP="00091149">
      <w:pPr>
        <w:pStyle w:val="LDTextinhalteingerckt"/>
      </w:pPr>
      <w:r>
        <w:t>Das Erscheinungsbild ist komplett überarbeitet und ist nun modern und sachlich.</w:t>
      </w:r>
      <w:r w:rsidRPr="006A3D02">
        <w:t xml:space="preserve"> </w:t>
      </w:r>
    </w:p>
    <w:p w14:paraId="73EDB4FB" w14:textId="5F08434B" w:rsidR="00FE5A1B" w:rsidRDefault="00FE5A1B" w:rsidP="00091149">
      <w:pPr>
        <w:pStyle w:val="LDTextinhalteingerckt"/>
      </w:pPr>
      <w:r>
        <w:t>Alle Webseiten wurden daraufhin optimiert, dass beispielsweise Symbole und Schaltflächen auf jeder Webseite, auf der sie vorkommen, an der gleichen Stelle angeordnet sind. Damit wollen wir für Übersichtlichkeit und Wiedererkennbarkeit sorgen - und für effektives Arbeiten.</w:t>
      </w:r>
    </w:p>
    <w:p w14:paraId="0144EFB5" w14:textId="77777777" w:rsidR="00FE5A1B" w:rsidRDefault="00FE5A1B" w:rsidP="00A15281">
      <w:pPr>
        <w:pStyle w:val="berschrift4"/>
      </w:pPr>
      <w:bookmarkStart w:id="11" w:name="_Toc45781831"/>
      <w:r>
        <w:t>Die Funktionalität</w:t>
      </w:r>
      <w:bookmarkEnd w:id="11"/>
      <w:r>
        <w:t xml:space="preserve"> </w:t>
      </w:r>
    </w:p>
    <w:p w14:paraId="4CACA33B" w14:textId="77777777" w:rsidR="00FE5A1B" w:rsidRPr="006A3D02" w:rsidRDefault="00FE5A1B" w:rsidP="00FE5A1B">
      <w:pPr>
        <w:pStyle w:val="LDAuflistungText"/>
        <w:rPr>
          <w:rStyle w:val="LDBedienelement"/>
        </w:rPr>
      </w:pPr>
      <w:r w:rsidRPr="006A3D02">
        <w:rPr>
          <w:rStyle w:val="LDBedienelement"/>
        </w:rPr>
        <w:t>Auswahllisten</w:t>
      </w:r>
    </w:p>
    <w:p w14:paraId="15FEFC48" w14:textId="77777777" w:rsidR="00FE5A1B" w:rsidRDefault="00FE5A1B" w:rsidP="00FE5A1B">
      <w:pPr>
        <w:pStyle w:val="LDAuflistungzweiteEbene"/>
      </w:pPr>
      <w:r>
        <w:t>Auswahllisten sind nun übersichtlicher in zweispaltiger Form aufgebaut.</w:t>
      </w:r>
    </w:p>
    <w:p w14:paraId="72212008" w14:textId="77777777" w:rsidR="00FE5A1B" w:rsidRDefault="00FE5A1B" w:rsidP="00FE5A1B">
      <w:pPr>
        <w:pStyle w:val="LDAuflistungzweiteEbene"/>
      </w:pPr>
      <w:r>
        <w:t>In den zweispaltigen Auswahllisten kann nach jeder Spalte auf- oder absteigend sortiert werden.</w:t>
      </w:r>
      <w:r>
        <w:br/>
      </w:r>
      <w:r>
        <w:lastRenderedPageBreak/>
        <w:br/>
      </w:r>
      <w:r w:rsidRPr="00FE5A1B">
        <w:rPr>
          <w:noProof/>
          <w:lang w:eastAsia="de-DE"/>
        </w:rPr>
        <w:drawing>
          <wp:inline distT="0" distB="0" distL="0" distR="0" wp14:anchorId="7D9E1B86" wp14:editId="3592E575">
            <wp:extent cx="4680000" cy="2044800"/>
            <wp:effectExtent l="0" t="0" r="635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2044800"/>
                    </a:xfrm>
                    <a:prstGeom prst="rect">
                      <a:avLst/>
                    </a:prstGeom>
                  </pic:spPr>
                </pic:pic>
              </a:graphicData>
            </a:graphic>
          </wp:inline>
        </w:drawing>
      </w:r>
    </w:p>
    <w:p w14:paraId="7BD6D6DA" w14:textId="77777777" w:rsidR="00FE5A1B" w:rsidRDefault="00FE5A1B" w:rsidP="00FE5A1B">
      <w:pPr>
        <w:pStyle w:val="LDTextinhalt"/>
      </w:pPr>
    </w:p>
    <w:p w14:paraId="7BFD6473" w14:textId="7A488152" w:rsidR="00FE5A1B" w:rsidRDefault="00FE5A1B" w:rsidP="00FE5A1B">
      <w:pPr>
        <w:pStyle w:val="LDAuflistungzweiteEbene"/>
      </w:pPr>
      <w:r>
        <w:t xml:space="preserve">Bei Texteingabe in einem Auswahllistenfeld werden die Einträge, </w:t>
      </w:r>
      <w:r>
        <w:br/>
        <w:t>die den eingegebenen Text enthalten, angezeigt. Beispiele:</w:t>
      </w:r>
      <w:r>
        <w:br/>
      </w:r>
      <w:r>
        <w:br/>
      </w:r>
      <w:r w:rsidRPr="00FE5A1B">
        <w:rPr>
          <w:noProof/>
          <w:lang w:eastAsia="de-DE"/>
        </w:rPr>
        <w:drawing>
          <wp:inline distT="0" distB="0" distL="0" distR="0" wp14:anchorId="5F79840E" wp14:editId="1E3428D2">
            <wp:extent cx="4320000" cy="1998000"/>
            <wp:effectExtent l="0" t="0" r="4445" b="254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1998000"/>
                    </a:xfrm>
                    <a:prstGeom prst="rect">
                      <a:avLst/>
                    </a:prstGeom>
                  </pic:spPr>
                </pic:pic>
              </a:graphicData>
            </a:graphic>
          </wp:inline>
        </w:drawing>
      </w:r>
    </w:p>
    <w:p w14:paraId="43038856" w14:textId="77777777" w:rsidR="00FE5A1B" w:rsidRDefault="00FE5A1B" w:rsidP="00FE5A1B">
      <w:pPr>
        <w:pStyle w:val="LDAuflistungText"/>
      </w:pPr>
      <w:r w:rsidRPr="006A3D02">
        <w:rPr>
          <w:rStyle w:val="LDBedienelement"/>
        </w:rPr>
        <w:t>Kurzinformationen</w:t>
      </w:r>
      <w:r>
        <w:t xml:space="preserve"> wurden angepasst und bei Bedarf ergänzt.</w:t>
      </w:r>
    </w:p>
    <w:p w14:paraId="79922F1E" w14:textId="77777777" w:rsidR="00FE5A1B" w:rsidRDefault="00FE5A1B" w:rsidP="00FE5A1B">
      <w:pPr>
        <w:pStyle w:val="LDAuflistungText"/>
      </w:pPr>
      <w:r>
        <w:t xml:space="preserve">Das Verhalten bei der </w:t>
      </w:r>
      <w:r w:rsidRPr="006A3D02">
        <w:rPr>
          <w:rStyle w:val="LDBedienelement"/>
        </w:rPr>
        <w:t>Auswahl von Datensätzen in Tabellen</w:t>
      </w:r>
      <w:r>
        <w:t xml:space="preserve"> wurde angeglichen.</w:t>
      </w:r>
    </w:p>
    <w:p w14:paraId="6E2FAC4B" w14:textId="77777777" w:rsidR="00A15281" w:rsidRPr="00482082" w:rsidRDefault="00A15281" w:rsidP="00482082">
      <w:r>
        <w:br w:type="page"/>
      </w:r>
    </w:p>
    <w:p w14:paraId="734E89C0" w14:textId="75C3A8CD" w:rsidR="003C632C" w:rsidRDefault="003C632C" w:rsidP="00287821">
      <w:pPr>
        <w:pStyle w:val="berschrift2"/>
      </w:pPr>
      <w:bookmarkStart w:id="12" w:name="_Toc45781832"/>
      <w:r>
        <w:lastRenderedPageBreak/>
        <w:t>Schule</w:t>
      </w:r>
      <w:bookmarkEnd w:id="12"/>
    </w:p>
    <w:p w14:paraId="3789B6EF" w14:textId="47C14C72" w:rsidR="003C632C" w:rsidRDefault="003C632C" w:rsidP="00287821">
      <w:pPr>
        <w:pStyle w:val="berschrift3"/>
      </w:pPr>
      <w:bookmarkStart w:id="13" w:name="_Toc45781833"/>
      <w:r>
        <w:t>Schulbasisdaten &gt; Schulformen</w:t>
      </w:r>
      <w:bookmarkEnd w:id="13"/>
    </w:p>
    <w:p w14:paraId="5D9E979D" w14:textId="5E5FF96B" w:rsidR="00F23EF5" w:rsidRPr="00F23EF5" w:rsidRDefault="00F23EF5" w:rsidP="00F23EF5">
      <w:pPr>
        <w:pStyle w:val="berschrift4"/>
      </w:pPr>
      <w:bookmarkStart w:id="14" w:name="_Toc45781834"/>
      <w:r>
        <w:t>Entfallende Schulform/Bildungskombination</w:t>
      </w:r>
      <w:bookmarkEnd w:id="14"/>
    </w:p>
    <w:p w14:paraId="29746096" w14:textId="77777777" w:rsidR="00EE4E83" w:rsidRDefault="00F65E7D" w:rsidP="00091149">
      <w:pPr>
        <w:pStyle w:val="LDTextinhalteingerckt"/>
      </w:pPr>
      <w:bookmarkStart w:id="15" w:name="_Toc530726480"/>
      <w:r>
        <w:t xml:space="preserve">Folgende </w:t>
      </w:r>
      <w:r w:rsidR="00AE7AB3" w:rsidRPr="00503E34">
        <w:rPr>
          <w:rStyle w:val="hervorhebung"/>
        </w:rPr>
        <w:t>Schulform</w:t>
      </w:r>
      <w:r w:rsidR="00AE7AB3">
        <w:rPr>
          <w:rStyle w:val="hervorhebung"/>
        </w:rPr>
        <w:t>/Bildungsgangkombination</w:t>
      </w:r>
      <w:r w:rsidR="00AE7AB3" w:rsidRPr="00503E34">
        <w:t xml:space="preserve"> </w:t>
      </w:r>
      <w:r w:rsidR="00AE7AB3">
        <w:t xml:space="preserve">steht ab 31.07.2020 nicht mehr zur Verfügung: </w:t>
      </w:r>
    </w:p>
    <w:tbl>
      <w:tblPr>
        <w:tblW w:w="8874"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402"/>
        <w:gridCol w:w="5472"/>
      </w:tblGrid>
      <w:tr w:rsidR="00EE4E83" w:rsidRPr="00661D44" w14:paraId="5167B544" w14:textId="77777777" w:rsidTr="00EE4E83">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938BCA2" w14:textId="77777777" w:rsidR="00EE4E83" w:rsidRPr="00287821" w:rsidRDefault="00EE4E83" w:rsidP="00EE4E83">
            <w:pPr>
              <w:pStyle w:val="LDTextinhalt"/>
              <w:rPr>
                <w:rStyle w:val="hervorhebungblau"/>
              </w:rPr>
            </w:pPr>
            <w:r>
              <w:rPr>
                <w:rStyle w:val="hervorhebungblau"/>
              </w:rPr>
              <w:t>Kürzel</w:t>
            </w:r>
          </w:p>
        </w:tc>
        <w:tc>
          <w:tcPr>
            <w:tcW w:w="5472"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10A97E87" w14:textId="77777777" w:rsidR="00EE4E83" w:rsidRPr="00287821" w:rsidRDefault="00EE4E83" w:rsidP="00EE4E83">
            <w:pPr>
              <w:pStyle w:val="LDTextinhalt"/>
              <w:rPr>
                <w:rStyle w:val="hervorhebungblau"/>
              </w:rPr>
            </w:pPr>
            <w:r>
              <w:rPr>
                <w:rStyle w:val="hervorhebungblau"/>
              </w:rPr>
              <w:t xml:space="preserve">Schulform </w:t>
            </w:r>
          </w:p>
        </w:tc>
      </w:tr>
      <w:tr w:rsidR="00EE4E83" w:rsidRPr="00661D44" w14:paraId="18D5CC3A" w14:textId="77777777" w:rsidTr="00EE4E83">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12A1E2B3" w14:textId="3F320735" w:rsidR="00EE4E83" w:rsidRPr="00287821" w:rsidRDefault="00EE4E83" w:rsidP="00EE4E83">
            <w:pPr>
              <w:pStyle w:val="LDTextinhalt"/>
            </w:pPr>
            <w:r w:rsidRPr="00AE7AB3">
              <w:t>FS2V/BEWL/FRAN</w:t>
            </w:r>
          </w:p>
        </w:tc>
        <w:tc>
          <w:tcPr>
            <w:tcW w:w="5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7829D34" w14:textId="76DCDE84" w:rsidR="00EE4E83" w:rsidRPr="00287821" w:rsidRDefault="007019A1" w:rsidP="00EE4E83">
            <w:r w:rsidRPr="007019A1">
              <w:t>FS2V/Betriebswirtschaft/Franchising</w:t>
            </w:r>
          </w:p>
        </w:tc>
      </w:tr>
    </w:tbl>
    <w:p w14:paraId="4C9EDED6" w14:textId="30DD9966" w:rsidR="00F23EF5" w:rsidRPr="00F65E7D" w:rsidRDefault="00F23EF5" w:rsidP="00F23EF5">
      <w:pPr>
        <w:pStyle w:val="berschrift4"/>
      </w:pPr>
      <w:bookmarkStart w:id="16" w:name="_Toc45781835"/>
      <w:r>
        <w:t>Neue Schulform/Bildungskombinationen - aufgrund neuer Lernfeldbezeichnungen</w:t>
      </w:r>
      <w:bookmarkEnd w:id="16"/>
      <w:r>
        <w:t xml:space="preserve"> </w:t>
      </w:r>
    </w:p>
    <w:p w14:paraId="010DEEF4" w14:textId="5FD82B34" w:rsidR="00503E34" w:rsidRPr="00503E34" w:rsidRDefault="00503E34" w:rsidP="00091149">
      <w:pPr>
        <w:pStyle w:val="LDTextinhalteingerckt"/>
        <w:rPr>
          <w:rStyle w:val="hervorhebung"/>
        </w:rPr>
      </w:pPr>
      <w:r w:rsidRPr="00503E34">
        <w:t xml:space="preserve">Die Einführung der nachfolgenden </w:t>
      </w:r>
      <w:r w:rsidRPr="00503E34">
        <w:rPr>
          <w:rStyle w:val="hervorhebung"/>
        </w:rPr>
        <w:t>neuen Schulform</w:t>
      </w:r>
      <w:r w:rsidR="00287821">
        <w:rPr>
          <w:rStyle w:val="hervorhebung"/>
        </w:rPr>
        <w:t>/Bildungs</w:t>
      </w:r>
      <w:r w:rsidR="00F65E7D">
        <w:rPr>
          <w:rStyle w:val="hervorhebung"/>
        </w:rPr>
        <w:t>gang</w:t>
      </w:r>
      <w:r w:rsidR="00287821">
        <w:rPr>
          <w:rStyle w:val="hervorhebung"/>
        </w:rPr>
        <w:t>kombinationen</w:t>
      </w:r>
      <w:r w:rsidRPr="00503E34">
        <w:t xml:space="preserve"> </w:t>
      </w:r>
      <w:r w:rsidR="00F86F64">
        <w:t xml:space="preserve">(ab sofort) </w:t>
      </w:r>
      <w:r w:rsidRPr="00503E34">
        <w:t xml:space="preserve">ist erforderlich, weil für diese Schulformen die Bezeichnungen für Lernfelder geändert worden sind. </w:t>
      </w:r>
      <w:r w:rsidRPr="00503E34">
        <w:br/>
        <w:t>Datenbanktechnisch kann eine parallele Pflege von alten und neuen Lernfeldern nur über gesonderte Schulformen abgebildet werden.</w:t>
      </w:r>
      <w:r w:rsidRPr="00503E34">
        <w:rPr>
          <w:rStyle w:val="hervorhebung"/>
        </w:rPr>
        <w:t xml:space="preserve"> </w:t>
      </w:r>
    </w:p>
    <w:p w14:paraId="79BED788" w14:textId="629A8FD5" w:rsidR="00503E34" w:rsidRDefault="00503E34" w:rsidP="00091149">
      <w:pPr>
        <w:pStyle w:val="LDTextinhalteingerckt"/>
      </w:pPr>
    </w:p>
    <w:tbl>
      <w:tblPr>
        <w:tblW w:w="8874"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346"/>
        <w:gridCol w:w="5528"/>
      </w:tblGrid>
      <w:tr w:rsidR="00287821" w:rsidRPr="00661D44" w14:paraId="7AD9B0C1"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384D478" w14:textId="77777777" w:rsidR="00287821" w:rsidRPr="00287821" w:rsidRDefault="00287821" w:rsidP="00287821">
            <w:pPr>
              <w:pStyle w:val="LDTextinhalt"/>
              <w:rPr>
                <w:rStyle w:val="hervorhebungblau"/>
              </w:rPr>
            </w:pPr>
            <w:r>
              <w:rPr>
                <w:rStyle w:val="hervorhebungblau"/>
              </w:rPr>
              <w:t>Kürzel</w:t>
            </w:r>
          </w:p>
        </w:tc>
        <w:tc>
          <w:tcPr>
            <w:tcW w:w="552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9D7E785" w14:textId="2B5C2C48" w:rsidR="00287821" w:rsidRPr="00287821" w:rsidRDefault="00287821" w:rsidP="00287821">
            <w:pPr>
              <w:pStyle w:val="LDTextinhalt"/>
              <w:rPr>
                <w:rStyle w:val="hervorhebungblau"/>
              </w:rPr>
            </w:pPr>
            <w:r>
              <w:rPr>
                <w:rStyle w:val="hervorhebungblau"/>
              </w:rPr>
              <w:t>Schulform /Bildungs</w:t>
            </w:r>
            <w:r w:rsidR="00F65E7D">
              <w:rPr>
                <w:rStyle w:val="hervorhebungblau"/>
              </w:rPr>
              <w:t>gang</w:t>
            </w:r>
            <w:r>
              <w:rPr>
                <w:rStyle w:val="hervorhebungblau"/>
              </w:rPr>
              <w:t>kombination</w:t>
            </w:r>
          </w:p>
        </w:tc>
      </w:tr>
      <w:tr w:rsidR="00287821" w:rsidRPr="00661D44" w14:paraId="70D8B4A2"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C5EDB58" w14:textId="6FFA22BD" w:rsidR="00287821" w:rsidRPr="00287821" w:rsidRDefault="00287821" w:rsidP="00287821">
            <w:r w:rsidRPr="00287821">
              <w:t>FS2T/BAUT/HOCH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E1182EE" w14:textId="6A139359" w:rsidR="00287821" w:rsidRPr="00287821" w:rsidRDefault="00287821" w:rsidP="00287821">
            <w:r w:rsidRPr="00287821">
              <w:t>FS2T/Bautechnik/Hochbau</w:t>
            </w:r>
          </w:p>
        </w:tc>
      </w:tr>
      <w:tr w:rsidR="00287821" w:rsidRPr="00661D44" w14:paraId="2B1A90D2"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4969254" w14:textId="0C08A81C" w:rsidR="00287821" w:rsidRPr="00287821" w:rsidRDefault="00287821" w:rsidP="00287821">
            <w:r w:rsidRPr="00287821">
              <w:t>FS2T/BAUT/TIBA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5F787482" w14:textId="4325E76E" w:rsidR="00287821" w:rsidRPr="00287821" w:rsidRDefault="00287821" w:rsidP="00287821">
            <w:r w:rsidRPr="00287821">
              <w:t>FS2T/Bautechnik/Tiefbau</w:t>
            </w:r>
          </w:p>
        </w:tc>
      </w:tr>
      <w:tr w:rsidR="00287821" w:rsidRPr="00661D44" w14:paraId="219BEECF"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92192F9" w14:textId="202C35B6" w:rsidR="00287821" w:rsidRPr="004F7E8E" w:rsidRDefault="00287821" w:rsidP="00287821">
            <w:r w:rsidRPr="00287821">
              <w:t>FS2T/BEWL/CTRL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78103A5D" w14:textId="5B155D49" w:rsidR="00287821" w:rsidRPr="004F7E8E" w:rsidRDefault="00287821" w:rsidP="00287821">
            <w:r w:rsidRPr="00287821">
              <w:t>FS2T/Betriebswirtschaft/Controlling</w:t>
            </w:r>
          </w:p>
        </w:tc>
      </w:tr>
      <w:tr w:rsidR="00287821" w:rsidRPr="00661D44" w14:paraId="53893F86"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39FBA32" w14:textId="5DA88F03" w:rsidR="00287821" w:rsidRPr="004F7E8E" w:rsidRDefault="00287821" w:rsidP="00287821">
            <w:r w:rsidRPr="00287821">
              <w:t>FS2T/BEWL/FINA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1B6F95D" w14:textId="26834999" w:rsidR="00287821" w:rsidRPr="004F7E8E" w:rsidRDefault="00287821" w:rsidP="00287821">
            <w:r w:rsidRPr="00287821">
              <w:t>FS2T/Betriebswirtschaft/Finanzwirtschaft</w:t>
            </w:r>
          </w:p>
        </w:tc>
      </w:tr>
      <w:tr w:rsidR="00287821" w:rsidRPr="00661D44" w14:paraId="17DF2CD4"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7C2E34A" w14:textId="15AB2E74" w:rsidR="00287821" w:rsidRPr="004F7E8E" w:rsidRDefault="00287821" w:rsidP="00287821">
            <w:r w:rsidRPr="00287821">
              <w:t>FS2T/BEWL/LOGI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A966CF8" w14:textId="6321D0A2" w:rsidR="00287821" w:rsidRPr="004F7E8E" w:rsidRDefault="00287821" w:rsidP="00287821">
            <w:r w:rsidRPr="00287821">
              <w:t>FS2T/Betriebswirtschaft/Logistik</w:t>
            </w:r>
          </w:p>
        </w:tc>
      </w:tr>
      <w:tr w:rsidR="00287821" w:rsidRPr="00661D44" w14:paraId="0EBB5A77"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8ADB9C9" w14:textId="234DD568" w:rsidR="00287821" w:rsidRPr="004F7E8E" w:rsidRDefault="00287821" w:rsidP="00287821">
            <w:r w:rsidRPr="00287821">
              <w:t>FS2T/BEWL/MARK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BBD0D7E" w14:textId="7C00C899" w:rsidR="00287821" w:rsidRPr="004F7E8E" w:rsidRDefault="00287821" w:rsidP="00287821">
            <w:r w:rsidRPr="00287821">
              <w:t>FS2T/Betriebswirtschaft/Marketing</w:t>
            </w:r>
          </w:p>
        </w:tc>
      </w:tr>
      <w:tr w:rsidR="00287821" w:rsidRPr="00661D44" w14:paraId="312EF71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1236373" w14:textId="5575D2A8" w:rsidR="00287821" w:rsidRPr="00287821" w:rsidRDefault="00287821" w:rsidP="00287821">
            <w:r w:rsidRPr="00287821">
              <w:t>FS2T/BEWL/PERS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5AB2173" w14:textId="241F5D03" w:rsidR="00287821" w:rsidRPr="00287821" w:rsidRDefault="00287821" w:rsidP="00287821">
            <w:r w:rsidRPr="00287821">
              <w:t>FS2T/Betriebswirtschaft/Personalwirtschaft</w:t>
            </w:r>
          </w:p>
        </w:tc>
      </w:tr>
      <w:tr w:rsidR="00287821" w:rsidRPr="00661D44" w14:paraId="2963FF44"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2EA1AEE" w14:textId="623FF7BB" w:rsidR="00287821" w:rsidRPr="00287821" w:rsidRDefault="00287821" w:rsidP="00287821">
            <w:r w:rsidRPr="00287821">
              <w:t>FS2T/BEWL/UNFÜ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A18182C" w14:textId="4B0FB140" w:rsidR="00287821" w:rsidRPr="00287821" w:rsidRDefault="00287821" w:rsidP="00287821">
            <w:r w:rsidRPr="00287821">
              <w:t>FS2T/Betriebswirtschaft/Unternehmensführung</w:t>
            </w:r>
          </w:p>
        </w:tc>
      </w:tr>
      <w:tr w:rsidR="00287821" w:rsidRPr="00661D44" w14:paraId="6AD1FA5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782E077" w14:textId="340FC8CE" w:rsidR="00287821" w:rsidRPr="00287821" w:rsidRDefault="00287821" w:rsidP="00287821">
            <w:r w:rsidRPr="00287821">
              <w:t>FS2T/BIOT/----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02EA1FC8" w14:textId="5C975788" w:rsidR="00287821" w:rsidRPr="00287821" w:rsidRDefault="00287821" w:rsidP="00287821">
            <w:r w:rsidRPr="00287821">
              <w:t>FS2T/Biotechnik/----</w:t>
            </w:r>
          </w:p>
        </w:tc>
      </w:tr>
      <w:tr w:rsidR="00287821" w:rsidRPr="00661D44" w14:paraId="124A03C3"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174C9B0" w14:textId="3505EE4C" w:rsidR="00287821" w:rsidRPr="00287821" w:rsidRDefault="00287821" w:rsidP="00287821">
            <w:r w:rsidRPr="00287821">
              <w:t>FS2T/CHET/LABT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86A54F5" w14:textId="3F93B70C" w:rsidR="00287821" w:rsidRPr="00287821" w:rsidRDefault="00287821" w:rsidP="00287821">
            <w:r w:rsidRPr="00287821">
              <w:t>FS2T/Chemietechnik/Labortechnik</w:t>
            </w:r>
          </w:p>
        </w:tc>
      </w:tr>
      <w:tr w:rsidR="00287821" w:rsidRPr="00661D44" w14:paraId="495B6DD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6593288" w14:textId="20E20E3E" w:rsidR="00287821" w:rsidRPr="00287821" w:rsidRDefault="00287821" w:rsidP="00287821">
            <w:r w:rsidRPr="00287821">
              <w:t>FS2T/CHET/PROT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6F4688A" w14:textId="1B4933EC" w:rsidR="00287821" w:rsidRPr="00287821" w:rsidRDefault="00287821" w:rsidP="00287821">
            <w:r w:rsidRPr="00287821">
              <w:t>FS2T/Chemietechnik/Produktionstechnik</w:t>
            </w:r>
          </w:p>
        </w:tc>
      </w:tr>
      <w:tr w:rsidR="00287821" w:rsidRPr="00661D44" w14:paraId="0B70DA93"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D5ADA54" w14:textId="62599E94" w:rsidR="00287821" w:rsidRPr="00287821" w:rsidRDefault="00287821" w:rsidP="00287821">
            <w:r w:rsidRPr="00287821">
              <w:t>FS2T/DRME/----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17688F5" w14:textId="2325764C" w:rsidR="00287821" w:rsidRPr="00287821" w:rsidRDefault="00287821" w:rsidP="00287821">
            <w:r w:rsidRPr="00287821">
              <w:t>FS2T/Druck- und Medientechnik/----</w:t>
            </w:r>
          </w:p>
        </w:tc>
      </w:tr>
      <w:tr w:rsidR="00287821" w:rsidRPr="00661D44" w14:paraId="35261017"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1DB5CC9" w14:textId="6F3815FA" w:rsidR="00287821" w:rsidRPr="00287821" w:rsidRDefault="00287821" w:rsidP="00287821">
            <w:r w:rsidRPr="00287821">
              <w:lastRenderedPageBreak/>
              <w:t>FS2T/FEWT/----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7835A24" w14:textId="55B005E4" w:rsidR="00287821" w:rsidRPr="00287821" w:rsidRDefault="00287821" w:rsidP="00287821">
            <w:r w:rsidRPr="00287821">
              <w:t>FS2T/Feinwerktechnik/----</w:t>
            </w:r>
          </w:p>
        </w:tc>
      </w:tr>
      <w:tr w:rsidR="00287821" w:rsidRPr="00661D44" w14:paraId="044B3E13"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8A35BA8" w14:textId="042513A9" w:rsidR="00287821" w:rsidRPr="00287821" w:rsidRDefault="00287821" w:rsidP="00287821">
            <w:r w:rsidRPr="00287821">
              <w:t>FS2T/GLAT/----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E0015A6" w14:textId="1D6FEBC6" w:rsidR="00287821" w:rsidRPr="00287821" w:rsidRDefault="00287821" w:rsidP="00287821">
            <w:r w:rsidRPr="00287821">
              <w:t>FS2T/Glastechnik/----</w:t>
            </w:r>
          </w:p>
        </w:tc>
      </w:tr>
      <w:tr w:rsidR="00287821" w:rsidRPr="00661D44" w14:paraId="676D7783"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8301192" w14:textId="69B4D94D" w:rsidR="00287821" w:rsidRPr="00287821" w:rsidRDefault="00287821" w:rsidP="00287821">
            <w:r w:rsidRPr="00287821">
              <w:t>FS2T/HOGA/----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71EE615" w14:textId="5A015F06" w:rsidR="00287821" w:rsidRPr="00287821" w:rsidRDefault="00287821" w:rsidP="00287821">
            <w:r w:rsidRPr="00287821">
              <w:t>FS2T/Hotel- und Gaststättengewerbe/----</w:t>
            </w:r>
          </w:p>
        </w:tc>
      </w:tr>
      <w:tr w:rsidR="00287821" w:rsidRPr="00661D44" w14:paraId="6AFD5C41"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5D0C5C5" w14:textId="01A75348" w:rsidR="00287821" w:rsidRPr="00287821" w:rsidRDefault="00287821" w:rsidP="00287821">
            <w:r w:rsidRPr="00287821">
              <w:t>FS2T/HOLT/----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53FC88B" w14:textId="0B32AC6E" w:rsidR="00287821" w:rsidRPr="00287821" w:rsidRDefault="00287821" w:rsidP="00287821">
            <w:r w:rsidRPr="00287821">
              <w:t>FS2T/Holztechnik/----</w:t>
            </w:r>
          </w:p>
        </w:tc>
      </w:tr>
      <w:tr w:rsidR="00287821" w:rsidRPr="00661D44" w14:paraId="0F1EA2DA"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4B95C49" w14:textId="320D9F13" w:rsidR="00287821" w:rsidRPr="00287821" w:rsidRDefault="00287821" w:rsidP="00287821">
            <w:r w:rsidRPr="00287821">
              <w:t>FS2T/KAFT/----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616433F" w14:textId="4F9C7A33" w:rsidR="00287821" w:rsidRPr="00287821" w:rsidRDefault="00287821" w:rsidP="00287821">
            <w:r w:rsidRPr="00287821">
              <w:t>FS2T/Karosserie- und Fahrzeugtechnik/----</w:t>
            </w:r>
          </w:p>
        </w:tc>
      </w:tr>
      <w:tr w:rsidR="00A15281" w:rsidRPr="00661D44" w14:paraId="649EA003" w14:textId="77777777" w:rsidTr="00A15281">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C513EBE" w14:textId="77777777" w:rsidR="00A15281" w:rsidRPr="00F23EF5" w:rsidRDefault="00A15281" w:rsidP="00A15281">
            <w:pPr>
              <w:pStyle w:val="LDTextinhalt"/>
              <w:rPr>
                <w:rStyle w:val="hervorhebungblau"/>
              </w:rPr>
            </w:pPr>
            <w:r w:rsidRPr="00925B90">
              <w:rPr>
                <w:rStyle w:val="hervorhebungblau"/>
              </w:rPr>
              <w:t>Kürzel</w:t>
            </w:r>
          </w:p>
        </w:tc>
        <w:tc>
          <w:tcPr>
            <w:tcW w:w="552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3E0DD83" w14:textId="77777777" w:rsidR="00A15281" w:rsidRPr="00F23EF5" w:rsidRDefault="00A15281" w:rsidP="00A15281">
            <w:pPr>
              <w:pStyle w:val="LDTextinhalt"/>
              <w:rPr>
                <w:rStyle w:val="hervorhebungblau"/>
              </w:rPr>
            </w:pPr>
            <w:r w:rsidRPr="00925B90">
              <w:rPr>
                <w:rStyle w:val="hervorhebungblau"/>
              </w:rPr>
              <w:t>Schulform /Bildungskombination</w:t>
            </w:r>
          </w:p>
        </w:tc>
      </w:tr>
      <w:tr w:rsidR="00287821" w:rsidRPr="00661D44" w14:paraId="1BA83DC1"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877F1D2" w14:textId="4108D400" w:rsidR="00287821" w:rsidRPr="00287821" w:rsidRDefault="00287821" w:rsidP="00287821">
            <w:r w:rsidRPr="00287821">
              <w:t>FS2T/KAKU/----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C84BF35" w14:textId="0AB9E184" w:rsidR="00287821" w:rsidRPr="00287821" w:rsidRDefault="00287821" w:rsidP="00287821">
            <w:r w:rsidRPr="00287821">
              <w:t>FS2T/Kunststoff- und Kautschuktechnik/----</w:t>
            </w:r>
          </w:p>
        </w:tc>
      </w:tr>
      <w:tr w:rsidR="00287821" w:rsidRPr="00661D44" w14:paraId="2A6B71C6"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DC007E8" w14:textId="180D2C71" w:rsidR="00287821" w:rsidRPr="00287821" w:rsidRDefault="00287821" w:rsidP="00287821">
            <w:r w:rsidRPr="00287821">
              <w:t>FS2T/LEBT/VEFT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AFC418C" w14:textId="4C6EBA53" w:rsidR="00287821" w:rsidRPr="00287821" w:rsidRDefault="00287821" w:rsidP="00287821">
            <w:r w:rsidRPr="00287821">
              <w:t>FS2T/Lebensmitteltechnik/Verfahrenstechnik</w:t>
            </w:r>
          </w:p>
        </w:tc>
      </w:tr>
      <w:tr w:rsidR="00287821" w:rsidRPr="00661D44" w14:paraId="4ECC582C"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F958F06" w14:textId="4EEEE2BC" w:rsidR="00287821" w:rsidRPr="00287821" w:rsidRDefault="00287821" w:rsidP="00287821">
            <w:r w:rsidRPr="00287821">
              <w:t>FS2T/SHKL/----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779CA0A9" w14:textId="3D7D254E" w:rsidR="00287821" w:rsidRPr="00287821" w:rsidRDefault="00287821" w:rsidP="00287821">
            <w:r w:rsidRPr="00287821">
              <w:t>FS2T/Sanitär-, Heizungs- und Klimatechnik/----</w:t>
            </w:r>
          </w:p>
        </w:tc>
      </w:tr>
      <w:tr w:rsidR="00287821" w:rsidRPr="00661D44" w14:paraId="205359F2"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B889A7D" w14:textId="0FBB9742" w:rsidR="00287821" w:rsidRPr="00287821" w:rsidRDefault="00287821" w:rsidP="00287821">
            <w:r w:rsidRPr="00287821">
              <w:t>FS2T/UMST/----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029B7139" w14:textId="2AA67573" w:rsidR="00287821" w:rsidRPr="00287821" w:rsidRDefault="00287821" w:rsidP="00287821">
            <w:r w:rsidRPr="00287821">
              <w:t>FS2T/Umweltschutztechnik/----</w:t>
            </w:r>
          </w:p>
        </w:tc>
      </w:tr>
      <w:tr w:rsidR="00287821" w:rsidRPr="00661D44" w14:paraId="2BAF291F"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419FE2A" w14:textId="4EF498A4" w:rsidR="00287821" w:rsidRPr="00287821" w:rsidRDefault="00287821" w:rsidP="00287821">
            <w:r w:rsidRPr="00287821">
              <w:t>FS2V/BAUT/HOCH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74383752" w14:textId="18909995" w:rsidR="00287821" w:rsidRPr="00287821" w:rsidRDefault="00287821" w:rsidP="00287821">
            <w:r w:rsidRPr="00287821">
              <w:t>FS2T/Bautechnik/Hochbau</w:t>
            </w:r>
          </w:p>
        </w:tc>
      </w:tr>
      <w:tr w:rsidR="00287821" w:rsidRPr="00661D44" w14:paraId="5BACB589"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033A082" w14:textId="7E609FF9" w:rsidR="00287821" w:rsidRPr="00287821" w:rsidRDefault="00287821" w:rsidP="00287821">
            <w:r w:rsidRPr="00287821">
              <w:t>FS2V/BAUT/TIBA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07A18D0C" w14:textId="5BE61229" w:rsidR="00287821" w:rsidRPr="00287821" w:rsidRDefault="00287821" w:rsidP="00287821">
            <w:r w:rsidRPr="00287821">
              <w:t>FS2T/Bautechnik/Tiefbau</w:t>
            </w:r>
          </w:p>
        </w:tc>
      </w:tr>
      <w:tr w:rsidR="00287821" w:rsidRPr="00661D44" w14:paraId="61878802"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B7256E6" w14:textId="24538EBB" w:rsidR="00287821" w:rsidRPr="00287821" w:rsidRDefault="00287821" w:rsidP="00287821">
            <w:r w:rsidRPr="00287821">
              <w:t>FS2V/BEWL/CTRL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C7C8F05" w14:textId="34975BA0" w:rsidR="00287821" w:rsidRPr="00287821" w:rsidRDefault="00287821" w:rsidP="00287821">
            <w:r w:rsidRPr="00287821">
              <w:t>FS2T/Betriebswirtschaft/Controlling</w:t>
            </w:r>
          </w:p>
        </w:tc>
      </w:tr>
      <w:tr w:rsidR="00287821" w:rsidRPr="00661D44" w14:paraId="5E59E754"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D5C999B" w14:textId="2DA2CBBD" w:rsidR="00287821" w:rsidRPr="00287821" w:rsidRDefault="00287821" w:rsidP="00287821">
            <w:r w:rsidRPr="00287821">
              <w:t>FS2V/BEWL/FINA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047D84BD" w14:textId="596ED77E" w:rsidR="00287821" w:rsidRPr="00287821" w:rsidRDefault="00287821" w:rsidP="00287821">
            <w:r w:rsidRPr="00287821">
              <w:t>FS2T/Betriebswirtschaft/Finanzwirtschaft</w:t>
            </w:r>
          </w:p>
        </w:tc>
      </w:tr>
      <w:tr w:rsidR="00287821" w:rsidRPr="00661D44" w14:paraId="1580F6D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447C2A1" w14:textId="0C4DE1B5" w:rsidR="00287821" w:rsidRPr="00287821" w:rsidRDefault="00287821" w:rsidP="00287821">
            <w:r w:rsidRPr="00287821">
              <w:t>FS2V/BEWL/LOGI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0025B9A" w14:textId="22D88392" w:rsidR="00287821" w:rsidRPr="00287821" w:rsidRDefault="00287821" w:rsidP="00287821">
            <w:r w:rsidRPr="00287821">
              <w:t>FS2T/Betriebswirtschaft/Logistik</w:t>
            </w:r>
          </w:p>
        </w:tc>
      </w:tr>
      <w:tr w:rsidR="00287821" w:rsidRPr="00661D44" w14:paraId="42252435"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011C3A9" w14:textId="673C2EF6" w:rsidR="00287821" w:rsidRPr="00287821" w:rsidRDefault="00287821" w:rsidP="00287821">
            <w:r w:rsidRPr="00287821">
              <w:t>FS2V/BEWL/MARK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48BCC30" w14:textId="0AE272AE" w:rsidR="00287821" w:rsidRPr="00287821" w:rsidRDefault="00287821" w:rsidP="00287821">
            <w:r w:rsidRPr="00287821">
              <w:t>FS2T/Betriebswirtschaft/Marketing</w:t>
            </w:r>
          </w:p>
        </w:tc>
      </w:tr>
      <w:tr w:rsidR="00287821" w:rsidRPr="00661D44" w14:paraId="1137B90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2C7A6C0" w14:textId="2C56327D" w:rsidR="00287821" w:rsidRPr="00287821" w:rsidRDefault="00287821" w:rsidP="00287821">
            <w:r w:rsidRPr="00287821">
              <w:t>FS2V/BEWL/PERS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054D337" w14:textId="01DB9E82" w:rsidR="00287821" w:rsidRPr="00287821" w:rsidRDefault="00287821" w:rsidP="00287821">
            <w:r w:rsidRPr="00287821">
              <w:t>FS2T/Betriebswirtschaft/Personalwirtschaft</w:t>
            </w:r>
          </w:p>
        </w:tc>
      </w:tr>
      <w:tr w:rsidR="00287821" w:rsidRPr="00661D44" w14:paraId="540E65F7"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5070307" w14:textId="615CA46F" w:rsidR="00287821" w:rsidRPr="00287821" w:rsidRDefault="00287821" w:rsidP="00287821">
            <w:r w:rsidRPr="00287821">
              <w:t>FS2V/BEWL/UNFÜ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790BC841" w14:textId="3A1D33E8" w:rsidR="00287821" w:rsidRPr="00287821" w:rsidRDefault="00287821" w:rsidP="00287821">
            <w:r w:rsidRPr="00287821">
              <w:t>FS2T/Betriebswirtschaft/Unternehmensführung</w:t>
            </w:r>
          </w:p>
        </w:tc>
      </w:tr>
      <w:tr w:rsidR="00287821" w:rsidRPr="00661D44" w14:paraId="51CA7BE1"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3ACD5CA" w14:textId="0D5D263F" w:rsidR="00287821" w:rsidRPr="00287821" w:rsidRDefault="00287821" w:rsidP="00287821">
            <w:r w:rsidRPr="00287821">
              <w:t>FS2V/BIOT/----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8925B6E" w14:textId="499105FE" w:rsidR="00287821" w:rsidRPr="00287821" w:rsidRDefault="00287821" w:rsidP="00287821">
            <w:r w:rsidRPr="00287821">
              <w:t>FS2T/Biotechnik/----</w:t>
            </w:r>
          </w:p>
        </w:tc>
      </w:tr>
      <w:tr w:rsidR="00287821" w:rsidRPr="00661D44" w14:paraId="3508A13E"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2375C83" w14:textId="0FC3E8F2" w:rsidR="00287821" w:rsidRPr="00287821" w:rsidRDefault="00287821" w:rsidP="00287821">
            <w:r w:rsidRPr="00287821">
              <w:t>FS2V/CHET/LABT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0E4CFE8" w14:textId="69CC32CD" w:rsidR="00287821" w:rsidRPr="00287821" w:rsidRDefault="00287821" w:rsidP="00287821">
            <w:r w:rsidRPr="00287821">
              <w:t>FS2T/Chemietechnik/Labortechnik</w:t>
            </w:r>
          </w:p>
        </w:tc>
      </w:tr>
      <w:tr w:rsidR="00287821" w:rsidRPr="00661D44" w14:paraId="2604E250"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689F329" w14:textId="59C5C6BA" w:rsidR="00287821" w:rsidRPr="00287821" w:rsidRDefault="00287821" w:rsidP="00287821">
            <w:r w:rsidRPr="00287821">
              <w:t>FS2V/CHET/PROT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154227FD" w14:textId="1365A8C3" w:rsidR="00287821" w:rsidRPr="00287821" w:rsidRDefault="00287821" w:rsidP="00287821">
            <w:r w:rsidRPr="00287821">
              <w:t>FS2T/Chemietechnik/Produktionstechnik</w:t>
            </w:r>
          </w:p>
        </w:tc>
      </w:tr>
      <w:tr w:rsidR="00287821" w:rsidRPr="00661D44" w14:paraId="6FFE83F4"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31205AE" w14:textId="3E07F67D" w:rsidR="00287821" w:rsidRPr="00287821" w:rsidRDefault="00287821" w:rsidP="00287821">
            <w:r w:rsidRPr="00287821">
              <w:t>FS2V/DRME/----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570B5E3" w14:textId="5287F559" w:rsidR="00287821" w:rsidRPr="00287821" w:rsidRDefault="00287821" w:rsidP="00287821">
            <w:r w:rsidRPr="00287821">
              <w:t>FS2T/Druck- und Medientechnik/----</w:t>
            </w:r>
          </w:p>
        </w:tc>
      </w:tr>
      <w:tr w:rsidR="00287821" w:rsidRPr="00661D44" w14:paraId="37D63273"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A03D583" w14:textId="44DC2C4D" w:rsidR="00287821" w:rsidRPr="00287821" w:rsidRDefault="00287821" w:rsidP="00287821">
            <w:r w:rsidRPr="00287821">
              <w:t>FS2V/FEWT/----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022F321" w14:textId="4D9C5F10" w:rsidR="00287821" w:rsidRPr="00287821" w:rsidRDefault="00287821" w:rsidP="00287821">
            <w:r w:rsidRPr="00287821">
              <w:t>FS2T/Feinwerktechnik/----</w:t>
            </w:r>
          </w:p>
        </w:tc>
      </w:tr>
      <w:tr w:rsidR="00287821" w:rsidRPr="00661D44" w14:paraId="29D0C4F7"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450A57D" w14:textId="02F7C188" w:rsidR="00287821" w:rsidRPr="00287821" w:rsidRDefault="00287821" w:rsidP="00287821">
            <w:r w:rsidRPr="00287821">
              <w:t>FS2V/GLAT/----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4E96B94" w14:textId="75C83447" w:rsidR="00287821" w:rsidRPr="00287821" w:rsidRDefault="00287821" w:rsidP="00287821">
            <w:r w:rsidRPr="00287821">
              <w:t>FS2T/Glastechnik/----</w:t>
            </w:r>
          </w:p>
        </w:tc>
      </w:tr>
      <w:tr w:rsidR="00287821" w:rsidRPr="00661D44" w14:paraId="6D49FFA5"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5274A0F" w14:textId="1C8A78A4" w:rsidR="00287821" w:rsidRPr="00287821" w:rsidRDefault="00287821" w:rsidP="00287821">
            <w:r w:rsidRPr="00287821">
              <w:t>FS2V/HOGA/----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F50E40F" w14:textId="0742E4E7" w:rsidR="00287821" w:rsidRPr="00287821" w:rsidRDefault="00287821" w:rsidP="00287821">
            <w:r w:rsidRPr="00287821">
              <w:t>FS2T/Hotel- und Gaststättengewerbe/----</w:t>
            </w:r>
          </w:p>
        </w:tc>
      </w:tr>
      <w:tr w:rsidR="00287821" w:rsidRPr="00661D44" w14:paraId="32F971D5"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07294ED" w14:textId="2C5423AC" w:rsidR="00287821" w:rsidRPr="00287821" w:rsidRDefault="00287821" w:rsidP="00287821">
            <w:r w:rsidRPr="00287821">
              <w:t>FS2V/HOLT/----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6C80876" w14:textId="32E94857" w:rsidR="00287821" w:rsidRPr="00287821" w:rsidRDefault="00287821" w:rsidP="00287821">
            <w:r w:rsidRPr="00287821">
              <w:t>FS2T/Holztechnik/----</w:t>
            </w:r>
          </w:p>
        </w:tc>
      </w:tr>
      <w:tr w:rsidR="00287821" w:rsidRPr="00661D44" w14:paraId="1FF585FA"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109F01B" w14:textId="3A88F6B1" w:rsidR="00287821" w:rsidRPr="00287821" w:rsidRDefault="00287821" w:rsidP="00287821">
            <w:r w:rsidRPr="00287821">
              <w:t>FS2V/KAFT/----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54D424F" w14:textId="336CA9E9" w:rsidR="00287821" w:rsidRPr="00287821" w:rsidRDefault="00287821" w:rsidP="00287821">
            <w:r w:rsidRPr="00287821">
              <w:t>FS2T/Karosserie- und Fahrzeugtechnik/----</w:t>
            </w:r>
          </w:p>
        </w:tc>
      </w:tr>
      <w:tr w:rsidR="00287821" w:rsidRPr="00661D44" w14:paraId="3694EB88"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2784BBC" w14:textId="6ABF1FAA" w:rsidR="00287821" w:rsidRPr="00287821" w:rsidRDefault="00287821" w:rsidP="00287821">
            <w:r w:rsidRPr="00287821">
              <w:lastRenderedPageBreak/>
              <w:t>FS2V/KAKU/----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0BFE51CD" w14:textId="412EBCA9" w:rsidR="00287821" w:rsidRPr="00287821" w:rsidRDefault="00287821" w:rsidP="00287821">
            <w:r w:rsidRPr="00287821">
              <w:t>FS2T/Kunststoff- und Kautschuktechnik/----</w:t>
            </w:r>
          </w:p>
        </w:tc>
      </w:tr>
      <w:tr w:rsidR="00287821" w:rsidRPr="00661D44" w14:paraId="46F8C2C5"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3AB3E85" w14:textId="1C45C10B" w:rsidR="00287821" w:rsidRPr="00287821" w:rsidRDefault="00287821" w:rsidP="00287821">
            <w:r w:rsidRPr="00287821">
              <w:t>FS2V/LEBT/VEFT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B8A62B0" w14:textId="3B0B75F3" w:rsidR="00287821" w:rsidRPr="00287821" w:rsidRDefault="00287821" w:rsidP="00287821">
            <w:r w:rsidRPr="00287821">
              <w:t>FS2T/Lebensmitteltechnik/Verfahrenstechnik</w:t>
            </w:r>
          </w:p>
        </w:tc>
      </w:tr>
      <w:tr w:rsidR="00287821" w:rsidRPr="00661D44" w14:paraId="1929B5BC"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F35356A" w14:textId="41B8B289" w:rsidR="00287821" w:rsidRPr="00287821" w:rsidRDefault="00287821" w:rsidP="00287821">
            <w:r w:rsidRPr="00287821">
              <w:t>FS2V/SHKL/----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74EE812" w14:textId="65A601A4" w:rsidR="00287821" w:rsidRPr="00287821" w:rsidRDefault="00287821" w:rsidP="00287821">
            <w:r w:rsidRPr="00287821">
              <w:t>FS2T/Sanitär-, Heizungs- und Klimatechnik/----</w:t>
            </w:r>
          </w:p>
        </w:tc>
      </w:tr>
      <w:tr w:rsidR="00287821" w:rsidRPr="00661D44" w14:paraId="23C860BB" w14:textId="77777777" w:rsidTr="00F23EF5">
        <w:tc>
          <w:tcPr>
            <w:tcW w:w="334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204E1F2" w14:textId="2C99E28C" w:rsidR="00287821" w:rsidRPr="00287821" w:rsidRDefault="00287821" w:rsidP="00287821">
            <w:r w:rsidRPr="00287821">
              <w:t>FS2V/UMST/---- (VO 2020)</w:t>
            </w:r>
          </w:p>
        </w:tc>
        <w:tc>
          <w:tcPr>
            <w:tcW w:w="552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205CD0F1" w14:textId="2694D2E7" w:rsidR="00287821" w:rsidRPr="00287821" w:rsidRDefault="00287821" w:rsidP="00287821">
            <w:r w:rsidRPr="00287821">
              <w:t>FS2T/Umweltschutztechnik/----</w:t>
            </w:r>
          </w:p>
        </w:tc>
      </w:tr>
    </w:tbl>
    <w:p w14:paraId="4F6131D5" w14:textId="77777777" w:rsidR="00920266" w:rsidRDefault="00920266" w:rsidP="00920266">
      <w:pPr>
        <w:pStyle w:val="LDTextinhalt"/>
      </w:pPr>
    </w:p>
    <w:p w14:paraId="44B9CD01" w14:textId="77777777" w:rsidR="00920266" w:rsidRPr="00DD3E49" w:rsidRDefault="00920266" w:rsidP="00DD3E49">
      <w:r>
        <w:br w:type="page"/>
      </w:r>
    </w:p>
    <w:p w14:paraId="5E8CDAC2" w14:textId="5EC19D3B" w:rsidR="00287821" w:rsidRDefault="00F23EF5" w:rsidP="00F23EF5">
      <w:pPr>
        <w:pStyle w:val="berschrift4"/>
      </w:pPr>
      <w:bookmarkStart w:id="17" w:name="_Toc45781836"/>
      <w:r>
        <w:lastRenderedPageBreak/>
        <w:t>Neue Schulform/Bildungskombinationen - Schulversuche</w:t>
      </w:r>
      <w:bookmarkEnd w:id="17"/>
      <w:r>
        <w:t xml:space="preserve"> </w:t>
      </w:r>
    </w:p>
    <w:p w14:paraId="6CB862B6" w14:textId="690E3041" w:rsidR="007D41D1" w:rsidRDefault="007D41D1" w:rsidP="00091149">
      <w:pPr>
        <w:pStyle w:val="LDTextinhalteingerckt"/>
      </w:pPr>
      <w:r w:rsidRPr="007D41D1">
        <w:t xml:space="preserve">Folgende </w:t>
      </w:r>
      <w:r w:rsidRPr="00287821">
        <w:rPr>
          <w:rStyle w:val="hervorhebung"/>
        </w:rPr>
        <w:t>Schulform</w:t>
      </w:r>
      <w:r w:rsidR="00F23EF5">
        <w:rPr>
          <w:rStyle w:val="hervorhebung"/>
        </w:rPr>
        <w:t xml:space="preserve">/Bildungskombinationen </w:t>
      </w:r>
      <w:r w:rsidRPr="007D41D1">
        <w:t xml:space="preserve">stehen ab sofort </w:t>
      </w:r>
      <w:r w:rsidR="00287821" w:rsidRPr="00287821">
        <w:rPr>
          <w:rStyle w:val="hervorhebung"/>
        </w:rPr>
        <w:t xml:space="preserve">neu </w:t>
      </w:r>
      <w:r w:rsidRPr="00287821">
        <w:rPr>
          <w:rStyle w:val="hervorhebung"/>
        </w:rPr>
        <w:t>in der LUSD</w:t>
      </w:r>
      <w:r w:rsidRPr="007D41D1">
        <w:t xml:space="preserve"> </w:t>
      </w:r>
      <w:r w:rsidR="00287821">
        <w:t>zur Verfügung</w:t>
      </w:r>
    </w:p>
    <w:p w14:paraId="7782E0EA" w14:textId="5DCB934C" w:rsidR="00287821" w:rsidRDefault="00287821" w:rsidP="00776871">
      <w:pPr>
        <w:pStyle w:val="LDAbsatznachberschrift"/>
      </w:pPr>
    </w:p>
    <w:tbl>
      <w:tblPr>
        <w:tblW w:w="8874"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3402"/>
        <w:gridCol w:w="5472"/>
      </w:tblGrid>
      <w:tr w:rsidR="00287821" w:rsidRPr="00661D44" w14:paraId="382B72EF" w14:textId="77777777" w:rsidTr="00F23EF5">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4FCA819B" w14:textId="77777777" w:rsidR="00287821" w:rsidRPr="00287821" w:rsidRDefault="00287821" w:rsidP="00287821">
            <w:pPr>
              <w:pStyle w:val="LDTextinhalt"/>
              <w:rPr>
                <w:rStyle w:val="hervorhebungblau"/>
              </w:rPr>
            </w:pPr>
            <w:r>
              <w:rPr>
                <w:rStyle w:val="hervorhebungblau"/>
              </w:rPr>
              <w:t>Kürzel</w:t>
            </w:r>
          </w:p>
        </w:tc>
        <w:tc>
          <w:tcPr>
            <w:tcW w:w="5472"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26DAEFBA" w14:textId="663C168B" w:rsidR="00287821" w:rsidRPr="00287821" w:rsidRDefault="00287821" w:rsidP="00287821">
            <w:pPr>
              <w:pStyle w:val="LDTextinhalt"/>
              <w:rPr>
                <w:rStyle w:val="hervorhebungblau"/>
              </w:rPr>
            </w:pPr>
            <w:r>
              <w:rPr>
                <w:rStyle w:val="hervorhebungblau"/>
              </w:rPr>
              <w:t xml:space="preserve">Schulform </w:t>
            </w:r>
          </w:p>
        </w:tc>
      </w:tr>
      <w:tr w:rsidR="00287821" w:rsidRPr="00661D44" w14:paraId="39E97CC9" w14:textId="77777777" w:rsidTr="00F23EF5">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5E515C9" w14:textId="661F20B1" w:rsidR="00287821" w:rsidRPr="00287821" w:rsidRDefault="00287821" w:rsidP="00287821">
            <w:r w:rsidRPr="00287821">
              <w:t>FS2V/LEBT/PEQM (Schulversuch)</w:t>
            </w:r>
          </w:p>
        </w:tc>
        <w:tc>
          <w:tcPr>
            <w:tcW w:w="5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7081AD7D" w14:textId="53360469" w:rsidR="00287821" w:rsidRPr="00287821" w:rsidRDefault="00287821" w:rsidP="00287821">
            <w:r w:rsidRPr="00287821">
              <w:t>FS2T/Lebensmitteltechnik/Produktentwicklung und Qualitätsmanagement</w:t>
            </w:r>
          </w:p>
        </w:tc>
      </w:tr>
      <w:tr w:rsidR="00287821" w:rsidRPr="00661D44" w14:paraId="22B99414" w14:textId="77777777" w:rsidTr="00F23EF5">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D6505E8" w14:textId="5A540F61" w:rsidR="00287821" w:rsidRPr="00287821" w:rsidRDefault="00287821" w:rsidP="00287821">
            <w:r w:rsidRPr="00287821">
              <w:t>FS2V/GESY/---- (Schulversuch)</w:t>
            </w:r>
          </w:p>
        </w:tc>
        <w:tc>
          <w:tcPr>
            <w:tcW w:w="5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7A07BC9" w14:textId="65DED0E8" w:rsidR="00287821" w:rsidRPr="00287821" w:rsidRDefault="00287821" w:rsidP="00287821">
            <w:r w:rsidRPr="00287821">
              <w:t>FS2T/Gebäudesystemtechnik</w:t>
            </w:r>
          </w:p>
        </w:tc>
      </w:tr>
      <w:tr w:rsidR="00287821" w:rsidRPr="00661D44" w14:paraId="5292AD5E" w14:textId="77777777" w:rsidTr="00F23EF5">
        <w:tc>
          <w:tcPr>
            <w:tcW w:w="3402"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447296BC" w14:textId="300137DD" w:rsidR="00287821" w:rsidRPr="004F7E8E" w:rsidRDefault="00287821" w:rsidP="00287821">
            <w:r w:rsidRPr="00287821">
              <w:t>BGYM/BEIN/TEIN (Schulversuch)</w:t>
            </w:r>
          </w:p>
        </w:tc>
        <w:tc>
          <w:tcPr>
            <w:tcW w:w="5472"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57A7140A" w14:textId="77777777" w:rsidR="00287821" w:rsidRDefault="00287821" w:rsidP="00287821">
            <w:r w:rsidRPr="00287821">
              <w:t>BGYM/Berufliche Informatik/Technische Informatik (Schulversuch)</w:t>
            </w:r>
          </w:p>
          <w:p w14:paraId="7B0D9178" w14:textId="30D5403E" w:rsidR="00287821" w:rsidRPr="004F7E8E" w:rsidRDefault="00287821" w:rsidP="002A26FE">
            <w:r>
              <w:t>Für diese Schulform wurden die benötigten Fächer und die Anpassungen bei Belegungsprüfung, Zulassung Qualifikationsphase und Abitur-Routine v</w:t>
            </w:r>
            <w:r w:rsidR="00776871">
              <w:t>orgenommen, so</w:t>
            </w:r>
            <w:r w:rsidR="00644666">
              <w:t xml:space="preserve"> </w:t>
            </w:r>
            <w:r>
              <w:t>dass für die betroffenen Schüler ein Abiturzeugnis erstellt werden kann.</w:t>
            </w:r>
          </w:p>
        </w:tc>
      </w:tr>
    </w:tbl>
    <w:p w14:paraId="08890B17" w14:textId="21536109" w:rsidR="00255882" w:rsidRDefault="00255882" w:rsidP="0045013E">
      <w:pPr>
        <w:pStyle w:val="berschrift3"/>
      </w:pPr>
      <w:bookmarkStart w:id="18" w:name="_Toc45781837"/>
      <w:r>
        <w:t>Schulbasisdaten &gt; Fächer</w:t>
      </w:r>
      <w:bookmarkEnd w:id="15"/>
      <w:bookmarkEnd w:id="18"/>
    </w:p>
    <w:p w14:paraId="16BE62D0" w14:textId="65CE27F7" w:rsidR="00FA7E29" w:rsidRDefault="00FA7E29" w:rsidP="00091149">
      <w:pPr>
        <w:pStyle w:val="LDTextinhalteingerckt"/>
      </w:pPr>
      <w:r w:rsidRPr="007D41D1">
        <w:t xml:space="preserve">Folgende </w:t>
      </w:r>
      <w:r>
        <w:rPr>
          <w:rStyle w:val="hervorhebung"/>
        </w:rPr>
        <w:t xml:space="preserve">Fächer </w:t>
      </w:r>
      <w:r w:rsidRPr="007D41D1">
        <w:t xml:space="preserve">stehen ab sofort </w:t>
      </w:r>
      <w:r w:rsidRPr="00287821">
        <w:rPr>
          <w:rStyle w:val="hervorhebung"/>
        </w:rPr>
        <w:t>neu in der LUSD</w:t>
      </w:r>
      <w:r w:rsidRPr="007D41D1">
        <w:t xml:space="preserve"> </w:t>
      </w:r>
      <w:r>
        <w:t>zur Verfügung</w:t>
      </w:r>
    </w:p>
    <w:p w14:paraId="30E01E9A" w14:textId="77777777" w:rsidR="00925B90" w:rsidRDefault="00925B90" w:rsidP="00925B90">
      <w:pPr>
        <w:pStyle w:val="LDAbsatznachberschrift"/>
      </w:pPr>
    </w:p>
    <w:tbl>
      <w:tblPr>
        <w:tblW w:w="4111"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6"/>
        <w:gridCol w:w="2835"/>
      </w:tblGrid>
      <w:tr w:rsidR="00FA7E29" w:rsidRPr="00661D44" w14:paraId="500ADB8D" w14:textId="77777777" w:rsidTr="00FA7E29">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059943C7" w14:textId="77777777" w:rsidR="00FA7E29" w:rsidRPr="00FA7E29" w:rsidRDefault="00FA7E29" w:rsidP="00FA7E29">
            <w:pPr>
              <w:pStyle w:val="LDTextinhalt"/>
              <w:rPr>
                <w:rStyle w:val="hervorhebungblau"/>
              </w:rPr>
            </w:pPr>
            <w:r>
              <w:rPr>
                <w:rStyle w:val="hervorhebungblau"/>
              </w:rPr>
              <w:t>Kürzel</w:t>
            </w:r>
          </w:p>
        </w:tc>
        <w:tc>
          <w:tcPr>
            <w:tcW w:w="2835"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3C9CEAE" w14:textId="2AD82F84" w:rsidR="00FA7E29" w:rsidRPr="00FA7E29" w:rsidRDefault="00FA7E29" w:rsidP="00FA7E29">
            <w:pPr>
              <w:pStyle w:val="LDTextinhalt"/>
              <w:rPr>
                <w:rStyle w:val="hervorhebungblau"/>
              </w:rPr>
            </w:pPr>
            <w:r>
              <w:rPr>
                <w:rStyle w:val="hervorhebungblau"/>
              </w:rPr>
              <w:t xml:space="preserve">Fachbezeichnung </w:t>
            </w:r>
          </w:p>
        </w:tc>
      </w:tr>
      <w:tr w:rsidR="00FA7E29" w:rsidRPr="00661D44" w14:paraId="64F6A528" w14:textId="77777777" w:rsidTr="00FA7E29">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B95911B" w14:textId="25206892" w:rsidR="00FA7E29" w:rsidRPr="00FA7E29" w:rsidRDefault="00FA7E29" w:rsidP="00FA7E29">
            <w:r w:rsidRPr="00FA7E29">
              <w:t>TESY</w:t>
            </w:r>
          </w:p>
        </w:tc>
        <w:tc>
          <w:tcPr>
            <w:tcW w:w="2835"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43EC8D54" w14:textId="67587A7C" w:rsidR="00FA7E29" w:rsidRPr="00FA7E29" w:rsidRDefault="00FA7E29" w:rsidP="00FA7E29">
            <w:r w:rsidRPr="00FA7E29">
              <w:t>Technische Systeme</w:t>
            </w:r>
          </w:p>
        </w:tc>
      </w:tr>
      <w:tr w:rsidR="00FA7E29" w:rsidRPr="00661D44" w14:paraId="249D1706" w14:textId="77777777" w:rsidTr="00FA7E29">
        <w:tc>
          <w:tcPr>
            <w:tcW w:w="127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52AE0F9" w14:textId="485FD1E5" w:rsidR="00FA7E29" w:rsidRPr="00FA7E29" w:rsidRDefault="00FA7E29" w:rsidP="00FA7E29">
            <w:r w:rsidRPr="00FA7E29">
              <w:t>INTE</w:t>
            </w:r>
          </w:p>
        </w:tc>
        <w:tc>
          <w:tcPr>
            <w:tcW w:w="2835"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39058A72" w14:textId="2721FCCB" w:rsidR="00FA7E29" w:rsidRPr="00FA7E29" w:rsidRDefault="00FA7E29" w:rsidP="00FA7E29">
            <w:r w:rsidRPr="00FA7E29">
              <w:t>Informationstechnologie</w:t>
            </w:r>
          </w:p>
        </w:tc>
      </w:tr>
    </w:tbl>
    <w:p w14:paraId="4CFA9FFC" w14:textId="77777777" w:rsidR="00EE4E83" w:rsidRPr="00D943AD" w:rsidRDefault="00EE4E83" w:rsidP="00D943AD">
      <w:r>
        <w:br w:type="page"/>
      </w:r>
    </w:p>
    <w:p w14:paraId="2C7976DC" w14:textId="50AE6236" w:rsidR="002E560D" w:rsidRDefault="004B43DC" w:rsidP="00A33A2E">
      <w:pPr>
        <w:pStyle w:val="berschrift3"/>
      </w:pPr>
      <w:bookmarkStart w:id="19" w:name="_Toc45781838"/>
      <w:r>
        <w:lastRenderedPageBreak/>
        <w:t>Personal &gt; Personal bearbeiten</w:t>
      </w:r>
      <w:bookmarkEnd w:id="19"/>
    </w:p>
    <w:p w14:paraId="036CFA44" w14:textId="57D1B0BC" w:rsidR="004B43DC" w:rsidRDefault="004B43DC" w:rsidP="004B43DC">
      <w:pPr>
        <w:pStyle w:val="berschrift4"/>
      </w:pPr>
      <w:bookmarkStart w:id="20" w:name="_Toc45781839"/>
      <w:r>
        <w:t xml:space="preserve">Register </w:t>
      </w:r>
      <w:r w:rsidR="00F32E1A">
        <w:t>Schulbezogen</w:t>
      </w:r>
      <w:bookmarkEnd w:id="20"/>
    </w:p>
    <w:p w14:paraId="4DF56860" w14:textId="25409285" w:rsidR="00776871" w:rsidRDefault="00776871" w:rsidP="00091149">
      <w:pPr>
        <w:pStyle w:val="LDTextinhalteingerckt"/>
      </w:pPr>
      <w:r>
        <w:t xml:space="preserve">Wenn Sie für eine Lehrkraft eine </w:t>
      </w:r>
      <w:r w:rsidRPr="00776871">
        <w:rPr>
          <w:rStyle w:val="hervorhebung"/>
        </w:rPr>
        <w:t>Sprechstunde anlegen</w:t>
      </w:r>
      <w:r>
        <w:rPr>
          <w:rStyle w:val="hervorhebung"/>
        </w:rPr>
        <w:t xml:space="preserve">, </w:t>
      </w:r>
      <w:r w:rsidR="00AB4D40">
        <w:t>können S</w:t>
      </w:r>
      <w:r>
        <w:t xml:space="preserve">ie nun den </w:t>
      </w:r>
      <w:r w:rsidR="00BC2D17">
        <w:t>Beginn</w:t>
      </w:r>
      <w:r>
        <w:t xml:space="preserve"> </w:t>
      </w:r>
      <w:r w:rsidR="00BC2D17">
        <w:t>und d</w:t>
      </w:r>
      <w:r>
        <w:t xml:space="preserve">as </w:t>
      </w:r>
      <w:r w:rsidR="00AB4D40">
        <w:t>Ende</w:t>
      </w:r>
      <w:r w:rsidR="00BC2D17">
        <w:t xml:space="preserve"> im Zeitformat </w:t>
      </w:r>
      <w:r>
        <w:t xml:space="preserve">erfassen. </w:t>
      </w:r>
      <w:r w:rsidR="00BC2D17">
        <w:t xml:space="preserve">Die Angabe der Schulstunde entfällt. </w:t>
      </w:r>
    </w:p>
    <w:tbl>
      <w:tblPr>
        <w:tblW w:w="7371"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92"/>
        <w:gridCol w:w="6379"/>
      </w:tblGrid>
      <w:tr w:rsidR="00776871" w14:paraId="0AACD42E" w14:textId="77777777" w:rsidTr="00EE4E83">
        <w:trPr>
          <w:cantSplit/>
          <w:trHeight w:val="284"/>
        </w:trPr>
        <w:tc>
          <w:tcPr>
            <w:tcW w:w="992" w:type="dxa"/>
          </w:tcPr>
          <w:p w14:paraId="5D0D8CBA" w14:textId="44056F43" w:rsidR="00776871" w:rsidRPr="00776871" w:rsidRDefault="00776871" w:rsidP="00776871">
            <w:pPr>
              <w:pStyle w:val="LDTextinhalt"/>
              <w:rPr>
                <w:rStyle w:val="hervorhebung"/>
              </w:rPr>
            </w:pPr>
            <w:r w:rsidRPr="00776871">
              <w:rPr>
                <w:noProof/>
                <w:lang w:eastAsia="de-DE"/>
              </w:rPr>
              <w:drawing>
                <wp:inline distT="0" distB="0" distL="0" distR="0" wp14:anchorId="5C37A04D" wp14:editId="2EF33A04">
                  <wp:extent cx="289560" cy="289560"/>
                  <wp:effectExtent l="0" t="0" r="0" b="0"/>
                  <wp:docPr id="36" name="Grafik 36"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6379" w:type="dxa"/>
            <w:vAlign w:val="center"/>
          </w:tcPr>
          <w:p w14:paraId="48546E4D" w14:textId="2222729E" w:rsidR="0047662D" w:rsidRPr="0047662D" w:rsidRDefault="0047662D" w:rsidP="00776871">
            <w:pPr>
              <w:pStyle w:val="LDTextinhalt"/>
              <w:rPr>
                <w:rStyle w:val="hervorhebunggrn"/>
              </w:rPr>
            </w:pPr>
            <w:r w:rsidRPr="0047662D">
              <w:rPr>
                <w:rStyle w:val="hervorhebunggrn"/>
              </w:rPr>
              <w:t>Kontrollieren Sie bitte Ihre bisherigen Einträge</w:t>
            </w:r>
          </w:p>
          <w:p w14:paraId="6BDCA4D8" w14:textId="4A53A83F" w:rsidR="00776871" w:rsidRPr="00776871" w:rsidRDefault="00776871" w:rsidP="00EE4E83">
            <w:pPr>
              <w:pStyle w:val="LDTextinhalt"/>
            </w:pPr>
            <w:r>
              <w:t>Korrekt eingepflegte Uhrzeiten wurden übernommen.</w:t>
            </w:r>
            <w:r w:rsidR="00EE4E83">
              <w:br/>
            </w:r>
            <w:r>
              <w:t>Unplausible Einträge wurden gelöscht.</w:t>
            </w:r>
          </w:p>
        </w:tc>
      </w:tr>
    </w:tbl>
    <w:p w14:paraId="0D55AAF5" w14:textId="77777777" w:rsidR="00AC5677" w:rsidRDefault="00F57C33" w:rsidP="00091149">
      <w:pPr>
        <w:pStyle w:val="LDTextinhalteingerckt"/>
      </w:pPr>
      <w:r>
        <w:rPr>
          <w:noProof/>
          <w:lang w:eastAsia="de-DE"/>
        </w:rPr>
        <w:drawing>
          <wp:inline distT="0" distB="0" distL="0" distR="0" wp14:anchorId="177515BA" wp14:editId="35D2F017">
            <wp:extent cx="4680000" cy="2905200"/>
            <wp:effectExtent l="19050" t="19050" r="25400" b="28575"/>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schirmfoto-neu.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2905200"/>
                    </a:xfrm>
                    <a:prstGeom prst="rect">
                      <a:avLst/>
                    </a:prstGeom>
                    <a:ln w="6350">
                      <a:solidFill>
                        <a:schemeClr val="accent1"/>
                      </a:solidFill>
                    </a:ln>
                  </pic:spPr>
                </pic:pic>
              </a:graphicData>
            </a:graphic>
          </wp:inline>
        </w:drawing>
      </w:r>
    </w:p>
    <w:p w14:paraId="66D8D4D2" w14:textId="68616CB7" w:rsidR="00213DD7" w:rsidRDefault="00AC5677" w:rsidP="00AC5677">
      <w:pPr>
        <w:pStyle w:val="LDBildunterschrift"/>
      </w:pPr>
      <w:r>
        <w:t xml:space="preserve">Abb. </w:t>
      </w:r>
      <w:fldSimple w:instr=" SEQ Abb. \* ARABIC ">
        <w:r w:rsidR="00D116BC">
          <w:rPr>
            <w:noProof/>
          </w:rPr>
          <w:t>2</w:t>
        </w:r>
      </w:fldSimple>
      <w:r>
        <w:t xml:space="preserve"> Webseite Personal bearbeiten – Register Schulbezogen</w:t>
      </w:r>
    </w:p>
    <w:p w14:paraId="2FD4BB85" w14:textId="0417763B" w:rsidR="004B43DC" w:rsidRDefault="004B43DC" w:rsidP="004B43DC">
      <w:pPr>
        <w:pStyle w:val="berschrift4"/>
      </w:pPr>
      <w:bookmarkStart w:id="21" w:name="_Toc45781840"/>
      <w:r>
        <w:t xml:space="preserve">Register </w:t>
      </w:r>
      <w:r w:rsidR="00F32E1A">
        <w:t>Unterrichtsbezogen</w:t>
      </w:r>
      <w:bookmarkEnd w:id="21"/>
    </w:p>
    <w:p w14:paraId="09BA4805" w14:textId="77777777" w:rsidR="00503347" w:rsidRDefault="00503347" w:rsidP="00091149">
      <w:pPr>
        <w:pStyle w:val="LDTextinhalteingerckt"/>
      </w:pPr>
      <w:r>
        <w:t xml:space="preserve">In der LUSD </w:t>
      </w:r>
      <w:r w:rsidR="0047662D">
        <w:t xml:space="preserve">werden </w:t>
      </w:r>
      <w:r w:rsidR="00BC2D17">
        <w:t>weitere</w:t>
      </w:r>
      <w:r>
        <w:t xml:space="preserve">, in SAP hinterlegte, </w:t>
      </w:r>
      <w:r w:rsidR="00BC2D17">
        <w:t>Qualifikationen einer Lehrkraft</w:t>
      </w:r>
      <w:r>
        <w:t xml:space="preserve"> </w:t>
      </w:r>
      <w:r w:rsidR="00BC2D17">
        <w:t xml:space="preserve">angezeigt. </w:t>
      </w:r>
    </w:p>
    <w:p w14:paraId="5A648C1E" w14:textId="5FA93F7F" w:rsidR="00F32E1A" w:rsidRDefault="00AB4D40" w:rsidP="00091149">
      <w:pPr>
        <w:pStyle w:val="LDTextinhalteingerckt"/>
      </w:pPr>
      <w:r>
        <w:t>Dazu gehört</w:t>
      </w:r>
      <w:r w:rsidR="00BC2D17">
        <w:t xml:space="preserve"> </w:t>
      </w:r>
      <w:r w:rsidR="00503347">
        <w:t xml:space="preserve">auch </w:t>
      </w:r>
      <w:r w:rsidR="00BC2D17">
        <w:t>die Unter</w:t>
      </w:r>
      <w:r>
        <w:t>richtserlaubnis</w:t>
      </w:r>
      <w:r w:rsidR="00BC2D17">
        <w:t xml:space="preserve"> </w:t>
      </w:r>
      <w:r w:rsidR="00C205B6">
        <w:t xml:space="preserve">für den Religionsunterricht (u.a. </w:t>
      </w:r>
      <w:r w:rsidR="00BC2D17">
        <w:t>Vocatio und Missio</w:t>
      </w:r>
      <w:r w:rsidR="00C205B6">
        <w:t>)</w:t>
      </w:r>
      <w:r w:rsidR="00BC2D17">
        <w:t>.</w:t>
      </w:r>
    </w:p>
    <w:p w14:paraId="34EEE412" w14:textId="77777777" w:rsidR="00AC5677" w:rsidRDefault="003070AB" w:rsidP="00091149">
      <w:pPr>
        <w:pStyle w:val="LDTextinhalteingerckt"/>
      </w:pPr>
      <w:r>
        <w:rPr>
          <w:noProof/>
          <w:lang w:eastAsia="de-DE"/>
        </w:rPr>
        <w:lastRenderedPageBreak/>
        <w:drawing>
          <wp:inline distT="0" distB="0" distL="0" distR="0" wp14:anchorId="4C63FDBA" wp14:editId="727F9BDE">
            <wp:extent cx="4680000" cy="2851200"/>
            <wp:effectExtent l="19050" t="19050" r="25400" b="2540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schirmfot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80000" cy="2851200"/>
                    </a:xfrm>
                    <a:prstGeom prst="rect">
                      <a:avLst/>
                    </a:prstGeom>
                    <a:ln w="6350">
                      <a:solidFill>
                        <a:schemeClr val="accent1"/>
                      </a:solidFill>
                    </a:ln>
                  </pic:spPr>
                </pic:pic>
              </a:graphicData>
            </a:graphic>
          </wp:inline>
        </w:drawing>
      </w:r>
    </w:p>
    <w:p w14:paraId="119C1418" w14:textId="55ABD371" w:rsidR="00AC5677" w:rsidRDefault="00AC5677" w:rsidP="00AC5677">
      <w:pPr>
        <w:pStyle w:val="LDBildunterschrift"/>
      </w:pPr>
      <w:r>
        <w:t xml:space="preserve">Abb. </w:t>
      </w:r>
      <w:fldSimple w:instr=" SEQ Abb. \* ARABIC ">
        <w:r w:rsidR="00D116BC">
          <w:rPr>
            <w:noProof/>
          </w:rPr>
          <w:t>3</w:t>
        </w:r>
      </w:fldSimple>
      <w:r>
        <w:t xml:space="preserve"> Webseite Personal bearbeiten – Register Unterrichtsbezogen</w:t>
      </w:r>
    </w:p>
    <w:p w14:paraId="6AD956AC" w14:textId="6B24FAD8" w:rsidR="00F32E1A" w:rsidRDefault="00F32E1A" w:rsidP="00F32E1A">
      <w:pPr>
        <w:pStyle w:val="berschrift4"/>
      </w:pPr>
      <w:bookmarkStart w:id="22" w:name="_Toc45781841"/>
      <w:r w:rsidRPr="00F32E1A">
        <w:t>Register Stundenbilanz</w:t>
      </w:r>
      <w:bookmarkEnd w:id="22"/>
    </w:p>
    <w:p w14:paraId="01F5E447" w14:textId="77777777" w:rsidR="0047662D" w:rsidRDefault="00E17E04" w:rsidP="007947D2">
      <w:pPr>
        <w:pStyle w:val="LDAuflistungText"/>
      </w:pPr>
      <w:r>
        <w:t xml:space="preserve">Die Eingabe von </w:t>
      </w:r>
      <w:r w:rsidRPr="007947D2">
        <w:rPr>
          <w:rStyle w:val="LDBedienelement"/>
        </w:rPr>
        <w:t>korrigierten Reststunden</w:t>
      </w:r>
      <w:r>
        <w:t xml:space="preserve"> </w:t>
      </w:r>
      <w:r w:rsidR="0047662D">
        <w:t xml:space="preserve">und </w:t>
      </w:r>
      <w:r>
        <w:t xml:space="preserve">einer </w:t>
      </w:r>
      <w:r w:rsidR="0047662D">
        <w:t xml:space="preserve">dazugehörigen Anmerkung </w:t>
      </w:r>
      <w:r>
        <w:t>ist nicht mehr möglich.</w:t>
      </w:r>
    </w:p>
    <w:p w14:paraId="1EB30183" w14:textId="7658B5F8" w:rsidR="0047662D" w:rsidRDefault="0047662D" w:rsidP="007947D2">
      <w:pPr>
        <w:pStyle w:val="LDAuflistungText"/>
      </w:pPr>
      <w:r>
        <w:t xml:space="preserve">Für eine Lehrkraft </w:t>
      </w:r>
      <w:r w:rsidR="00E17E04">
        <w:t xml:space="preserve">werden </w:t>
      </w:r>
      <w:r w:rsidR="00503347">
        <w:t xml:space="preserve">im Bereich </w:t>
      </w:r>
      <w:r w:rsidR="00503347" w:rsidRPr="00503347">
        <w:rPr>
          <w:rStyle w:val="hervorhebung"/>
        </w:rPr>
        <w:t>Übersicht der Stundenbilanz aktuell</w:t>
      </w:r>
      <w:r w:rsidR="00503347">
        <w:t xml:space="preserve"> </w:t>
      </w:r>
      <w:r w:rsidR="00E17E04">
        <w:t>nur die unterrichtswirksamen Stunden und die aktue</w:t>
      </w:r>
      <w:r>
        <w:t xml:space="preserve">llen UV-Stunden </w:t>
      </w:r>
      <w:r w:rsidR="00E17E04">
        <w:t>angezeigt.</w:t>
      </w:r>
      <w:r w:rsidR="008545F7">
        <w:t xml:space="preserve"> </w:t>
      </w:r>
    </w:p>
    <w:p w14:paraId="4C353D4E" w14:textId="77777777" w:rsidR="007947D2" w:rsidRDefault="007947D2" w:rsidP="007947D2">
      <w:pPr>
        <w:pStyle w:val="LDAuflistungText"/>
      </w:pPr>
      <w:r>
        <w:t xml:space="preserve">Die </w:t>
      </w:r>
      <w:r w:rsidR="008545F7">
        <w:t>zugehörigen Berichte</w:t>
      </w:r>
      <w:r w:rsidR="0047662D">
        <w:t xml:space="preserve"> – </w:t>
      </w:r>
      <w:r w:rsidR="008545F7" w:rsidRPr="008545F7">
        <w:t>Personalstammblatt</w:t>
      </w:r>
      <w:r w:rsidR="008545F7">
        <w:t xml:space="preserve"> und Lehrer-Stunden-Historie</w:t>
      </w:r>
      <w:r w:rsidR="0047662D">
        <w:t xml:space="preserve"> – </w:t>
      </w:r>
      <w:r w:rsidR="008545F7">
        <w:t>w</w:t>
      </w:r>
      <w:r>
        <w:t xml:space="preserve">urden angepasst: </w:t>
      </w:r>
      <w:r w:rsidR="008545F7">
        <w:t xml:space="preserve">die Inhalte der bisherigen Felder </w:t>
      </w:r>
      <w:r>
        <w:t xml:space="preserve">werden </w:t>
      </w:r>
      <w:r w:rsidR="008545F7">
        <w:t>nicht mehr angezeigt.</w:t>
      </w:r>
    </w:p>
    <w:p w14:paraId="4EE82144" w14:textId="59389DC8" w:rsidR="004B43DC" w:rsidRDefault="008545F7" w:rsidP="007947D2">
      <w:pPr>
        <w:pStyle w:val="LDAuflistungText"/>
      </w:pPr>
      <w:r>
        <w:t>Im Abfrageassistenen</w:t>
      </w:r>
      <w:r w:rsidR="004E4C8D">
        <w:t xml:space="preserve"> s</w:t>
      </w:r>
      <w:r w:rsidR="007947D2">
        <w:t xml:space="preserve">tehen </w:t>
      </w:r>
      <w:r w:rsidR="004E4C8D">
        <w:t xml:space="preserve">die </w:t>
      </w:r>
      <w:r w:rsidR="007947D2">
        <w:t xml:space="preserve">diesbezüglichen </w:t>
      </w:r>
      <w:r w:rsidR="004E4C8D">
        <w:t>Abfragefelder</w:t>
      </w:r>
      <w:r w:rsidR="006C2896">
        <w:t xml:space="preserve"> </w:t>
      </w:r>
      <w:r w:rsidR="004E4C8D">
        <w:t xml:space="preserve">nicht mehr </w:t>
      </w:r>
      <w:r w:rsidR="007947D2">
        <w:t>zur Verfügung</w:t>
      </w:r>
      <w:r w:rsidR="004E4C8D">
        <w:t>.</w:t>
      </w:r>
      <w:r>
        <w:t xml:space="preserve"> </w:t>
      </w:r>
    </w:p>
    <w:p w14:paraId="639DA122" w14:textId="77777777" w:rsidR="00AF5350" w:rsidRDefault="007E322E" w:rsidP="00091149">
      <w:pPr>
        <w:pStyle w:val="LDTextinhalteingerckt"/>
      </w:pPr>
      <w:r>
        <w:rPr>
          <w:noProof/>
          <w:lang w:eastAsia="de-DE"/>
        </w:rPr>
        <w:lastRenderedPageBreak/>
        <w:drawing>
          <wp:inline distT="0" distB="0" distL="0" distR="0" wp14:anchorId="75354DE2" wp14:editId="0E1BAD7D">
            <wp:extent cx="4680000" cy="2876400"/>
            <wp:effectExtent l="19050" t="19050" r="25400" b="1968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tundenbilanz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0000" cy="2876400"/>
                    </a:xfrm>
                    <a:prstGeom prst="rect">
                      <a:avLst/>
                    </a:prstGeom>
                    <a:ln w="6350">
                      <a:solidFill>
                        <a:schemeClr val="bg1">
                          <a:lumMod val="50000"/>
                        </a:schemeClr>
                      </a:solidFill>
                    </a:ln>
                  </pic:spPr>
                </pic:pic>
              </a:graphicData>
            </a:graphic>
          </wp:inline>
        </w:drawing>
      </w:r>
    </w:p>
    <w:p w14:paraId="3A2B618A" w14:textId="5C78A36C" w:rsidR="00AF5350" w:rsidRDefault="00AF5350" w:rsidP="00AF5350">
      <w:pPr>
        <w:pStyle w:val="LDBildunterschrift"/>
      </w:pPr>
      <w:r>
        <w:t xml:space="preserve">Abb. </w:t>
      </w:r>
      <w:fldSimple w:instr=" SEQ Abb. \* ARABIC ">
        <w:r w:rsidR="00D116BC">
          <w:rPr>
            <w:noProof/>
          </w:rPr>
          <w:t>4</w:t>
        </w:r>
      </w:fldSimple>
      <w:r>
        <w:t xml:space="preserve">  Webseite Personal bearbeiten – Register Stundenbilanz</w:t>
      </w:r>
    </w:p>
    <w:p w14:paraId="08E2A193" w14:textId="42ACE1AA" w:rsidR="00445338" w:rsidRDefault="00445338" w:rsidP="00445338">
      <w:pPr>
        <w:pStyle w:val="berschrift3"/>
      </w:pPr>
      <w:bookmarkStart w:id="23" w:name="_Toc45781842"/>
      <w:r>
        <w:t>Schulumfeld &gt; Berufe</w:t>
      </w:r>
      <w:bookmarkEnd w:id="23"/>
    </w:p>
    <w:p w14:paraId="6B69C4EE" w14:textId="77777777" w:rsidR="00BD4ADF" w:rsidRPr="00BD4ADF" w:rsidRDefault="00BD4ADF" w:rsidP="00091149">
      <w:pPr>
        <w:pStyle w:val="LDTextinhalteingerckt"/>
      </w:pPr>
      <w:r w:rsidRPr="00BD4ADF">
        <w:t>Bei der Bezeichnung - Kein Beruf !!! - wurde das Küzel bei allen Schulen automatisch auf "------" (6 Minus-Zeichen) geändert.</w:t>
      </w:r>
    </w:p>
    <w:p w14:paraId="588AA2A6" w14:textId="77777777" w:rsidR="00BD4ADF" w:rsidRDefault="00BD4ADF" w:rsidP="00091149">
      <w:pPr>
        <w:pStyle w:val="LDTextinhalteingerckt"/>
      </w:pPr>
      <w:r w:rsidRPr="00F73121">
        <w:rPr>
          <w:noProof/>
          <w:lang w:eastAsia="de-DE"/>
        </w:rPr>
        <w:drawing>
          <wp:inline distT="0" distB="0" distL="0" distR="0" wp14:anchorId="598E93C5" wp14:editId="4DC7C1C2">
            <wp:extent cx="3600000" cy="792000"/>
            <wp:effectExtent l="19050" t="19050" r="19685" b="27305"/>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000" cy="792000"/>
                    </a:xfrm>
                    <a:prstGeom prst="rect">
                      <a:avLst/>
                    </a:prstGeom>
                    <a:ln>
                      <a:solidFill>
                        <a:schemeClr val="bg1">
                          <a:lumMod val="50000"/>
                        </a:schemeClr>
                      </a:solidFill>
                    </a:ln>
                  </pic:spPr>
                </pic:pic>
              </a:graphicData>
            </a:graphic>
          </wp:inline>
        </w:drawing>
      </w:r>
    </w:p>
    <w:p w14:paraId="3032BECB" w14:textId="38EC93A5" w:rsidR="00BD4ADF" w:rsidRPr="00BD4ADF" w:rsidRDefault="00B45241" w:rsidP="00B45241">
      <w:pPr>
        <w:pStyle w:val="berschrift4"/>
      </w:pPr>
      <w:bookmarkStart w:id="24" w:name="_Toc45781844"/>
      <w:r>
        <w:t>Auslaufende Berufe</w:t>
      </w:r>
      <w:bookmarkEnd w:id="24"/>
    </w:p>
    <w:p w14:paraId="3CB8B5B5" w14:textId="7DE6552C" w:rsidR="00C46B2C" w:rsidRDefault="00C46B2C" w:rsidP="00091149">
      <w:pPr>
        <w:pStyle w:val="LDTextinhalteingerckt"/>
      </w:pPr>
      <w:r w:rsidRPr="00C46B2C">
        <w:t xml:space="preserve">Folgende </w:t>
      </w:r>
      <w:r w:rsidR="00A84AD7">
        <w:rPr>
          <w:rStyle w:val="hervorhebung"/>
        </w:rPr>
        <w:t>Berufe</w:t>
      </w:r>
      <w:r w:rsidRPr="00C46B2C">
        <w:t xml:space="preserve"> </w:t>
      </w:r>
      <w:r w:rsidR="00A84AD7">
        <w:t>laufen stufenweise aus:</w:t>
      </w:r>
    </w:p>
    <w:p w14:paraId="085E84CE" w14:textId="77777777" w:rsidR="007947D2" w:rsidRPr="00C46B2C" w:rsidRDefault="007947D2" w:rsidP="007947D2">
      <w:pPr>
        <w:pStyle w:val="LDAbsatznachberschrif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930"/>
      </w:tblGrid>
      <w:tr w:rsidR="00A84AD7" w:rsidRPr="00661D44" w14:paraId="275CA210"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7390E94D" w14:textId="01CDA852" w:rsidR="00A84AD7" w:rsidRPr="00A84AD7" w:rsidRDefault="00B45241" w:rsidP="00B45241">
            <w:pPr>
              <w:pStyle w:val="LDTextinhalt"/>
              <w:rPr>
                <w:rStyle w:val="hervorhebungblau"/>
              </w:rPr>
            </w:pPr>
            <w:r>
              <w:rPr>
                <w:rStyle w:val="hervorhebungblau"/>
              </w:rPr>
              <w:t>Berufsbezeichnung</w:t>
            </w:r>
          </w:p>
        </w:tc>
      </w:tr>
      <w:tr w:rsidR="00324181" w:rsidRPr="00661D44" w14:paraId="31ABF898"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7C1FF34" w14:textId="67867E77" w:rsidR="00324181" w:rsidRPr="00324181" w:rsidRDefault="007947D2" w:rsidP="00324181">
            <w:r w:rsidRPr="00324181">
              <w:t>Bankkaufmann</w:t>
            </w:r>
          </w:p>
        </w:tc>
      </w:tr>
      <w:tr w:rsidR="007947D2" w:rsidRPr="00661D44" w14:paraId="3346B275"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8B42D9C" w14:textId="4AC0C271" w:rsidR="007947D2" w:rsidRPr="00324181" w:rsidRDefault="007947D2" w:rsidP="00324181">
            <w:r w:rsidRPr="00324181">
              <w:t>Film- und Videoeditor</w:t>
            </w:r>
          </w:p>
        </w:tc>
      </w:tr>
      <w:tr w:rsidR="007947D2" w:rsidRPr="00661D44" w14:paraId="6048B272"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BDD350B" w14:textId="6E51A9F3" w:rsidR="007947D2" w:rsidRPr="00324181" w:rsidRDefault="007947D2" w:rsidP="00324181">
            <w:r w:rsidRPr="00324181">
              <w:t>Hauswirtschafter</w:t>
            </w:r>
          </w:p>
        </w:tc>
      </w:tr>
      <w:tr w:rsidR="007947D2" w:rsidRPr="00661D44" w14:paraId="509C16B6"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14A75F4" w14:textId="110AC755" w:rsidR="007947D2" w:rsidRPr="00324181" w:rsidRDefault="007947D2" w:rsidP="00324181">
            <w:r w:rsidRPr="00324181">
              <w:t>Hauswirtschafter (Hauswirtschaft)</w:t>
            </w:r>
          </w:p>
        </w:tc>
      </w:tr>
      <w:tr w:rsidR="00324181" w:rsidRPr="00661D44" w14:paraId="386416A3"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D6C9C49" w14:textId="65429FEC" w:rsidR="00324181" w:rsidRPr="00324181" w:rsidRDefault="007947D2" w:rsidP="00324181">
            <w:r w:rsidRPr="00324181">
              <w:t>Hauswirtschafter (Landwirtschaft)</w:t>
            </w:r>
          </w:p>
        </w:tc>
      </w:tr>
      <w:tr w:rsidR="00324181" w:rsidRPr="00661D44" w14:paraId="40B7EFE5"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2C54307" w14:textId="6D41DB82" w:rsidR="00324181" w:rsidRPr="00324181" w:rsidRDefault="007947D2" w:rsidP="00324181">
            <w:r w:rsidRPr="00324181">
              <w:t>Informations- und Telekommunikationssystem-Elektroniker</w:t>
            </w:r>
          </w:p>
        </w:tc>
      </w:tr>
      <w:tr w:rsidR="00324181" w:rsidRPr="00661D44" w14:paraId="5ABA6CC5"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B7AEF44" w14:textId="24B4238E" w:rsidR="00324181" w:rsidRPr="00324181" w:rsidRDefault="007947D2" w:rsidP="00324181">
            <w:r w:rsidRPr="00324181">
              <w:t>Informations- und Telekommunikationssystem-Kaufmann</w:t>
            </w:r>
          </w:p>
        </w:tc>
      </w:tr>
      <w:tr w:rsidR="00324181" w:rsidRPr="00661D44" w14:paraId="2ED1D60C"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CEB99AF" w14:textId="634788F3" w:rsidR="00324181" w:rsidRPr="00324181" w:rsidRDefault="007947D2" w:rsidP="00324181">
            <w:r w:rsidRPr="00324181">
              <w:t>Kaufmann im Groß- und Außenhandel - Fachrichtung: Außenhandel</w:t>
            </w:r>
          </w:p>
        </w:tc>
      </w:tr>
      <w:tr w:rsidR="00324181" w:rsidRPr="00661D44" w14:paraId="511B3170"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30D4FF8" w14:textId="3883C99F" w:rsidR="00324181" w:rsidRPr="00324181" w:rsidRDefault="007947D2" w:rsidP="00324181">
            <w:r w:rsidRPr="00324181">
              <w:t>Kaufmann im Groß- und Außenhandel - Fachrichtung: Großhandel</w:t>
            </w:r>
          </w:p>
        </w:tc>
      </w:tr>
      <w:tr w:rsidR="004E73E0" w:rsidRPr="00661D44" w14:paraId="5A166CEA"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A11DB4A" w14:textId="11333BE7" w:rsidR="004E73E0" w:rsidRDefault="004E73E0" w:rsidP="004E73E0">
            <w:r w:rsidRPr="00AE7AB3">
              <w:rPr>
                <w:lang w:eastAsia="de-DE"/>
              </w:rPr>
              <w:t>Klavier- und Cembalobauer - Fachrichtung: Cembalobau</w:t>
            </w:r>
          </w:p>
        </w:tc>
      </w:tr>
      <w:tr w:rsidR="004E73E0" w:rsidRPr="00661D44" w14:paraId="4BAE449C" w14:textId="77777777" w:rsidTr="00DB567C">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FDAE5CA" w14:textId="5931DED6" w:rsidR="004E73E0" w:rsidRPr="00324181" w:rsidRDefault="004E73E0" w:rsidP="004E73E0">
            <w:r w:rsidRPr="00AE7AB3">
              <w:rPr>
                <w:lang w:eastAsia="de-DE"/>
              </w:rPr>
              <w:t>Klavier- und Cembalobauer - Fachrichtung: Klavierbau</w:t>
            </w:r>
          </w:p>
        </w:tc>
      </w:tr>
      <w:tr w:rsidR="004E73E0" w:rsidRPr="00661D44" w14:paraId="4080D2DF" w14:textId="77777777" w:rsidTr="001E4CDD">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7EA2A42A" w14:textId="2C7B6C5F" w:rsidR="004E73E0" w:rsidRDefault="004E73E0" w:rsidP="004E73E0">
            <w:r w:rsidRPr="00EB5837">
              <w:rPr>
                <w:lang w:eastAsia="de-DE"/>
              </w:rPr>
              <w:t>Mechaniker für Land- und Baumaschinentechnik</w:t>
            </w:r>
          </w:p>
        </w:tc>
      </w:tr>
      <w:tr w:rsidR="004E73E0" w:rsidRPr="00661D44" w14:paraId="7F28B610"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F73E7B9" w14:textId="6F33DFA9" w:rsidR="004E73E0" w:rsidRPr="00324181" w:rsidRDefault="004E73E0" w:rsidP="004E73E0">
            <w:r w:rsidRPr="00324181">
              <w:t>Mediengestalter Bild und Ton</w:t>
            </w:r>
          </w:p>
        </w:tc>
      </w:tr>
      <w:tr w:rsidR="004E73E0" w:rsidRPr="00661D44" w14:paraId="000C99CE"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7DD813E" w14:textId="4E357494" w:rsidR="004E73E0" w:rsidRPr="00324181" w:rsidRDefault="004E73E0" w:rsidP="004E73E0">
            <w:r w:rsidRPr="00324181">
              <w:t>Schneidwerkzeugmechaniker - Schwerpunkt: Schleiftechnik usw.</w:t>
            </w:r>
          </w:p>
        </w:tc>
      </w:tr>
      <w:tr w:rsidR="004E73E0" w:rsidRPr="00661D44" w14:paraId="699C5631" w14:textId="77777777" w:rsidTr="005F6BAB">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34DEFCFD" w14:textId="174DB90F" w:rsidR="004E73E0" w:rsidRDefault="004E73E0" w:rsidP="004E73E0">
            <w:r w:rsidRPr="00AB1B05">
              <w:rPr>
                <w:lang w:eastAsia="de-DE"/>
              </w:rPr>
              <w:t>Technischer Produktdesigner</w:t>
            </w:r>
          </w:p>
        </w:tc>
      </w:tr>
      <w:tr w:rsidR="004E73E0" w:rsidRPr="00661D44" w14:paraId="37942DB2"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7E752BF4" w14:textId="0129E51F" w:rsidR="004E73E0" w:rsidRPr="00324181" w:rsidRDefault="004E73E0" w:rsidP="004E73E0">
            <w:r w:rsidRPr="00324181">
              <w:t>Verfahrensmech. in der Hütten- und Halbzeugind. - FR: Nichteisenmet.-Umf.</w:t>
            </w:r>
          </w:p>
        </w:tc>
      </w:tr>
      <w:tr w:rsidR="004E73E0" w:rsidRPr="00661D44" w14:paraId="56F45D77"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AA9D503" w14:textId="3F479401" w:rsidR="004E73E0" w:rsidRPr="00324181" w:rsidRDefault="004E73E0" w:rsidP="004E73E0">
            <w:r w:rsidRPr="00324181">
              <w:t>Verfahrensmech. in der Hütten- und Halbzeugind. - FR: Stahl-Umformung</w:t>
            </w:r>
          </w:p>
        </w:tc>
      </w:tr>
    </w:tbl>
    <w:p w14:paraId="5AFC7275" w14:textId="561D9AB7" w:rsidR="00C46B2C" w:rsidRDefault="00B45241" w:rsidP="00B45241">
      <w:pPr>
        <w:pStyle w:val="berschrift4"/>
      </w:pPr>
      <w:bookmarkStart w:id="25" w:name="_Toc45781845"/>
      <w:r>
        <w:t>Neue Berufe</w:t>
      </w:r>
      <w:bookmarkEnd w:id="25"/>
    </w:p>
    <w:p w14:paraId="1D6132E9" w14:textId="5EDAD8A7" w:rsidR="00445338" w:rsidRDefault="00324181" w:rsidP="00091149">
      <w:pPr>
        <w:pStyle w:val="LDTextinhalteingerckt"/>
      </w:pPr>
      <w:r w:rsidRPr="00324181">
        <w:t xml:space="preserve">Folgende </w:t>
      </w:r>
      <w:r w:rsidRPr="00324181">
        <w:rPr>
          <w:rStyle w:val="hervorhebung"/>
        </w:rPr>
        <w:t>Berufe</w:t>
      </w:r>
      <w:r w:rsidRPr="00324181">
        <w:t xml:space="preserve"> </w:t>
      </w:r>
      <w:r w:rsidR="00445338">
        <w:t>stehen für das kommende Schuljahr neu bzw. neu geordnet zur Verfügung:</w:t>
      </w:r>
    </w:p>
    <w:p w14:paraId="0CB676C8" w14:textId="77777777" w:rsidR="00324181" w:rsidRDefault="00324181" w:rsidP="00324181">
      <w:pPr>
        <w:pStyle w:val="LDAuflistungText"/>
        <w:numPr>
          <w:ilvl w:val="0"/>
          <w:numId w:val="0"/>
        </w:numPr>
        <w:ind w:left="709"/>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930"/>
      </w:tblGrid>
      <w:tr w:rsidR="00324181" w:rsidRPr="00661D44" w14:paraId="2CF031F7"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8D9DEC" w14:textId="5F1CFB0A" w:rsidR="00324181" w:rsidRPr="00324181" w:rsidRDefault="00324181" w:rsidP="00B45241">
            <w:pPr>
              <w:pStyle w:val="LDTextinhalt"/>
              <w:rPr>
                <w:rStyle w:val="hervorhebungblau"/>
              </w:rPr>
            </w:pPr>
            <w:r w:rsidRPr="00324181">
              <w:rPr>
                <w:rStyle w:val="hervorhebungblau"/>
              </w:rPr>
              <w:t>Berufs</w:t>
            </w:r>
            <w:r w:rsidR="00B45241">
              <w:rPr>
                <w:rStyle w:val="hervorhebungblau"/>
              </w:rPr>
              <w:t>b</w:t>
            </w:r>
            <w:r w:rsidRPr="00324181">
              <w:rPr>
                <w:rStyle w:val="hervorhebungblau"/>
              </w:rPr>
              <w:t>ezeichnung</w:t>
            </w:r>
          </w:p>
        </w:tc>
      </w:tr>
      <w:tr w:rsidR="00324181" w:rsidRPr="00661D44" w14:paraId="0B2E1E9E"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5B9924C" w14:textId="14B8A133" w:rsidR="00324181" w:rsidRPr="00324181" w:rsidRDefault="00324181" w:rsidP="00324181">
            <w:r w:rsidRPr="00324181">
              <w:t>Bankkaufmann (VO 2020)</w:t>
            </w:r>
          </w:p>
        </w:tc>
      </w:tr>
      <w:tr w:rsidR="003D67A8" w:rsidRPr="00661D44" w14:paraId="5AFDDD5A"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48705FF" w14:textId="22864998" w:rsidR="003D67A8" w:rsidRPr="00324181" w:rsidRDefault="003D67A8" w:rsidP="003D67A8">
            <w:r w:rsidRPr="003D67A8">
              <w:t>Elektroanlagenmonteuer</w:t>
            </w:r>
            <w:r>
              <w:t xml:space="preserve"> (VO 1997)</w:t>
            </w:r>
          </w:p>
        </w:tc>
      </w:tr>
      <w:tr w:rsidR="00324181" w:rsidRPr="00661D44" w14:paraId="18FD1E0A"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5221E9C" w14:textId="6E3F50E7" w:rsidR="00324181" w:rsidRPr="00324181" w:rsidRDefault="00324181" w:rsidP="00324181">
            <w:r w:rsidRPr="00324181">
              <w:t>Fachinformatiker - Fachrichtung: Daten- und Prozessanalyse (VO 2020)</w:t>
            </w:r>
          </w:p>
        </w:tc>
      </w:tr>
      <w:tr w:rsidR="00324181" w:rsidRPr="00661D44" w14:paraId="6F3D2456"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41763788" w14:textId="0E0F91F3" w:rsidR="00324181" w:rsidRPr="00324181" w:rsidRDefault="00324181" w:rsidP="00324181">
            <w:r w:rsidRPr="00324181">
              <w:lastRenderedPageBreak/>
              <w:t>Fachinformatiker - Fachrichtung: Digitale Vernetzung (VO 2020)</w:t>
            </w:r>
          </w:p>
        </w:tc>
      </w:tr>
      <w:tr w:rsidR="00324181" w:rsidRPr="00661D44" w14:paraId="1E34CB8C"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17A7DF78" w14:textId="065EDDA4" w:rsidR="00324181" w:rsidRPr="00324181" w:rsidRDefault="00324181" w:rsidP="00324181">
            <w:r w:rsidRPr="00324181">
              <w:t>Hauswirtschafter - Schwerpunkt: personenbetreuende Dienstleistungen (VO 2020)</w:t>
            </w:r>
          </w:p>
        </w:tc>
      </w:tr>
      <w:tr w:rsidR="007947D2" w:rsidRPr="00661D44" w14:paraId="6BE00438"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06C0A9E" w14:textId="63BB64B4" w:rsidR="007947D2" w:rsidRPr="00324181" w:rsidRDefault="007947D2" w:rsidP="007947D2">
            <w:bookmarkStart w:id="26" w:name="_GoBack"/>
            <w:bookmarkEnd w:id="26"/>
            <w:r w:rsidRPr="00324181">
              <w:t>Hauswirtschafter - Schwerpunkt: ländlich-agrarische Dienstleistungen (VO 2020)</w:t>
            </w:r>
          </w:p>
        </w:tc>
      </w:tr>
      <w:tr w:rsidR="007947D2" w:rsidRPr="00661D44" w14:paraId="1F9E49D6"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6A71823D" w14:textId="00697F33" w:rsidR="007947D2" w:rsidRPr="00324181" w:rsidRDefault="007947D2" w:rsidP="007947D2">
            <w:r w:rsidRPr="00324181">
              <w:t>Hauswirtschafter - Schwerpunkt: serviceorientierte Dienstleistungen (VO 2020)</w:t>
            </w:r>
          </w:p>
        </w:tc>
      </w:tr>
      <w:tr w:rsidR="007947D2" w:rsidRPr="00661D44" w14:paraId="790D514C"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1FE04DD" w14:textId="34B927D5" w:rsidR="007947D2" w:rsidRPr="00324181" w:rsidRDefault="007947D2" w:rsidP="007947D2">
            <w:r w:rsidRPr="00324181">
              <w:t>IT-System-Elektroniker (VO 2020)</w:t>
            </w:r>
          </w:p>
        </w:tc>
      </w:tr>
      <w:tr w:rsidR="007947D2" w:rsidRPr="00661D44" w14:paraId="5F99FD24"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0EF4C799" w14:textId="3E39EBA6" w:rsidR="007947D2" w:rsidRPr="00324181" w:rsidRDefault="007947D2" w:rsidP="007947D2">
            <w:r w:rsidRPr="00324181">
              <w:t>Kaufmann für Digitalisierungsmanagement (VO 2020)</w:t>
            </w:r>
          </w:p>
        </w:tc>
      </w:tr>
      <w:tr w:rsidR="007947D2" w:rsidRPr="00661D44" w14:paraId="29DD46B9"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1912FA3" w14:textId="4F120DE7" w:rsidR="007947D2" w:rsidRPr="00324181" w:rsidRDefault="007947D2" w:rsidP="007947D2">
            <w:r w:rsidRPr="00324181">
              <w:t>Kaufmann für Groß- und Außenhandelsmanagement - Fachrichtung: Großhandel (VO 2020)</w:t>
            </w:r>
          </w:p>
        </w:tc>
      </w:tr>
      <w:tr w:rsidR="007947D2" w:rsidRPr="00661D44" w14:paraId="7397E012"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28EEFE20" w14:textId="02AC4584" w:rsidR="007947D2" w:rsidRPr="00324181" w:rsidRDefault="007947D2" w:rsidP="007947D2">
            <w:r w:rsidRPr="00324181">
              <w:t>Kaufmann für Groß- und Außenhandelsmanagement - Fachrichtung: Außenhandel (VO 2020)</w:t>
            </w:r>
          </w:p>
        </w:tc>
      </w:tr>
      <w:tr w:rsidR="007947D2" w:rsidRPr="00661D44" w14:paraId="1B7A2CD9"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54C4C303" w14:textId="25F39054" w:rsidR="007947D2" w:rsidRPr="00324181" w:rsidRDefault="007947D2" w:rsidP="007947D2">
            <w:r w:rsidRPr="00324181">
              <w:t>Kaufmann für IT-System-Management (VO 2020)</w:t>
            </w:r>
          </w:p>
        </w:tc>
      </w:tr>
      <w:tr w:rsidR="007947D2" w:rsidRPr="00661D44" w14:paraId="1844DC51" w14:textId="77777777" w:rsidTr="00B45241">
        <w:tc>
          <w:tcPr>
            <w:tcW w:w="8930"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vAlign w:val="bottom"/>
          </w:tcPr>
          <w:p w14:paraId="3F396783" w14:textId="431A9E8F" w:rsidR="007947D2" w:rsidRPr="00324181" w:rsidRDefault="007947D2" w:rsidP="007947D2">
            <w:r w:rsidRPr="00324181">
              <w:t>Mediengestalter Bild und Ton (VO 2020)</w:t>
            </w:r>
          </w:p>
        </w:tc>
      </w:tr>
    </w:tbl>
    <w:p w14:paraId="390BB6D8" w14:textId="5F4976FC" w:rsidR="00A97651" w:rsidRDefault="001A32A4" w:rsidP="0045013E">
      <w:pPr>
        <w:pStyle w:val="berschrift2"/>
      </w:pPr>
      <w:bookmarkStart w:id="27" w:name="_Toc45781846"/>
      <w:r>
        <w:t>Schüler</w:t>
      </w:r>
      <w:bookmarkEnd w:id="27"/>
    </w:p>
    <w:p w14:paraId="13A8C088" w14:textId="56CB2061" w:rsidR="00AF5350" w:rsidRPr="00EE4F11" w:rsidRDefault="00AF5350" w:rsidP="00AF5350">
      <w:pPr>
        <w:pStyle w:val="berschrift3"/>
      </w:pPr>
      <w:bookmarkStart w:id="28" w:name="_Toc45781847"/>
      <w:r w:rsidRPr="009D1C32">
        <w:t>Schülerbasisdaten &gt;</w:t>
      </w:r>
      <w:r w:rsidRPr="00EE4F11">
        <w:t xml:space="preserve"> Qualif</w:t>
      </w:r>
      <w:r>
        <w:t>ikationen</w:t>
      </w:r>
      <w:r w:rsidR="00E47FB5">
        <w:t xml:space="preserve"> -</w:t>
      </w:r>
      <w:r>
        <w:t xml:space="preserve"> Register Eignung / Abschlüsse / Berufe</w:t>
      </w:r>
      <w:bookmarkEnd w:id="28"/>
    </w:p>
    <w:p w14:paraId="4BEEE5F7" w14:textId="77777777" w:rsidR="00AF5350" w:rsidRDefault="00AF5350" w:rsidP="00091149">
      <w:pPr>
        <w:pStyle w:val="LDTextinhalteingerckt"/>
      </w:pPr>
      <w:r>
        <w:t>Für Schüler der SF/BK AGYM und KO ist ab Q2</w:t>
      </w:r>
      <w:r w:rsidRPr="00EE4F11">
        <w:t xml:space="preserve"> in der Aus</w:t>
      </w:r>
      <w:r>
        <w:t>wahlliste der Abschlüsse</w:t>
      </w:r>
      <w:r w:rsidRPr="00EE4F11">
        <w:t xml:space="preserve"> nun auch</w:t>
      </w:r>
      <w:r>
        <w:t xml:space="preserve"> verordnungskonform</w:t>
      </w:r>
      <w:r w:rsidRPr="00EE4F11">
        <w:t xml:space="preserve"> der SFHR vorhan</w:t>
      </w:r>
      <w:r>
        <w:t>den</w:t>
      </w:r>
      <w:r w:rsidRPr="00EE4F11">
        <w:t>.</w:t>
      </w:r>
    </w:p>
    <w:p w14:paraId="26F9164A" w14:textId="08FE34A4" w:rsidR="00AF5350" w:rsidRPr="00EE4F11" w:rsidRDefault="00AF5350" w:rsidP="00AF5350">
      <w:pPr>
        <w:pStyle w:val="berschrift3"/>
      </w:pPr>
      <w:bookmarkStart w:id="29" w:name="_Toc45781848"/>
      <w:r w:rsidRPr="009D1C32">
        <w:t>Schülerbasisdaten &gt;</w:t>
      </w:r>
      <w:r>
        <w:t xml:space="preserve"> Qualifikationen </w:t>
      </w:r>
      <w:r w:rsidR="00E47FB5">
        <w:t xml:space="preserve">- </w:t>
      </w:r>
      <w:r>
        <w:t>Register Fremdsprachen</w:t>
      </w:r>
      <w:bookmarkEnd w:id="29"/>
    </w:p>
    <w:p w14:paraId="3CD8DB64" w14:textId="387F3B0A" w:rsidR="00AF5350" w:rsidRDefault="00AF5350" w:rsidP="00091149">
      <w:pPr>
        <w:pStyle w:val="LDTextinhalteingerckt"/>
      </w:pPr>
      <w:r w:rsidRPr="009D1C32">
        <w:t xml:space="preserve">Liegen für einen Schüler auf der </w:t>
      </w:r>
      <w:r w:rsidR="00E47FB5">
        <w:t>W</w:t>
      </w:r>
      <w:r w:rsidRPr="009D1C32">
        <w:t xml:space="preserve">eite </w:t>
      </w:r>
      <w:r w:rsidRPr="00E47FB5">
        <w:rPr>
          <w:rStyle w:val="LDMenpunkt"/>
        </w:rPr>
        <w:t>Schüler &gt; Schülerbasisdaten &gt; Qualifikationen</w:t>
      </w:r>
      <w:r w:rsidRPr="009D1C32">
        <w:t xml:space="preserve"> </w:t>
      </w:r>
      <w:r w:rsidR="00E47FB5">
        <w:t xml:space="preserve">- </w:t>
      </w:r>
      <w:r w:rsidRPr="009D1C32">
        <w:t xml:space="preserve">Register </w:t>
      </w:r>
      <w:r w:rsidRPr="00E47FB5">
        <w:rPr>
          <w:rStyle w:val="LDRegister"/>
        </w:rPr>
        <w:t>Fremdsprachen</w:t>
      </w:r>
      <w:r w:rsidRPr="009D1C32">
        <w:t xml:space="preserve"> mehrere Einträge der</w:t>
      </w:r>
      <w:r w:rsidR="00E47FB5">
        <w:t xml:space="preserve">selben </w:t>
      </w:r>
      <w:r w:rsidRPr="009D1C32">
        <w:t>GeR-Fremdspra</w:t>
      </w:r>
      <w:r>
        <w:t xml:space="preserve">che vor, </w:t>
      </w:r>
      <w:r w:rsidR="00E47FB5">
        <w:t xml:space="preserve">wird </w:t>
      </w:r>
      <w:r>
        <w:t>für diese</w:t>
      </w:r>
      <w:r w:rsidR="00573A38">
        <w:t xml:space="preserve"> das</w:t>
      </w:r>
      <w:r>
        <w:t xml:space="preserve"> </w:t>
      </w:r>
      <w:r w:rsidRPr="009D1C32">
        <w:t>GeR-Niveau</w:t>
      </w:r>
      <w:r w:rsidR="00E47FB5">
        <w:t xml:space="preserve"> nicht mehr automatisch ermittelt und ausgewiesen (</w:t>
      </w:r>
      <w:r w:rsidR="00E47FB5">
        <w:fldChar w:fldCharType="begin"/>
      </w:r>
      <w:r w:rsidR="00E47FB5">
        <w:instrText xml:space="preserve"> REF _Ref45521283 \h </w:instrText>
      </w:r>
      <w:r w:rsidR="00E47FB5">
        <w:fldChar w:fldCharType="separate"/>
      </w:r>
      <w:r w:rsidR="00D116BC">
        <w:t xml:space="preserve">Abb. </w:t>
      </w:r>
      <w:r w:rsidR="00D116BC">
        <w:rPr>
          <w:noProof/>
        </w:rPr>
        <w:t>5</w:t>
      </w:r>
      <w:r w:rsidR="00E47FB5">
        <w:fldChar w:fldCharType="end"/>
      </w:r>
      <w:r w:rsidR="00E47FB5">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8079"/>
      </w:tblGrid>
      <w:tr w:rsidR="00E47FB5" w14:paraId="28F8FC14" w14:textId="77777777" w:rsidTr="00E47FB5">
        <w:trPr>
          <w:cantSplit/>
          <w:trHeight w:val="284"/>
        </w:trPr>
        <w:tc>
          <w:tcPr>
            <w:tcW w:w="851" w:type="dxa"/>
          </w:tcPr>
          <w:p w14:paraId="7A7D32D2" w14:textId="77777777" w:rsidR="00E47FB5" w:rsidRPr="009D1C32" w:rsidRDefault="00E47FB5" w:rsidP="00E47FB5">
            <w:pPr>
              <w:pStyle w:val="LDTextinhalt"/>
              <w:rPr>
                <w:rStyle w:val="hervorhebung"/>
              </w:rPr>
            </w:pPr>
            <w:r w:rsidRPr="009D1C32">
              <w:rPr>
                <w:noProof/>
                <w:lang w:eastAsia="de-DE"/>
              </w:rPr>
              <w:drawing>
                <wp:inline distT="0" distB="0" distL="0" distR="0" wp14:anchorId="72EB4389" wp14:editId="468AC86B">
                  <wp:extent cx="289560" cy="289560"/>
                  <wp:effectExtent l="0" t="0" r="0" b="0"/>
                  <wp:docPr id="38" name="Grafik 38"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079" w:type="dxa"/>
            <w:vAlign w:val="center"/>
          </w:tcPr>
          <w:p w14:paraId="30139741" w14:textId="77777777" w:rsidR="00E47FB5" w:rsidRPr="009D1C32" w:rsidRDefault="00E47FB5" w:rsidP="00E47FB5">
            <w:pPr>
              <w:pStyle w:val="LDTextinhalt"/>
              <w:rPr>
                <w:rStyle w:val="hervorhebunggrn"/>
              </w:rPr>
            </w:pPr>
            <w:r w:rsidRPr="009D1C32">
              <w:rPr>
                <w:rStyle w:val="hervorhebunggrn"/>
              </w:rPr>
              <w:t>Hinweis</w:t>
            </w:r>
          </w:p>
          <w:p w14:paraId="0142CB1A" w14:textId="77777777" w:rsidR="00E47FB5" w:rsidRDefault="00E47FB5" w:rsidP="00E47FB5">
            <w:pPr>
              <w:pStyle w:val="LDTextinhalt"/>
            </w:pPr>
            <w:r>
              <w:t xml:space="preserve">Pro Fremdsprache darf in diesem Register nur </w:t>
            </w:r>
            <w:r w:rsidRPr="00E47FB5">
              <w:rPr>
                <w:rStyle w:val="hervorhebung"/>
              </w:rPr>
              <w:t>ein</w:t>
            </w:r>
            <w:r>
              <w:t xml:space="preserve"> Eintrag vorhanden sein. </w:t>
            </w:r>
          </w:p>
          <w:p w14:paraId="7A9E60EA" w14:textId="1C2CE466" w:rsidR="00E47FB5" w:rsidRPr="009D1C32" w:rsidRDefault="00E47FB5" w:rsidP="00E47FB5">
            <w:pPr>
              <w:pStyle w:val="LDTextinhalt"/>
            </w:pPr>
            <w:r>
              <w:t xml:space="preserve">Wenn mehrere Einträge ein und derselben Fremdsprache vorhanden sind, müssen überzählige Einträge gelöscht werden. Erst dann kann die automatisierte Ermittlung </w:t>
            </w:r>
            <w:r w:rsidRPr="00B12B97">
              <w:t xml:space="preserve">des GeR-Niveaus </w:t>
            </w:r>
            <w:r>
              <w:t xml:space="preserve">wieder </w:t>
            </w:r>
            <w:r w:rsidRPr="00B12B97">
              <w:t>statt</w:t>
            </w:r>
            <w:r>
              <w:t>finden.</w:t>
            </w:r>
          </w:p>
        </w:tc>
      </w:tr>
    </w:tbl>
    <w:p w14:paraId="57A91C67" w14:textId="77777777" w:rsidR="00E47FB5" w:rsidRDefault="00AF5350" w:rsidP="00091149">
      <w:pPr>
        <w:pStyle w:val="LDTextinhalteingerckt"/>
      </w:pPr>
      <w:r w:rsidRPr="00F37169">
        <w:rPr>
          <w:noProof/>
          <w:lang w:eastAsia="de-DE"/>
        </w:rPr>
        <w:lastRenderedPageBreak/>
        <w:drawing>
          <wp:inline distT="0" distB="0" distL="0" distR="0" wp14:anchorId="023855EA" wp14:editId="0D1D440A">
            <wp:extent cx="4680000" cy="2995200"/>
            <wp:effectExtent l="0" t="0" r="635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80000" cy="2995200"/>
                    </a:xfrm>
                    <a:prstGeom prst="rect">
                      <a:avLst/>
                    </a:prstGeom>
                  </pic:spPr>
                </pic:pic>
              </a:graphicData>
            </a:graphic>
          </wp:inline>
        </w:drawing>
      </w:r>
    </w:p>
    <w:p w14:paraId="374F1C22" w14:textId="52C4E366" w:rsidR="00AF5350" w:rsidRDefault="00E47FB5" w:rsidP="00E47FB5">
      <w:pPr>
        <w:pStyle w:val="LDBildunterschrift"/>
      </w:pPr>
      <w:bookmarkStart w:id="30" w:name="_Ref45521283"/>
      <w:r>
        <w:t xml:space="preserve">Abb. </w:t>
      </w:r>
      <w:fldSimple w:instr=" SEQ Abb. \* ARABIC ">
        <w:r w:rsidR="00D116BC">
          <w:rPr>
            <w:noProof/>
          </w:rPr>
          <w:t>5</w:t>
        </w:r>
      </w:fldSimple>
      <w:bookmarkEnd w:id="30"/>
      <w:r>
        <w:t xml:space="preserve"> Webseite Qualifikationen - </w:t>
      </w:r>
      <w:r w:rsidR="00AF5350">
        <w:t>Keine Ermittlung eines GeR-Niveaus</w:t>
      </w:r>
      <w:r>
        <w:t xml:space="preserve"> möglich</w:t>
      </w:r>
    </w:p>
    <w:p w14:paraId="1B10BB53" w14:textId="768ED09F" w:rsidR="00AF5350" w:rsidRDefault="00AF5350" w:rsidP="00AF5350">
      <w:pPr>
        <w:pStyle w:val="berschrift3"/>
      </w:pPr>
      <w:bookmarkStart w:id="31" w:name="_Toc45781849"/>
      <w:r>
        <w:t xml:space="preserve">Schülerbasisdaten </w:t>
      </w:r>
      <w:r w:rsidRPr="005A54AE">
        <w:t>&gt;</w:t>
      </w:r>
      <w:r>
        <w:t xml:space="preserve"> Medizinische Informationen</w:t>
      </w:r>
      <w:bookmarkEnd w:id="31"/>
    </w:p>
    <w:p w14:paraId="6BEF23C9" w14:textId="77777777" w:rsidR="00AF5350" w:rsidRDefault="00AF5350" w:rsidP="00091149">
      <w:pPr>
        <w:pStyle w:val="LDTextinhalteingerckt"/>
      </w:pPr>
      <w:r w:rsidRPr="00307933">
        <w:t>Im Masernschutzgesetz ist</w:t>
      </w:r>
      <w:r>
        <w:t xml:space="preserve"> geregelt, dass</w:t>
      </w:r>
      <w:r w:rsidRPr="00307933">
        <w:t xml:space="preserve"> Schüler oder Personen, die an einer Schule tätig sind, den Nachweis einer Masernimpfung erbringen müssen. Die Nachweispflicht gilt ab dem 1. März 2020 zunächs</w:t>
      </w:r>
      <w:r>
        <w:t xml:space="preserve">t nur für neue </w:t>
      </w:r>
      <w:r w:rsidRPr="00307933">
        <w:t>Schüler sowie neu in der Schule tätige Personen. Bis zum 1. August 2021 muss von allen Betroffenen der Nachweis erbracht sein.</w:t>
      </w:r>
    </w:p>
    <w:p w14:paraId="503CBE8B" w14:textId="77777777" w:rsidR="00AF5350" w:rsidRDefault="00AF5350" w:rsidP="00091149">
      <w:pPr>
        <w:pStyle w:val="LDTextinhalteingerckt"/>
      </w:pPr>
      <w:r>
        <w:t xml:space="preserve">Auf der neuen Webseite </w:t>
      </w:r>
      <w:r w:rsidRPr="00307933">
        <w:rPr>
          <w:rStyle w:val="LDMenpunkt"/>
        </w:rPr>
        <w:t>Schüler &gt; Schülerbasisdaten &gt; Medizinische Informationen</w:t>
      </w:r>
      <w:r>
        <w:t xml:space="preserve"> können Sie  den Masernschutzstatus für einzelne oder </w:t>
      </w:r>
      <w:r w:rsidRPr="00307933">
        <w:t>für mehrere Schüler gleichzeitig</w:t>
      </w:r>
      <w:r>
        <w:t xml:space="preserve"> erfassen </w:t>
      </w:r>
      <w:r w:rsidRPr="00307933">
        <w:t>o</w:t>
      </w:r>
      <w:r>
        <w:t>der bearbeiten.</w:t>
      </w:r>
    </w:p>
    <w:p w14:paraId="4566C352" w14:textId="77777777" w:rsidR="00AF5350" w:rsidRDefault="00AF5350" w:rsidP="00091149">
      <w:pPr>
        <w:pStyle w:val="LDTextinhalteingerckt"/>
        <w:rPr>
          <w:rStyle w:val="LDMenpunkt"/>
        </w:rPr>
      </w:pPr>
      <w:r w:rsidRPr="000E5A5F">
        <w:rPr>
          <w:noProof/>
          <w:lang w:eastAsia="de-DE"/>
        </w:rPr>
        <w:lastRenderedPageBreak/>
        <w:drawing>
          <wp:inline distT="0" distB="0" distL="0" distR="0" wp14:anchorId="39B3AA0C" wp14:editId="3C8F69C6">
            <wp:extent cx="4680000" cy="3222000"/>
            <wp:effectExtent l="19050" t="19050" r="25400" b="1651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80000" cy="3222000"/>
                    </a:xfrm>
                    <a:prstGeom prst="rect">
                      <a:avLst/>
                    </a:prstGeom>
                    <a:ln>
                      <a:solidFill>
                        <a:schemeClr val="bg1">
                          <a:lumMod val="50000"/>
                        </a:schemeClr>
                      </a:solidFill>
                    </a:ln>
                  </pic:spPr>
                </pic:pic>
              </a:graphicData>
            </a:graphic>
          </wp:inline>
        </w:drawing>
      </w:r>
      <w:r>
        <w:rPr>
          <w:rStyle w:val="LDMenpunkt"/>
        </w:rPr>
        <w:t xml:space="preserve"> </w:t>
      </w:r>
    </w:p>
    <w:p w14:paraId="125FFF0D" w14:textId="19D39599" w:rsidR="00AF5350" w:rsidRDefault="00AF5350" w:rsidP="00AF5350">
      <w:pPr>
        <w:pStyle w:val="LDBildunterschrift"/>
        <w:rPr>
          <w:rStyle w:val="LDMenpunkt"/>
        </w:rPr>
      </w:pPr>
      <w:r>
        <w:t xml:space="preserve">Abb. </w:t>
      </w:r>
      <w:fldSimple w:instr=" SEQ Abb. \* ARABIC ">
        <w:r w:rsidR="00D116BC">
          <w:rPr>
            <w:noProof/>
          </w:rPr>
          <w:t>6</w:t>
        </w:r>
      </w:fldSimple>
      <w:r>
        <w:t xml:space="preserve"> </w:t>
      </w:r>
      <w:r>
        <w:tab/>
        <w:t xml:space="preserve">Webseite und Dialogfenster zu Medizinischen Informationen </w:t>
      </w:r>
    </w:p>
    <w:p w14:paraId="206692C4" w14:textId="32E7127B" w:rsidR="00AF5350" w:rsidRPr="00AF5350" w:rsidRDefault="004F5DDC" w:rsidP="00091149">
      <w:pPr>
        <w:pStyle w:val="LDTextinhalteingerckt"/>
      </w:pPr>
      <w:r>
        <w:t xml:space="preserve">Informationen zur </w:t>
      </w:r>
      <w:r w:rsidR="00AF5350">
        <w:t xml:space="preserve">Erfassung </w:t>
      </w:r>
      <w:r>
        <w:t>finden Sie in der LUSD-</w:t>
      </w:r>
      <w:r w:rsidR="00AF5350">
        <w:t>Online-Hilfe</w:t>
      </w:r>
      <w:r>
        <w:t>.</w:t>
      </w:r>
    </w:p>
    <w:p w14:paraId="56BE09A7" w14:textId="1F06DE4C" w:rsidR="00573FDA" w:rsidRDefault="00573FDA" w:rsidP="00573FDA">
      <w:pPr>
        <w:pStyle w:val="berschrift3"/>
      </w:pPr>
      <w:bookmarkStart w:id="32" w:name="_Toc45781850"/>
      <w:r>
        <w:t xml:space="preserve">Schülerbasisdaten &gt; </w:t>
      </w:r>
      <w:r w:rsidR="008D2362">
        <w:t>Kandidatenverfahren &gt; Aufnehmen</w:t>
      </w:r>
      <w:r w:rsidR="00AF5350">
        <w:t xml:space="preserve"> </w:t>
      </w:r>
      <w:r w:rsidR="008D2362">
        <w:t>/</w:t>
      </w:r>
      <w:r w:rsidR="00AF5350">
        <w:t xml:space="preserve"> </w:t>
      </w:r>
      <w:r w:rsidR="008D2362">
        <w:t>Einschulen</w:t>
      </w:r>
      <w:bookmarkEnd w:id="32"/>
    </w:p>
    <w:p w14:paraId="1E72077E" w14:textId="61377A8B" w:rsidR="003C0A01" w:rsidRPr="003C0A01" w:rsidRDefault="007947D2" w:rsidP="003C0A01">
      <w:pPr>
        <w:pStyle w:val="berschrift4"/>
      </w:pPr>
      <w:bookmarkStart w:id="33" w:name="_Toc45781851"/>
      <w:r>
        <w:t xml:space="preserve">Dialogfenster </w:t>
      </w:r>
      <w:r w:rsidR="006D177A">
        <w:t>Kandidatenaufnahme - Register Schülerstammdaten</w:t>
      </w:r>
      <w:bookmarkEnd w:id="33"/>
    </w:p>
    <w:p w14:paraId="00E31759" w14:textId="05A9BE93" w:rsidR="003E3E0B" w:rsidRDefault="007947D2" w:rsidP="003C0A01">
      <w:pPr>
        <w:pStyle w:val="LDAuflistungText"/>
      </w:pPr>
      <w:r>
        <w:t xml:space="preserve">Im Dialogfenster </w:t>
      </w:r>
      <w:r w:rsidR="00AD648D" w:rsidRPr="003C0A01">
        <w:rPr>
          <w:rStyle w:val="hervorhebung"/>
        </w:rPr>
        <w:t>Kandidatenaufnahme</w:t>
      </w:r>
      <w:r w:rsidR="003C0A01">
        <w:t xml:space="preserve"> gibt es nun d</w:t>
      </w:r>
      <w:r w:rsidR="00AD648D">
        <w:t>rei Register zur Erfassung von Ansprechpartnern.</w:t>
      </w:r>
    </w:p>
    <w:p w14:paraId="46636066" w14:textId="77777777" w:rsidR="003C0A01" w:rsidRDefault="000B444F" w:rsidP="003C0A01">
      <w:pPr>
        <w:pStyle w:val="LDAuflistungText"/>
      </w:pPr>
      <w:r w:rsidRPr="000B444F">
        <w:t>D</w:t>
      </w:r>
      <w:r w:rsidR="003C0A01">
        <w:t xml:space="preserve">as </w:t>
      </w:r>
      <w:r w:rsidRPr="000B444F">
        <w:t xml:space="preserve">Feld </w:t>
      </w:r>
      <w:r w:rsidRPr="003C0A01">
        <w:rPr>
          <w:rStyle w:val="LDBedienelement"/>
        </w:rPr>
        <w:t>Geburtsland</w:t>
      </w:r>
      <w:r w:rsidRPr="000B444F">
        <w:t xml:space="preserve"> </w:t>
      </w:r>
      <w:r w:rsidR="003C0A01">
        <w:t xml:space="preserve">ist mit dem Eintrag </w:t>
      </w:r>
      <w:r w:rsidR="003C0A01" w:rsidRPr="003C0A01">
        <w:rPr>
          <w:rStyle w:val="LDMeneintrag"/>
        </w:rPr>
        <w:t>D - Deutschland</w:t>
      </w:r>
      <w:r w:rsidR="003C0A01">
        <w:t xml:space="preserve"> vorbelegt</w:t>
      </w:r>
    </w:p>
    <w:p w14:paraId="768EF0FA" w14:textId="6F775B2A" w:rsidR="000B444F" w:rsidRDefault="003C0A01" w:rsidP="003C0A01">
      <w:pPr>
        <w:pStyle w:val="LDAuflistungText"/>
      </w:pPr>
      <w:r>
        <w:t xml:space="preserve">Das Feld </w:t>
      </w:r>
      <w:r w:rsidR="000B444F" w:rsidRPr="003C0A01">
        <w:rPr>
          <w:rStyle w:val="LDBedienelement"/>
        </w:rPr>
        <w:t>Familiensprache</w:t>
      </w:r>
      <w:r>
        <w:t xml:space="preserve"> ist mit dem Eintrag </w:t>
      </w:r>
      <w:r w:rsidR="000B444F" w:rsidRPr="003C0A01">
        <w:rPr>
          <w:rStyle w:val="LDMeneintrag"/>
        </w:rPr>
        <w:t>deutsch</w:t>
      </w:r>
      <w:r w:rsidR="000B444F" w:rsidRPr="000B444F">
        <w:t> vorbelegt.</w:t>
      </w:r>
      <w:r w:rsidR="00101723">
        <w:t xml:space="preserve"> </w:t>
      </w:r>
      <w:r>
        <w:br/>
      </w:r>
      <w:r>
        <w:br/>
      </w:r>
      <w:r w:rsidR="00101723">
        <w:t xml:space="preserve">Dies erleichtert die Pflege: </w:t>
      </w:r>
      <w:r>
        <w:br/>
      </w:r>
      <w:r w:rsidR="00101723">
        <w:t>Die Felder müssen nur noch bearbeitet werden, wenn deutsch bzw. Deutschland nicht zutrifft.</w:t>
      </w:r>
    </w:p>
    <w:p w14:paraId="7DA95F05" w14:textId="77777777" w:rsidR="00AF5350" w:rsidRDefault="00AD648D" w:rsidP="00091149">
      <w:pPr>
        <w:pStyle w:val="LDTextinhalteingerckt"/>
      </w:pPr>
      <w:r w:rsidRPr="00AD648D">
        <w:rPr>
          <w:noProof/>
          <w:lang w:eastAsia="de-DE"/>
        </w:rPr>
        <w:lastRenderedPageBreak/>
        <w:drawing>
          <wp:inline distT="0" distB="0" distL="0" distR="0" wp14:anchorId="06F64A44" wp14:editId="110B0A1B">
            <wp:extent cx="4680000" cy="3225600"/>
            <wp:effectExtent l="19050" t="19050" r="25400" b="1333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0000" cy="3225600"/>
                    </a:xfrm>
                    <a:prstGeom prst="rect">
                      <a:avLst/>
                    </a:prstGeom>
                    <a:ln>
                      <a:solidFill>
                        <a:schemeClr val="bg1">
                          <a:lumMod val="50000"/>
                        </a:schemeClr>
                      </a:solidFill>
                    </a:ln>
                  </pic:spPr>
                </pic:pic>
              </a:graphicData>
            </a:graphic>
          </wp:inline>
        </w:drawing>
      </w:r>
    </w:p>
    <w:p w14:paraId="665851F6" w14:textId="7F002DB5" w:rsidR="00AD648D" w:rsidRDefault="00AF5350" w:rsidP="00AF5350">
      <w:pPr>
        <w:pStyle w:val="LDBildunterschrift"/>
      </w:pPr>
      <w:r>
        <w:t xml:space="preserve">Abb. </w:t>
      </w:r>
      <w:fldSimple w:instr=" SEQ Abb. \* ARABIC ">
        <w:r w:rsidR="00D116BC">
          <w:rPr>
            <w:noProof/>
          </w:rPr>
          <w:t>7</w:t>
        </w:r>
      </w:fldSimple>
      <w:r>
        <w:t xml:space="preserve">  Dialogfenster Kandidatenaufnahme - Register Schülerstammdaten</w:t>
      </w:r>
    </w:p>
    <w:p w14:paraId="094E85D7" w14:textId="4D0484F5" w:rsidR="000D41A8" w:rsidRDefault="00A5595A" w:rsidP="00A33A2E">
      <w:pPr>
        <w:pStyle w:val="berschrift4"/>
      </w:pPr>
      <w:bookmarkStart w:id="34" w:name="_Toc45781852"/>
      <w:r>
        <w:t xml:space="preserve">Dialogfenster </w:t>
      </w:r>
      <w:r w:rsidR="006D177A">
        <w:t>Kandidatenaufnahme - Register Ansprechpartner</w:t>
      </w:r>
      <w:bookmarkEnd w:id="34"/>
      <w:r w:rsidR="006D177A">
        <w:t xml:space="preserve"> </w:t>
      </w:r>
    </w:p>
    <w:p w14:paraId="58A3DCE9" w14:textId="4B3839FF" w:rsidR="0073428E" w:rsidRDefault="000D41A8" w:rsidP="006D177A">
      <w:pPr>
        <w:pStyle w:val="LDAuflistungText"/>
      </w:pPr>
      <w:r>
        <w:t>Die Register für die Ansprechpartner sind nach dem Anklicken direkt bearbeitbar</w:t>
      </w:r>
      <w:r w:rsidR="00A5595A">
        <w:t xml:space="preserve"> </w:t>
      </w:r>
      <w:r>
        <w:t>/</w:t>
      </w:r>
      <w:r w:rsidR="00A5595A">
        <w:t xml:space="preserve"> </w:t>
      </w:r>
      <w:r>
        <w:t>angehakt.</w:t>
      </w:r>
    </w:p>
    <w:p w14:paraId="3702D687" w14:textId="12578DC8" w:rsidR="000D41A8" w:rsidRDefault="00A5595A" w:rsidP="006D177A">
      <w:pPr>
        <w:pStyle w:val="LDAuflistungText"/>
      </w:pPr>
      <w:r>
        <w:t>D</w:t>
      </w:r>
      <w:r w:rsidR="00735E61">
        <w:t>ie</w:t>
      </w:r>
      <w:r w:rsidR="006D177A">
        <w:t xml:space="preserve"> </w:t>
      </w:r>
      <w:r w:rsidR="000D41A8">
        <w:t>Merkmal</w:t>
      </w:r>
      <w:r w:rsidR="00735E61">
        <w:t>e</w:t>
      </w:r>
      <w:r w:rsidR="000D41A8">
        <w:t xml:space="preserve"> </w:t>
      </w:r>
      <w:r w:rsidR="000D41A8" w:rsidRPr="006D177A">
        <w:rPr>
          <w:rStyle w:val="LDBedienelement"/>
        </w:rPr>
        <w:t>Sorgeberechtigt</w:t>
      </w:r>
      <w:r w:rsidR="000D41A8">
        <w:t xml:space="preserve"> </w:t>
      </w:r>
      <w:r w:rsidR="00735E61">
        <w:t xml:space="preserve">und </w:t>
      </w:r>
      <w:r w:rsidR="00735E61" w:rsidRPr="00735E61">
        <w:rPr>
          <w:rStyle w:val="LDBedienelement"/>
        </w:rPr>
        <w:t>NF</w:t>
      </w:r>
      <w:r w:rsidR="00735E61">
        <w:t xml:space="preserve"> (Notfallnummer) </w:t>
      </w:r>
      <w:r>
        <w:t xml:space="preserve">können Sie </w:t>
      </w:r>
      <w:r w:rsidR="006D177A">
        <w:t xml:space="preserve">nun </w:t>
      </w:r>
      <w:r>
        <w:t xml:space="preserve">schon </w:t>
      </w:r>
      <w:r w:rsidR="006D177A">
        <w:t xml:space="preserve">bei der </w:t>
      </w:r>
      <w:r w:rsidR="000D41A8">
        <w:t xml:space="preserve">Ersterfassung </w:t>
      </w:r>
      <w:r w:rsidR="006D177A">
        <w:t>bearbeiten</w:t>
      </w:r>
      <w:r w:rsidR="000D41A8">
        <w:t>.</w:t>
      </w:r>
    </w:p>
    <w:p w14:paraId="4BFCC2DA" w14:textId="51CA2DDF" w:rsidR="00735E61" w:rsidRDefault="00A5595A" w:rsidP="006D177A">
      <w:pPr>
        <w:pStyle w:val="LDAuflistungText"/>
      </w:pPr>
      <w:r>
        <w:t xml:space="preserve">Mit Klicken auf die </w:t>
      </w:r>
      <w:r w:rsidR="00735E61">
        <w:t xml:space="preserve">Schaltfläche </w:t>
      </w:r>
      <w:r w:rsidRPr="00A5595A">
        <w:rPr>
          <w:noProof/>
        </w:rPr>
        <w:drawing>
          <wp:inline distT="0" distB="0" distL="0" distR="0" wp14:anchorId="16C191E2" wp14:editId="1B0642C7">
            <wp:extent cx="842400" cy="144000"/>
            <wp:effectExtent l="0" t="0" r="0" b="889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Übernehme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42400" cy="144000"/>
                    </a:xfrm>
                    <a:prstGeom prst="rect">
                      <a:avLst/>
                    </a:prstGeom>
                  </pic:spPr>
                </pic:pic>
              </a:graphicData>
            </a:graphic>
          </wp:inline>
        </w:drawing>
      </w:r>
      <w:r>
        <w:t xml:space="preserve"> übernehmen Sie nun auch die </w:t>
      </w:r>
      <w:r w:rsidR="000D41A8">
        <w:t xml:space="preserve">Telefonnummer </w:t>
      </w:r>
      <w:r>
        <w:t>des Schülers.</w:t>
      </w:r>
    </w:p>
    <w:p w14:paraId="3057E4B8" w14:textId="77777777" w:rsidR="00AF5350" w:rsidRDefault="00735E61" w:rsidP="00091149">
      <w:pPr>
        <w:pStyle w:val="LDTextinhalteingerckt"/>
      </w:pPr>
      <w:r w:rsidRPr="00735E61">
        <w:rPr>
          <w:noProof/>
          <w:lang w:eastAsia="de-DE"/>
        </w:rPr>
        <w:lastRenderedPageBreak/>
        <w:drawing>
          <wp:inline distT="0" distB="0" distL="0" distR="0" wp14:anchorId="3297E937" wp14:editId="53344C50">
            <wp:extent cx="4680000" cy="3160800"/>
            <wp:effectExtent l="19050" t="19050" r="25400" b="2095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80000" cy="3160800"/>
                    </a:xfrm>
                    <a:prstGeom prst="rect">
                      <a:avLst/>
                    </a:prstGeom>
                    <a:ln>
                      <a:solidFill>
                        <a:schemeClr val="bg1">
                          <a:lumMod val="50000"/>
                        </a:schemeClr>
                      </a:solidFill>
                    </a:ln>
                  </pic:spPr>
                </pic:pic>
              </a:graphicData>
            </a:graphic>
          </wp:inline>
        </w:drawing>
      </w:r>
    </w:p>
    <w:p w14:paraId="6AB0A41C" w14:textId="5EE5D387" w:rsidR="00AF5350" w:rsidRDefault="00AF5350" w:rsidP="00AF5350">
      <w:pPr>
        <w:pStyle w:val="LDBildunterschrift"/>
      </w:pPr>
      <w:r>
        <w:t xml:space="preserve">Abb. </w:t>
      </w:r>
      <w:fldSimple w:instr=" SEQ Abb. \* ARABIC ">
        <w:r w:rsidR="00D116BC">
          <w:rPr>
            <w:noProof/>
          </w:rPr>
          <w:t>8</w:t>
        </w:r>
      </w:fldSimple>
      <w:r>
        <w:t xml:space="preserve"> Dialogfenster Kandidatenaufnahme - Register Ansprechpartner 1</w:t>
      </w:r>
    </w:p>
    <w:p w14:paraId="696CF1AF" w14:textId="5462517E" w:rsidR="00B1448A" w:rsidRDefault="00B1448A" w:rsidP="00A33A2E">
      <w:pPr>
        <w:pStyle w:val="LDAuflistungText"/>
      </w:pPr>
      <w:r>
        <w:t>S</w:t>
      </w:r>
      <w:r w:rsidR="00A5595A">
        <w:t xml:space="preserve">chon bei </w:t>
      </w:r>
      <w:r w:rsidR="00A5595A" w:rsidRPr="00207B68">
        <w:t>Ersterfassung</w:t>
      </w:r>
      <w:r w:rsidR="00A5595A">
        <w:t xml:space="preserve"> können Sie einen </w:t>
      </w:r>
      <w:r w:rsidR="00207B68">
        <w:t>Ansprechpartner</w:t>
      </w:r>
      <w:r>
        <w:t xml:space="preserve"> </w:t>
      </w:r>
      <w:r w:rsidR="007B6446">
        <w:t xml:space="preserve">über </w:t>
      </w:r>
      <w:r>
        <w:t xml:space="preserve">den </w:t>
      </w:r>
      <w:r w:rsidR="007B6446">
        <w:t>Unterdialog</w:t>
      </w:r>
      <w:r w:rsidR="00207B68" w:rsidRPr="00207B68">
        <w:t xml:space="preserve"> </w:t>
      </w:r>
      <w:r>
        <w:t>suchen.</w:t>
      </w:r>
    </w:p>
    <w:p w14:paraId="52B14705" w14:textId="180F25AE" w:rsidR="00A5595A" w:rsidRDefault="007B6446" w:rsidP="00091149">
      <w:pPr>
        <w:pStyle w:val="LDTextinhaltweitereingerckt"/>
      </w:pPr>
      <w:r w:rsidRPr="007B6446">
        <w:rPr>
          <w:noProof/>
          <w:lang w:eastAsia="de-DE"/>
        </w:rPr>
        <w:drawing>
          <wp:inline distT="0" distB="0" distL="0" distR="0" wp14:anchorId="0BE0AF91" wp14:editId="18DCBAF3">
            <wp:extent cx="3240000" cy="2217600"/>
            <wp:effectExtent l="19050" t="19050" r="17780" b="1143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0000" cy="2217600"/>
                    </a:xfrm>
                    <a:prstGeom prst="rect">
                      <a:avLst/>
                    </a:prstGeom>
                    <a:ln>
                      <a:solidFill>
                        <a:schemeClr val="bg1">
                          <a:lumMod val="50000"/>
                        </a:schemeClr>
                      </a:solidFill>
                    </a:ln>
                  </pic:spPr>
                </pic:pic>
              </a:graphicData>
            </a:graphic>
          </wp:inline>
        </w:drawing>
      </w:r>
    </w:p>
    <w:p w14:paraId="44CA7406" w14:textId="5001591E" w:rsidR="00881263" w:rsidRDefault="00881263" w:rsidP="00881263">
      <w:pPr>
        <w:pStyle w:val="berschrift3"/>
      </w:pPr>
      <w:bookmarkStart w:id="35" w:name="_Toc45781853"/>
      <w:r>
        <w:t>Schüler</w:t>
      </w:r>
      <w:r w:rsidRPr="005A54AE">
        <w:t xml:space="preserve"> &gt; </w:t>
      </w:r>
      <w:r>
        <w:t>Kandidatenverfahren &gt; Abgänger</w:t>
      </w:r>
      <w:bookmarkEnd w:id="35"/>
    </w:p>
    <w:p w14:paraId="3E7F8A93" w14:textId="513F845C" w:rsidR="00881263" w:rsidRDefault="00A5595A" w:rsidP="00091149">
      <w:pPr>
        <w:pStyle w:val="LDTextinhalteingerckt"/>
      </w:pPr>
      <w:r>
        <w:t xml:space="preserve">Sie können ein </w:t>
      </w:r>
      <w:r w:rsidR="00FB4B3A">
        <w:t xml:space="preserve">KV zu einer externen Schule </w:t>
      </w:r>
      <w:r>
        <w:t xml:space="preserve">nun am selben Tag löschen, </w:t>
      </w:r>
      <w:r w:rsidR="00FB4B3A">
        <w:t xml:space="preserve">an </w:t>
      </w:r>
      <w:r>
        <w:t>d</w:t>
      </w:r>
      <w:r w:rsidR="001F0F50">
        <w:t>em S</w:t>
      </w:r>
      <w:r>
        <w:t>ie es angel</w:t>
      </w:r>
      <w:r w:rsidR="00FB4B3A">
        <w:t>e</w:t>
      </w:r>
      <w:r>
        <w:t>gt haben.</w:t>
      </w:r>
      <w:r w:rsidR="0020093F">
        <w:t xml:space="preserve"> Bisher konnten Sie das KV früh</w:t>
      </w:r>
      <w:r>
        <w:t xml:space="preserve">stens am nächsten </w:t>
      </w:r>
      <w:r w:rsidR="007528B0">
        <w:t>T</w:t>
      </w:r>
      <w:r>
        <w:t>ag löschen.</w:t>
      </w:r>
    </w:p>
    <w:p w14:paraId="7792A588" w14:textId="77777777" w:rsidR="00AC5677" w:rsidRPr="004F5DDC" w:rsidRDefault="00AC5677" w:rsidP="004F5DDC">
      <w:r>
        <w:br w:type="page"/>
      </w:r>
    </w:p>
    <w:p w14:paraId="74D30E47" w14:textId="0AF86DA2" w:rsidR="005A54AE" w:rsidRDefault="008E7E64" w:rsidP="005A54AE">
      <w:pPr>
        <w:pStyle w:val="berschrift3"/>
      </w:pPr>
      <w:bookmarkStart w:id="36" w:name="_Toc45781854"/>
      <w:r>
        <w:lastRenderedPageBreak/>
        <w:t>Schüler</w:t>
      </w:r>
      <w:r w:rsidR="005A54AE" w:rsidRPr="005A54AE">
        <w:t xml:space="preserve"> &gt; </w:t>
      </w:r>
      <w:r w:rsidR="0066423F">
        <w:t>Kandidatenverfahren &gt; Kandidaten bearbeiten</w:t>
      </w:r>
      <w:bookmarkEnd w:id="36"/>
    </w:p>
    <w:p w14:paraId="5BCC0606" w14:textId="77777777" w:rsidR="004319C3" w:rsidRDefault="007528B0" w:rsidP="00091149">
      <w:pPr>
        <w:pStyle w:val="LDTextinhalteingerckt"/>
      </w:pPr>
      <w:r>
        <w:t xml:space="preserve">Beruflichen Schulen steht das </w:t>
      </w:r>
      <w:r w:rsidR="0092297D">
        <w:t xml:space="preserve">neue Register </w:t>
      </w:r>
      <w:r w:rsidR="0092297D" w:rsidRPr="007528B0">
        <w:rPr>
          <w:rStyle w:val="LDRegister"/>
        </w:rPr>
        <w:t>Z-Betrieb</w:t>
      </w:r>
      <w:r w:rsidR="0092297D">
        <w:t xml:space="preserve"> zur Verfügung. </w:t>
      </w:r>
    </w:p>
    <w:p w14:paraId="333C5856" w14:textId="558B19F3" w:rsidR="0028391D" w:rsidRPr="004319C3" w:rsidRDefault="0028391D" w:rsidP="00091149">
      <w:pPr>
        <w:pStyle w:val="LDTextinhalteingerckt"/>
      </w:pPr>
      <w:r>
        <w:rPr>
          <w:rStyle w:val="hervorhebung"/>
        </w:rPr>
        <w:t xml:space="preserve">Für </w:t>
      </w:r>
      <w:r w:rsidR="007528B0" w:rsidRPr="007528B0">
        <w:rPr>
          <w:rStyle w:val="hervorhebung"/>
        </w:rPr>
        <w:t xml:space="preserve">Kandidaten ohne </w:t>
      </w:r>
      <w:r w:rsidR="00B6795C">
        <w:rPr>
          <w:rStyle w:val="hervorhebung"/>
        </w:rPr>
        <w:t>Stammdatenrecht</w:t>
      </w:r>
      <w:r w:rsidR="004319C3">
        <w:rPr>
          <w:rStyle w:val="hervorhebung"/>
        </w:rPr>
        <w:t>e (</w:t>
      </w:r>
      <w:r w:rsidR="007528B0" w:rsidRPr="007528B0">
        <w:rPr>
          <w:rStyle w:val="hervorhebung"/>
        </w:rPr>
        <w:t>SD-R</w:t>
      </w:r>
      <w:r w:rsidR="004319C3" w:rsidRPr="004319C3">
        <w:t xml:space="preserve">), die den </w:t>
      </w:r>
      <w:r w:rsidR="007528B0" w:rsidRPr="004319C3">
        <w:t>Kandidatenstatus</w:t>
      </w:r>
      <w:r w:rsidR="007528B0" w:rsidRPr="007528B0">
        <w:rPr>
          <w:rStyle w:val="hervorhebung"/>
        </w:rPr>
        <w:t xml:space="preserve"> </w:t>
      </w:r>
      <w:r w:rsidR="007528B0" w:rsidRPr="004319C3">
        <w:rPr>
          <w:rStyle w:val="LDMeneintrag"/>
        </w:rPr>
        <w:t>angenommen</w:t>
      </w:r>
      <w:r w:rsidR="007528B0" w:rsidRPr="007528B0">
        <w:rPr>
          <w:rStyle w:val="hervorhebung"/>
        </w:rPr>
        <w:t xml:space="preserve"> </w:t>
      </w:r>
      <w:r w:rsidR="007528B0" w:rsidRPr="004319C3">
        <w:t>oder</w:t>
      </w:r>
      <w:r w:rsidR="007528B0" w:rsidRPr="007528B0">
        <w:rPr>
          <w:rStyle w:val="hervorhebung"/>
        </w:rPr>
        <w:t xml:space="preserve"> </w:t>
      </w:r>
      <w:r w:rsidR="007528B0" w:rsidRPr="004319C3">
        <w:rPr>
          <w:rStyle w:val="LDMeneintrag"/>
        </w:rPr>
        <w:t>auf Warteliste</w:t>
      </w:r>
      <w:r>
        <w:rPr>
          <w:rStyle w:val="hervorhebung"/>
        </w:rPr>
        <w:t xml:space="preserve"> </w:t>
      </w:r>
      <w:r w:rsidR="004319C3" w:rsidRPr="004319C3">
        <w:t>haben</w:t>
      </w:r>
      <w:r w:rsidR="004319C3">
        <w:t>,</w:t>
      </w:r>
      <w:r w:rsidR="004319C3" w:rsidRPr="004319C3">
        <w:t xml:space="preserve"> </w:t>
      </w:r>
    </w:p>
    <w:p w14:paraId="638B213D" w14:textId="7107F3E1" w:rsidR="0028391D" w:rsidRDefault="0028391D" w:rsidP="0028391D">
      <w:pPr>
        <w:pStyle w:val="LDAuflistungText"/>
      </w:pPr>
      <w:r w:rsidRPr="0028391D">
        <w:t xml:space="preserve">sehen Sie </w:t>
      </w:r>
      <w:r w:rsidR="00B6795C">
        <w:t>im lin</w:t>
      </w:r>
      <w:r w:rsidR="00260C28">
        <w:t xml:space="preserve">ken Bereich </w:t>
      </w:r>
      <w:r w:rsidRPr="0028391D">
        <w:t xml:space="preserve">in der Spalte </w:t>
      </w:r>
      <w:r>
        <w:rPr>
          <w:rStyle w:val="hervorhebung"/>
        </w:rPr>
        <w:t xml:space="preserve">Betrieb </w:t>
      </w:r>
      <w:r>
        <w:t xml:space="preserve">den </w:t>
      </w:r>
      <w:r w:rsidR="0092297D">
        <w:t>Betrieb</w:t>
      </w:r>
      <w:r>
        <w:t xml:space="preserve"> </w:t>
      </w:r>
      <w:r w:rsidR="0092297D">
        <w:t xml:space="preserve">des </w:t>
      </w:r>
      <w:r>
        <w:t>Kandidaten</w:t>
      </w:r>
      <w:r w:rsidR="00260C28">
        <w:t xml:space="preserve"> (</w:t>
      </w:r>
      <w:r w:rsidR="00260C28">
        <w:fldChar w:fldCharType="begin"/>
      </w:r>
      <w:r w:rsidR="00260C28">
        <w:instrText xml:space="preserve"> REF _Ref45121706 \h </w:instrText>
      </w:r>
      <w:r w:rsidR="00260C28">
        <w:fldChar w:fldCharType="separate"/>
      </w:r>
      <w:r w:rsidR="00D116BC">
        <w:t xml:space="preserve">Abb. </w:t>
      </w:r>
      <w:r w:rsidR="00D116BC">
        <w:rPr>
          <w:noProof/>
        </w:rPr>
        <w:t>9</w:t>
      </w:r>
      <w:r w:rsidR="00260C28">
        <w:fldChar w:fldCharType="end"/>
      </w:r>
      <w:r w:rsidR="00260C28">
        <w:t>) un</w:t>
      </w:r>
      <w:r w:rsidR="00B6795C">
        <w:t>d nach dem Scrollen im rechten B</w:t>
      </w:r>
      <w:r w:rsidR="00260C28">
        <w:t>ereich die Spalten für den Zielbetrieb (</w:t>
      </w:r>
      <w:r w:rsidR="00260C28">
        <w:fldChar w:fldCharType="begin"/>
      </w:r>
      <w:r w:rsidR="00260C28">
        <w:instrText xml:space="preserve"> REF _Ref45121986 \h </w:instrText>
      </w:r>
      <w:r w:rsidR="00260C28">
        <w:fldChar w:fldCharType="separate"/>
      </w:r>
      <w:r w:rsidR="00D116BC">
        <w:t xml:space="preserve">Abb. </w:t>
      </w:r>
      <w:r w:rsidR="00D116BC">
        <w:rPr>
          <w:noProof/>
        </w:rPr>
        <w:t>10</w:t>
      </w:r>
      <w:r w:rsidR="00260C28">
        <w:fldChar w:fldCharType="end"/>
      </w:r>
      <w:r w:rsidR="00B6795C">
        <w:t>).</w:t>
      </w:r>
    </w:p>
    <w:p w14:paraId="06F63251" w14:textId="0BAB3ED3" w:rsidR="00693311" w:rsidRDefault="0028391D" w:rsidP="0028391D">
      <w:pPr>
        <w:pStyle w:val="LDAuflistungText"/>
      </w:pPr>
      <w:r>
        <w:t xml:space="preserve">können Sie über Dialogfenster </w:t>
      </w:r>
      <w:r w:rsidR="0092297D">
        <w:t>einen Zielbetrieb hinzufügen und bearbeiten</w:t>
      </w:r>
      <w:r w:rsidR="00260C28">
        <w:t xml:space="preserve"> (</w:t>
      </w:r>
      <w:r w:rsidR="00260C28">
        <w:fldChar w:fldCharType="begin"/>
      </w:r>
      <w:r w:rsidR="00260C28">
        <w:instrText xml:space="preserve"> REF _Ref45121998 \h </w:instrText>
      </w:r>
      <w:r w:rsidR="00260C28">
        <w:fldChar w:fldCharType="separate"/>
      </w:r>
      <w:r w:rsidR="00D116BC">
        <w:t xml:space="preserve">Abb. </w:t>
      </w:r>
      <w:r w:rsidR="00D116BC">
        <w:rPr>
          <w:noProof/>
        </w:rPr>
        <w:t>11</w:t>
      </w:r>
      <w:r w:rsidR="00260C28">
        <w:fldChar w:fldCharType="end"/>
      </w:r>
      <w:r w:rsidR="00260C28">
        <w:t>)</w:t>
      </w:r>
      <w:r w:rsidR="0092297D">
        <w:t>.</w:t>
      </w:r>
    </w:p>
    <w:p w14:paraId="14C936C9" w14:textId="77777777" w:rsidR="007528B0" w:rsidRDefault="007528B0" w:rsidP="007528B0">
      <w:pPr>
        <w:pStyle w:val="LDAbsatznachberschrif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8079"/>
      </w:tblGrid>
      <w:tr w:rsidR="007528B0" w14:paraId="64BFF1E9" w14:textId="77777777" w:rsidTr="00CF42F1">
        <w:trPr>
          <w:cantSplit/>
          <w:trHeight w:val="284"/>
        </w:trPr>
        <w:tc>
          <w:tcPr>
            <w:tcW w:w="851" w:type="dxa"/>
          </w:tcPr>
          <w:p w14:paraId="7A2F8787" w14:textId="77777777" w:rsidR="007528B0" w:rsidRPr="00776871" w:rsidRDefault="007528B0" w:rsidP="002261BE">
            <w:pPr>
              <w:pStyle w:val="LDTextinhalt"/>
              <w:rPr>
                <w:rStyle w:val="hervorhebung"/>
              </w:rPr>
            </w:pPr>
            <w:r w:rsidRPr="00776871">
              <w:rPr>
                <w:noProof/>
                <w:lang w:eastAsia="de-DE"/>
              </w:rPr>
              <w:drawing>
                <wp:inline distT="0" distB="0" distL="0" distR="0" wp14:anchorId="32B05BD3" wp14:editId="32BF81DF">
                  <wp:extent cx="289560" cy="289560"/>
                  <wp:effectExtent l="0" t="0" r="0" b="0"/>
                  <wp:docPr id="41" name="Grafik 4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079" w:type="dxa"/>
            <w:vAlign w:val="center"/>
          </w:tcPr>
          <w:p w14:paraId="0C6F38B0" w14:textId="59BA65CD" w:rsidR="007528B0" w:rsidRPr="0047662D" w:rsidRDefault="007528B0" w:rsidP="002261BE">
            <w:pPr>
              <w:pStyle w:val="LDTextinhalt"/>
              <w:rPr>
                <w:rStyle w:val="hervorhebunggrn"/>
              </w:rPr>
            </w:pPr>
            <w:r>
              <w:rPr>
                <w:rStyle w:val="hervorhebunggrn"/>
              </w:rPr>
              <w:t>Hinweis</w:t>
            </w:r>
          </w:p>
          <w:p w14:paraId="6C4D18DE" w14:textId="35D46A6F" w:rsidR="007528B0" w:rsidRPr="00776871" w:rsidRDefault="007528B0" w:rsidP="0028391D">
            <w:pPr>
              <w:pStyle w:val="LDTextinhalt"/>
            </w:pPr>
            <w:r w:rsidRPr="0028391D">
              <w:rPr>
                <w:rStyle w:val="hervorhebung"/>
              </w:rPr>
              <w:t>Kandidaten mit SD-R und schulinterne</w:t>
            </w:r>
            <w:r w:rsidR="0028391D" w:rsidRPr="0028391D">
              <w:rPr>
                <w:rStyle w:val="hervorhebung"/>
              </w:rPr>
              <w:t>n</w:t>
            </w:r>
            <w:r w:rsidRPr="0028391D">
              <w:rPr>
                <w:rStyle w:val="hervorhebung"/>
              </w:rPr>
              <w:t xml:space="preserve"> Kandidaten</w:t>
            </w:r>
            <w:r w:rsidRPr="0092297D">
              <w:t xml:space="preserve"> </w:t>
            </w:r>
            <w:r w:rsidR="0028391D">
              <w:t xml:space="preserve">ordnen Sie einen Betrieb </w:t>
            </w:r>
            <w:r w:rsidRPr="0092297D">
              <w:t xml:space="preserve">auf der </w:t>
            </w:r>
            <w:r w:rsidR="0028391D">
              <w:t xml:space="preserve">Webseite </w:t>
            </w:r>
            <w:r w:rsidRPr="0028391D">
              <w:rPr>
                <w:rStyle w:val="LDMenpunkt"/>
              </w:rPr>
              <w:t>Schüler &gt; Schülerbasisdaten &gt; Betriebe/Praktika</w:t>
            </w:r>
            <w:r w:rsidR="0028391D">
              <w:t xml:space="preserve"> zu.</w:t>
            </w:r>
          </w:p>
        </w:tc>
      </w:tr>
    </w:tbl>
    <w:p w14:paraId="12274A3D" w14:textId="77777777" w:rsidR="007528B0" w:rsidRDefault="007528B0" w:rsidP="007528B0">
      <w:pPr>
        <w:pStyle w:val="LDAbsatznachberschrift"/>
      </w:pPr>
    </w:p>
    <w:p w14:paraId="739E8E9F" w14:textId="77777777" w:rsidR="0028391D" w:rsidRDefault="0092297D" w:rsidP="00091149">
      <w:pPr>
        <w:pStyle w:val="LDTextinhalteingerckt"/>
      </w:pPr>
      <w:r w:rsidRPr="0092297D">
        <w:rPr>
          <w:noProof/>
          <w:lang w:eastAsia="de-DE"/>
        </w:rPr>
        <w:drawing>
          <wp:inline distT="0" distB="0" distL="0" distR="0" wp14:anchorId="0E81FF9B" wp14:editId="61357CC3">
            <wp:extent cx="4680000" cy="2977200"/>
            <wp:effectExtent l="19050" t="19050" r="25400" b="139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0000" cy="2977200"/>
                    </a:xfrm>
                    <a:prstGeom prst="rect">
                      <a:avLst/>
                    </a:prstGeom>
                    <a:ln>
                      <a:solidFill>
                        <a:schemeClr val="bg1">
                          <a:lumMod val="50000"/>
                        </a:schemeClr>
                      </a:solidFill>
                    </a:ln>
                  </pic:spPr>
                </pic:pic>
              </a:graphicData>
            </a:graphic>
          </wp:inline>
        </w:drawing>
      </w:r>
    </w:p>
    <w:p w14:paraId="52369AA5" w14:textId="2838136C" w:rsidR="0028391D" w:rsidRDefault="0028391D" w:rsidP="0028391D">
      <w:pPr>
        <w:pStyle w:val="LDBildunterschrift"/>
      </w:pPr>
      <w:bookmarkStart w:id="37" w:name="_Ref45121706"/>
      <w:r>
        <w:t xml:space="preserve">Abb. </w:t>
      </w:r>
      <w:fldSimple w:instr=" SEQ Abb. \* ARABIC ">
        <w:r w:rsidR="00D116BC">
          <w:rPr>
            <w:noProof/>
          </w:rPr>
          <w:t>9</w:t>
        </w:r>
      </w:fldSimple>
      <w:bookmarkEnd w:id="37"/>
      <w:r>
        <w:tab/>
        <w:t xml:space="preserve">Register Z-Betrieb </w:t>
      </w:r>
      <w:r w:rsidR="00260C28">
        <w:t xml:space="preserve">- linker Bereich mit </w:t>
      </w:r>
      <w:r>
        <w:t>Spalte Betrieb</w:t>
      </w:r>
    </w:p>
    <w:p w14:paraId="600AA0CB" w14:textId="77777777" w:rsidR="00260C28" w:rsidRDefault="00320993" w:rsidP="00091149">
      <w:pPr>
        <w:pStyle w:val="LDTextinhalteingerckt"/>
      </w:pPr>
      <w:r w:rsidRPr="00320993">
        <w:rPr>
          <w:noProof/>
          <w:lang w:eastAsia="de-DE"/>
        </w:rPr>
        <w:lastRenderedPageBreak/>
        <w:drawing>
          <wp:inline distT="0" distB="0" distL="0" distR="0" wp14:anchorId="1B8B6E6D" wp14:editId="5E374780">
            <wp:extent cx="4680000" cy="2948400"/>
            <wp:effectExtent l="19050" t="19050" r="25400" b="2349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0000" cy="2948400"/>
                    </a:xfrm>
                    <a:prstGeom prst="rect">
                      <a:avLst/>
                    </a:prstGeom>
                    <a:ln>
                      <a:solidFill>
                        <a:schemeClr val="bg1">
                          <a:lumMod val="50000"/>
                        </a:schemeClr>
                      </a:solidFill>
                    </a:ln>
                  </pic:spPr>
                </pic:pic>
              </a:graphicData>
            </a:graphic>
          </wp:inline>
        </w:drawing>
      </w:r>
    </w:p>
    <w:p w14:paraId="1B461426" w14:textId="4672F158" w:rsidR="00A00E03" w:rsidRDefault="00260C28" w:rsidP="00260C28">
      <w:pPr>
        <w:pStyle w:val="LDBildunterschrift"/>
      </w:pPr>
      <w:bookmarkStart w:id="38" w:name="_Ref45121986"/>
      <w:r>
        <w:t xml:space="preserve">Abb. </w:t>
      </w:r>
      <w:fldSimple w:instr=" SEQ Abb. \* ARABIC ">
        <w:r w:rsidR="00D116BC">
          <w:rPr>
            <w:noProof/>
          </w:rPr>
          <w:t>10</w:t>
        </w:r>
      </w:fldSimple>
      <w:bookmarkEnd w:id="38"/>
      <w:r>
        <w:tab/>
        <w:t>Register Z-Betrieb - rechter Bereich mit den Spalten zum Z</w:t>
      </w:r>
      <w:r w:rsidR="00A00E03">
        <w:t>ielbetrieb.</w:t>
      </w:r>
    </w:p>
    <w:p w14:paraId="7D67BDCC" w14:textId="77777777" w:rsidR="00260C28" w:rsidRDefault="00A00E03" w:rsidP="00091149">
      <w:pPr>
        <w:pStyle w:val="LDTextinhalteingerckt"/>
      </w:pPr>
      <w:r w:rsidRPr="00A00E03">
        <w:rPr>
          <w:noProof/>
          <w:lang w:eastAsia="de-DE"/>
        </w:rPr>
        <w:drawing>
          <wp:inline distT="0" distB="0" distL="0" distR="0" wp14:anchorId="1CA4B8DB" wp14:editId="35602358">
            <wp:extent cx="4680000" cy="2955600"/>
            <wp:effectExtent l="19050" t="19050" r="25400" b="1651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0000" cy="2955600"/>
                    </a:xfrm>
                    <a:prstGeom prst="rect">
                      <a:avLst/>
                    </a:prstGeom>
                    <a:ln>
                      <a:solidFill>
                        <a:schemeClr val="bg1">
                          <a:lumMod val="50000"/>
                        </a:schemeClr>
                      </a:solidFill>
                    </a:ln>
                  </pic:spPr>
                </pic:pic>
              </a:graphicData>
            </a:graphic>
          </wp:inline>
        </w:drawing>
      </w:r>
    </w:p>
    <w:p w14:paraId="1AFEE6BB" w14:textId="6BE68F04" w:rsidR="00260C28" w:rsidRDefault="00260C28" w:rsidP="00AF5350">
      <w:pPr>
        <w:pStyle w:val="LDBildunterschrift"/>
      </w:pPr>
      <w:bookmarkStart w:id="39" w:name="_Ref45121998"/>
      <w:r>
        <w:t xml:space="preserve">Abb. </w:t>
      </w:r>
      <w:fldSimple w:instr=" SEQ Abb. \* ARABIC ">
        <w:r w:rsidR="00D116BC">
          <w:rPr>
            <w:noProof/>
          </w:rPr>
          <w:t>11</w:t>
        </w:r>
      </w:fldSimple>
      <w:bookmarkEnd w:id="39"/>
      <w:r>
        <w:tab/>
        <w:t>Dialogfenster Ziel-Betrieb hinzufügen</w:t>
      </w:r>
    </w:p>
    <w:p w14:paraId="0C41F346" w14:textId="6F3EF111" w:rsidR="0066423F" w:rsidRDefault="0066423F" w:rsidP="0066423F">
      <w:pPr>
        <w:pStyle w:val="berschrift3"/>
      </w:pPr>
      <w:bookmarkStart w:id="40" w:name="_Toc45781855"/>
      <w:r>
        <w:t>Schüler</w:t>
      </w:r>
      <w:r w:rsidRPr="005A54AE">
        <w:t xml:space="preserve"> &gt; </w:t>
      </w:r>
      <w:r>
        <w:t>Kandidatenverfahren &gt; Überweisung</w:t>
      </w:r>
      <w:bookmarkEnd w:id="40"/>
    </w:p>
    <w:p w14:paraId="05FB7C62" w14:textId="5D94D9B0" w:rsidR="00A33A2E" w:rsidRPr="00A33A2E" w:rsidRDefault="00A33A2E" w:rsidP="00A33A2E">
      <w:pPr>
        <w:pStyle w:val="berschrift4"/>
      </w:pPr>
      <w:bookmarkStart w:id="41" w:name="_Toc45781856"/>
      <w:r>
        <w:t>Meh</w:t>
      </w:r>
      <w:r w:rsidR="00B6795C">
        <w:t>reren Schülern gleichzeitig die</w:t>
      </w:r>
      <w:r>
        <w:t>selbe Überweisung hinzufügen</w:t>
      </w:r>
      <w:bookmarkEnd w:id="41"/>
      <w:r>
        <w:t xml:space="preserve"> </w:t>
      </w:r>
    </w:p>
    <w:p w14:paraId="3223B117" w14:textId="65083BFC" w:rsidR="00693311" w:rsidRDefault="0066423F" w:rsidP="00091149">
      <w:pPr>
        <w:pStyle w:val="LDTextinhalteingerckt"/>
      </w:pPr>
      <w:r>
        <w:t xml:space="preserve">Auf der </w:t>
      </w:r>
      <w:r w:rsidR="00B1448A">
        <w:t xml:space="preserve">Webseite </w:t>
      </w:r>
      <w:r w:rsidRPr="00B1448A">
        <w:rPr>
          <w:rStyle w:val="LDMenpunkt"/>
        </w:rPr>
        <w:t xml:space="preserve">Überweisung </w:t>
      </w:r>
      <w:r>
        <w:t>k</w:t>
      </w:r>
      <w:r w:rsidR="00B1448A">
        <w:t>önnen Sie nun</w:t>
      </w:r>
      <w:r w:rsidR="00A33A2E">
        <w:t xml:space="preserve"> für </w:t>
      </w:r>
      <w:r w:rsidRPr="00B1448A">
        <w:rPr>
          <w:rStyle w:val="hervorhebung"/>
        </w:rPr>
        <w:t xml:space="preserve">mehrere Schüler gleichzeitig </w:t>
      </w:r>
      <w:r w:rsidR="00B6795C">
        <w:rPr>
          <w:rStyle w:val="hervorhebung"/>
        </w:rPr>
        <w:t>die</w:t>
      </w:r>
      <w:r w:rsidR="00A33A2E">
        <w:rPr>
          <w:rStyle w:val="hervorhebung"/>
        </w:rPr>
        <w:t>selbe Überweisung zu einer e</w:t>
      </w:r>
      <w:r w:rsidRPr="00B1448A">
        <w:rPr>
          <w:rStyle w:val="hervorhebung"/>
        </w:rPr>
        <w:t>xterne</w:t>
      </w:r>
      <w:r w:rsidR="00A33A2E">
        <w:rPr>
          <w:rStyle w:val="hervorhebung"/>
        </w:rPr>
        <w:t>n</w:t>
      </w:r>
      <w:r w:rsidRPr="00B1448A">
        <w:rPr>
          <w:rStyle w:val="hervorhebung"/>
        </w:rPr>
        <w:t xml:space="preserve"> Schul</w:t>
      </w:r>
      <w:r w:rsidR="00A33A2E">
        <w:rPr>
          <w:rStyle w:val="hervorhebung"/>
        </w:rPr>
        <w:t>e</w:t>
      </w:r>
      <w:r w:rsidR="00B146C5">
        <w:rPr>
          <w:rStyle w:val="hervorhebung"/>
        </w:rPr>
        <w:t xml:space="preserve"> </w:t>
      </w:r>
      <w:r w:rsidR="00A33A2E">
        <w:rPr>
          <w:rStyle w:val="hervorhebung"/>
        </w:rPr>
        <w:t>hinzufügen</w:t>
      </w:r>
      <w:r w:rsidR="00260C28" w:rsidRPr="00260C28">
        <w:rPr>
          <w:rStyle w:val="LDMenpunkt"/>
        </w:rPr>
        <w:t xml:space="preserve"> </w:t>
      </w:r>
      <w:r w:rsidR="00260C28">
        <w:rPr>
          <w:rStyle w:val="LDMenpunkt"/>
        </w:rPr>
        <w:t>(</w:t>
      </w:r>
      <w:r w:rsidR="00260C28">
        <w:rPr>
          <w:rStyle w:val="LDMenpunkt"/>
        </w:rPr>
        <w:fldChar w:fldCharType="begin"/>
      </w:r>
      <w:r w:rsidR="00260C28">
        <w:rPr>
          <w:rStyle w:val="LDMenpunkt"/>
        </w:rPr>
        <w:instrText xml:space="preserve"> REF _Ref45122197 \h </w:instrText>
      </w:r>
      <w:r w:rsidR="00260C28">
        <w:rPr>
          <w:rStyle w:val="LDMenpunkt"/>
        </w:rPr>
      </w:r>
      <w:r w:rsidR="00260C28">
        <w:rPr>
          <w:rStyle w:val="LDMenpunkt"/>
        </w:rPr>
        <w:fldChar w:fldCharType="separate"/>
      </w:r>
      <w:r w:rsidR="00D116BC">
        <w:t xml:space="preserve">       Abb. </w:t>
      </w:r>
      <w:r w:rsidR="00D116BC">
        <w:rPr>
          <w:noProof/>
        </w:rPr>
        <w:t>12</w:t>
      </w:r>
      <w:r w:rsidR="00260C28">
        <w:rPr>
          <w:rStyle w:val="LDMenpunkt"/>
        </w:rPr>
        <w:fldChar w:fldCharType="end"/>
      </w:r>
      <w:r w:rsidR="00260C28">
        <w:rPr>
          <w:rStyle w:val="LDMenpunkt"/>
        </w:rPr>
        <w:t>).</w:t>
      </w:r>
    </w:p>
    <w:p w14:paraId="5CBF439F" w14:textId="7723252B" w:rsidR="0066423F" w:rsidRDefault="0066423F" w:rsidP="00CF42F1">
      <w:pPr>
        <w:pStyle w:val="LDAuflistungText"/>
      </w:pPr>
      <w:r>
        <w:lastRenderedPageBreak/>
        <w:t xml:space="preserve">Übernehmen Sie dazu </w:t>
      </w:r>
      <w:r w:rsidR="00B1448A">
        <w:t xml:space="preserve">über die Schülersuche die gewünschten </w:t>
      </w:r>
      <w:r>
        <w:t xml:space="preserve">Schüler </w:t>
      </w:r>
      <w:r w:rsidR="00B1448A">
        <w:t xml:space="preserve">in die Ergebnisliste </w:t>
      </w:r>
      <w:r w:rsidR="00B1448A" w:rsidRPr="00260C28">
        <w:rPr>
          <w:rStyle w:val="hervorhebung"/>
        </w:rPr>
        <w:t>Überweisungsübersicht.</w:t>
      </w:r>
      <w:r w:rsidR="00B1448A">
        <w:t xml:space="preserve"> </w:t>
      </w:r>
      <w:r w:rsidR="00AF4215">
        <w:br/>
      </w:r>
      <w:r w:rsidR="00B1448A">
        <w:t xml:space="preserve">Hier können Sie </w:t>
      </w:r>
      <w:r>
        <w:t xml:space="preserve">alle oder mehrere </w:t>
      </w:r>
      <w:r w:rsidR="00B1448A">
        <w:t xml:space="preserve">Schüler </w:t>
      </w:r>
      <w:r>
        <w:t>anhaken</w:t>
      </w:r>
      <w:r w:rsidR="00B1448A">
        <w:t xml:space="preserve">, für die Sie dieselbe Überweisung anlegen möchten. </w:t>
      </w:r>
    </w:p>
    <w:p w14:paraId="3577CD2D" w14:textId="77777777" w:rsidR="00260C28" w:rsidRDefault="0066423F" w:rsidP="00091149">
      <w:pPr>
        <w:pStyle w:val="LDTextinhaltweitereingerckt"/>
      </w:pPr>
      <w:r>
        <w:rPr>
          <w:noProof/>
          <w:lang w:eastAsia="de-DE"/>
        </w:rPr>
        <w:drawing>
          <wp:inline distT="0" distB="0" distL="0" distR="0" wp14:anchorId="086AF804" wp14:editId="6B4174FD">
            <wp:extent cx="5040000" cy="3254400"/>
            <wp:effectExtent l="19050" t="19050" r="27305" b="222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0000" cy="3254400"/>
                    </a:xfrm>
                    <a:prstGeom prst="rect">
                      <a:avLst/>
                    </a:prstGeom>
                    <a:ln>
                      <a:solidFill>
                        <a:schemeClr val="bg1">
                          <a:lumMod val="50000"/>
                        </a:schemeClr>
                      </a:solidFill>
                    </a:ln>
                  </pic:spPr>
                </pic:pic>
              </a:graphicData>
            </a:graphic>
          </wp:inline>
        </w:drawing>
      </w:r>
    </w:p>
    <w:p w14:paraId="5FBDBB1F" w14:textId="29520FBB" w:rsidR="0066423F" w:rsidRDefault="00AF4215" w:rsidP="00260C28">
      <w:pPr>
        <w:pStyle w:val="LDBildunterschrift"/>
      </w:pPr>
      <w:bookmarkStart w:id="42" w:name="_Ref45122197"/>
      <w:r>
        <w:t xml:space="preserve">       </w:t>
      </w:r>
      <w:r w:rsidR="00260C28">
        <w:t xml:space="preserve">Abb. </w:t>
      </w:r>
      <w:fldSimple w:instr=" SEQ Abb. \* ARABIC ">
        <w:r w:rsidR="00D116BC">
          <w:rPr>
            <w:noProof/>
          </w:rPr>
          <w:t>12</w:t>
        </w:r>
      </w:fldSimple>
      <w:bookmarkEnd w:id="42"/>
      <w:r w:rsidR="00260C28">
        <w:tab/>
        <w:t>Überweisungsübersicht</w:t>
      </w:r>
    </w:p>
    <w:p w14:paraId="49932281" w14:textId="41E734E2" w:rsidR="00C33108" w:rsidRDefault="00C33108" w:rsidP="00AF4215">
      <w:pPr>
        <w:pStyle w:val="LDAuflistungText"/>
      </w:pPr>
      <w:r>
        <w:t xml:space="preserve">Über das Dialogfenster </w:t>
      </w:r>
      <w:r w:rsidRPr="00A33A2E">
        <w:rPr>
          <w:rStyle w:val="hervorhebung"/>
        </w:rPr>
        <w:t>Überweisung hinzufügen</w:t>
      </w:r>
      <w:r>
        <w:t xml:space="preserve"> können Sie</w:t>
      </w:r>
      <w:r w:rsidR="00A33A2E">
        <w:t>,</w:t>
      </w:r>
      <w:r>
        <w:t xml:space="preserve"> wie bisher</w:t>
      </w:r>
      <w:r w:rsidR="00A33A2E">
        <w:t>,</w:t>
      </w:r>
      <w:r>
        <w:t xml:space="preserve"> die</w:t>
      </w:r>
      <w:r w:rsidR="00362473">
        <w:t xml:space="preserve"> Daten festlegen und übernehmen</w:t>
      </w:r>
      <w:r w:rsidR="00260C28">
        <w:t xml:space="preserve"> (</w:t>
      </w:r>
      <w:r w:rsidR="00260C28">
        <w:fldChar w:fldCharType="begin"/>
      </w:r>
      <w:r w:rsidR="00260C28">
        <w:instrText xml:space="preserve"> REF _Ref45122254 \h </w:instrText>
      </w:r>
      <w:r w:rsidR="00260C28">
        <w:fldChar w:fldCharType="separate"/>
      </w:r>
      <w:r w:rsidR="00D116BC">
        <w:t xml:space="preserve">      Abb. </w:t>
      </w:r>
      <w:r w:rsidR="00D116BC">
        <w:rPr>
          <w:noProof/>
        </w:rPr>
        <w:t>13</w:t>
      </w:r>
      <w:r w:rsidR="00260C28">
        <w:fldChar w:fldCharType="end"/>
      </w:r>
      <w:r w:rsidR="00260C28">
        <w:t>)</w:t>
      </w:r>
      <w:r w:rsidR="00B6795C">
        <w:t>.</w:t>
      </w:r>
    </w:p>
    <w:p w14:paraId="039312C0" w14:textId="77777777" w:rsidR="00260C28" w:rsidRDefault="00BC7E92" w:rsidP="00091149">
      <w:pPr>
        <w:pStyle w:val="LDTextinhaltweitereingerckt"/>
      </w:pPr>
      <w:r>
        <w:rPr>
          <w:noProof/>
          <w:lang w:eastAsia="de-DE"/>
        </w:rPr>
        <w:drawing>
          <wp:inline distT="0" distB="0" distL="0" distR="0" wp14:anchorId="28B84C71" wp14:editId="59D16D51">
            <wp:extent cx="2160000" cy="1987200"/>
            <wp:effectExtent l="19050" t="19050" r="12065" b="1333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0000" cy="1987200"/>
                    </a:xfrm>
                    <a:prstGeom prst="rect">
                      <a:avLst/>
                    </a:prstGeom>
                    <a:ln>
                      <a:solidFill>
                        <a:schemeClr val="bg1">
                          <a:lumMod val="50000"/>
                        </a:schemeClr>
                      </a:solidFill>
                    </a:ln>
                  </pic:spPr>
                </pic:pic>
              </a:graphicData>
            </a:graphic>
          </wp:inline>
        </w:drawing>
      </w:r>
    </w:p>
    <w:p w14:paraId="014C1E72" w14:textId="0818CA72" w:rsidR="00BC7E92" w:rsidRDefault="00AF4215" w:rsidP="00260C28">
      <w:pPr>
        <w:pStyle w:val="LDBildunterschrift"/>
      </w:pPr>
      <w:bookmarkStart w:id="43" w:name="_Ref45122254"/>
      <w:r>
        <w:t xml:space="preserve">      </w:t>
      </w:r>
      <w:r w:rsidR="00260C28">
        <w:t xml:space="preserve">Abb. </w:t>
      </w:r>
      <w:fldSimple w:instr=" SEQ Abb. \* ARABIC ">
        <w:r w:rsidR="00D116BC">
          <w:rPr>
            <w:noProof/>
          </w:rPr>
          <w:t>13</w:t>
        </w:r>
      </w:fldSimple>
      <w:bookmarkEnd w:id="43"/>
      <w:r w:rsidR="00260C28">
        <w:t xml:space="preserve"> Dialogfenster Überweisung hinzufügen</w:t>
      </w:r>
    </w:p>
    <w:p w14:paraId="575D4B32" w14:textId="36707E49" w:rsidR="00C33108" w:rsidRDefault="007305D2" w:rsidP="00AF4215">
      <w:pPr>
        <w:pStyle w:val="LDAuflistungText"/>
      </w:pPr>
      <w:r>
        <w:t>Eingetragene</w:t>
      </w:r>
      <w:r w:rsidR="00941B62">
        <w:t xml:space="preserve"> Überweisungen sehen Sie, wenn Sie vor dem Namen auf das </w:t>
      </w:r>
      <w:r w:rsidR="007368E3">
        <w:t xml:space="preserve">Schaltsymbol Aufklappen </w:t>
      </w:r>
      <w:r w:rsidR="00941B62">
        <w:t>klicken (</w:t>
      </w:r>
      <w:r w:rsidR="00941B62">
        <w:fldChar w:fldCharType="begin"/>
      </w:r>
      <w:r w:rsidR="00941B62">
        <w:instrText xml:space="preserve"> REF _Ref45122470 \h </w:instrText>
      </w:r>
      <w:r w:rsidR="00941B62">
        <w:fldChar w:fldCharType="separate"/>
      </w:r>
      <w:r w:rsidR="00D116BC">
        <w:t xml:space="preserve">       Abb. </w:t>
      </w:r>
      <w:r w:rsidR="00D116BC">
        <w:rPr>
          <w:noProof/>
        </w:rPr>
        <w:t>14</w:t>
      </w:r>
      <w:r w:rsidR="00941B62">
        <w:fldChar w:fldCharType="end"/>
      </w:r>
      <w:r w:rsidR="00941B62">
        <w:t>).</w:t>
      </w:r>
    </w:p>
    <w:p w14:paraId="608CA63A" w14:textId="77777777" w:rsidR="00941B62" w:rsidRDefault="007368E3" w:rsidP="00091149">
      <w:pPr>
        <w:pStyle w:val="LDTextinhaltweitereingerckt"/>
      </w:pPr>
      <w:r>
        <w:rPr>
          <w:noProof/>
          <w:lang w:eastAsia="de-DE"/>
        </w:rPr>
        <w:lastRenderedPageBreak/>
        <w:drawing>
          <wp:inline distT="0" distB="0" distL="0" distR="0" wp14:anchorId="04F13BF6" wp14:editId="088CEF9F">
            <wp:extent cx="5040000" cy="3301200"/>
            <wp:effectExtent l="19050" t="19050" r="27305" b="1397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0000" cy="3301200"/>
                    </a:xfrm>
                    <a:prstGeom prst="rect">
                      <a:avLst/>
                    </a:prstGeom>
                    <a:ln>
                      <a:solidFill>
                        <a:schemeClr val="bg1">
                          <a:lumMod val="50000"/>
                        </a:schemeClr>
                      </a:solidFill>
                    </a:ln>
                  </pic:spPr>
                </pic:pic>
              </a:graphicData>
            </a:graphic>
          </wp:inline>
        </w:drawing>
      </w:r>
    </w:p>
    <w:p w14:paraId="74A8DD3D" w14:textId="52988B3C" w:rsidR="004D3ED1" w:rsidRDefault="00AF4215" w:rsidP="00941B62">
      <w:pPr>
        <w:pStyle w:val="LDBildunterschrift"/>
      </w:pPr>
      <w:bookmarkStart w:id="44" w:name="_Ref45122470"/>
      <w:r>
        <w:t xml:space="preserve">       </w:t>
      </w:r>
      <w:r w:rsidR="00941B62">
        <w:t xml:space="preserve">Abb. </w:t>
      </w:r>
      <w:fldSimple w:instr=" SEQ Abb. \* ARABIC ">
        <w:r w:rsidR="00D116BC">
          <w:rPr>
            <w:noProof/>
          </w:rPr>
          <w:t>14</w:t>
        </w:r>
      </w:fldSimple>
      <w:bookmarkEnd w:id="44"/>
      <w:r w:rsidR="00941B62">
        <w:tab/>
        <w:t xml:space="preserve">Überweisungsübersicht mit sichtbaren Überweisungen </w:t>
      </w:r>
    </w:p>
    <w:p w14:paraId="20E4D304" w14:textId="2FB39610" w:rsidR="00A33A2E" w:rsidRDefault="00941B62" w:rsidP="00A33A2E">
      <w:pPr>
        <w:pStyle w:val="berschrift4"/>
      </w:pPr>
      <w:bookmarkStart w:id="45" w:name="_Toc45781857"/>
      <w:r>
        <w:t>Eine Überweisung b</w:t>
      </w:r>
      <w:r w:rsidR="00A33A2E">
        <w:t xml:space="preserve">earbeiten, </w:t>
      </w:r>
      <w:r>
        <w:t>l</w:t>
      </w:r>
      <w:r w:rsidR="00A33A2E">
        <w:t xml:space="preserve">öschen </w:t>
      </w:r>
      <w:r>
        <w:t>oder b</w:t>
      </w:r>
      <w:r w:rsidR="00A33A2E">
        <w:t>eenden</w:t>
      </w:r>
      <w:bookmarkEnd w:id="45"/>
    </w:p>
    <w:p w14:paraId="5E9E8693" w14:textId="77777777" w:rsidR="00AF5350" w:rsidRDefault="004D3ED1" w:rsidP="00091149">
      <w:pPr>
        <w:pStyle w:val="LDTextinhalteingerckt"/>
      </w:pPr>
      <w:r>
        <w:t>Ein</w:t>
      </w:r>
      <w:r w:rsidR="000E5A5F">
        <w:t>e</w:t>
      </w:r>
      <w:r w:rsidR="00A33A2E">
        <w:t xml:space="preserve"> vorhandene Überweisung </w:t>
      </w:r>
      <w:r w:rsidR="00941B62">
        <w:t xml:space="preserve">können Sie nur für einzelne Schüler </w:t>
      </w:r>
      <w:r w:rsidR="00A33A2E">
        <w:t>bearbeite</w:t>
      </w:r>
      <w:r w:rsidR="00941B62">
        <w:t>n</w:t>
      </w:r>
      <w:r w:rsidR="00A33A2E">
        <w:t xml:space="preserve">, </w:t>
      </w:r>
      <w:r w:rsidR="00941B62">
        <w:t>l</w:t>
      </w:r>
      <w:r w:rsidR="00A33A2E">
        <w:t>ösch</w:t>
      </w:r>
      <w:r w:rsidR="00941B62">
        <w:t>en</w:t>
      </w:r>
      <w:r w:rsidR="00A33A2E">
        <w:t xml:space="preserve"> oder beende</w:t>
      </w:r>
      <w:r w:rsidR="00941B62">
        <w:t xml:space="preserve">n. </w:t>
      </w:r>
    </w:p>
    <w:p w14:paraId="4ECC08E1" w14:textId="4EDF1111" w:rsidR="004D3ED1" w:rsidRDefault="00A33A2E" w:rsidP="00091149">
      <w:pPr>
        <w:pStyle w:val="LDTextinhalteingerckt"/>
      </w:pPr>
      <w:r>
        <w:t xml:space="preserve">Wählen Sie hierzu den </w:t>
      </w:r>
      <w:r w:rsidR="00941B62">
        <w:t xml:space="preserve">zu bearbeitenden </w:t>
      </w:r>
      <w:r w:rsidR="004D3ED1">
        <w:t>Datensatz</w:t>
      </w:r>
      <w:r>
        <w:t xml:space="preserve"> </w:t>
      </w:r>
      <w:r w:rsidR="004D3ED1">
        <w:t>aus</w:t>
      </w:r>
      <w:r>
        <w:t xml:space="preserve"> und klicken auf die</w:t>
      </w:r>
      <w:r w:rsidR="0087770F">
        <w:t xml:space="preserve"> entsprechenden</w:t>
      </w:r>
      <w:r>
        <w:t xml:space="preserve"> Schaltfläche</w:t>
      </w:r>
      <w:r w:rsidR="0087770F">
        <w:t>n oder Schaltsymbole</w:t>
      </w:r>
      <w:r>
        <w:t>.</w:t>
      </w:r>
    </w:p>
    <w:p w14:paraId="5B9E01CF" w14:textId="77777777" w:rsidR="00941B62" w:rsidRDefault="00BD0E7D" w:rsidP="00091149">
      <w:pPr>
        <w:pStyle w:val="LDTextinhalteingerckt"/>
      </w:pPr>
      <w:r>
        <w:rPr>
          <w:noProof/>
          <w:lang w:eastAsia="de-DE"/>
        </w:rPr>
        <w:lastRenderedPageBreak/>
        <w:drawing>
          <wp:inline distT="0" distB="0" distL="0" distR="0" wp14:anchorId="1556D55C" wp14:editId="31F94423">
            <wp:extent cx="5040000" cy="3301200"/>
            <wp:effectExtent l="19050" t="19050" r="27305" b="1397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40000" cy="3301200"/>
                    </a:xfrm>
                    <a:prstGeom prst="rect">
                      <a:avLst/>
                    </a:prstGeom>
                    <a:ln>
                      <a:solidFill>
                        <a:schemeClr val="bg1">
                          <a:lumMod val="50000"/>
                        </a:schemeClr>
                      </a:solidFill>
                    </a:ln>
                  </pic:spPr>
                </pic:pic>
              </a:graphicData>
            </a:graphic>
          </wp:inline>
        </w:drawing>
      </w:r>
    </w:p>
    <w:p w14:paraId="7447C05E" w14:textId="55CD3248" w:rsidR="00925B90" w:rsidRDefault="00941B62" w:rsidP="00AF5350">
      <w:pPr>
        <w:pStyle w:val="LDBildunterschrift"/>
      </w:pPr>
      <w:r>
        <w:t xml:space="preserve">Abb. </w:t>
      </w:r>
      <w:fldSimple w:instr=" SEQ Abb. \* ARABIC ">
        <w:r w:rsidR="00D116BC">
          <w:rPr>
            <w:noProof/>
          </w:rPr>
          <w:t>15</w:t>
        </w:r>
      </w:fldSimple>
      <w:r>
        <w:tab/>
      </w:r>
      <w:r w:rsidR="00AF5350">
        <w:t>Überweisungsübersicht – Datensatz löschen</w:t>
      </w:r>
    </w:p>
    <w:p w14:paraId="7EB48FC4" w14:textId="101E44F2" w:rsidR="00446A0E" w:rsidRDefault="008E60C2" w:rsidP="00446A0E">
      <w:pPr>
        <w:pStyle w:val="berschrift4"/>
      </w:pPr>
      <w:bookmarkStart w:id="46" w:name="_Toc45781858"/>
      <w:r>
        <w:t xml:space="preserve">Ein Schüler hat den Doppelstatus extern </w:t>
      </w:r>
      <w:r w:rsidR="00446A0E">
        <w:t>und Kandidat</w:t>
      </w:r>
      <w:bookmarkEnd w:id="46"/>
    </w:p>
    <w:p w14:paraId="77D703AB" w14:textId="0B087326" w:rsidR="004C1612" w:rsidRDefault="004C1612" w:rsidP="00091149">
      <w:pPr>
        <w:pStyle w:val="LDTextinhalteingerckt"/>
      </w:pPr>
      <w:r>
        <w:t xml:space="preserve">Sie haben </w:t>
      </w:r>
      <w:r w:rsidR="008E60C2">
        <w:t xml:space="preserve">für einen </w:t>
      </w:r>
      <w:r>
        <w:t xml:space="preserve">Ihrer </w:t>
      </w:r>
      <w:r w:rsidR="008E60C2">
        <w:t xml:space="preserve">Schüler </w:t>
      </w:r>
      <w:r>
        <w:t xml:space="preserve">sowohl eine Überweisung zu einer anderen Schule als auch </w:t>
      </w:r>
      <w:r w:rsidR="00B6795C">
        <w:t>ein Kandidatenverhältnis zu der</w:t>
      </w:r>
      <w:r>
        <w:t>selben Schule angelegt.</w:t>
      </w:r>
    </w:p>
    <w:p w14:paraId="1CDF881F" w14:textId="77777777" w:rsidR="004C1612" w:rsidRPr="00AF5350" w:rsidRDefault="004C1612" w:rsidP="00091149">
      <w:pPr>
        <w:pStyle w:val="LDTextinhalteingerckt"/>
        <w:rPr>
          <w:rStyle w:val="hervorhebung"/>
        </w:rPr>
      </w:pPr>
      <w:r w:rsidRPr="00AF5350">
        <w:rPr>
          <w:rStyle w:val="hervorhebung"/>
        </w:rPr>
        <w:t xml:space="preserve">Die andere Schule </w:t>
      </w:r>
    </w:p>
    <w:p w14:paraId="5698F03F" w14:textId="39DB5D6E" w:rsidR="008E60C2" w:rsidRDefault="004C1612" w:rsidP="004C1612">
      <w:pPr>
        <w:pStyle w:val="LDAuflistungzweiteEbene"/>
      </w:pPr>
      <w:r>
        <w:t xml:space="preserve">sieht </w:t>
      </w:r>
      <w:r w:rsidR="008E60C2">
        <w:t xml:space="preserve">den </w:t>
      </w:r>
      <w:r w:rsidR="00151C42">
        <w:rPr>
          <w:lang w:eastAsia="de-DE"/>
        </w:rPr>
        <w:t>Schüler</w:t>
      </w:r>
      <w:r w:rsidR="00151C42" w:rsidRPr="00151C42">
        <w:rPr>
          <w:lang w:eastAsia="de-DE"/>
        </w:rPr>
        <w:t xml:space="preserve"> auf der </w:t>
      </w:r>
      <w:r w:rsidR="00151C42">
        <w:rPr>
          <w:lang w:eastAsia="de-DE"/>
        </w:rPr>
        <w:t xml:space="preserve">Seite </w:t>
      </w:r>
      <w:r w:rsidR="00151C42" w:rsidRPr="00AF5350">
        <w:rPr>
          <w:rStyle w:val="LDMenpunkt"/>
        </w:rPr>
        <w:t xml:space="preserve">Schüler-Kurszuordnung </w:t>
      </w:r>
      <w:r w:rsidR="008E60C2">
        <w:t>im R</w:t>
      </w:r>
      <w:r w:rsidR="00151C42" w:rsidRPr="00151C42">
        <w:rPr>
          <w:lang w:eastAsia="de-DE"/>
        </w:rPr>
        <w:t xml:space="preserve">egister </w:t>
      </w:r>
      <w:r w:rsidR="00151C42" w:rsidRPr="008E60C2">
        <w:rPr>
          <w:rStyle w:val="LDRegister"/>
        </w:rPr>
        <w:t>Externe</w:t>
      </w:r>
      <w:r w:rsidR="00151C42">
        <w:rPr>
          <w:lang w:eastAsia="de-DE"/>
        </w:rPr>
        <w:t>.</w:t>
      </w:r>
      <w:r w:rsidR="00151C42">
        <w:t xml:space="preserve"> </w:t>
      </w:r>
    </w:p>
    <w:p w14:paraId="142A5202" w14:textId="3EF56507" w:rsidR="008E60C2" w:rsidRDefault="008E60C2" w:rsidP="004C1612">
      <w:pPr>
        <w:pStyle w:val="LDAuflistungzweiteEbene"/>
        <w:rPr>
          <w:lang w:eastAsia="de-DE"/>
        </w:rPr>
      </w:pPr>
      <w:r>
        <w:t xml:space="preserve">kann für den Schüler auf den Webseiten </w:t>
      </w:r>
      <w:r w:rsidR="00151C42" w:rsidRPr="008E60C2">
        <w:rPr>
          <w:rStyle w:val="LDMenpunkt"/>
        </w:rPr>
        <w:t>Unterricht &gt; Leistungserfassung &gt; Schüler</w:t>
      </w:r>
      <w:r w:rsidR="004C1612">
        <w:rPr>
          <w:rStyle w:val="LDMenpunkt"/>
        </w:rPr>
        <w:t xml:space="preserve"> </w:t>
      </w:r>
      <w:r w:rsidR="00151C42" w:rsidRPr="004C1612">
        <w:t xml:space="preserve">und </w:t>
      </w:r>
      <w:r w:rsidR="00151C42" w:rsidRPr="00AF5350">
        <w:rPr>
          <w:rStyle w:val="LDMenpunkt"/>
        </w:rPr>
        <w:t>Unterricht</w:t>
      </w:r>
      <w:r w:rsidRPr="00AF5350">
        <w:rPr>
          <w:rStyle w:val="LDMenpunkt"/>
        </w:rPr>
        <w:t xml:space="preserve"> </w:t>
      </w:r>
      <w:r w:rsidR="00151C42" w:rsidRPr="00AF5350">
        <w:rPr>
          <w:rStyle w:val="LDMenpunkt"/>
        </w:rPr>
        <w:t>&gt;</w:t>
      </w:r>
      <w:r w:rsidRPr="00AF5350">
        <w:rPr>
          <w:rStyle w:val="LDMenpunkt"/>
        </w:rPr>
        <w:t xml:space="preserve"> </w:t>
      </w:r>
      <w:r w:rsidR="00151C42" w:rsidRPr="00AF5350">
        <w:rPr>
          <w:rStyle w:val="LDMenpunkt"/>
        </w:rPr>
        <w:t>Leistungserfassung</w:t>
      </w:r>
      <w:r w:rsidRPr="00AF5350">
        <w:rPr>
          <w:rStyle w:val="LDMenpunkt"/>
        </w:rPr>
        <w:t xml:space="preserve"> </w:t>
      </w:r>
      <w:r w:rsidR="00151C42" w:rsidRPr="00AF5350">
        <w:rPr>
          <w:rStyle w:val="LDMenpunkt"/>
        </w:rPr>
        <w:t>&gt;</w:t>
      </w:r>
      <w:r w:rsidRPr="00AF5350">
        <w:rPr>
          <w:rStyle w:val="LDMenpunkt"/>
        </w:rPr>
        <w:t xml:space="preserve"> </w:t>
      </w:r>
      <w:r w:rsidR="00151C42" w:rsidRPr="00AF5350">
        <w:rPr>
          <w:rStyle w:val="LDMenpunkt"/>
        </w:rPr>
        <w:t>Kurse</w:t>
      </w:r>
      <w:r w:rsidR="00151C42">
        <w:rPr>
          <w:lang w:eastAsia="de-DE"/>
        </w:rPr>
        <w:t xml:space="preserve"> </w:t>
      </w:r>
      <w:r w:rsidR="004C1612">
        <w:t xml:space="preserve">und </w:t>
      </w:r>
      <w:r>
        <w:t xml:space="preserve">die </w:t>
      </w:r>
      <w:r w:rsidR="00151C42" w:rsidRPr="00151C42">
        <w:rPr>
          <w:lang w:eastAsia="de-DE"/>
        </w:rPr>
        <w:t>Note für den externen Kurs</w:t>
      </w:r>
      <w:r w:rsidR="00151C42">
        <w:t xml:space="preserve"> </w:t>
      </w:r>
      <w:r>
        <w:t>erfassen.</w:t>
      </w:r>
      <w:r w:rsidR="004C1612" w:rsidRPr="004C1612">
        <w:t xml:space="preserve"> </w:t>
      </w:r>
      <w:r w:rsidR="004C1612">
        <w:br/>
      </w:r>
      <w:r w:rsidR="004C1612" w:rsidRPr="004C1612">
        <w:t>Die Eingabe der Note im ENC ist ebenfalls möglich.</w:t>
      </w:r>
      <w:r w:rsidR="004C1612">
        <w:br/>
      </w:r>
    </w:p>
    <w:p w14:paraId="75B65B63" w14:textId="19FC6CB8" w:rsidR="00151C42" w:rsidRPr="00AF5350" w:rsidRDefault="004C1612" w:rsidP="00091149">
      <w:pPr>
        <w:pStyle w:val="LDTextinhalteingerckt"/>
        <w:rPr>
          <w:rStyle w:val="hervorhebung"/>
        </w:rPr>
      </w:pPr>
      <w:r w:rsidRPr="00AF5350">
        <w:rPr>
          <w:rStyle w:val="hervorhebung"/>
        </w:rPr>
        <w:t>An Ihrer Schule</w:t>
      </w:r>
    </w:p>
    <w:p w14:paraId="27231AA6" w14:textId="6B1A8DF5" w:rsidR="004C1612" w:rsidRDefault="004C1612" w:rsidP="00E47FB5">
      <w:pPr>
        <w:pStyle w:val="LDAuflistungzweiteEbene"/>
      </w:pPr>
      <w:r>
        <w:t xml:space="preserve">ist der </w:t>
      </w:r>
      <w:r w:rsidR="00151C42" w:rsidRPr="00151C42">
        <w:rPr>
          <w:lang w:eastAsia="de-DE"/>
        </w:rPr>
        <w:t xml:space="preserve">externe Kurs </w:t>
      </w:r>
      <w:r>
        <w:t>a</w:t>
      </w:r>
      <w:r w:rsidR="00151C42" w:rsidRPr="00151C42">
        <w:rPr>
          <w:lang w:eastAsia="de-DE"/>
        </w:rPr>
        <w:t xml:space="preserve">uf der </w:t>
      </w:r>
      <w:r>
        <w:t>Webs</w:t>
      </w:r>
      <w:r w:rsidR="00151C42" w:rsidRPr="00151C42">
        <w:rPr>
          <w:lang w:eastAsia="de-DE"/>
        </w:rPr>
        <w:t xml:space="preserve">eite </w:t>
      </w:r>
      <w:r w:rsidR="00151C42" w:rsidRPr="004C1612">
        <w:rPr>
          <w:rStyle w:val="LDMenpunkt"/>
          <w:lang w:eastAsia="de-DE"/>
        </w:rPr>
        <w:t>Schüler-Kurs-Zuordnung</w:t>
      </w:r>
      <w:r w:rsidR="00151C42" w:rsidRPr="00151C42">
        <w:rPr>
          <w:lang w:eastAsia="de-DE"/>
        </w:rPr>
        <w:t xml:space="preserve"> </w:t>
      </w:r>
      <w:r w:rsidRPr="004C1612">
        <w:rPr>
          <w:lang w:eastAsia="de-DE"/>
        </w:rPr>
        <w:t>ausgegrau</w:t>
      </w:r>
      <w:r>
        <w:t xml:space="preserve">t </w:t>
      </w:r>
      <w:r w:rsidR="00151C42" w:rsidRPr="00151C42">
        <w:rPr>
          <w:lang w:eastAsia="de-DE"/>
        </w:rPr>
        <w:t>sichtbar</w:t>
      </w:r>
      <w:r>
        <w:t xml:space="preserve">,  die </w:t>
      </w:r>
      <w:r w:rsidRPr="004C1612">
        <w:rPr>
          <w:lang w:eastAsia="de-DE"/>
        </w:rPr>
        <w:t xml:space="preserve">Schulnummer der </w:t>
      </w:r>
      <w:r>
        <w:t xml:space="preserve">anderen </w:t>
      </w:r>
      <w:r w:rsidRPr="004C1612">
        <w:rPr>
          <w:lang w:eastAsia="de-DE"/>
        </w:rPr>
        <w:t xml:space="preserve">Schule </w:t>
      </w:r>
      <w:r>
        <w:t xml:space="preserve">wird angezeigt </w:t>
      </w:r>
      <w:r w:rsidR="00151C42" w:rsidRPr="00151C42">
        <w:rPr>
          <w:lang w:eastAsia="de-DE"/>
        </w:rPr>
        <w:t xml:space="preserve">und </w:t>
      </w:r>
      <w:r>
        <w:t xml:space="preserve">die Kursstunden werden </w:t>
      </w:r>
      <w:r w:rsidR="00151C42" w:rsidRPr="00151C42">
        <w:rPr>
          <w:lang w:eastAsia="de-DE"/>
        </w:rPr>
        <w:t xml:space="preserve">bei der Stundensumme des Schülers mit berücksichtigt. </w:t>
      </w:r>
      <w:r w:rsidR="000E5A5F">
        <w:t xml:space="preserve"> </w:t>
      </w:r>
      <w:r w:rsidR="00AF5350">
        <w:br/>
      </w:r>
      <w:r w:rsidR="00AF5350">
        <w:br/>
      </w:r>
      <w:r w:rsidR="00E9767F" w:rsidRPr="00E9767F">
        <w:t>Das war bisher in diesem "Doppelstatus" nicht möglich.</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8079"/>
      </w:tblGrid>
      <w:tr w:rsidR="004C1612" w14:paraId="202085DB" w14:textId="77777777" w:rsidTr="00CF42F1">
        <w:trPr>
          <w:cantSplit/>
          <w:trHeight w:val="284"/>
        </w:trPr>
        <w:tc>
          <w:tcPr>
            <w:tcW w:w="851" w:type="dxa"/>
          </w:tcPr>
          <w:p w14:paraId="0AC3E73F" w14:textId="77777777" w:rsidR="004C1612" w:rsidRPr="00776871" w:rsidRDefault="004C1612" w:rsidP="002261BE">
            <w:pPr>
              <w:pStyle w:val="LDTextinhalt"/>
              <w:rPr>
                <w:rStyle w:val="hervorhebung"/>
              </w:rPr>
            </w:pPr>
            <w:r w:rsidRPr="00776871">
              <w:rPr>
                <w:noProof/>
                <w:lang w:eastAsia="de-DE"/>
              </w:rPr>
              <w:drawing>
                <wp:inline distT="0" distB="0" distL="0" distR="0" wp14:anchorId="1ABBE1E0" wp14:editId="34D51482">
                  <wp:extent cx="289560" cy="289560"/>
                  <wp:effectExtent l="0" t="0" r="0" b="0"/>
                  <wp:docPr id="42" name="Grafik 42"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079" w:type="dxa"/>
            <w:vAlign w:val="center"/>
          </w:tcPr>
          <w:p w14:paraId="188B1BBA" w14:textId="77777777" w:rsidR="004C1612" w:rsidRPr="0047662D" w:rsidRDefault="004C1612" w:rsidP="002261BE">
            <w:pPr>
              <w:pStyle w:val="LDTextinhalt"/>
              <w:rPr>
                <w:rStyle w:val="hervorhebunggrn"/>
              </w:rPr>
            </w:pPr>
            <w:r>
              <w:rPr>
                <w:rStyle w:val="hervorhebunggrn"/>
              </w:rPr>
              <w:t>Hinweis</w:t>
            </w:r>
          </w:p>
          <w:p w14:paraId="2BB37F1F" w14:textId="603D6C2F" w:rsidR="004C1612" w:rsidRPr="00776871" w:rsidRDefault="004C1612" w:rsidP="004C1612">
            <w:pPr>
              <w:pStyle w:val="LDTextinhalt"/>
            </w:pPr>
            <w:r>
              <w:t>Aus datenbanktechnischen Gründen ist dieses Verhalten nur möglich, wenn die Überweisung und das Kandidatenverhältnis an unterschiedlichen Tagen erfolgt.</w:t>
            </w:r>
          </w:p>
        </w:tc>
      </w:tr>
    </w:tbl>
    <w:p w14:paraId="2C61D7E8" w14:textId="4AB0510C" w:rsidR="00307933" w:rsidRPr="004F5DDC" w:rsidRDefault="00307933" w:rsidP="004F5DDC"/>
    <w:p w14:paraId="05B5ADB4" w14:textId="77777777" w:rsidR="004F5DDC" w:rsidRPr="004F5DDC" w:rsidRDefault="004F5DDC" w:rsidP="004F5DDC">
      <w:r>
        <w:br w:type="page"/>
      </w:r>
    </w:p>
    <w:p w14:paraId="5AD48B46" w14:textId="009C42A7" w:rsidR="000A7335" w:rsidRDefault="001A32A4" w:rsidP="000E5A5F">
      <w:pPr>
        <w:pStyle w:val="berschrift2"/>
      </w:pPr>
      <w:bookmarkStart w:id="47" w:name="_Toc45781859"/>
      <w:r>
        <w:lastRenderedPageBreak/>
        <w:t>Unterricht</w:t>
      </w:r>
      <w:bookmarkEnd w:id="47"/>
    </w:p>
    <w:p w14:paraId="140E3F48" w14:textId="779D1589" w:rsidR="005D4D3C" w:rsidRPr="00023A6C" w:rsidRDefault="005D4D3C" w:rsidP="005D4D3C">
      <w:pPr>
        <w:pStyle w:val="berschrift3"/>
      </w:pPr>
      <w:bookmarkStart w:id="48" w:name="_Toc45781860"/>
      <w:r>
        <w:t>UV-Bearbeitung &gt; Kursbearbeitung &gt; Schüler-Kurszuordnung</w:t>
      </w:r>
      <w:bookmarkEnd w:id="48"/>
    </w:p>
    <w:p w14:paraId="1EDEA441" w14:textId="5A4A4240" w:rsidR="007A5020" w:rsidRDefault="007A5020" w:rsidP="00091149">
      <w:pPr>
        <w:pStyle w:val="LDTextinhalteingerckt"/>
      </w:pPr>
      <w:r>
        <w:t>Die Angaben zum Geschlecht wurden angepasst.</w:t>
      </w:r>
    </w:p>
    <w:p w14:paraId="6DDC8310" w14:textId="7D00988D" w:rsidR="007A5020" w:rsidRDefault="007A5020" w:rsidP="00091149">
      <w:pPr>
        <w:pStyle w:val="LDTextinhalteingerckt"/>
      </w:pPr>
      <w:r>
        <w:t xml:space="preserve">Die Spalte </w:t>
      </w:r>
      <w:r w:rsidRPr="007A5020">
        <w:rPr>
          <w:rStyle w:val="LDBedienelement"/>
        </w:rPr>
        <w:t>m/w</w:t>
      </w:r>
      <w:r>
        <w:t xml:space="preserve"> mit den Piktogrammen wurde ersetzt duch die Spalte </w:t>
      </w:r>
      <w:r w:rsidRPr="007A5020">
        <w:rPr>
          <w:rStyle w:val="LDBedienelement"/>
        </w:rPr>
        <w:t>G</w:t>
      </w:r>
      <w:r>
        <w:t xml:space="preserve"> mit den Geschlechtsangaben </w:t>
      </w:r>
      <w:r w:rsidRPr="007A5020">
        <w:rPr>
          <w:rStyle w:val="LDMeneintrag"/>
        </w:rPr>
        <w:t>m</w:t>
      </w:r>
      <w:r w:rsidRPr="005D4D3C">
        <w:t xml:space="preserve">, </w:t>
      </w:r>
      <w:r w:rsidRPr="007A5020">
        <w:rPr>
          <w:rStyle w:val="LDMeneintrag"/>
        </w:rPr>
        <w:t>w</w:t>
      </w:r>
      <w:r w:rsidRPr="005D4D3C">
        <w:t xml:space="preserve">, </w:t>
      </w:r>
      <w:r w:rsidRPr="007A5020">
        <w:rPr>
          <w:rStyle w:val="LDMeneintrag"/>
        </w:rPr>
        <w:t>d</w:t>
      </w:r>
      <w:r w:rsidRPr="005D4D3C">
        <w:t xml:space="preserve"> und </w:t>
      </w:r>
      <w:r w:rsidRPr="007A5020">
        <w:rPr>
          <w:rStyle w:val="LDMeneintrag"/>
        </w:rPr>
        <w:t>x</w:t>
      </w:r>
      <w:r w:rsidRPr="005D4D3C">
        <w:t>.</w:t>
      </w:r>
    </w:p>
    <w:tbl>
      <w:tblPr>
        <w:tblW w:w="8874"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536"/>
        <w:gridCol w:w="4338"/>
      </w:tblGrid>
      <w:tr w:rsidR="007A5020" w:rsidRPr="00661D44" w14:paraId="5ACF31D3" w14:textId="77777777" w:rsidTr="00BF7B0C">
        <w:tc>
          <w:tcPr>
            <w:tcW w:w="453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19ED82ED" w14:textId="1F30084C" w:rsidR="007A5020" w:rsidRPr="00287821" w:rsidRDefault="007A5020" w:rsidP="002261BE">
            <w:pPr>
              <w:pStyle w:val="LDTextinhalt"/>
              <w:rPr>
                <w:rStyle w:val="hervorhebungblau"/>
              </w:rPr>
            </w:pPr>
            <w:r>
              <w:rPr>
                <w:rStyle w:val="hervorhebungblau"/>
              </w:rPr>
              <w:t>Ansicht bisher</w:t>
            </w:r>
          </w:p>
        </w:tc>
        <w:tc>
          <w:tcPr>
            <w:tcW w:w="4338" w:type="dxa"/>
            <w:tcBorders>
              <w:top w:val="single" w:sz="4" w:space="0" w:color="808080" w:themeColor="background1" w:themeShade="80"/>
              <w:bottom w:val="single" w:sz="4" w:space="0" w:color="808080" w:themeColor="background1" w:themeShade="80"/>
              <w:right w:val="nil"/>
            </w:tcBorders>
            <w:shd w:val="clear" w:color="auto" w:fill="F2F2F2" w:themeFill="background1" w:themeFillShade="F2"/>
          </w:tcPr>
          <w:p w14:paraId="47C48FD8" w14:textId="3766DC65" w:rsidR="007A5020" w:rsidRPr="00287821" w:rsidRDefault="007A5020" w:rsidP="002261BE">
            <w:pPr>
              <w:pStyle w:val="LDTextinhalt"/>
              <w:rPr>
                <w:rStyle w:val="hervorhebungblau"/>
              </w:rPr>
            </w:pPr>
            <w:r>
              <w:rPr>
                <w:rStyle w:val="hervorhebungblau"/>
              </w:rPr>
              <w:t>Ansicht neu</w:t>
            </w:r>
          </w:p>
        </w:tc>
      </w:tr>
      <w:tr w:rsidR="007A5020" w:rsidRPr="00661D44" w14:paraId="7B1B0DC8" w14:textId="77777777" w:rsidTr="00BF7B0C">
        <w:tc>
          <w:tcPr>
            <w:tcW w:w="4536" w:type="dxa"/>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FF" w:themeFill="background1"/>
          </w:tcPr>
          <w:p w14:paraId="59B75C1E" w14:textId="5004BC28" w:rsidR="007A5020" w:rsidRPr="00287821" w:rsidRDefault="007A5020" w:rsidP="002261BE">
            <w:r w:rsidRPr="007A5020">
              <w:rPr>
                <w:noProof/>
                <w:lang w:eastAsia="de-DE"/>
              </w:rPr>
              <w:drawing>
                <wp:inline distT="0" distB="0" distL="0" distR="0" wp14:anchorId="6DE2BCCF" wp14:editId="3D09254C">
                  <wp:extent cx="2692800" cy="1440000"/>
                  <wp:effectExtent l="19050" t="19050" r="12700" b="2730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692800" cy="1440000"/>
                          </a:xfrm>
                          <a:prstGeom prst="rect">
                            <a:avLst/>
                          </a:prstGeom>
                          <a:ln>
                            <a:solidFill>
                              <a:schemeClr val="bg1">
                                <a:lumMod val="50000"/>
                              </a:schemeClr>
                            </a:solidFill>
                          </a:ln>
                        </pic:spPr>
                      </pic:pic>
                    </a:graphicData>
                  </a:graphic>
                </wp:inline>
              </w:drawing>
            </w:r>
          </w:p>
        </w:tc>
        <w:tc>
          <w:tcPr>
            <w:tcW w:w="4338" w:type="dxa"/>
            <w:tcBorders>
              <w:top w:val="single" w:sz="4" w:space="0" w:color="808080" w:themeColor="background1" w:themeShade="80"/>
              <w:bottom w:val="single" w:sz="4" w:space="0" w:color="808080" w:themeColor="background1" w:themeShade="80"/>
              <w:right w:val="nil"/>
            </w:tcBorders>
            <w:shd w:val="clear" w:color="auto" w:fill="FFFFFF" w:themeFill="background1"/>
            <w:vAlign w:val="bottom"/>
          </w:tcPr>
          <w:p w14:paraId="6A55DD63" w14:textId="63C7D307" w:rsidR="007A5020" w:rsidRPr="00287821" w:rsidRDefault="00BF7B0C" w:rsidP="002261BE">
            <w:r>
              <w:rPr>
                <w:noProof/>
                <w:lang w:eastAsia="de-DE"/>
              </w:rPr>
              <w:drawing>
                <wp:inline distT="0" distB="0" distL="0" distR="0" wp14:anchorId="21D14B87" wp14:editId="3356057D">
                  <wp:extent cx="2527200" cy="1440000"/>
                  <wp:effectExtent l="19050" t="19050" r="26035" b="27305"/>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27200" cy="1440000"/>
                          </a:xfrm>
                          <a:prstGeom prst="rect">
                            <a:avLst/>
                          </a:prstGeom>
                          <a:ln>
                            <a:solidFill>
                              <a:schemeClr val="bg1">
                                <a:lumMod val="50000"/>
                              </a:schemeClr>
                            </a:solidFill>
                          </a:ln>
                        </pic:spPr>
                      </pic:pic>
                    </a:graphicData>
                  </a:graphic>
                </wp:inline>
              </w:drawing>
            </w:r>
            <w:r>
              <w:t xml:space="preserve"> </w:t>
            </w:r>
          </w:p>
        </w:tc>
      </w:tr>
    </w:tbl>
    <w:p w14:paraId="71DC5D17" w14:textId="0ED593EE" w:rsidR="00023A6C" w:rsidRDefault="00023A6C" w:rsidP="00023A6C">
      <w:pPr>
        <w:pStyle w:val="berschrift3"/>
      </w:pPr>
      <w:bookmarkStart w:id="49" w:name="_Toc45781861"/>
      <w:r>
        <w:t>UV-Bearbeitung &gt; Kursbearbeitung &gt; Schüler im Kurs</w:t>
      </w:r>
      <w:bookmarkEnd w:id="49"/>
    </w:p>
    <w:p w14:paraId="3BCCD72B" w14:textId="77777777" w:rsidR="007A5020" w:rsidRPr="007A5020" w:rsidRDefault="007A5020" w:rsidP="00091149">
      <w:pPr>
        <w:pStyle w:val="LDTextinhalteingerckt"/>
      </w:pPr>
      <w:r>
        <w:t>Die Angaben zum Geschlecht wurden angepasst.</w:t>
      </w:r>
    </w:p>
    <w:p w14:paraId="2F406FA8" w14:textId="0266DA00" w:rsidR="0064129F" w:rsidRDefault="0064129F" w:rsidP="00091149">
      <w:pPr>
        <w:pStyle w:val="LDTextinhalteingerckt"/>
      </w:pPr>
      <w:r>
        <w:t xml:space="preserve">Die Spalte </w:t>
      </w:r>
      <w:r w:rsidRPr="007A5020">
        <w:rPr>
          <w:rStyle w:val="LDBedienelement"/>
        </w:rPr>
        <w:t>m/w</w:t>
      </w:r>
      <w:r>
        <w:t xml:space="preserve"> mit den Piktogrammen wurde ersetzt duch die Spalte </w:t>
      </w:r>
      <w:r w:rsidRPr="007A5020">
        <w:rPr>
          <w:rStyle w:val="LDBedienelement"/>
        </w:rPr>
        <w:t>G</w:t>
      </w:r>
      <w:r>
        <w:t xml:space="preserve"> mit den Geschlechtsangaben </w:t>
      </w:r>
      <w:r w:rsidRPr="007A5020">
        <w:rPr>
          <w:rStyle w:val="LDMeneintrag"/>
        </w:rPr>
        <w:t>m</w:t>
      </w:r>
      <w:r w:rsidRPr="005D4D3C">
        <w:t xml:space="preserve">, </w:t>
      </w:r>
      <w:r w:rsidRPr="007A5020">
        <w:rPr>
          <w:rStyle w:val="LDMeneintrag"/>
        </w:rPr>
        <w:t>w</w:t>
      </w:r>
      <w:r w:rsidRPr="005D4D3C">
        <w:t xml:space="preserve">, </w:t>
      </w:r>
      <w:r w:rsidRPr="007A5020">
        <w:rPr>
          <w:rStyle w:val="LDMeneintrag"/>
        </w:rPr>
        <w:t>d</w:t>
      </w:r>
      <w:r w:rsidRPr="005D4D3C">
        <w:t xml:space="preserve"> und </w:t>
      </w:r>
      <w:r w:rsidRPr="007A5020">
        <w:rPr>
          <w:rStyle w:val="LDMeneintrag"/>
        </w:rPr>
        <w:t>x</w:t>
      </w:r>
      <w:r w:rsidRPr="005D4D3C">
        <w:t>.</w:t>
      </w:r>
    </w:p>
    <w:p w14:paraId="3668C810" w14:textId="5DD43F89" w:rsidR="0064129F" w:rsidRDefault="0064129F" w:rsidP="00091149">
      <w:pPr>
        <w:pStyle w:val="LDTextinhalteingerckt"/>
      </w:pPr>
      <w:r>
        <w:t xml:space="preserve">Zudem wurde die Spalte </w:t>
      </w:r>
      <w:r w:rsidRPr="0064129F">
        <w:rPr>
          <w:rStyle w:val="LDBedienelement"/>
        </w:rPr>
        <w:t>Status</w:t>
      </w:r>
      <w:r>
        <w:t xml:space="preserve"> eingefügt, die folgende Abkürzungen enthalten kann:</w:t>
      </w:r>
    </w:p>
    <w:p w14:paraId="15F7C182" w14:textId="77777777" w:rsidR="0064129F" w:rsidRDefault="0064129F" w:rsidP="00091149">
      <w:pPr>
        <w:pStyle w:val="LDTextinhaltweitereingerckt"/>
      </w:pPr>
      <w:r w:rsidRPr="00CC43F8">
        <w:t>A</w:t>
      </w:r>
      <w:r>
        <w:t xml:space="preserve"> = aktiv</w:t>
      </w:r>
    </w:p>
    <w:p w14:paraId="3185A7B0" w14:textId="77777777" w:rsidR="0064129F" w:rsidRDefault="0064129F" w:rsidP="00091149">
      <w:pPr>
        <w:pStyle w:val="LDTextinhaltweitereingerckt"/>
      </w:pPr>
      <w:r w:rsidRPr="00CC43F8">
        <w:t>K. m. SD-R</w:t>
      </w:r>
      <w:r>
        <w:t xml:space="preserve"> = Kandidat mit Stammdaten-Recht</w:t>
      </w:r>
    </w:p>
    <w:p w14:paraId="54C60FED" w14:textId="77777777" w:rsidR="0064129F" w:rsidRDefault="0064129F" w:rsidP="00091149">
      <w:pPr>
        <w:pStyle w:val="LDTextinhaltweitereingerckt"/>
      </w:pPr>
      <w:r w:rsidRPr="00CC43F8">
        <w:t>K. o. SD-R</w:t>
      </w:r>
      <w:r>
        <w:t xml:space="preserve">  = Kandidat ohne Stammdaten-Recht</w:t>
      </w:r>
    </w:p>
    <w:p w14:paraId="254D83F3" w14:textId="743336FE" w:rsidR="0064129F" w:rsidRDefault="0064129F" w:rsidP="00091149">
      <w:pPr>
        <w:pStyle w:val="LDTextinhaltweitereingerckt"/>
      </w:pPr>
      <w:r w:rsidRPr="00CC43F8">
        <w:t>X</w:t>
      </w:r>
      <w:r>
        <w:t xml:space="preserve"> = Extern  </w:t>
      </w:r>
    </w:p>
    <w:p w14:paraId="3298D1AD" w14:textId="5BE98A8D" w:rsidR="007A5020" w:rsidRDefault="007A5020" w:rsidP="007A5020">
      <w:pPr>
        <w:pStyle w:val="LDTextinhalt"/>
      </w:pPr>
    </w:p>
    <w:p w14:paraId="64E20780" w14:textId="645B70DB" w:rsidR="00490601" w:rsidRDefault="00490601" w:rsidP="00091149">
      <w:pPr>
        <w:pStyle w:val="LDTextinhalteingerckt"/>
      </w:pPr>
      <w:r w:rsidRPr="00490601">
        <w:rPr>
          <w:noProof/>
          <w:lang w:eastAsia="de-DE"/>
        </w:rPr>
        <w:lastRenderedPageBreak/>
        <w:drawing>
          <wp:inline distT="0" distB="0" distL="0" distR="0" wp14:anchorId="4DF66307" wp14:editId="3683C806">
            <wp:extent cx="5400000" cy="2818800"/>
            <wp:effectExtent l="19050" t="19050" r="10795" b="19685"/>
            <wp:docPr id="12" name="Grafik 12" descr="H:\LUSD\Anforderung-Geschlecht\Screensh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LUSD\Anforderung-Geschlecht\Screenshot.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00" cy="2818800"/>
                    </a:xfrm>
                    <a:prstGeom prst="rect">
                      <a:avLst/>
                    </a:prstGeom>
                    <a:noFill/>
                    <a:ln>
                      <a:solidFill>
                        <a:schemeClr val="bg1">
                          <a:lumMod val="50000"/>
                        </a:schemeClr>
                      </a:solidFill>
                    </a:ln>
                  </pic:spPr>
                </pic:pic>
              </a:graphicData>
            </a:graphic>
          </wp:inline>
        </w:drawing>
      </w:r>
    </w:p>
    <w:p w14:paraId="23055B40" w14:textId="5BAC00FA" w:rsidR="009D1C32" w:rsidRDefault="009D1C32" w:rsidP="00091149">
      <w:pPr>
        <w:pStyle w:val="LDTextinhalteingerckt"/>
      </w:pPr>
    </w:p>
    <w:p w14:paraId="70AE6C4E" w14:textId="211BCC61" w:rsidR="009D1C32" w:rsidRDefault="009D1C32" w:rsidP="00091149">
      <w:pPr>
        <w:pStyle w:val="LDTextinhalteingerckt"/>
      </w:pPr>
    </w:p>
    <w:p w14:paraId="26AE605C" w14:textId="77777777" w:rsidR="00B0703C" w:rsidRDefault="00B0703C" w:rsidP="00B0703C">
      <w:pPr>
        <w:pStyle w:val="berschrift3"/>
      </w:pPr>
      <w:bookmarkStart w:id="50" w:name="_Toc45781862"/>
      <w:r>
        <w:t>Leistungserfassung &gt; Schüler und Hist. Leistungsdaten</w:t>
      </w:r>
      <w:bookmarkEnd w:id="50"/>
    </w:p>
    <w:p w14:paraId="0AB365BE" w14:textId="2B19963A" w:rsidR="00B0703C" w:rsidRDefault="00B0703C" w:rsidP="00B0703C">
      <w:pPr>
        <w:pStyle w:val="berschrift4"/>
      </w:pPr>
      <w:bookmarkStart w:id="51" w:name="_Toc45781863"/>
      <w:r>
        <w:t>Register Projektprüfung</w:t>
      </w:r>
      <w:bookmarkEnd w:id="51"/>
    </w:p>
    <w:p w14:paraId="0FA4F56E" w14:textId="091C6A44" w:rsidR="004D44D3" w:rsidRPr="004D44D3" w:rsidRDefault="004D44D3" w:rsidP="004D44D3">
      <w:pPr>
        <w:pStyle w:val="berschrift5"/>
      </w:pPr>
      <w:r>
        <w:t>Berufliche Schulformen ohne Projektprüfung</w:t>
      </w:r>
    </w:p>
    <w:p w14:paraId="1F52E5F8" w14:textId="374BCDE9" w:rsidR="00B0703C" w:rsidRDefault="004D44D3" w:rsidP="00091149">
      <w:pPr>
        <w:pStyle w:val="LDTextinhalteingerckt"/>
      </w:pPr>
      <w:r>
        <w:t xml:space="preserve">Auch wenn im </w:t>
      </w:r>
      <w:r w:rsidR="00B0703C" w:rsidRPr="002A600B">
        <w:t xml:space="preserve">Register </w:t>
      </w:r>
      <w:r w:rsidR="00B0703C" w:rsidRPr="004D44D3">
        <w:rPr>
          <w:rStyle w:val="LDRegister"/>
        </w:rPr>
        <w:t>Projektprüfung</w:t>
      </w:r>
      <w:r w:rsidR="00B0703C" w:rsidRPr="002A600B">
        <w:t xml:space="preserve"> unvollständige Einträge (nur Thema und keine Note) gemach</w:t>
      </w:r>
      <w:r>
        <w:t xml:space="preserve">t werden, werden die Zeugnisse </w:t>
      </w:r>
      <w:r w:rsidR="000B3434">
        <w:t>fehlerfrei</w:t>
      </w:r>
      <w:r w:rsidR="00B0703C" w:rsidRPr="002A600B">
        <w:t xml:space="preserve"> ausgedruckt. </w:t>
      </w:r>
    </w:p>
    <w:p w14:paraId="2DD0637F" w14:textId="7F1E4967" w:rsidR="004D44D3" w:rsidRPr="002A600B" w:rsidRDefault="004D44D3" w:rsidP="004D44D3">
      <w:pPr>
        <w:pStyle w:val="berschrift5"/>
      </w:pPr>
      <w:r>
        <w:t xml:space="preserve">Berufliche Schulen </w:t>
      </w:r>
      <w:r w:rsidRPr="002A600B">
        <w:t>BBGT, BBGV, BÜA, FS1T / V</w:t>
      </w:r>
      <w:r>
        <w:t>,</w:t>
      </w:r>
      <w:r w:rsidRPr="002A600B">
        <w:t xml:space="preserve"> FS2T / V</w:t>
      </w:r>
    </w:p>
    <w:p w14:paraId="4A4D1A8F" w14:textId="16513FA4" w:rsidR="00B0703C" w:rsidRDefault="004D44D3" w:rsidP="00091149">
      <w:pPr>
        <w:pStyle w:val="LDTextinhalteingerckt"/>
      </w:pPr>
      <w:r>
        <w:t xml:space="preserve">Auch wenn </w:t>
      </w:r>
      <w:r w:rsidR="00B0703C" w:rsidRPr="002A600B">
        <w:t xml:space="preserve">berufliche Schulen </w:t>
      </w:r>
      <w:r>
        <w:t xml:space="preserve">mit den Schulformen </w:t>
      </w:r>
      <w:r w:rsidR="00B0703C" w:rsidRPr="002A600B">
        <w:t>BBGT, BBGV, BÜA, FS1T / V</w:t>
      </w:r>
      <w:r w:rsidR="00B0703C">
        <w:t>,</w:t>
      </w:r>
      <w:r w:rsidR="00B0703C" w:rsidRPr="002A600B">
        <w:t xml:space="preserve"> FS2T / V</w:t>
      </w:r>
      <w:r w:rsidR="000B3434">
        <w:t xml:space="preserve">, </w:t>
      </w:r>
      <w:r w:rsidR="00B0703C" w:rsidRPr="002A600B">
        <w:t xml:space="preserve">im Register </w:t>
      </w:r>
      <w:r w:rsidR="00B0703C" w:rsidRPr="000B3434">
        <w:rPr>
          <w:rStyle w:val="LDRegister"/>
        </w:rPr>
        <w:t xml:space="preserve">Projektprüfung </w:t>
      </w:r>
      <w:r w:rsidR="00B0703C" w:rsidRPr="002A600B">
        <w:t>unvollständige Einträge (nur Thema und keine Note) </w:t>
      </w:r>
      <w:r w:rsidR="00CD3941">
        <w:t>vornehmen</w:t>
      </w:r>
      <w:r w:rsidR="000B3434">
        <w:t>,</w:t>
      </w:r>
      <w:r w:rsidR="00B0703C" w:rsidRPr="002A600B">
        <w:t xml:space="preserve"> werden die Zeugnisse fehlerfrei ausgegeben.</w:t>
      </w:r>
    </w:p>
    <w:p w14:paraId="0B00B406" w14:textId="4E0D3139" w:rsidR="00B0703C" w:rsidRDefault="00F414F8" w:rsidP="00482082">
      <w:pPr>
        <w:pStyle w:val="LDTextinhalteingerckt"/>
      </w:pPr>
      <w:r>
        <w:rPr>
          <w:noProof/>
          <w:lang w:eastAsia="de-DE"/>
        </w:rPr>
        <w:lastRenderedPageBreak/>
        <w:drawing>
          <wp:inline distT="0" distB="0" distL="0" distR="0" wp14:anchorId="081AC8DC" wp14:editId="0D8B2E41">
            <wp:extent cx="5040000" cy="2484000"/>
            <wp:effectExtent l="19050" t="19050" r="27305" b="12065"/>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0000" cy="2484000"/>
                    </a:xfrm>
                    <a:prstGeom prst="rect">
                      <a:avLst/>
                    </a:prstGeom>
                    <a:ln>
                      <a:solidFill>
                        <a:schemeClr val="bg1">
                          <a:lumMod val="50000"/>
                        </a:schemeClr>
                      </a:solidFill>
                    </a:ln>
                  </pic:spPr>
                </pic:pic>
              </a:graphicData>
            </a:graphic>
          </wp:inline>
        </w:drawing>
      </w:r>
    </w:p>
    <w:p w14:paraId="74D21916" w14:textId="68BBE02E" w:rsidR="000E09AC" w:rsidRDefault="00B0703C" w:rsidP="00B0703C">
      <w:pPr>
        <w:pStyle w:val="berschrift4"/>
      </w:pPr>
      <w:bookmarkStart w:id="52" w:name="_Toc45781864"/>
      <w:r>
        <w:t>Register</w:t>
      </w:r>
      <w:r w:rsidR="000E09AC">
        <w:t xml:space="preserve"> Kursnoten</w:t>
      </w:r>
      <w:r w:rsidR="00B80459">
        <w:t xml:space="preserve"> – bei den Schulformen </w:t>
      </w:r>
      <w:r w:rsidR="00B80459" w:rsidRPr="000F2E35">
        <w:t>FOSA/-</w:t>
      </w:r>
      <w:r w:rsidR="00B80459">
        <w:t>--</w:t>
      </w:r>
      <w:r w:rsidR="00B80459" w:rsidRPr="000F2E35">
        <w:t>-/</w:t>
      </w:r>
      <w:r w:rsidR="00B80459">
        <w:t>,</w:t>
      </w:r>
      <w:r w:rsidR="00B80459" w:rsidRPr="000F2E35">
        <w:t>  FOBT/</w:t>
      </w:r>
      <w:r w:rsidR="00B80459">
        <w:t xml:space="preserve"> </w:t>
      </w:r>
      <w:r w:rsidR="00B80459" w:rsidRPr="000F2E35">
        <w:t xml:space="preserve"> ---</w:t>
      </w:r>
      <w:r w:rsidR="00B80459">
        <w:t>-</w:t>
      </w:r>
      <w:r w:rsidR="00B80459" w:rsidRPr="000F2E35">
        <w:t>/ </w:t>
      </w:r>
      <w:r w:rsidR="00B80459">
        <w:t xml:space="preserve">und </w:t>
      </w:r>
      <w:r w:rsidR="00B80459" w:rsidRPr="000F2E35">
        <w:t>FOBV/---/</w:t>
      </w:r>
      <w:bookmarkEnd w:id="52"/>
    </w:p>
    <w:p w14:paraId="39E08CEF" w14:textId="7B08D6CC" w:rsidR="00B0703C" w:rsidRDefault="00B80459" w:rsidP="00E873B0">
      <w:pPr>
        <w:pStyle w:val="LDAuflistungText"/>
      </w:pPr>
      <w:r>
        <w:t>D</w:t>
      </w:r>
      <w:r w:rsidR="00E873B0">
        <w:t xml:space="preserve">ie </w:t>
      </w:r>
      <w:r w:rsidR="00B0703C" w:rsidRPr="002261BE">
        <w:t>Register </w:t>
      </w:r>
      <w:r w:rsidR="00B0703C">
        <w:t>"</w:t>
      </w:r>
      <w:r w:rsidR="00B0703C" w:rsidRPr="002261BE">
        <w:t>Arbeits- und Sozialverhalten</w:t>
      </w:r>
      <w:r w:rsidR="00B0703C">
        <w:t>"</w:t>
      </w:r>
      <w:r w:rsidR="00B0703C" w:rsidRPr="002261BE">
        <w:t> und </w:t>
      </w:r>
      <w:r w:rsidR="00B0703C">
        <w:t>"</w:t>
      </w:r>
      <w:r w:rsidR="00B0703C" w:rsidRPr="002261BE">
        <w:t>Projektprüfung</w:t>
      </w:r>
      <w:r w:rsidR="00B0703C">
        <w:t>"</w:t>
      </w:r>
      <w:r w:rsidR="00B0703C" w:rsidRPr="002261BE">
        <w:t> </w:t>
      </w:r>
      <w:r>
        <w:t xml:space="preserve">werden </w:t>
      </w:r>
      <w:r w:rsidR="00B0703C" w:rsidRPr="002261BE">
        <w:t xml:space="preserve">nicht </w:t>
      </w:r>
      <w:r w:rsidR="00B0703C">
        <w:t xml:space="preserve">mehr </w:t>
      </w:r>
      <w:r w:rsidR="00B0703C" w:rsidRPr="002261BE">
        <w:t>angezeigt.</w:t>
      </w:r>
    </w:p>
    <w:p w14:paraId="768B7B32" w14:textId="77777777" w:rsidR="00B0703C" w:rsidRPr="002261BE" w:rsidRDefault="00B0703C" w:rsidP="00E873B0">
      <w:pPr>
        <w:pStyle w:val="LDTextinhaltweitereingerckt"/>
        <w:rPr>
          <w:lang w:eastAsia="de-DE"/>
        </w:rPr>
      </w:pPr>
      <w:r w:rsidRPr="000F2E35">
        <w:rPr>
          <w:noProof/>
          <w:lang w:eastAsia="de-DE"/>
        </w:rPr>
        <w:drawing>
          <wp:inline distT="0" distB="0" distL="0" distR="0" wp14:anchorId="5D075BD5" wp14:editId="14B95F63">
            <wp:extent cx="5040000" cy="2484000"/>
            <wp:effectExtent l="19050" t="19050" r="27305" b="1206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40000" cy="2484000"/>
                    </a:xfrm>
                    <a:prstGeom prst="rect">
                      <a:avLst/>
                    </a:prstGeom>
                    <a:ln>
                      <a:solidFill>
                        <a:schemeClr val="tx1"/>
                      </a:solidFill>
                    </a:ln>
                  </pic:spPr>
                </pic:pic>
              </a:graphicData>
            </a:graphic>
          </wp:inline>
        </w:drawing>
      </w:r>
    </w:p>
    <w:p w14:paraId="5C6CA7E8" w14:textId="77777777" w:rsidR="00B80459" w:rsidRDefault="00B80459" w:rsidP="00B80459">
      <w:pPr>
        <w:pStyle w:val="LDTextinhalt"/>
      </w:pPr>
    </w:p>
    <w:p w14:paraId="719C5734" w14:textId="77777777" w:rsidR="00B80459" w:rsidRDefault="00B80459" w:rsidP="00B80459">
      <w:pPr>
        <w:pStyle w:val="LDTextinhalt"/>
        <w:rPr>
          <w:rFonts w:eastAsia="Times New Roman" w:cs="Arial"/>
          <w:szCs w:val="20"/>
          <w:lang w:eastAsia="de-DE"/>
        </w:rPr>
      </w:pPr>
      <w:r>
        <w:br w:type="page"/>
      </w:r>
    </w:p>
    <w:p w14:paraId="0C219A95" w14:textId="77777777" w:rsidR="00B80459" w:rsidRDefault="00B0703C" w:rsidP="00E873B0">
      <w:pPr>
        <w:pStyle w:val="LDAuflistungText"/>
      </w:pPr>
      <w:r>
        <w:lastRenderedPageBreak/>
        <w:t>I</w:t>
      </w:r>
      <w:r w:rsidRPr="002261BE">
        <w:t>m Register </w:t>
      </w:r>
      <w:r w:rsidRPr="00E873B0">
        <w:rPr>
          <w:rStyle w:val="LDRegister"/>
        </w:rPr>
        <w:t>Gesamtnoten</w:t>
      </w:r>
      <w:r w:rsidRPr="002261BE">
        <w:t> </w:t>
      </w:r>
    </w:p>
    <w:p w14:paraId="610E4B43" w14:textId="77777777" w:rsidR="00B80459" w:rsidRDefault="00B80459" w:rsidP="00B80459">
      <w:pPr>
        <w:pStyle w:val="LDAuflistungzweiteEbene"/>
      </w:pPr>
      <w:r>
        <w:t xml:space="preserve">stehen im Bereich </w:t>
      </w:r>
      <w:r w:rsidRPr="00B80459">
        <w:rPr>
          <w:rStyle w:val="LDBedienelement"/>
        </w:rPr>
        <w:t>Berufliche Gesamtnoten</w:t>
      </w:r>
      <w:r>
        <w:t xml:space="preserve"> </w:t>
      </w:r>
      <w:r w:rsidR="00B0703C" w:rsidRPr="002261BE">
        <w:t xml:space="preserve">nur </w:t>
      </w:r>
      <w:r>
        <w:t xml:space="preserve">noch die Felder </w:t>
      </w:r>
    </w:p>
    <w:p w14:paraId="5ACFB827" w14:textId="77777777" w:rsidR="00B80459" w:rsidRDefault="00B0703C" w:rsidP="00B80459">
      <w:pPr>
        <w:pStyle w:val="LDAuflistungzweiteEbene"/>
        <w:numPr>
          <w:ilvl w:val="2"/>
          <w:numId w:val="21"/>
        </w:numPr>
      </w:pPr>
      <w:r w:rsidRPr="00B80459">
        <w:rPr>
          <w:rStyle w:val="LDBedienelement"/>
        </w:rPr>
        <w:t>Gesamtnote Schwerpunkt</w:t>
      </w:r>
      <w:r w:rsidR="00B80459">
        <w:t xml:space="preserve"> </w:t>
      </w:r>
      <w:r w:rsidRPr="002261BE">
        <w:t>(neu) und </w:t>
      </w:r>
    </w:p>
    <w:p w14:paraId="597EB349" w14:textId="59EEB7F8" w:rsidR="00B80459" w:rsidRDefault="00B0703C" w:rsidP="00B80459">
      <w:pPr>
        <w:pStyle w:val="LDAuflistungzweiteEbene"/>
        <w:numPr>
          <w:ilvl w:val="2"/>
          <w:numId w:val="21"/>
        </w:numPr>
      </w:pPr>
      <w:r w:rsidRPr="00B80459">
        <w:rPr>
          <w:rStyle w:val="LDBedienelement"/>
        </w:rPr>
        <w:t>Gesamtnote Wahlpflichtunterricht</w:t>
      </w:r>
      <w:r w:rsidR="00B80459">
        <w:t xml:space="preserve"> zur Verfügung.</w:t>
      </w:r>
      <w:r w:rsidR="00B80459">
        <w:br/>
      </w:r>
    </w:p>
    <w:p w14:paraId="4E8D8127" w14:textId="17BA19DB" w:rsidR="00B0703C" w:rsidRDefault="00B0703C" w:rsidP="00B80459">
      <w:pPr>
        <w:pStyle w:val="LDAuflistungzweiteEbene"/>
      </w:pPr>
      <w:r w:rsidRPr="002261BE">
        <w:t xml:space="preserve">Die </w:t>
      </w:r>
      <w:r w:rsidR="00B80459">
        <w:t xml:space="preserve">bisher vorhandenen </w:t>
      </w:r>
      <w:r w:rsidRPr="002261BE">
        <w:t xml:space="preserve">drei bzw. sieben Felder (Endnote/Prüfungsnote, Durchschnittsnote Fachhochschulreife, Zusatznote) </w:t>
      </w:r>
      <w:r w:rsidR="00B80459">
        <w:t xml:space="preserve">wurden für die </w:t>
      </w:r>
      <w:r w:rsidRPr="002261BE">
        <w:t xml:space="preserve">Schulformen </w:t>
      </w:r>
      <w:r w:rsidR="00B80459" w:rsidRPr="000F2E35">
        <w:t>FOSA/-</w:t>
      </w:r>
      <w:r w:rsidR="00B80459">
        <w:t>--</w:t>
      </w:r>
      <w:r w:rsidR="00B80459" w:rsidRPr="000F2E35">
        <w:t>-/</w:t>
      </w:r>
      <w:r w:rsidR="00B80459">
        <w:t>,</w:t>
      </w:r>
      <w:r w:rsidR="00B80459" w:rsidRPr="000F2E35">
        <w:t>  FOBT/</w:t>
      </w:r>
      <w:r w:rsidR="00B80459">
        <w:t xml:space="preserve"> </w:t>
      </w:r>
      <w:r w:rsidR="00B80459" w:rsidRPr="000F2E35">
        <w:t xml:space="preserve"> ---</w:t>
      </w:r>
      <w:r w:rsidR="00B80459">
        <w:t>-</w:t>
      </w:r>
      <w:r w:rsidR="00B80459" w:rsidRPr="000F2E35">
        <w:t>/ </w:t>
      </w:r>
      <w:r w:rsidR="00B80459">
        <w:t xml:space="preserve">und </w:t>
      </w:r>
      <w:r w:rsidR="00B80459" w:rsidRPr="000F2E35">
        <w:t>FOBV/---/</w:t>
      </w:r>
      <w:r w:rsidRPr="002261BE">
        <w:t>entfernt.</w:t>
      </w:r>
    </w:p>
    <w:p w14:paraId="1B85E2D4" w14:textId="1D3B53EE" w:rsidR="00B80459" w:rsidRDefault="00B80459" w:rsidP="00AB4D40">
      <w:pPr>
        <w:pStyle w:val="LDAuflistungzweiteEbene"/>
        <w:rPr>
          <w:rStyle w:val="LDTextinhaltZchn"/>
        </w:rPr>
      </w:pPr>
      <w:r>
        <w:t xml:space="preserve">heißt </w:t>
      </w:r>
      <w:r w:rsidRPr="000F2E35">
        <w:t xml:space="preserve">die Überschrift der </w:t>
      </w:r>
      <w:r>
        <w:t xml:space="preserve">Spalte zur </w:t>
      </w:r>
      <w:r w:rsidRPr="000F2E35">
        <w:t>Noteneingabe</w:t>
      </w:r>
      <w:r>
        <w:t xml:space="preserve"> nun </w:t>
      </w:r>
      <w:r w:rsidRPr="00B80459">
        <w:rPr>
          <w:rStyle w:val="LDBedienelement"/>
        </w:rPr>
        <w:t>Punkte</w:t>
      </w:r>
      <w:r>
        <w:rPr>
          <w:rStyle w:val="LDBedienelement"/>
        </w:rPr>
        <w:t xml:space="preserve">. </w:t>
      </w:r>
      <w:r w:rsidR="0050088C" w:rsidRPr="000F2E35">
        <w:t>Eingabe</w:t>
      </w:r>
      <w:r w:rsidR="0050088C">
        <w:t>n</w:t>
      </w:r>
      <w:r w:rsidR="0050088C" w:rsidRPr="000F2E35">
        <w:t xml:space="preserve"> </w:t>
      </w:r>
      <w:r w:rsidR="0050088C">
        <w:t xml:space="preserve">in dieser Spalte </w:t>
      </w:r>
      <w:r w:rsidR="0050088C" w:rsidRPr="000F2E35">
        <w:t>im falschen Eingabeformat werden direkt nach der Eingabe gelöscht</w:t>
      </w:r>
      <w:r w:rsidR="0050088C">
        <w:t>.</w:t>
      </w:r>
    </w:p>
    <w:p w14:paraId="1DD157EC" w14:textId="3F0AC720" w:rsidR="00B0703C" w:rsidRDefault="00B80459" w:rsidP="00AB4D40">
      <w:pPr>
        <w:pStyle w:val="LDAuflistungzweiteEbene"/>
      </w:pPr>
      <w:r>
        <w:t xml:space="preserve">wurde </w:t>
      </w:r>
      <w:r w:rsidR="00B0703C" w:rsidRPr="002261BE">
        <w:t>der Erläuterungstext a</w:t>
      </w:r>
      <w:r>
        <w:t xml:space="preserve">ktualisiert. </w:t>
      </w:r>
      <w:r w:rsidR="00B0703C" w:rsidRPr="002261BE">
        <w:t>Er lautet nun:</w:t>
      </w:r>
      <w:r>
        <w:br/>
      </w:r>
      <w:r>
        <w:br/>
      </w:r>
      <w:r w:rsidR="00B0703C" w:rsidRPr="00B80459">
        <w:rPr>
          <w:rStyle w:val="LDMeneintrag"/>
        </w:rPr>
        <w:t xml:space="preserve">Tragen Sie bitte hier die Gesamtnote für den Schwerpunkt und </w:t>
      </w:r>
      <w:r w:rsidRPr="00B80459">
        <w:rPr>
          <w:rStyle w:val="LDMeneintrag"/>
        </w:rPr>
        <w:t xml:space="preserve">den Wahlpflichtunterricht ein </w:t>
      </w:r>
      <w:r w:rsidR="00B0703C" w:rsidRPr="00B80459">
        <w:rPr>
          <w:rStyle w:val="LDMeneintrag"/>
        </w:rPr>
        <w:t>(in Punkten 00-15), die Berechnung der Durchschnittsnote der Fachhochschulreife erfolgt auf der Seite Unterricht</w:t>
      </w:r>
      <w:r w:rsidRPr="00B80459">
        <w:rPr>
          <w:rStyle w:val="LDMeneintrag"/>
        </w:rPr>
        <w:t xml:space="preserve"> </w:t>
      </w:r>
      <w:r w:rsidR="00B0703C" w:rsidRPr="00B80459">
        <w:rPr>
          <w:rStyle w:val="LDMeneintrag"/>
        </w:rPr>
        <w:t>&gt; Abschlüsse</w:t>
      </w:r>
      <w:r w:rsidRPr="00B80459">
        <w:rPr>
          <w:rStyle w:val="LDMeneintrag"/>
        </w:rPr>
        <w:t xml:space="preserve"> </w:t>
      </w:r>
      <w:r w:rsidR="00B0703C" w:rsidRPr="00B80459">
        <w:rPr>
          <w:rStyle w:val="LDMeneintrag"/>
        </w:rPr>
        <w:t>&gt;</w:t>
      </w:r>
      <w:r w:rsidRPr="00B80459">
        <w:rPr>
          <w:rStyle w:val="LDMeneintrag"/>
        </w:rPr>
        <w:t xml:space="preserve"> </w:t>
      </w:r>
      <w:r w:rsidR="00B0703C" w:rsidRPr="00B80459">
        <w:rPr>
          <w:rStyle w:val="LDMeneintrag"/>
        </w:rPr>
        <w:t>FHR-FOS.</w:t>
      </w:r>
    </w:p>
    <w:p w14:paraId="1CF89907" w14:textId="121DA488" w:rsidR="00B0703C" w:rsidRDefault="0050088C" w:rsidP="0050088C">
      <w:pPr>
        <w:pStyle w:val="LDAuflistungzweiteEbene"/>
        <w:numPr>
          <w:ilvl w:val="0"/>
          <w:numId w:val="0"/>
        </w:numPr>
        <w:ind w:left="1276"/>
      </w:pPr>
      <w:r>
        <w:t xml:space="preserve"> </w:t>
      </w:r>
    </w:p>
    <w:p w14:paraId="0813656D" w14:textId="77777777" w:rsidR="00B0703C" w:rsidRDefault="00B0703C" w:rsidP="0050088C">
      <w:pPr>
        <w:pStyle w:val="LDTextinhaltweitereingerckt"/>
      </w:pPr>
      <w:r w:rsidRPr="000F2E35">
        <w:rPr>
          <w:noProof/>
          <w:lang w:eastAsia="de-DE"/>
        </w:rPr>
        <w:drawing>
          <wp:inline distT="0" distB="0" distL="0" distR="0" wp14:anchorId="7E77EF68" wp14:editId="6CE83694">
            <wp:extent cx="5040000" cy="2473200"/>
            <wp:effectExtent l="19050" t="19050" r="27305" b="2286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0000" cy="2473200"/>
                    </a:xfrm>
                    <a:prstGeom prst="rect">
                      <a:avLst/>
                    </a:prstGeom>
                    <a:ln>
                      <a:solidFill>
                        <a:schemeClr val="tx1"/>
                      </a:solidFill>
                    </a:ln>
                  </pic:spPr>
                </pic:pic>
              </a:graphicData>
            </a:graphic>
          </wp:inline>
        </w:drawing>
      </w:r>
    </w:p>
    <w:p w14:paraId="6B26C828" w14:textId="77777777" w:rsidR="00B0703C" w:rsidRDefault="00B0703C" w:rsidP="00B0703C">
      <w:pPr>
        <w:pStyle w:val="Listenabsatz"/>
      </w:pPr>
    </w:p>
    <w:p w14:paraId="21FED901" w14:textId="77777777" w:rsidR="00482082" w:rsidRPr="00DD3E49" w:rsidRDefault="00482082" w:rsidP="00DD3E49">
      <w:r>
        <w:br w:type="page"/>
      </w:r>
    </w:p>
    <w:p w14:paraId="6D164CB0" w14:textId="6DFD1AED" w:rsidR="009D1C32" w:rsidRPr="009D1C32" w:rsidRDefault="009D1C32" w:rsidP="009D1C32">
      <w:pPr>
        <w:pStyle w:val="berschrift3"/>
      </w:pPr>
      <w:bookmarkStart w:id="53" w:name="_Toc45781865"/>
      <w:r>
        <w:lastRenderedPageBreak/>
        <w:t>Abschlüsse &gt; FHR-Oberstufe</w:t>
      </w:r>
      <w:bookmarkEnd w:id="53"/>
    </w:p>
    <w:p w14:paraId="1D6EB5FD" w14:textId="5C3DBC95" w:rsidR="00425C55" w:rsidRDefault="00425C55" w:rsidP="004F5DDC">
      <w:pPr>
        <w:pStyle w:val="berschrift4"/>
      </w:pPr>
      <w:bookmarkStart w:id="54" w:name="_Toc45781866"/>
      <w:r>
        <w:rPr>
          <w:lang w:eastAsia="de-DE"/>
        </w:rPr>
        <w:t>I</w:t>
      </w:r>
      <w:r w:rsidRPr="00425C55">
        <w:rPr>
          <w:lang w:eastAsia="de-DE"/>
        </w:rPr>
        <w:t>dentische Fach-Kursart-Kombination</w:t>
      </w:r>
      <w:r>
        <w:t>en</w:t>
      </w:r>
      <w:bookmarkEnd w:id="54"/>
    </w:p>
    <w:p w14:paraId="6D58513E" w14:textId="0B5A5B56" w:rsidR="00C276AB" w:rsidRDefault="00C276AB" w:rsidP="00091149">
      <w:pPr>
        <w:pStyle w:val="LDTextinhalteingerckt"/>
      </w:pPr>
      <w:r>
        <w:t>Bisher trat bei</w:t>
      </w:r>
      <w:r w:rsidR="00B91082">
        <w:t>m Versuch, eine FHR-Variante bei Vorliegen</w:t>
      </w:r>
      <w:r>
        <w:t xml:space="preserve"> </w:t>
      </w:r>
      <w:r w:rsidRPr="00BD4ADF">
        <w:t xml:space="preserve">einer identischen Fach-Kursart-Kombination </w:t>
      </w:r>
      <w:r>
        <w:t>zu speichern, ein u</w:t>
      </w:r>
      <w:r w:rsidRPr="00BD4ADF">
        <w:t>nerwarteter Fehler au</w:t>
      </w:r>
      <w:r>
        <w:t>f.</w:t>
      </w:r>
    </w:p>
    <w:p w14:paraId="6A052C82" w14:textId="5AFA1343" w:rsidR="00C276AB" w:rsidRPr="00C276AB" w:rsidRDefault="00C276AB" w:rsidP="00091149">
      <w:pPr>
        <w:pStyle w:val="LDTextinhalteingerckt"/>
        <w:rPr>
          <w:rStyle w:val="LDMeneintrag"/>
        </w:rPr>
      </w:pPr>
      <w:r>
        <w:t xml:space="preserve">Nun erhalten Sie im Bereich </w:t>
      </w:r>
      <w:r w:rsidRPr="00C276AB">
        <w:rPr>
          <w:rStyle w:val="hervorhebung"/>
        </w:rPr>
        <w:t>Ergebnisse des Prüfdurchlaufs</w:t>
      </w:r>
      <w:r w:rsidRPr="00C276AB">
        <w:t xml:space="preserve"> </w:t>
      </w:r>
      <w:r>
        <w:t xml:space="preserve">die </w:t>
      </w:r>
      <w:r w:rsidRPr="008074D0">
        <w:t>Hinweismeldung</w:t>
      </w:r>
      <w:r>
        <w:t xml:space="preserve">: </w:t>
      </w:r>
      <w:r w:rsidRPr="00C276AB">
        <w:rPr>
          <w:rStyle w:val="LDMeneintrag"/>
        </w:rPr>
        <w:t>Es darf keine identischen Fach-Kursart-Kombinationen geben.</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8079"/>
      </w:tblGrid>
      <w:tr w:rsidR="00C276AB" w14:paraId="5C2CAB36" w14:textId="77777777" w:rsidTr="00AB4F30">
        <w:trPr>
          <w:cantSplit/>
          <w:trHeight w:val="284"/>
        </w:trPr>
        <w:tc>
          <w:tcPr>
            <w:tcW w:w="851" w:type="dxa"/>
          </w:tcPr>
          <w:p w14:paraId="5EFED556" w14:textId="77777777" w:rsidR="00C276AB" w:rsidRPr="009D1C32" w:rsidRDefault="00C276AB" w:rsidP="00AB4F30">
            <w:pPr>
              <w:pStyle w:val="LDTextinhalt"/>
              <w:rPr>
                <w:rStyle w:val="hervorhebung"/>
              </w:rPr>
            </w:pPr>
            <w:r w:rsidRPr="009D1C32">
              <w:rPr>
                <w:noProof/>
                <w:lang w:eastAsia="de-DE"/>
              </w:rPr>
              <w:drawing>
                <wp:inline distT="0" distB="0" distL="0" distR="0" wp14:anchorId="38B11C72" wp14:editId="7D9D157B">
                  <wp:extent cx="289560" cy="289560"/>
                  <wp:effectExtent l="0" t="0" r="0" b="0"/>
                  <wp:docPr id="49" name="Grafik 49"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8079" w:type="dxa"/>
            <w:vAlign w:val="center"/>
          </w:tcPr>
          <w:p w14:paraId="714B30BC" w14:textId="77777777" w:rsidR="00C276AB" w:rsidRPr="009D1C32" w:rsidRDefault="00C276AB" w:rsidP="00AB4F30">
            <w:pPr>
              <w:pStyle w:val="LDTextinhalt"/>
              <w:rPr>
                <w:rStyle w:val="hervorhebunggrn"/>
              </w:rPr>
            </w:pPr>
            <w:r w:rsidRPr="009D1C32">
              <w:rPr>
                <w:rStyle w:val="hervorhebunggrn"/>
              </w:rPr>
              <w:t>Hinweis</w:t>
            </w:r>
          </w:p>
          <w:p w14:paraId="4B56B6E2" w14:textId="28101220" w:rsidR="00C276AB" w:rsidRPr="00C276AB" w:rsidRDefault="00C276AB" w:rsidP="00AB4F30">
            <w:pPr>
              <w:pStyle w:val="LDTextinhalt"/>
              <w:rPr>
                <w:rStyle w:val="hervorhebung"/>
              </w:rPr>
            </w:pPr>
            <w:r w:rsidRPr="00C276AB">
              <w:rPr>
                <w:rStyle w:val="hervorhebung"/>
              </w:rPr>
              <w:t xml:space="preserve">Diese Regel ist aktuell noch nicht gültig für </w:t>
            </w:r>
            <w:r w:rsidRPr="00C276AB">
              <w:t>die SF/BKs</w:t>
            </w:r>
          </w:p>
          <w:p w14:paraId="509DCD00" w14:textId="6841190E" w:rsidR="00C276AB" w:rsidRDefault="00C276AB" w:rsidP="00C276AB">
            <w:pPr>
              <w:pStyle w:val="LDAuflistungHandlungenzweiteEbene"/>
            </w:pPr>
            <w:r>
              <w:t xml:space="preserve">KO - Kolleg </w:t>
            </w:r>
          </w:p>
          <w:p w14:paraId="6C999D19" w14:textId="4FA24786" w:rsidR="00C276AB" w:rsidRPr="009D1C32" w:rsidRDefault="00C276AB" w:rsidP="00C276AB">
            <w:pPr>
              <w:pStyle w:val="LDAuflistungHandlungenzweiteEbene"/>
            </w:pPr>
            <w:r>
              <w:t>AGYM - Abendgymnasium</w:t>
            </w:r>
          </w:p>
        </w:tc>
      </w:tr>
    </w:tbl>
    <w:p w14:paraId="47788CED" w14:textId="77777777" w:rsidR="00C276AB" w:rsidRPr="00C276AB" w:rsidRDefault="00C276AB" w:rsidP="00C276AB"/>
    <w:p w14:paraId="0DC501E7" w14:textId="77777777" w:rsidR="00C276AB" w:rsidRDefault="008074D0" w:rsidP="00091149">
      <w:pPr>
        <w:pStyle w:val="LDTextinhalteingerckt"/>
      </w:pPr>
      <w:r w:rsidRPr="008074D0">
        <w:rPr>
          <w:noProof/>
          <w:lang w:eastAsia="de-DE"/>
        </w:rPr>
        <w:drawing>
          <wp:inline distT="0" distB="0" distL="0" distR="0" wp14:anchorId="65994688" wp14:editId="1AA121AB">
            <wp:extent cx="4680000" cy="3002400"/>
            <wp:effectExtent l="0" t="0" r="6350" b="762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80000" cy="3002400"/>
                    </a:xfrm>
                    <a:prstGeom prst="rect">
                      <a:avLst/>
                    </a:prstGeom>
                  </pic:spPr>
                </pic:pic>
              </a:graphicData>
            </a:graphic>
          </wp:inline>
        </w:drawing>
      </w:r>
    </w:p>
    <w:p w14:paraId="2CFE243B" w14:textId="7CB3FC07" w:rsidR="008074D0" w:rsidRDefault="00C276AB" w:rsidP="00C276AB">
      <w:pPr>
        <w:pStyle w:val="LDBildunterschrift"/>
      </w:pPr>
      <w:r>
        <w:t xml:space="preserve">Abb. </w:t>
      </w:r>
      <w:fldSimple w:instr=" SEQ Abb. \* ARABIC ">
        <w:r w:rsidR="00D116BC">
          <w:rPr>
            <w:noProof/>
          </w:rPr>
          <w:t>16</w:t>
        </w:r>
      </w:fldSimple>
      <w:r>
        <w:t xml:space="preserve"> Webseite FHR-Oberstufe – Vorliegen </w:t>
      </w:r>
      <w:r w:rsidRPr="00BD4ADF">
        <w:t>identische</w:t>
      </w:r>
      <w:r>
        <w:t>r</w:t>
      </w:r>
      <w:r w:rsidRPr="00BD4ADF">
        <w:t xml:space="preserve"> Fach-Kursart-Kombination</w:t>
      </w:r>
    </w:p>
    <w:p w14:paraId="52B09C5C" w14:textId="31C7DA4C" w:rsidR="00380C63" w:rsidRPr="00BD4ADF" w:rsidRDefault="00380C63" w:rsidP="00C276AB">
      <w:pPr>
        <w:pStyle w:val="berschrift4"/>
      </w:pPr>
      <w:bookmarkStart w:id="55" w:name="_Toc45781867"/>
      <w:r w:rsidRPr="00BD4ADF">
        <w:t>Regelwerk für Kolleg</w:t>
      </w:r>
      <w:bookmarkEnd w:id="55"/>
    </w:p>
    <w:p w14:paraId="007C09C6" w14:textId="6A03D7AC" w:rsidR="00380C63" w:rsidRDefault="00380C63" w:rsidP="00091149">
      <w:pPr>
        <w:pStyle w:val="LDTextinhalteingerckt"/>
      </w:pPr>
      <w:r w:rsidRPr="00380C63">
        <w:t>Regel 14 wird für die Schulform KO ersetzt durch:</w:t>
      </w:r>
    </w:p>
    <w:tbl>
      <w:tblPr>
        <w:tblStyle w:val="Tabellenraster"/>
        <w:tblW w:w="8930"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09"/>
        <w:gridCol w:w="4394"/>
        <w:gridCol w:w="3827"/>
      </w:tblGrid>
      <w:tr w:rsidR="0037671B" w14:paraId="4400BD23" w14:textId="085C9053" w:rsidTr="0037671B">
        <w:tc>
          <w:tcPr>
            <w:tcW w:w="5103" w:type="dxa"/>
            <w:gridSpan w:val="2"/>
            <w:tcBorders>
              <w:top w:val="nil"/>
            </w:tcBorders>
            <w:shd w:val="clear" w:color="auto" w:fill="F2F2F2" w:themeFill="background1" w:themeFillShade="F2"/>
          </w:tcPr>
          <w:p w14:paraId="32FD8C6B" w14:textId="6EBD7405" w:rsidR="0037671B" w:rsidRPr="00FF5691" w:rsidRDefault="0037671B" w:rsidP="00FF5691">
            <w:pPr>
              <w:rPr>
                <w:rStyle w:val="LDBereichTabelle"/>
              </w:rPr>
            </w:pPr>
            <w:r w:rsidRPr="00FF5691">
              <w:rPr>
                <w:rStyle w:val="LDBereichTabelle"/>
              </w:rPr>
              <w:t>Prüfregel neu</w:t>
            </w:r>
          </w:p>
        </w:tc>
        <w:tc>
          <w:tcPr>
            <w:tcW w:w="3827" w:type="dxa"/>
            <w:shd w:val="clear" w:color="auto" w:fill="F2F2F2" w:themeFill="background1" w:themeFillShade="F2"/>
          </w:tcPr>
          <w:p w14:paraId="62197A38" w14:textId="1EFDFAC4" w:rsidR="0037671B" w:rsidRPr="00FF5691" w:rsidRDefault="0037671B" w:rsidP="00FF5691">
            <w:pPr>
              <w:rPr>
                <w:rStyle w:val="LDBereichTabelle"/>
              </w:rPr>
            </w:pPr>
            <w:r w:rsidRPr="00FF5691">
              <w:rPr>
                <w:rStyle w:val="LDBereichTabelle"/>
              </w:rPr>
              <w:t>Meldung</w:t>
            </w:r>
          </w:p>
        </w:tc>
      </w:tr>
      <w:tr w:rsidR="0037671B" w14:paraId="138A33AC" w14:textId="77777777" w:rsidTr="0037671B">
        <w:tc>
          <w:tcPr>
            <w:tcW w:w="709" w:type="dxa"/>
          </w:tcPr>
          <w:p w14:paraId="0BCE136C" w14:textId="416C16F6" w:rsidR="0037671B" w:rsidRPr="00FF5691" w:rsidRDefault="0037671B" w:rsidP="00FF5691">
            <w:r w:rsidRPr="00FF5691">
              <w:t>14a</w:t>
            </w:r>
          </w:p>
        </w:tc>
        <w:tc>
          <w:tcPr>
            <w:tcW w:w="4394" w:type="dxa"/>
          </w:tcPr>
          <w:p w14:paraId="7BCBC3B6" w14:textId="4E4A63AD" w:rsidR="0037671B" w:rsidRPr="00FF5691" w:rsidRDefault="0037671B" w:rsidP="00FF5691">
            <w:r w:rsidRPr="00FF5691">
              <w:t>Mindestens eines der Leistungsfächer muss Deutsch, Englisch, Mathematik oder eine Naturwissenschaft sein</w:t>
            </w:r>
          </w:p>
        </w:tc>
        <w:tc>
          <w:tcPr>
            <w:tcW w:w="3827" w:type="dxa"/>
          </w:tcPr>
          <w:p w14:paraId="768207A3" w14:textId="77777777" w:rsidR="0037671B" w:rsidRPr="00FF5691" w:rsidRDefault="0037671B" w:rsidP="00FF5691">
            <w:r w:rsidRPr="00FF5691">
              <w:t xml:space="preserve">Wenn nicht, erscheint die Meldung: </w:t>
            </w:r>
          </w:p>
          <w:p w14:paraId="53202722" w14:textId="00FC9F90" w:rsidR="0037671B" w:rsidRPr="00FF5691" w:rsidRDefault="0037671B" w:rsidP="00FF5691">
            <w:r w:rsidRPr="00FF5691">
              <w:t>Einer der LK muss Deutsch, Englisch, Mathem. oder eine NaWi sein.</w:t>
            </w:r>
          </w:p>
        </w:tc>
      </w:tr>
      <w:tr w:rsidR="0037671B" w14:paraId="31EE90E6" w14:textId="0672ADC9" w:rsidTr="0037671B">
        <w:tc>
          <w:tcPr>
            <w:tcW w:w="709" w:type="dxa"/>
          </w:tcPr>
          <w:p w14:paraId="6B64C081" w14:textId="44DC8CD4" w:rsidR="0037671B" w:rsidRPr="00FF5691" w:rsidRDefault="0037671B" w:rsidP="00FF5691">
            <w:r w:rsidRPr="00FF5691">
              <w:lastRenderedPageBreak/>
              <w:t>14b</w:t>
            </w:r>
          </w:p>
        </w:tc>
        <w:tc>
          <w:tcPr>
            <w:tcW w:w="4394" w:type="dxa"/>
          </w:tcPr>
          <w:p w14:paraId="1339F812" w14:textId="4BF5B255" w:rsidR="0037671B" w:rsidRPr="00FF5691" w:rsidRDefault="0037671B" w:rsidP="00FF5691">
            <w:r w:rsidRPr="00FF5691">
              <w:t>Das weitere Leistungsfach kann Deutsch, Englisch, Geschichte, Politik und Wirtschaft, Mathematik, eine weitere Naturwissenschaft oder Informatik sein </w:t>
            </w:r>
          </w:p>
        </w:tc>
        <w:tc>
          <w:tcPr>
            <w:tcW w:w="3827" w:type="dxa"/>
          </w:tcPr>
          <w:p w14:paraId="7DC82691" w14:textId="77777777" w:rsidR="0037671B" w:rsidRPr="00FF5691" w:rsidRDefault="0037671B" w:rsidP="00FF5691">
            <w:r w:rsidRPr="00FF5691">
              <w:t>Wenn nicht, erscheint die Meldung: </w:t>
            </w:r>
          </w:p>
          <w:p w14:paraId="788199A9" w14:textId="1D22F785" w:rsidR="0037671B" w:rsidRPr="00FF5691" w:rsidRDefault="0037671B" w:rsidP="00FF5691">
            <w:pPr>
              <w:rPr>
                <w:rStyle w:val="LDMeneintrag"/>
              </w:rPr>
            </w:pPr>
            <w:r w:rsidRPr="00FF5691">
              <w:rPr>
                <w:rStyle w:val="LDMeneintrag"/>
              </w:rPr>
              <w:t>LK können nur aus den Fächern Deutsch, Englisch, Geschichte, PoWi, Mathem. NaWi, Inf. gewählt werden</w:t>
            </w:r>
          </w:p>
        </w:tc>
      </w:tr>
    </w:tbl>
    <w:p w14:paraId="3075BF39" w14:textId="77777777" w:rsidR="0037671B" w:rsidRPr="00380C63" w:rsidRDefault="0037671B" w:rsidP="00091149">
      <w:pPr>
        <w:pStyle w:val="LDTextinhalteingerckt"/>
      </w:pPr>
    </w:p>
    <w:p w14:paraId="5FC70209" w14:textId="6A55E294" w:rsidR="002E140F" w:rsidRPr="00023A6C" w:rsidRDefault="002E140F" w:rsidP="002E140F">
      <w:pPr>
        <w:pStyle w:val="berschrift3"/>
      </w:pPr>
      <w:bookmarkStart w:id="56" w:name="_Toc45781868"/>
      <w:r>
        <w:t>Abschlüsse &gt; FHR-FOS</w:t>
      </w:r>
      <w:bookmarkEnd w:id="56"/>
    </w:p>
    <w:p w14:paraId="68B4F7F8" w14:textId="0F441E29" w:rsidR="008255B2" w:rsidRPr="00A33A2E" w:rsidRDefault="008255B2" w:rsidP="008255B2">
      <w:pPr>
        <w:pStyle w:val="berschrift4"/>
      </w:pPr>
      <w:bookmarkStart w:id="57" w:name="_Toc45781869"/>
      <w:r>
        <w:t>Schaltfläche Alle Prüfen - schriftlich</w:t>
      </w:r>
      <w:bookmarkEnd w:id="57"/>
      <w:r>
        <w:t xml:space="preserve"> </w:t>
      </w:r>
    </w:p>
    <w:p w14:paraId="3704AC10" w14:textId="095EBFEC" w:rsidR="00BF7B0C" w:rsidRDefault="00BD5743" w:rsidP="00091149">
      <w:pPr>
        <w:pStyle w:val="LDTextinhalteingerckt"/>
      </w:pPr>
      <w:r w:rsidRPr="0037671B">
        <w:t xml:space="preserve">Auf der </w:t>
      </w:r>
      <w:r w:rsidR="00BF7B0C">
        <w:t>Webs</w:t>
      </w:r>
      <w:r w:rsidRPr="0037671B">
        <w:t xml:space="preserve">eite </w:t>
      </w:r>
      <w:r w:rsidRPr="00BF7B0C">
        <w:rPr>
          <w:rStyle w:val="LDMenpunkt"/>
        </w:rPr>
        <w:t>FHR-FOS</w:t>
      </w:r>
      <w:r w:rsidR="001F0F50">
        <w:t xml:space="preserve"> </w:t>
      </w:r>
      <w:r w:rsidR="00BF7B0C">
        <w:t xml:space="preserve">wurde die neue </w:t>
      </w:r>
      <w:r w:rsidRPr="0037671B">
        <w:t>Schaltfläche </w:t>
      </w:r>
      <w:r w:rsidR="00BF7B0C">
        <w:rPr>
          <w:noProof/>
          <w:lang w:eastAsia="de-DE"/>
        </w:rPr>
        <w:drawing>
          <wp:inline distT="0" distB="0" distL="0" distR="0" wp14:anchorId="6EE23007" wp14:editId="5FD1B734">
            <wp:extent cx="900000" cy="144000"/>
            <wp:effectExtent l="0" t="0" r="0" b="889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900000" cy="144000"/>
                    </a:xfrm>
                    <a:prstGeom prst="rect">
                      <a:avLst/>
                    </a:prstGeom>
                  </pic:spPr>
                </pic:pic>
              </a:graphicData>
            </a:graphic>
          </wp:inline>
        </w:drawing>
      </w:r>
      <w:r w:rsidR="00BF7B0C">
        <w:t>hinzugefügt.</w:t>
      </w:r>
    </w:p>
    <w:p w14:paraId="2BE6D0D2" w14:textId="38B8D03D" w:rsidR="00BF7B0C" w:rsidRDefault="00BD5743" w:rsidP="00091149">
      <w:pPr>
        <w:pStyle w:val="LDTextinhalteingerckt"/>
      </w:pPr>
      <w:r w:rsidRPr="0037671B">
        <w:t xml:space="preserve">Die Schaltfläche </w:t>
      </w:r>
      <w:r w:rsidR="00FF5691">
        <w:t xml:space="preserve">ist in den </w:t>
      </w:r>
      <w:r w:rsidR="00FF5691" w:rsidRPr="0037671B">
        <w:t>Register</w:t>
      </w:r>
      <w:r w:rsidR="00FF5691">
        <w:t xml:space="preserve">n </w:t>
      </w:r>
      <w:r w:rsidR="00FF5691" w:rsidRPr="00FF5691">
        <w:rPr>
          <w:rStyle w:val="LDRegister"/>
        </w:rPr>
        <w:t>Belegungsprüfung</w:t>
      </w:r>
      <w:r w:rsidR="00FF5691" w:rsidRPr="0037671B">
        <w:t xml:space="preserve"> und </w:t>
      </w:r>
      <w:r w:rsidR="00FF5691" w:rsidRPr="00FF5691">
        <w:rPr>
          <w:rStyle w:val="LDRegister"/>
        </w:rPr>
        <w:t>schriftliche Prüfungen</w:t>
      </w:r>
      <w:r w:rsidR="00FF5691" w:rsidRPr="0037671B">
        <w:t xml:space="preserve"> </w:t>
      </w:r>
      <w:r w:rsidR="00FF5691">
        <w:t xml:space="preserve">nur </w:t>
      </w:r>
      <w:r w:rsidR="00BF7B0C">
        <w:t xml:space="preserve">bei den Schülern aktiv, die sich im </w:t>
      </w:r>
      <w:r w:rsidR="00BF7B0C" w:rsidRPr="0037671B">
        <w:t>Status zwei blaue Balken befinden (Schriftliche Prüfungen sind erfasst)</w:t>
      </w:r>
      <w:r w:rsidR="00BF7B0C">
        <w:t>.</w:t>
      </w:r>
    </w:p>
    <w:p w14:paraId="2D587B24" w14:textId="317CC752" w:rsidR="00FF5691" w:rsidRDefault="00FF5691" w:rsidP="00091149">
      <w:pPr>
        <w:pStyle w:val="LDTextinhalteingerckt"/>
      </w:pPr>
      <w:r>
        <w:t xml:space="preserve">Der Klick auf die Schaltfläche </w:t>
      </w:r>
      <w:r>
        <w:rPr>
          <w:noProof/>
          <w:lang w:eastAsia="de-DE"/>
        </w:rPr>
        <w:drawing>
          <wp:inline distT="0" distB="0" distL="0" distR="0" wp14:anchorId="4410CF0E" wp14:editId="53E436B5">
            <wp:extent cx="900000" cy="144000"/>
            <wp:effectExtent l="0" t="0" r="0" b="889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900000" cy="144000"/>
                    </a:xfrm>
                    <a:prstGeom prst="rect">
                      <a:avLst/>
                    </a:prstGeom>
                  </pic:spPr>
                </pic:pic>
              </a:graphicData>
            </a:graphic>
          </wp:inline>
        </w:drawing>
      </w:r>
      <w:r>
        <w:t xml:space="preserve">prüft nur </w:t>
      </w:r>
      <w:r w:rsidR="00BD5743" w:rsidRPr="0037671B">
        <w:t>Schülerdatensätze</w:t>
      </w:r>
      <w:r>
        <w:t xml:space="preserve"> mit </w:t>
      </w:r>
      <w:r w:rsidR="00BD5743" w:rsidRPr="0037671B">
        <w:t>Status zwei blaue Balken</w:t>
      </w:r>
      <w:r w:rsidR="001F0F50">
        <w:t xml:space="preserve"> u</w:t>
      </w:r>
      <w:r>
        <w:t>nd liefert eines der nachfolgenden Ergebnisse:</w:t>
      </w:r>
    </w:p>
    <w:p w14:paraId="0DEF6247" w14:textId="2BF57BA4" w:rsidR="00FF5691" w:rsidRDefault="00FF5691" w:rsidP="00AB4F30">
      <w:pPr>
        <w:pStyle w:val="LDAuflistungzweiteEbene"/>
      </w:pPr>
      <w:r>
        <w:t>Der Schüler hat d</w:t>
      </w:r>
      <w:r w:rsidR="00BD5743" w:rsidRPr="0037671B">
        <w:t>en Status drei gelbe Balken (Prüfung nicht bestande</w:t>
      </w:r>
      <w:r w:rsidR="001F0F50">
        <w:t>n, mündliche Prüfung notwendig).</w:t>
      </w:r>
    </w:p>
    <w:p w14:paraId="125D428B" w14:textId="068100FB" w:rsidR="00FF5691" w:rsidRDefault="00FF5691" w:rsidP="00AB4F30">
      <w:pPr>
        <w:pStyle w:val="LDAuflistungzweiteEbene"/>
      </w:pPr>
      <w:r>
        <w:t xml:space="preserve">Der Schüler hat </w:t>
      </w:r>
      <w:r w:rsidR="00BD5743" w:rsidRPr="0037671B">
        <w:t>den Status drei grüne Balken (Prüfung bestan</w:t>
      </w:r>
      <w:r w:rsidR="001F0F50">
        <w:t>den, mündliche Prüfung möglich).</w:t>
      </w:r>
    </w:p>
    <w:p w14:paraId="3E8EE86A" w14:textId="77777777" w:rsidR="00695E68" w:rsidRDefault="00FF5691" w:rsidP="00AB4F30">
      <w:pPr>
        <w:pStyle w:val="LDAuflistungzweiteEbene"/>
      </w:pPr>
      <w:r>
        <w:t xml:space="preserve">Der Schüler behält den Status </w:t>
      </w:r>
      <w:r w:rsidR="00BD5743" w:rsidRPr="0037671B">
        <w:t>zwei blaue Balken,</w:t>
      </w:r>
      <w:r w:rsidR="005B47F7" w:rsidRPr="0037671B">
        <w:t xml:space="preserve"> </w:t>
      </w:r>
      <w:r>
        <w:t xml:space="preserve">da noch </w:t>
      </w:r>
      <w:r w:rsidR="005B47F7" w:rsidRPr="0037671B">
        <w:t>Noten fehlen.</w:t>
      </w:r>
      <w:r>
        <w:br/>
        <w:t xml:space="preserve">Eine entsprechende </w:t>
      </w:r>
      <w:r w:rsidR="00BD5743" w:rsidRPr="0037671B">
        <w:t>Fehlermeldung</w:t>
      </w:r>
      <w:r>
        <w:t xml:space="preserve"> erscheint im </w:t>
      </w:r>
      <w:r w:rsidR="00BD5743" w:rsidRPr="0037671B">
        <w:t xml:space="preserve">Bereich </w:t>
      </w:r>
      <w:r w:rsidR="00BD5743" w:rsidRPr="00FF5691">
        <w:rPr>
          <w:rStyle w:val="LDBedienelement"/>
        </w:rPr>
        <w:t>Ergebnisse des Prüfdurchlaufs</w:t>
      </w:r>
      <w:r w:rsidR="00BD5743" w:rsidRPr="0037671B">
        <w:t xml:space="preserve">. </w:t>
      </w:r>
      <w:r w:rsidR="00695E68">
        <w:br/>
      </w:r>
      <w:r w:rsidR="00695E68">
        <w:br/>
      </w:r>
    </w:p>
    <w:tbl>
      <w:tblPr>
        <w:tblW w:w="8363" w:type="dxa"/>
        <w:tblInd w:w="1276"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51"/>
        <w:gridCol w:w="7512"/>
      </w:tblGrid>
      <w:tr w:rsidR="00695E68" w14:paraId="1B1654AD" w14:textId="77777777" w:rsidTr="00695E68">
        <w:trPr>
          <w:cantSplit/>
          <w:trHeight w:val="284"/>
        </w:trPr>
        <w:tc>
          <w:tcPr>
            <w:tcW w:w="851" w:type="dxa"/>
          </w:tcPr>
          <w:p w14:paraId="0B76EF25" w14:textId="77777777" w:rsidR="00695E68" w:rsidRPr="00776871" w:rsidRDefault="00695E68" w:rsidP="00AB4F30">
            <w:pPr>
              <w:pStyle w:val="LDTextinhalt"/>
              <w:rPr>
                <w:rStyle w:val="hervorhebung"/>
              </w:rPr>
            </w:pPr>
            <w:r w:rsidRPr="00776871">
              <w:rPr>
                <w:noProof/>
                <w:lang w:eastAsia="de-DE"/>
              </w:rPr>
              <w:drawing>
                <wp:inline distT="0" distB="0" distL="0" distR="0" wp14:anchorId="42BB34A8" wp14:editId="22DFF9A2">
                  <wp:extent cx="289560" cy="289560"/>
                  <wp:effectExtent l="0" t="0" r="0" b="0"/>
                  <wp:docPr id="53" name="Grafik 53"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ymbol Info zur Programmbedien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560" cy="289560"/>
                          </a:xfrm>
                          <a:prstGeom prst="rect">
                            <a:avLst/>
                          </a:prstGeom>
                          <a:noFill/>
                          <a:ln>
                            <a:noFill/>
                          </a:ln>
                        </pic:spPr>
                      </pic:pic>
                    </a:graphicData>
                  </a:graphic>
                </wp:inline>
              </w:drawing>
            </w:r>
          </w:p>
        </w:tc>
        <w:tc>
          <w:tcPr>
            <w:tcW w:w="7512" w:type="dxa"/>
            <w:vAlign w:val="center"/>
          </w:tcPr>
          <w:p w14:paraId="15FA4B12" w14:textId="77777777" w:rsidR="00695E68" w:rsidRDefault="00695E68" w:rsidP="00695E68">
            <w:pPr>
              <w:pStyle w:val="LDTextinhalt"/>
              <w:rPr>
                <w:rStyle w:val="hervorhebunggrn"/>
              </w:rPr>
            </w:pPr>
            <w:r>
              <w:rPr>
                <w:rStyle w:val="hervorhebunggrn"/>
              </w:rPr>
              <w:t>Hinweis</w:t>
            </w:r>
          </w:p>
          <w:p w14:paraId="1F2F2B61" w14:textId="69343AD9" w:rsidR="00695E68" w:rsidRDefault="00695E68" w:rsidP="00695E68">
            <w:pPr>
              <w:pStyle w:val="LDTextinhalt"/>
            </w:pPr>
            <w:r>
              <w:t xml:space="preserve">Werden Schülern nichtnumerische oder keine Noten vergeben, erscheint nach der Prüfung im Bereich </w:t>
            </w:r>
            <w:r w:rsidRPr="00FF5691">
              <w:rPr>
                <w:rStyle w:val="LDBedienelement"/>
              </w:rPr>
              <w:t>Ergebnisse des Prüfdurchlaufs</w:t>
            </w:r>
            <w:r>
              <w:t xml:space="preserve"> die Meldung: </w:t>
            </w:r>
          </w:p>
          <w:p w14:paraId="26CE7A4D" w14:textId="4886847A" w:rsidR="00695E68" w:rsidRDefault="00695E68" w:rsidP="00091149">
            <w:pPr>
              <w:pStyle w:val="LDTextinhalteingerckt"/>
            </w:pPr>
            <w:r w:rsidRPr="00695E68">
              <w:rPr>
                <w:rStyle w:val="LDMeneintrag"/>
              </w:rPr>
              <w:t xml:space="preserve">Es sind noch nicht alle Unterrichtsleistungen erfasst worden. </w:t>
            </w:r>
            <w:r>
              <w:rPr>
                <w:rStyle w:val="LDMeneintrag"/>
              </w:rPr>
              <w:br/>
            </w:r>
            <w:r w:rsidRPr="00695E68">
              <w:rPr>
                <w:rStyle w:val="LDMeneintrag"/>
              </w:rPr>
              <w:t>Die Prüfung wird abgebrochen</w:t>
            </w:r>
            <w:r>
              <w:t>.</w:t>
            </w:r>
          </w:p>
          <w:p w14:paraId="26E4301B" w14:textId="5EF08CEE" w:rsidR="00695E68" w:rsidRPr="00695E68" w:rsidRDefault="00695E68" w:rsidP="00695E68">
            <w:pPr>
              <w:pStyle w:val="LDTextinhalt"/>
            </w:pPr>
            <w:r>
              <w:t xml:space="preserve">Der Schüler bleibt im Status zwei blaue Balken. </w:t>
            </w:r>
          </w:p>
        </w:tc>
      </w:tr>
    </w:tbl>
    <w:p w14:paraId="11F2C3AA" w14:textId="6E6B2BD5" w:rsidR="00FF5691" w:rsidRDefault="00FF5691" w:rsidP="00695E68">
      <w:pPr>
        <w:pStyle w:val="LDAuflistungzweiteEbene"/>
        <w:numPr>
          <w:ilvl w:val="0"/>
          <w:numId w:val="0"/>
        </w:numPr>
        <w:ind w:left="1276" w:hanging="284"/>
      </w:pPr>
    </w:p>
    <w:p w14:paraId="26BC1112" w14:textId="31F7FEB2" w:rsidR="00BD5743" w:rsidRPr="005B47F7" w:rsidRDefault="00BD5743" w:rsidP="00091149">
      <w:pPr>
        <w:pStyle w:val="LDTextinhalteingerckt"/>
      </w:pPr>
      <w:r w:rsidRPr="0037671B">
        <w:t xml:space="preserve">Alle anderen Schülerdatensätze werden durch Betätigen dieser Schaltfläche nicht verändert. </w:t>
      </w:r>
    </w:p>
    <w:p w14:paraId="45612E98" w14:textId="13B752F3" w:rsidR="002E140F" w:rsidRPr="00BD4ADF" w:rsidRDefault="002E140F" w:rsidP="00091149">
      <w:pPr>
        <w:pStyle w:val="LDTextinhalteingerckt"/>
      </w:pPr>
    </w:p>
    <w:p w14:paraId="7AF602CD" w14:textId="694B1DAA" w:rsidR="005155C8" w:rsidRDefault="00AE1A3B" w:rsidP="00CD3941">
      <w:pPr>
        <w:pStyle w:val="LDTextinhaltweitereingerckt"/>
      </w:pPr>
      <w:r>
        <w:rPr>
          <w:noProof/>
          <w:lang w:eastAsia="de-DE"/>
        </w:rPr>
        <w:lastRenderedPageBreak/>
        <w:drawing>
          <wp:inline distT="0" distB="0" distL="0" distR="0" wp14:anchorId="23345051" wp14:editId="463FC730">
            <wp:extent cx="5400000" cy="3409200"/>
            <wp:effectExtent l="19050" t="19050" r="10795" b="2032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00" cy="3409200"/>
                    </a:xfrm>
                    <a:prstGeom prst="rect">
                      <a:avLst/>
                    </a:prstGeom>
                    <a:ln>
                      <a:solidFill>
                        <a:schemeClr val="bg1">
                          <a:lumMod val="50000"/>
                        </a:schemeClr>
                      </a:solidFill>
                    </a:ln>
                  </pic:spPr>
                </pic:pic>
              </a:graphicData>
            </a:graphic>
          </wp:inline>
        </w:drawing>
      </w:r>
    </w:p>
    <w:p w14:paraId="3464A121" w14:textId="1594A659" w:rsidR="002E140F" w:rsidRDefault="002E140F" w:rsidP="00091149">
      <w:pPr>
        <w:pStyle w:val="LDTextinhalteingerckt"/>
      </w:pPr>
    </w:p>
    <w:p w14:paraId="1F2480E3" w14:textId="313092D8" w:rsidR="00C15A3E" w:rsidRDefault="00C15A3E" w:rsidP="00C15A3E">
      <w:pPr>
        <w:pStyle w:val="berschrift4"/>
      </w:pPr>
      <w:bookmarkStart w:id="58" w:name="_Toc45781870"/>
      <w:r>
        <w:t>Vorzeitige Eintragung des Abschlusses (FHR)</w:t>
      </w:r>
      <w:bookmarkEnd w:id="58"/>
    </w:p>
    <w:p w14:paraId="205AF885" w14:textId="6225E425" w:rsidR="00FF5691" w:rsidRDefault="00C15A3E" w:rsidP="00091149">
      <w:pPr>
        <w:pStyle w:val="LDTextinhalteingerckt"/>
      </w:pPr>
      <w:r w:rsidRPr="00C15A3E">
        <w:t>Bei</w:t>
      </w:r>
      <w:r>
        <w:t xml:space="preserve"> Schülern, </w:t>
      </w:r>
      <w:r w:rsidRPr="00C15A3E">
        <w:t xml:space="preserve">denen bereits vorzeitig der FOS Abschluss (FHR) zugewiesen wurde (z.B. bei der Zeugniszuweisung oder direkt unter </w:t>
      </w:r>
      <w:r w:rsidRPr="00FF5691">
        <w:rPr>
          <w:rStyle w:val="LDMenpunkt"/>
        </w:rPr>
        <w:t>Qualifikationen&gt;Schulabschlüsse</w:t>
      </w:r>
      <w:r w:rsidRPr="00C15A3E">
        <w:t>)</w:t>
      </w:r>
      <w:r w:rsidR="001F0F50">
        <w:t>,</w:t>
      </w:r>
      <w:r w:rsidRPr="00C15A3E">
        <w:t xml:space="preserve"> kann auf der Abschlussseite FHR-FOS die Prüfung ohne </w:t>
      </w:r>
      <w:r>
        <w:t>Fehlermeldung</w:t>
      </w:r>
      <w:r w:rsidRPr="00C15A3E">
        <w:t xml:space="preserve"> durchgeführt werden und somit </w:t>
      </w:r>
      <w:r>
        <w:t xml:space="preserve">die </w:t>
      </w:r>
      <w:r w:rsidRPr="00C15A3E">
        <w:t>Eintr</w:t>
      </w:r>
      <w:r>
        <w:t xml:space="preserve">agung des Abschlusses erfolgen. </w:t>
      </w:r>
    </w:p>
    <w:p w14:paraId="3A6DD003" w14:textId="1906D40D" w:rsidR="00180AA6" w:rsidRDefault="00C15A3E" w:rsidP="00091149">
      <w:pPr>
        <w:pStyle w:val="LDTextinhalteingerckt"/>
      </w:pPr>
      <w:r>
        <w:t>E</w:t>
      </w:r>
      <w:r w:rsidRPr="00C15A3E">
        <w:t>ventuell bereits bestehende FHR-Abschluss-Einträge werden überschrieben (aktualisiert).</w:t>
      </w:r>
    </w:p>
    <w:p w14:paraId="77154BF7" w14:textId="2D905FBC" w:rsidR="00180AA6" w:rsidRPr="00180AA6" w:rsidRDefault="00180AA6" w:rsidP="00180AA6">
      <w:pPr>
        <w:pStyle w:val="berschrift4"/>
      </w:pPr>
      <w:bookmarkStart w:id="59" w:name="_Toc45781871"/>
      <w:r w:rsidRPr="00180AA6">
        <w:t>FHR</w:t>
      </w:r>
      <w:r>
        <w:t xml:space="preserve">-FOS </w:t>
      </w:r>
      <w:r w:rsidR="00A33162">
        <w:t xml:space="preserve">Hist. </w:t>
      </w:r>
      <w:r w:rsidRPr="00180AA6">
        <w:t>Abschluss</w:t>
      </w:r>
      <w:r>
        <w:t xml:space="preserve"> bearbeiten</w:t>
      </w:r>
      <w:bookmarkEnd w:id="59"/>
    </w:p>
    <w:p w14:paraId="10B2EC8F" w14:textId="3CC2D4D4" w:rsidR="00180AA6" w:rsidRPr="00180AA6" w:rsidRDefault="00180AA6" w:rsidP="00091149">
      <w:pPr>
        <w:pStyle w:val="LDTextinhalteingerckt"/>
      </w:pPr>
      <w:r w:rsidRPr="00180AA6">
        <w:t xml:space="preserve">Auf der </w:t>
      </w:r>
      <w:r w:rsidR="00FF5691">
        <w:t>Webs</w:t>
      </w:r>
      <w:r w:rsidRPr="00180AA6">
        <w:t xml:space="preserve">eite </w:t>
      </w:r>
      <w:r w:rsidRPr="00FF5691">
        <w:rPr>
          <w:rStyle w:val="LDMenpunkt"/>
        </w:rPr>
        <w:t>Hist. Leistungsdaten</w:t>
      </w:r>
      <w:r w:rsidRPr="00180AA6">
        <w:t xml:space="preserve"> </w:t>
      </w:r>
      <w:r>
        <w:t>lässt sich</w:t>
      </w:r>
      <w:r w:rsidRPr="00180AA6">
        <w:t xml:space="preserve"> durch die Schaltfläche Abschluss bearbeiten ein Dialog öffnen, in dem die schriftlichen Leistungen und mündlichen Leistungen der FOS-Prüfung (aus dem entsprechenden historischen Halbjahr) dargestellt sind</w:t>
      </w:r>
      <w:r>
        <w:t>. Einzelne Werte können hier bei Bedarf abgeändert werden, eine neue Berechnung findet nicht statt.</w:t>
      </w:r>
    </w:p>
    <w:p w14:paraId="222D04F7" w14:textId="0490A44C" w:rsidR="00DF11C7" w:rsidRPr="00DF11C7" w:rsidRDefault="00DF11C7" w:rsidP="00DF11C7">
      <w:pPr>
        <w:pStyle w:val="berschrift3"/>
      </w:pPr>
      <w:bookmarkStart w:id="60" w:name="_Toc45781872"/>
      <w:r w:rsidRPr="00DF11C7">
        <w:t>Zeugnis</w:t>
      </w:r>
      <w:r>
        <w:t>se &gt; Zeugnis erstellen</w:t>
      </w:r>
      <w:bookmarkEnd w:id="60"/>
    </w:p>
    <w:p w14:paraId="1A47E1B4" w14:textId="131A780A" w:rsidR="00DF11C7" w:rsidRPr="00DF11C7" w:rsidRDefault="00DF11C7" w:rsidP="00091149">
      <w:pPr>
        <w:pStyle w:val="LDTextinhalteingerckt"/>
      </w:pPr>
      <w:r w:rsidRPr="00DF11C7">
        <w:t>Für Schüler der SF/BK AGYM und KO i</w:t>
      </w:r>
      <w:r w:rsidR="006D0DDB">
        <w:t>st ab Q2 in der Auswahlliste des Feldes</w:t>
      </w:r>
      <w:r w:rsidRPr="00DF11C7">
        <w:t xml:space="preserve"> </w:t>
      </w:r>
      <w:r w:rsidRPr="00CD3941">
        <w:rPr>
          <w:rStyle w:val="LDBedienelement"/>
        </w:rPr>
        <w:t>Abschlüsse</w:t>
      </w:r>
      <w:r w:rsidRPr="00DF11C7">
        <w:t xml:space="preserve"> nun auch verordnungskonform der</w:t>
      </w:r>
      <w:r w:rsidR="006D0DDB">
        <w:t xml:space="preserve"> Eintrag</w:t>
      </w:r>
      <w:r w:rsidRPr="00DF11C7">
        <w:t xml:space="preserve"> </w:t>
      </w:r>
      <w:r w:rsidRPr="00CD3941">
        <w:rPr>
          <w:rStyle w:val="LDMeneintrag"/>
        </w:rPr>
        <w:t>SFHR</w:t>
      </w:r>
      <w:r w:rsidR="006D0DDB" w:rsidRPr="00CD3941">
        <w:rPr>
          <w:rStyle w:val="LDMeneintrag"/>
        </w:rPr>
        <w:t xml:space="preserve"> – schulischer Teil der Fachhochschulreife</w:t>
      </w:r>
      <w:r w:rsidRPr="00DF11C7">
        <w:t xml:space="preserve"> vorhanden.</w:t>
      </w:r>
    </w:p>
    <w:p w14:paraId="43AD96F7" w14:textId="77777777" w:rsidR="000E5A5F" w:rsidRPr="000A7335" w:rsidRDefault="000E5A5F" w:rsidP="000E5A5F">
      <w:pPr>
        <w:pStyle w:val="berschrift3"/>
      </w:pPr>
      <w:bookmarkStart w:id="61" w:name="_Toc45781873"/>
      <w:r>
        <w:lastRenderedPageBreak/>
        <w:t>Zeugniskonfiguration &gt; Zeugnisformulare</w:t>
      </w:r>
      <w:bookmarkEnd w:id="61"/>
    </w:p>
    <w:p w14:paraId="0F5566EB" w14:textId="5F3B09AD" w:rsidR="00B95D5B" w:rsidRDefault="00B95D5B" w:rsidP="00B45241">
      <w:pPr>
        <w:pStyle w:val="berschrift4"/>
      </w:pPr>
      <w:bookmarkStart w:id="62" w:name="_Toc45781874"/>
      <w:r>
        <w:t xml:space="preserve">Coronabedingte Anpassungen </w:t>
      </w:r>
      <w:r w:rsidRPr="00B95D5B">
        <w:t>an einigen Abschlusszeugnissen der beruflichen Schulen</w:t>
      </w:r>
      <w:bookmarkEnd w:id="62"/>
    </w:p>
    <w:p w14:paraId="29B0C88A" w14:textId="0059F721" w:rsidR="000E5A5F" w:rsidRDefault="00B95D5B" w:rsidP="00091149">
      <w:pPr>
        <w:pStyle w:val="LDTextinhalteingerckt"/>
      </w:pPr>
      <w:r w:rsidRPr="00B45241">
        <w:t>Die kurzfristig umgesetzten coro</w:t>
      </w:r>
      <w:r w:rsidR="00180AA6" w:rsidRPr="00B45241">
        <w:t>nabedingten Anpassung</w:t>
      </w:r>
      <w:r w:rsidRPr="00B45241">
        <w:t>en</w:t>
      </w:r>
      <w:r w:rsidR="00180AA6" w:rsidRPr="00B45241">
        <w:t xml:space="preserve"> an einigen Abschlusszeugnissen der beruflichen Schulen galten nur für das Schuljahr 2019/20. Die Zeugnisse sind wieder dem Stand der gelten</w:t>
      </w:r>
      <w:r w:rsidR="001F0F50">
        <w:t>d</w:t>
      </w:r>
      <w:r w:rsidR="00180AA6" w:rsidRPr="00B45241">
        <w:t>en Verordnung angepasst worden</w:t>
      </w:r>
      <w:r w:rsidR="00180AA6">
        <w:t>.</w:t>
      </w:r>
    </w:p>
    <w:p w14:paraId="33D9DB87" w14:textId="27BAA4DB" w:rsidR="00B95D5B" w:rsidRPr="00B95D5B" w:rsidRDefault="00B95D5B" w:rsidP="00B45241">
      <w:pPr>
        <w:pStyle w:val="berschrift4"/>
      </w:pPr>
      <w:bookmarkStart w:id="63" w:name="_Toc45781875"/>
      <w:r w:rsidRPr="00B95D5B">
        <w:t>Abgangszeugnis-Q mit/ohne SFHR zur FHR-Oberstufe für die Schulform AGYM</w:t>
      </w:r>
      <w:bookmarkEnd w:id="63"/>
    </w:p>
    <w:p w14:paraId="247996E6" w14:textId="759595CB" w:rsidR="009E1223" w:rsidRDefault="00B95D5B" w:rsidP="00091149">
      <w:pPr>
        <w:pStyle w:val="LDTextinhalteingerckt"/>
      </w:pPr>
      <w:r w:rsidRPr="00B95D5B">
        <w:t>Auch in der Schulform AGYM ist es nun möglich, ein Abgangszeugnis</w:t>
      </w:r>
      <w:r w:rsidR="006F4A03">
        <w:t xml:space="preserve"> der Q-Phase</w:t>
      </w:r>
      <w:r w:rsidRPr="00B95D5B">
        <w:t xml:space="preserve"> zuzuweisen, zu generieren und auszudrucken. </w:t>
      </w:r>
    </w:p>
    <w:p w14:paraId="0FD2DD47" w14:textId="4C8BA65A" w:rsidR="00DB1E3C" w:rsidRDefault="00B95D5B" w:rsidP="00091149">
      <w:pPr>
        <w:pStyle w:val="LDTextinhalteingerckt"/>
      </w:pPr>
      <w:r w:rsidRPr="00B95D5B">
        <w:t>Je nachdem, ob der schulische Teil der Fachhochschulreife erreicht wurde, werden der Erwerb dieses Abschlusses sowie die Gesamtpunktzahl und die Durchschnittsnote ausgewiesen.</w:t>
      </w:r>
    </w:p>
    <w:p w14:paraId="66F5343C" w14:textId="027F5A87" w:rsidR="00DB1E3C" w:rsidRDefault="00CD3941" w:rsidP="00CD3941">
      <w:pPr>
        <w:pStyle w:val="berschrift4"/>
      </w:pPr>
      <w:bookmarkStart w:id="64" w:name="_Toc45781876"/>
      <w:r w:rsidRPr="00CD3941">
        <w:t>Halbjahreszeugnisse der Mittelstufe der Schulform GYM, GYM8 und R</w:t>
      </w:r>
      <w:bookmarkEnd w:id="64"/>
      <w:r w:rsidRPr="00CD3941">
        <w:t xml:space="preserve"> </w:t>
      </w:r>
    </w:p>
    <w:p w14:paraId="711468E2" w14:textId="45988810" w:rsidR="00CD3941" w:rsidRDefault="00CD3941" w:rsidP="00091149">
      <w:pPr>
        <w:pStyle w:val="LDTextinhalteingerckt"/>
      </w:pPr>
      <w:r>
        <w:t>Die Versetzungsbemerkungen wurden verordnungskonform angepasst</w:t>
      </w:r>
    </w:p>
    <w:tbl>
      <w:tblPr>
        <w:tblStyle w:val="Tabellenraster"/>
        <w:tblW w:w="8930" w:type="dxa"/>
        <w:tblInd w:w="709"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69"/>
        <w:gridCol w:w="4961"/>
      </w:tblGrid>
      <w:tr w:rsidR="00CD3941" w14:paraId="5A88860B" w14:textId="77777777" w:rsidTr="00CD3941">
        <w:tc>
          <w:tcPr>
            <w:tcW w:w="3969" w:type="dxa"/>
            <w:tcBorders>
              <w:top w:val="nil"/>
            </w:tcBorders>
            <w:shd w:val="clear" w:color="auto" w:fill="F2F2F2" w:themeFill="background1" w:themeFillShade="F2"/>
          </w:tcPr>
          <w:p w14:paraId="1F844E81" w14:textId="527E1A92" w:rsidR="00CD3941" w:rsidRPr="00FF5691" w:rsidRDefault="00CD3941" w:rsidP="00CD3941">
            <w:pPr>
              <w:rPr>
                <w:rStyle w:val="LDBereichTabelle"/>
              </w:rPr>
            </w:pPr>
            <w:r>
              <w:rPr>
                <w:rStyle w:val="LDBereichTabelle"/>
              </w:rPr>
              <w:t xml:space="preserve">Bemerkung </w:t>
            </w:r>
            <w:r w:rsidRPr="00CD3941">
              <w:rPr>
                <w:rStyle w:val="LDRegister"/>
              </w:rPr>
              <w:t>alt</w:t>
            </w:r>
          </w:p>
        </w:tc>
        <w:tc>
          <w:tcPr>
            <w:tcW w:w="4961" w:type="dxa"/>
            <w:shd w:val="clear" w:color="auto" w:fill="F2F2F2" w:themeFill="background1" w:themeFillShade="F2"/>
          </w:tcPr>
          <w:p w14:paraId="31C480A8" w14:textId="3F41A7EC" w:rsidR="00CD3941" w:rsidRPr="00FF5691" w:rsidRDefault="00CD3941" w:rsidP="00CD3941">
            <w:pPr>
              <w:rPr>
                <w:rStyle w:val="LDBereichTabelle"/>
              </w:rPr>
            </w:pPr>
            <w:r>
              <w:rPr>
                <w:rStyle w:val="LDBereichTabelle"/>
              </w:rPr>
              <w:t xml:space="preserve">Bemerkung </w:t>
            </w:r>
            <w:r w:rsidRPr="00CD3941">
              <w:rPr>
                <w:rStyle w:val="LDRegister"/>
              </w:rPr>
              <w:t>neu</w:t>
            </w:r>
          </w:p>
        </w:tc>
      </w:tr>
      <w:tr w:rsidR="00CD3941" w14:paraId="1EFC955B" w14:textId="77777777" w:rsidTr="00CD3941">
        <w:tc>
          <w:tcPr>
            <w:tcW w:w="3969" w:type="dxa"/>
          </w:tcPr>
          <w:p w14:paraId="0FD55DEA" w14:textId="77777777" w:rsidR="00CD3941" w:rsidRDefault="00CD3941" w:rsidP="00A15281">
            <w:r w:rsidRPr="00DB1E3C">
              <w:t xml:space="preserve">Die Versetzung ist gefährdet. </w:t>
            </w:r>
          </w:p>
          <w:p w14:paraId="74F3882A" w14:textId="453E57AD" w:rsidR="00CD3941" w:rsidRPr="00FF5691" w:rsidRDefault="00CD3941" w:rsidP="00CD3941">
            <w:r w:rsidRPr="00DB1E3C">
              <w:t xml:space="preserve">Bei einer Nichtversetzung ist nach § 75 </w:t>
            </w:r>
            <w:r>
              <w:t>(</w:t>
            </w:r>
            <w:r w:rsidRPr="00DB1E3C">
              <w:t>2) HschG die Schulform in Hessen zu verlassen</w:t>
            </w:r>
          </w:p>
        </w:tc>
        <w:tc>
          <w:tcPr>
            <w:tcW w:w="4961" w:type="dxa"/>
          </w:tcPr>
          <w:p w14:paraId="32A7FEC4" w14:textId="77777777" w:rsidR="00CD3941" w:rsidRDefault="00CD3941" w:rsidP="00A15281">
            <w:r w:rsidRPr="00DB1E3C">
              <w:t xml:space="preserve">Die Versetzung ist gefährdet. </w:t>
            </w:r>
          </w:p>
          <w:p w14:paraId="6284E2C5" w14:textId="25E739FA" w:rsidR="00CD3941" w:rsidRPr="00FF5691" w:rsidRDefault="00CD3941" w:rsidP="00A15281">
            <w:r w:rsidRPr="00DB1E3C">
              <w:t>Bei einer Nichtversetzung ist die besuchte Schule oder der besuchte Zweig zu verlassen (§ 75 Abs. 2 HSchG)</w:t>
            </w:r>
          </w:p>
        </w:tc>
      </w:tr>
    </w:tbl>
    <w:p w14:paraId="096095B8" w14:textId="3D660F0F" w:rsidR="00241CEC" w:rsidRPr="00B45241" w:rsidRDefault="00626FC5" w:rsidP="00091149">
      <w:pPr>
        <w:pStyle w:val="LDTextinhalteingerckt"/>
      </w:pPr>
      <w:r w:rsidRPr="00B45241">
        <w:t>Analog erscheint nun im 2. Halbjahr</w:t>
      </w:r>
      <w:r w:rsidR="00DB1E3C" w:rsidRPr="00B45241">
        <w:t xml:space="preserve"> die Bemerkung</w:t>
      </w:r>
      <w:r w:rsidRPr="00B45241">
        <w:t>:</w:t>
      </w:r>
      <w:r w:rsidR="00DB1E3C" w:rsidRPr="00B45241">
        <w:t xml:space="preserve"> „@ERSIE wird nicht versetzt. Die besuchte Schule oder der besuchte Zweig ist zu verlassen (§ 75 Abs. 2 HSchG).“</w:t>
      </w:r>
    </w:p>
    <w:p w14:paraId="1E92E82F" w14:textId="77777777" w:rsidR="00482082" w:rsidRPr="00DD3E49" w:rsidRDefault="00482082" w:rsidP="00DD3E49">
      <w:r>
        <w:br w:type="page"/>
      </w:r>
    </w:p>
    <w:p w14:paraId="2CE871CC" w14:textId="2C35949C" w:rsidR="00241CEC" w:rsidRDefault="00241CEC" w:rsidP="00B45241">
      <w:pPr>
        <w:pStyle w:val="berschrift4"/>
      </w:pPr>
      <w:bookmarkStart w:id="65" w:name="_Toc45781877"/>
      <w:r>
        <w:lastRenderedPageBreak/>
        <w:t>FHR-Bescheinigung und -zeugnis - auf FHR-Oberstufe geänderte LK/GK-Angaben</w:t>
      </w:r>
      <w:bookmarkEnd w:id="65"/>
    </w:p>
    <w:p w14:paraId="1A116024" w14:textId="137CC1E5" w:rsidR="00241CEC" w:rsidRDefault="00241CEC" w:rsidP="00091149">
      <w:pPr>
        <w:pStyle w:val="LDTextinhalteingerckt"/>
      </w:pPr>
      <w:r w:rsidRPr="00241CEC">
        <w:t xml:space="preserve">Die Fächer, die auf der </w:t>
      </w:r>
      <w:r w:rsidR="00A15281">
        <w:t>Webs</w:t>
      </w:r>
      <w:r w:rsidRPr="00241CEC">
        <w:t xml:space="preserve">eite </w:t>
      </w:r>
      <w:r w:rsidRPr="00A15281">
        <w:rPr>
          <w:rStyle w:val="LDMenpunkt"/>
        </w:rPr>
        <w:t>FHR-Oberstufe</w:t>
      </w:r>
      <w:r w:rsidRPr="00241CEC">
        <w:t> bei der für FHR ausgewählten Variante in die Berechnung als Leistungsfächer eingehen</w:t>
      </w:r>
      <w:r>
        <w:t xml:space="preserve"> und gegenüber dem ursprünglichen Eintrag geändert worden sind</w:t>
      </w:r>
      <w:r w:rsidRPr="00241CEC">
        <w:t xml:space="preserve">, sind </w:t>
      </w:r>
      <w:r>
        <w:t xml:space="preserve">nun auch </w:t>
      </w:r>
      <w:r w:rsidRPr="00241CEC">
        <w:t>im Ausdruck der FHR-Bescheinigung </w:t>
      </w:r>
      <w:r>
        <w:t xml:space="preserve">in der geänderten Form </w:t>
      </w:r>
      <w:r w:rsidRPr="00241CEC">
        <w:t>durch den Zusatz "(Leistungsfach)" gekennzeichnet.</w:t>
      </w:r>
    </w:p>
    <w:p w14:paraId="2F583FD3" w14:textId="05E26AFB" w:rsidR="00A15281" w:rsidRPr="00D943AD" w:rsidRDefault="00A15281" w:rsidP="00D943AD"/>
    <w:p w14:paraId="6F6C2CE6" w14:textId="6AADF9E2" w:rsidR="00A36FCE" w:rsidRDefault="00A36FCE" w:rsidP="00A36FCE">
      <w:pPr>
        <w:pStyle w:val="berschrift2"/>
      </w:pPr>
      <w:bookmarkStart w:id="66" w:name="_Toc45781878"/>
      <w:r>
        <w:t>Extras</w:t>
      </w:r>
      <w:bookmarkEnd w:id="66"/>
    </w:p>
    <w:p w14:paraId="349CC0DB" w14:textId="791C9484" w:rsidR="000A7335" w:rsidRDefault="000A7335" w:rsidP="000A7335">
      <w:pPr>
        <w:pStyle w:val="berschrift3"/>
      </w:pPr>
      <w:bookmarkStart w:id="67" w:name="_Ref30056027"/>
      <w:bookmarkStart w:id="68" w:name="_Ref30056042"/>
      <w:bookmarkStart w:id="69" w:name="_Toc45781879"/>
      <w:r>
        <w:t>Aufgabenliste</w:t>
      </w:r>
      <w:bookmarkEnd w:id="67"/>
      <w:bookmarkEnd w:id="68"/>
      <w:bookmarkEnd w:id="69"/>
    </w:p>
    <w:p w14:paraId="587A86C2" w14:textId="72BA256A" w:rsidR="009E1223" w:rsidRPr="009E1223" w:rsidRDefault="009E1223" w:rsidP="009E1223">
      <w:pPr>
        <w:pStyle w:val="berschrift4"/>
      </w:pPr>
      <w:bookmarkStart w:id="70" w:name="_Toc45781880"/>
      <w:r>
        <w:t>Abgeschaltete Meldung</w:t>
      </w:r>
      <w:bookmarkEnd w:id="70"/>
    </w:p>
    <w:p w14:paraId="30A92DAD" w14:textId="76BC9A71" w:rsidR="006E21EE" w:rsidRDefault="00FF7F51" w:rsidP="00091149">
      <w:pPr>
        <w:pStyle w:val="LDTextinhalteingerckt"/>
      </w:pPr>
      <w:r>
        <w:t>Die Meldu</w:t>
      </w:r>
      <w:r w:rsidR="009E1223">
        <w:t xml:space="preserve">ng: </w:t>
      </w:r>
      <w:r w:rsidRPr="009E1223">
        <w:rPr>
          <w:rStyle w:val="LDMeneintrag"/>
        </w:rPr>
        <w:t>Betriebeinformationen fehlen</w:t>
      </w:r>
      <w:r>
        <w:t xml:space="preserve"> wurde abgeschaltet und erscheint zukünftig nicht mehr in der Aufgabenliste.</w:t>
      </w:r>
    </w:p>
    <w:p w14:paraId="463379B9" w14:textId="5410A493" w:rsidR="009E1223" w:rsidRDefault="000059A7" w:rsidP="000059A7">
      <w:pPr>
        <w:pStyle w:val="berschrift4"/>
      </w:pPr>
      <w:bookmarkStart w:id="71" w:name="_Toc45781881"/>
      <w:r>
        <w:t>Erweiterte Meldung</w:t>
      </w:r>
      <w:bookmarkEnd w:id="71"/>
    </w:p>
    <w:p w14:paraId="03D001AE" w14:textId="2B175282" w:rsidR="006F0C08" w:rsidRDefault="000059A7" w:rsidP="00091149">
      <w:pPr>
        <w:pStyle w:val="LDTextinhalteingerckt"/>
      </w:pPr>
      <w:r>
        <w:t xml:space="preserve">Bei </w:t>
      </w:r>
      <w:r w:rsidR="00245A7C">
        <w:t xml:space="preserve">allen </w:t>
      </w:r>
      <w:r>
        <w:t>S</w:t>
      </w:r>
      <w:r w:rsidRPr="00172D18">
        <w:t>chülern</w:t>
      </w:r>
      <w:r>
        <w:t xml:space="preserve"> der Schulform BFSB/*</w:t>
      </w:r>
      <w:r w:rsidRPr="00172D18">
        <w:t xml:space="preserve">, </w:t>
      </w:r>
      <w:r>
        <w:t xml:space="preserve">denen </w:t>
      </w:r>
      <w:r w:rsidRPr="00172D18">
        <w:t xml:space="preserve">auf der </w:t>
      </w:r>
      <w:r>
        <w:t>Webs</w:t>
      </w:r>
      <w:r w:rsidRPr="00172D18">
        <w:t xml:space="preserve">eite </w:t>
      </w:r>
      <w:r w:rsidRPr="000059A7">
        <w:rPr>
          <w:rStyle w:val="LDMenpunkt"/>
        </w:rPr>
        <w:t>Betriebe/Praktika</w:t>
      </w:r>
      <w:r w:rsidRPr="00172D18">
        <w:t xml:space="preserve"> kein Betrieb </w:t>
      </w:r>
      <w:r>
        <w:t xml:space="preserve">oder auf der </w:t>
      </w:r>
      <w:r w:rsidR="006F0C08">
        <w:t>Webs</w:t>
      </w:r>
      <w:r>
        <w:t xml:space="preserve">eite </w:t>
      </w:r>
      <w:r w:rsidRPr="006F0C08">
        <w:rPr>
          <w:rStyle w:val="LDMenpunkt"/>
        </w:rPr>
        <w:t>Qualifikationen</w:t>
      </w:r>
      <w:r>
        <w:t xml:space="preserve"> kein Beruf </w:t>
      </w:r>
      <w:r w:rsidRPr="00172D18">
        <w:t>zugewiesen ist</w:t>
      </w:r>
      <w:r w:rsidR="00245A7C">
        <w:t>, erscheinen</w:t>
      </w:r>
      <w:r w:rsidR="006F0C08">
        <w:t xml:space="preserve"> die </w:t>
      </w:r>
      <w:r w:rsidR="00172D18" w:rsidRPr="00172D18">
        <w:t>Statistikmeldung</w:t>
      </w:r>
      <w:r w:rsidR="006B5C09">
        <w:t>en</w:t>
      </w:r>
      <w:r w:rsidR="00172D18" w:rsidRPr="00172D18">
        <w:t xml:space="preserve"> </w:t>
      </w:r>
      <w:r w:rsidR="00172D18" w:rsidRPr="000059A7">
        <w:rPr>
          <w:rStyle w:val="LDMeneintrag"/>
        </w:rPr>
        <w:t>Schüler ohne Betrieb</w:t>
      </w:r>
      <w:r w:rsidR="00DF2DF8">
        <w:t xml:space="preserve"> </w:t>
      </w:r>
      <w:r w:rsidR="006B5C09">
        <w:t xml:space="preserve">und </w:t>
      </w:r>
      <w:r w:rsidR="006B5C09" w:rsidRPr="000059A7">
        <w:rPr>
          <w:rStyle w:val="LDMeneintrag"/>
        </w:rPr>
        <w:t>Schüler ohne Beruf</w:t>
      </w:r>
      <w:r w:rsidR="006F0C08">
        <w:t>.</w:t>
      </w:r>
      <w:r w:rsidR="00B95D5B">
        <w:t xml:space="preserve"> </w:t>
      </w:r>
    </w:p>
    <w:p w14:paraId="76894E23" w14:textId="5BC91408" w:rsidR="00310D3B" w:rsidRDefault="00310D3B" w:rsidP="00310D3B">
      <w:pPr>
        <w:pStyle w:val="berschrift3"/>
      </w:pPr>
      <w:bookmarkStart w:id="72" w:name="_Toc45781882"/>
      <w:r>
        <w:t>Berichtsverwaltung</w:t>
      </w:r>
      <w:bookmarkEnd w:id="72"/>
    </w:p>
    <w:p w14:paraId="6D4F3650" w14:textId="4A65FAEB" w:rsidR="00DB3BBE" w:rsidRDefault="00DB3BBE" w:rsidP="00DB3BBE">
      <w:pPr>
        <w:pStyle w:val="berschrift4"/>
      </w:pPr>
      <w:bookmarkStart w:id="73" w:name="_Toc38369507"/>
      <w:bookmarkStart w:id="74" w:name="_Toc45781883"/>
      <w:r w:rsidRPr="00983DCF">
        <w:t>Bericht</w:t>
      </w:r>
      <w:r>
        <w:t xml:space="preserve">: </w:t>
      </w:r>
      <w:bookmarkEnd w:id="73"/>
      <w:r>
        <w:t>Kursliste (Ohne schülerindividuelle Kurseigenschaften)</w:t>
      </w:r>
      <w:bookmarkEnd w:id="74"/>
    </w:p>
    <w:p w14:paraId="1F9DD794" w14:textId="06A3C387" w:rsidR="001474CA" w:rsidRDefault="00DB3BBE" w:rsidP="00091149">
      <w:pPr>
        <w:pStyle w:val="LDTextinhalteingerckt"/>
      </w:pPr>
      <w:r w:rsidRPr="00E37223">
        <w:t>Der Bericht "</w:t>
      </w:r>
      <w:r>
        <w:t xml:space="preserve">Kurslisten (ohne schülerindividuelle Kurseigenschaften)" </w:t>
      </w:r>
      <w:r w:rsidRPr="00E37223">
        <w:t xml:space="preserve"> </w:t>
      </w:r>
      <w:r>
        <w:t>… &gt;</w:t>
      </w:r>
      <w:r>
        <w:rPr>
          <w:rStyle w:val="LDMenpunkt"/>
        </w:rPr>
        <w:t xml:space="preserve"> Unterricht</w:t>
      </w:r>
      <w:r w:rsidRPr="00DF58A9">
        <w:rPr>
          <w:rStyle w:val="LDMenpunkt"/>
        </w:rPr>
        <w:t xml:space="preserve"> &gt; </w:t>
      </w:r>
      <w:r>
        <w:rPr>
          <w:rStyle w:val="LDMenpunkt"/>
        </w:rPr>
        <w:t xml:space="preserve">Kurse &gt; Kurslisten </w:t>
      </w:r>
      <w:r w:rsidR="006F0C08">
        <w:rPr>
          <w:rStyle w:val="LDMenpunkt"/>
        </w:rPr>
        <w:t xml:space="preserve">- </w:t>
      </w:r>
      <w:r w:rsidRPr="00E37223">
        <w:t>wird nun wieder fehlerfrei generiert.</w:t>
      </w:r>
    </w:p>
    <w:p w14:paraId="78F3047B" w14:textId="6F8E5F26" w:rsidR="009B3809" w:rsidRDefault="006F0C08" w:rsidP="00FE5A1B">
      <w:pPr>
        <w:pStyle w:val="berschrift4"/>
      </w:pPr>
      <w:bookmarkStart w:id="75" w:name="_Toc45781884"/>
      <w:r>
        <w:t>Bericht: A</w:t>
      </w:r>
      <w:r w:rsidR="009B3809" w:rsidRPr="009B3809">
        <w:t>bweichende</w:t>
      </w:r>
      <w:r w:rsidR="009B3809">
        <w:t xml:space="preserve"> Empfehlung nach VOGSV §11 Abs. </w:t>
      </w:r>
      <w:r w:rsidR="009B3809" w:rsidRPr="009B3809">
        <w:t>3 Übergang 4/5</w:t>
      </w:r>
      <w:bookmarkEnd w:id="75"/>
    </w:p>
    <w:p w14:paraId="2490605D" w14:textId="77777777" w:rsidR="007C3757" w:rsidRDefault="00F90CC9" w:rsidP="00091149">
      <w:pPr>
        <w:pStyle w:val="LDTextinhalteingerckt"/>
      </w:pPr>
      <w:r>
        <w:t xml:space="preserve">Der Bericht erscheint unter </w:t>
      </w:r>
      <w:r w:rsidRPr="00FE5A1B">
        <w:rPr>
          <w:rStyle w:val="LDMenpunkt"/>
        </w:rPr>
        <w:t>Schüler</w:t>
      </w:r>
      <w:r w:rsidR="00FE5A1B">
        <w:rPr>
          <w:rStyle w:val="LDMenpunkt"/>
        </w:rPr>
        <w:t xml:space="preserve"> &gt; </w:t>
      </w:r>
      <w:r w:rsidRPr="00FE5A1B">
        <w:rPr>
          <w:rStyle w:val="LDMenpunkt"/>
        </w:rPr>
        <w:t>Grundschule</w:t>
      </w:r>
      <w:r>
        <w:t>.</w:t>
      </w:r>
      <w:r w:rsidR="00C74918">
        <w:t xml:space="preserve"> </w:t>
      </w:r>
    </w:p>
    <w:p w14:paraId="4B8CC845" w14:textId="376EDC2B" w:rsidR="006F0C08" w:rsidRDefault="00091149" w:rsidP="00091149">
      <w:pPr>
        <w:pStyle w:val="LDTextinhalteingerckt"/>
      </w:pPr>
      <w:r>
        <w:t xml:space="preserve">Dieser Bericht berücksichtigt beim Parameter </w:t>
      </w:r>
      <w:r w:rsidRPr="00091149">
        <w:rPr>
          <w:rStyle w:val="hervorhebung"/>
        </w:rPr>
        <w:t>von den Eltern gewählter Bildungsgang*</w:t>
      </w:r>
      <w:r>
        <w:t xml:space="preserve"> die Einträge, die bei den Schülern auf der Webseite </w:t>
      </w:r>
      <w:r w:rsidRPr="00091149">
        <w:rPr>
          <w:rStyle w:val="LDMenpunkt"/>
        </w:rPr>
        <w:t>Qualifikationen</w:t>
      </w:r>
      <w:r>
        <w:t xml:space="preserve"> im Feld </w:t>
      </w:r>
      <w:r w:rsidRPr="00091149">
        <w:rPr>
          <w:rStyle w:val="LDBedienelement"/>
        </w:rPr>
        <w:t>Letzte festgestellte Eignung</w:t>
      </w:r>
      <w:r>
        <w:t xml:space="preserve"> eingegeben wurden.</w:t>
      </w:r>
      <w:r w:rsidR="007C3757">
        <w:t xml:space="preserve"> </w:t>
      </w:r>
    </w:p>
    <w:p w14:paraId="326D4D8D" w14:textId="181691DD" w:rsidR="00A15281" w:rsidRDefault="00A15281" w:rsidP="00A15281">
      <w:pPr>
        <w:pStyle w:val="LDTextinhalteingerckt"/>
      </w:pPr>
      <w:r>
        <w:t>Die anderen Parameter können über Freitextfelder bei der Berichtsgenerierung eingegeben werden</w:t>
      </w:r>
    </w:p>
    <w:p w14:paraId="7C11FF80" w14:textId="77777777" w:rsidR="00091149" w:rsidRDefault="00091149" w:rsidP="00091149">
      <w:pPr>
        <w:pStyle w:val="LDTextinhalteingerckt"/>
      </w:pPr>
    </w:p>
    <w:tbl>
      <w:tblPr>
        <w:tblStyle w:val="Tabellenraster"/>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091149" w14:paraId="36F6557C" w14:textId="77777777" w:rsidTr="00E873B0">
        <w:tc>
          <w:tcPr>
            <w:tcW w:w="4394" w:type="dxa"/>
          </w:tcPr>
          <w:p w14:paraId="14A2AD2D" w14:textId="61BC1005" w:rsidR="00091149" w:rsidRDefault="00E873B0" w:rsidP="00E873B0">
            <w:pPr>
              <w:pStyle w:val="LDTextinhalt"/>
            </w:pPr>
            <w:r>
              <w:rPr>
                <w:noProof/>
                <w:lang w:eastAsia="de-DE"/>
              </w:rPr>
              <w:drawing>
                <wp:inline distT="0" distB="0" distL="0" distR="0" wp14:anchorId="06BF6D8E" wp14:editId="78DA9CFA">
                  <wp:extent cx="2700000" cy="2037600"/>
                  <wp:effectExtent l="19050" t="19050" r="24765" b="2032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00000" cy="2037600"/>
                          </a:xfrm>
                          <a:prstGeom prst="rect">
                            <a:avLst/>
                          </a:prstGeom>
                          <a:ln>
                            <a:solidFill>
                              <a:schemeClr val="bg1">
                                <a:lumMod val="50000"/>
                              </a:schemeClr>
                            </a:solidFill>
                          </a:ln>
                        </pic:spPr>
                      </pic:pic>
                    </a:graphicData>
                  </a:graphic>
                </wp:inline>
              </w:drawing>
            </w:r>
            <w:r w:rsidR="00091149">
              <w:rPr>
                <w:noProof/>
                <w:lang w:eastAsia="de-DE"/>
              </w:rPr>
              <mc:AlternateContent>
                <mc:Choice Requires="wps">
                  <w:drawing>
                    <wp:anchor distT="0" distB="0" distL="114300" distR="114300" simplePos="0" relativeHeight="251662336" behindDoc="0" locked="0" layoutInCell="1" allowOverlap="1" wp14:anchorId="04FB3740" wp14:editId="62F2C7FA">
                      <wp:simplePos x="0" y="0"/>
                      <wp:positionH relativeFrom="column">
                        <wp:posOffset>103851</wp:posOffset>
                      </wp:positionH>
                      <wp:positionV relativeFrom="paragraph">
                        <wp:posOffset>1343602</wp:posOffset>
                      </wp:positionV>
                      <wp:extent cx="2535382" cy="235528"/>
                      <wp:effectExtent l="0" t="0" r="17780" b="12700"/>
                      <wp:wrapNone/>
                      <wp:docPr id="56" name="Rechteck 56"/>
                      <wp:cNvGraphicFramePr/>
                      <a:graphic xmlns:a="http://schemas.openxmlformats.org/drawingml/2006/main">
                        <a:graphicData uri="http://schemas.microsoft.com/office/word/2010/wordprocessingShape">
                          <wps:wsp>
                            <wps:cNvSpPr/>
                            <wps:spPr>
                              <a:xfrm>
                                <a:off x="0" y="0"/>
                                <a:ext cx="2535382" cy="235528"/>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D17A5" id="Rechteck 56" o:spid="_x0000_s1026" style="position:absolute;margin-left:8.2pt;margin-top:105.8pt;width:199.65pt;height:1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" filled="f" strokecolor="#00b050" strokeweight="1pt"/>
                  </w:pict>
                </mc:Fallback>
              </mc:AlternateContent>
            </w:r>
          </w:p>
        </w:tc>
        <w:tc>
          <w:tcPr>
            <w:tcW w:w="4394" w:type="dxa"/>
          </w:tcPr>
          <w:p w14:paraId="3FDA5B88" w14:textId="11AF29B4" w:rsidR="00091149" w:rsidRDefault="00091149" w:rsidP="00E873B0">
            <w:pPr>
              <w:pStyle w:val="LDTextinhalt"/>
            </w:pPr>
            <w:r>
              <w:rPr>
                <w:noProof/>
                <w:lang w:eastAsia="de-DE"/>
              </w:rPr>
              <mc:AlternateContent>
                <mc:Choice Requires="wps">
                  <w:drawing>
                    <wp:anchor distT="0" distB="0" distL="114300" distR="114300" simplePos="0" relativeHeight="251664384" behindDoc="0" locked="0" layoutInCell="1" allowOverlap="1" wp14:anchorId="667CA0F2" wp14:editId="1814AE28">
                      <wp:simplePos x="0" y="0"/>
                      <wp:positionH relativeFrom="column">
                        <wp:posOffset>127173</wp:posOffset>
                      </wp:positionH>
                      <wp:positionV relativeFrom="paragraph">
                        <wp:posOffset>734002</wp:posOffset>
                      </wp:positionV>
                      <wp:extent cx="2535382" cy="193964"/>
                      <wp:effectExtent l="0" t="0" r="17780" b="15875"/>
                      <wp:wrapNone/>
                      <wp:docPr id="59" name="Rechteck 59"/>
                      <wp:cNvGraphicFramePr/>
                      <a:graphic xmlns:a="http://schemas.openxmlformats.org/drawingml/2006/main">
                        <a:graphicData uri="http://schemas.microsoft.com/office/word/2010/wordprocessingShape">
                          <wps:wsp>
                            <wps:cNvSpPr/>
                            <wps:spPr>
                              <a:xfrm>
                                <a:off x="0" y="0"/>
                                <a:ext cx="2535382" cy="193964"/>
                              </a:xfrm>
                              <a:prstGeom prst="rect">
                                <a:avLst/>
                              </a:prstGeom>
                              <a:noFill/>
                              <a:ln w="127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A2302" id="Rechteck 59" o:spid="_x0000_s1026" style="position:absolute;margin-left:10pt;margin-top:57.8pt;width:199.65pt;height:1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" filled="f" strokecolor="#00b050" strokeweight="1pt"/>
                  </w:pict>
                </mc:Fallback>
              </mc:AlternateContent>
            </w:r>
            <w:r>
              <w:rPr>
                <w:noProof/>
                <w:lang w:eastAsia="de-DE"/>
              </w:rPr>
              <w:drawing>
                <wp:inline distT="0" distB="0" distL="0" distR="0" wp14:anchorId="6287D447" wp14:editId="2D2A21EF">
                  <wp:extent cx="2700000" cy="1011600"/>
                  <wp:effectExtent l="19050" t="19050" r="24765" b="1714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700000" cy="1011600"/>
                          </a:xfrm>
                          <a:prstGeom prst="rect">
                            <a:avLst/>
                          </a:prstGeom>
                          <a:ln w="3175">
                            <a:solidFill>
                              <a:schemeClr val="bg1">
                                <a:lumMod val="50000"/>
                              </a:schemeClr>
                            </a:solidFill>
                          </a:ln>
                        </pic:spPr>
                      </pic:pic>
                    </a:graphicData>
                  </a:graphic>
                </wp:inline>
              </w:drawing>
            </w:r>
          </w:p>
        </w:tc>
      </w:tr>
    </w:tbl>
    <w:p w14:paraId="321B8390" w14:textId="5A9739A0" w:rsidR="006F0C08" w:rsidRDefault="006F0C08" w:rsidP="00091149">
      <w:pPr>
        <w:pStyle w:val="LDTextinhalteingerckt"/>
      </w:pPr>
    </w:p>
    <w:p w14:paraId="3CF43950" w14:textId="43D4BE3C" w:rsidR="009B3809" w:rsidRDefault="00AB4F30" w:rsidP="00091149">
      <w:pPr>
        <w:pStyle w:val="LDTextinhalteingerckt"/>
      </w:pPr>
      <w:r w:rsidRPr="00FE5A1B">
        <w:rPr>
          <w:noProof/>
          <w:lang w:eastAsia="de-DE"/>
        </w:rPr>
        <w:lastRenderedPageBreak/>
        <w:drawing>
          <wp:anchor distT="0" distB="0" distL="114300" distR="114300" simplePos="0" relativeHeight="251659264" behindDoc="0" locked="0" layoutInCell="1" allowOverlap="1" wp14:anchorId="0F4584E8" wp14:editId="580FE69E">
            <wp:simplePos x="0" y="0"/>
            <wp:positionH relativeFrom="column">
              <wp:posOffset>467360</wp:posOffset>
            </wp:positionH>
            <wp:positionV relativeFrom="paragraph">
              <wp:posOffset>6285923</wp:posOffset>
            </wp:positionV>
            <wp:extent cx="4679950" cy="2429510"/>
            <wp:effectExtent l="19050" t="19050" r="25400" b="2794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679950" cy="2429510"/>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7C3757">
        <w:rPr>
          <w:noProof/>
          <w:lang w:eastAsia="de-DE"/>
        </w:rPr>
        <mc:AlternateContent>
          <mc:Choice Requires="wps">
            <w:drawing>
              <wp:anchor distT="0" distB="0" distL="114300" distR="114300" simplePos="0" relativeHeight="251661312" behindDoc="0" locked="0" layoutInCell="1" allowOverlap="1" wp14:anchorId="085CD37E" wp14:editId="6469B109">
                <wp:simplePos x="0" y="0"/>
                <wp:positionH relativeFrom="column">
                  <wp:posOffset>469900</wp:posOffset>
                </wp:positionH>
                <wp:positionV relativeFrom="paragraph">
                  <wp:posOffset>8754110</wp:posOffset>
                </wp:positionV>
                <wp:extent cx="4679950" cy="635"/>
                <wp:effectExtent l="0" t="0" r="0" b="0"/>
                <wp:wrapNone/>
                <wp:docPr id="30" name="Textfeld 30"/>
                <wp:cNvGraphicFramePr/>
                <a:graphic xmlns:a="http://schemas.openxmlformats.org/drawingml/2006/main">
                  <a:graphicData uri="http://schemas.microsoft.com/office/word/2010/wordprocessingShape">
                    <wps:wsp>
                      <wps:cNvSpPr txBox="1"/>
                      <wps:spPr>
                        <a:xfrm>
                          <a:off x="0" y="0"/>
                          <a:ext cx="4679950" cy="635"/>
                        </a:xfrm>
                        <a:prstGeom prst="rect">
                          <a:avLst/>
                        </a:prstGeom>
                        <a:solidFill>
                          <a:prstClr val="white"/>
                        </a:solidFill>
                        <a:ln>
                          <a:noFill/>
                        </a:ln>
                      </wps:spPr>
                      <wps:txbx>
                        <w:txbxContent>
                          <w:p w14:paraId="6DBB87EE" w14:textId="3A58101C" w:rsidR="00D943AD" w:rsidRPr="009605FD" w:rsidRDefault="00D943AD" w:rsidP="00E873B0">
                            <w:pPr>
                              <w:pStyle w:val="LDBildunterschrift"/>
                              <w:ind w:left="0"/>
                              <w:rPr>
                                <w:sz w:val="20"/>
                                <w:szCs w:val="24"/>
                              </w:rPr>
                            </w:pPr>
                            <w:r>
                              <w:t xml:space="preserve">Abb. </w:t>
                            </w:r>
                            <w:fldSimple w:instr=" SEQ Abb. \* ARABIC ">
                              <w:r w:rsidR="00D116BC">
                                <w:rPr>
                                  <w:noProof/>
                                </w:rPr>
                                <w:t>17</w:t>
                              </w:r>
                            </w:fldSimple>
                            <w:r>
                              <w:t xml:space="preserve"> Beispiel-Bericht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5CD37E" id="_x0000_t202" coordsize="21600,21600" o:spt="202" path="m,l,21600r21600,l21600,xe">
                <v:stroke joinstyle="miter"/>
                <v:path gradientshapeok="t" o:connecttype="rect"/>
              </v:shapetype>
              <v:shape id="Textfeld 30" o:spid="_x0000_s1026" type="#_x0000_t202" style="position:absolute;left:0;text-align:left;margin-left:37pt;margin-top:689.3pt;width:368.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" stroked="f">
                <v:textbox style="mso-fit-shape-to-text:t" inset="0,0,0,0">
                  <w:txbxContent>
                    <w:p w14:paraId="6DBB87EE" w14:textId="3A58101C" w:rsidR="00D943AD" w:rsidRPr="009605FD" w:rsidRDefault="00D943AD" w:rsidP="00E873B0">
                      <w:pPr>
                        <w:pStyle w:val="LDBildunterschrift"/>
                        <w:ind w:left="0"/>
                        <w:rPr>
                          <w:sz w:val="20"/>
                          <w:szCs w:val="24"/>
                        </w:rPr>
                      </w:pPr>
                      <w:r>
                        <w:t xml:space="preserve">Abb. </w:t>
                      </w:r>
                      <w:fldSimple w:instr=" SEQ Abb. \* ARABIC ">
                        <w:r w:rsidR="00D116BC">
                          <w:rPr>
                            <w:noProof/>
                          </w:rPr>
                          <w:t>17</w:t>
                        </w:r>
                      </w:fldSimple>
                      <w:r>
                        <w:t xml:space="preserve"> Beispiel-Bericht</w:t>
                      </w:r>
                    </w:p>
                  </w:txbxContent>
                </v:textbox>
              </v:shape>
            </w:pict>
          </mc:Fallback>
        </mc:AlternateContent>
      </w:r>
      <w:r w:rsidR="009B3809" w:rsidRPr="009B3809">
        <w:rPr>
          <w:noProof/>
          <w:lang w:eastAsia="de-DE"/>
        </w:rPr>
        <w:drawing>
          <wp:inline distT="0" distB="0" distL="0" distR="0" wp14:anchorId="030A3A4D" wp14:editId="40538C3F">
            <wp:extent cx="4680000" cy="6386400"/>
            <wp:effectExtent l="19050" t="19050" r="25400" b="1460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80000" cy="6386400"/>
                    </a:xfrm>
                    <a:prstGeom prst="rect">
                      <a:avLst/>
                    </a:prstGeom>
                    <a:ln>
                      <a:solidFill>
                        <a:schemeClr val="bg1">
                          <a:lumMod val="50000"/>
                        </a:schemeClr>
                      </a:solidFill>
                    </a:ln>
                  </pic:spPr>
                </pic:pic>
              </a:graphicData>
            </a:graphic>
          </wp:inline>
        </w:drawing>
      </w:r>
    </w:p>
    <w:p w14:paraId="20A4DA2D" w14:textId="77777777" w:rsidR="00AB4F30" w:rsidRPr="00EE4E83" w:rsidRDefault="00AB4F30" w:rsidP="00EE4E83">
      <w:r>
        <w:br w:type="page"/>
      </w:r>
    </w:p>
    <w:p w14:paraId="51A68036" w14:textId="377BBA3F" w:rsidR="005B47F7" w:rsidRPr="005B47F7" w:rsidRDefault="005B47F7" w:rsidP="005B47F7">
      <w:pPr>
        <w:pStyle w:val="berschrift4"/>
      </w:pPr>
      <w:bookmarkStart w:id="76" w:name="_Toc45781885"/>
      <w:r w:rsidRPr="005B47F7">
        <w:lastRenderedPageBreak/>
        <w:t>Bericht: Zeugniskonferenzliste</w:t>
      </w:r>
      <w:bookmarkEnd w:id="76"/>
    </w:p>
    <w:p w14:paraId="3B371D46" w14:textId="012C3288" w:rsidR="006B5C09" w:rsidRDefault="006B5C09" w:rsidP="00E873B0">
      <w:pPr>
        <w:pStyle w:val="berschrift5"/>
      </w:pPr>
      <w:r>
        <w:t>Ausweisung Minderleistungen Fachoberschule</w:t>
      </w:r>
    </w:p>
    <w:p w14:paraId="7B916B02" w14:textId="5B7E0061" w:rsidR="005B47F7" w:rsidRPr="005B47F7" w:rsidRDefault="005B47F7" w:rsidP="00091149">
      <w:pPr>
        <w:pStyle w:val="LDTextinhalteingerckt"/>
      </w:pPr>
      <w:r w:rsidRPr="005B47F7">
        <w:t>Für FOS-Schüler (Schulform FOSA/*, FOBV/*, FOBT/*) werden i</w:t>
      </w:r>
      <w:r w:rsidR="00AB4F30">
        <w:t>m</w:t>
      </w:r>
      <w:r w:rsidRPr="005B47F7">
        <w:t xml:space="preserve"> Bericht Zeugniskonferenzliste in allen drei Berichtsvarianten die Minderleistungen (00 bis 04 Punkte) grau hinterlegt.</w:t>
      </w:r>
    </w:p>
    <w:p w14:paraId="50020BBE" w14:textId="07E1A3D2" w:rsidR="006B5C09" w:rsidRDefault="006B5C09" w:rsidP="00E873B0">
      <w:pPr>
        <w:pStyle w:val="berschrift5"/>
      </w:pPr>
      <w:r>
        <w:t>Ausweisung Fehlzeiten</w:t>
      </w:r>
    </w:p>
    <w:p w14:paraId="14C3324D" w14:textId="0F6E4AE7" w:rsidR="005B47F7" w:rsidRPr="005B47F7" w:rsidRDefault="005B47F7" w:rsidP="00AB4F30">
      <w:pPr>
        <w:pStyle w:val="LDAuflistungText"/>
      </w:pPr>
      <w:r w:rsidRPr="005B47F7">
        <w:t>Die Fehlzeiten externer Kurse werden addiert</w:t>
      </w:r>
      <w:r w:rsidR="00AB4F30">
        <w:t xml:space="preserve"> angezeigt</w:t>
      </w:r>
      <w:r w:rsidRPr="005B47F7">
        <w:t>.</w:t>
      </w:r>
    </w:p>
    <w:p w14:paraId="1F6D7024" w14:textId="6ECE528E" w:rsidR="005B47F7" w:rsidRPr="005B47F7" w:rsidRDefault="00AB4F30" w:rsidP="00AB4F30">
      <w:pPr>
        <w:pStyle w:val="LDAuflistungText"/>
      </w:pPr>
      <w:r w:rsidRPr="005B47F7">
        <w:t>Fehlze</w:t>
      </w:r>
      <w:r>
        <w:t>iten</w:t>
      </w:r>
      <w:r w:rsidRPr="005B47F7">
        <w:t xml:space="preserve"> </w:t>
      </w:r>
      <w:r>
        <w:t xml:space="preserve">in </w:t>
      </w:r>
      <w:r w:rsidR="005B47F7" w:rsidRPr="005B47F7">
        <w:t>Kurs</w:t>
      </w:r>
      <w:r>
        <w:t xml:space="preserve">en mit dem </w:t>
      </w:r>
      <w:r w:rsidR="005B47F7" w:rsidRPr="005B47F7">
        <w:t xml:space="preserve">Fach </w:t>
      </w:r>
      <w:r w:rsidR="005B47F7" w:rsidRPr="00AB4F30">
        <w:rPr>
          <w:rStyle w:val="LDMeneintrag"/>
        </w:rPr>
        <w:t>TUT - Klassenlehrer- bzw. Tutorenstunde</w:t>
      </w:r>
      <w:r w:rsidR="005B47F7" w:rsidRPr="005B47F7">
        <w:t xml:space="preserve"> </w:t>
      </w:r>
      <w:r>
        <w:t>w</w:t>
      </w:r>
      <w:r w:rsidR="005B47F7" w:rsidRPr="005B47F7">
        <w:t>erden aufgeführt</w:t>
      </w:r>
      <w:r>
        <w:t xml:space="preserve"> und </w:t>
      </w:r>
      <w:r w:rsidR="005B47F7" w:rsidRPr="005B47F7">
        <w:t>mit addiert.</w:t>
      </w:r>
    </w:p>
    <w:p w14:paraId="4473E973" w14:textId="18064597" w:rsidR="005B47F7" w:rsidRDefault="005B47F7" w:rsidP="00AB4F30">
      <w:pPr>
        <w:pStyle w:val="LDAuflistungText"/>
      </w:pPr>
      <w:r w:rsidRPr="005B47F7">
        <w:t xml:space="preserve">Das Feld </w:t>
      </w:r>
      <w:r w:rsidRPr="00AB4F30">
        <w:rPr>
          <w:rStyle w:val="hervorhebung"/>
        </w:rPr>
        <w:t>Note</w:t>
      </w:r>
      <w:r w:rsidRPr="005B47F7">
        <w:t xml:space="preserve"> des Kurses </w:t>
      </w:r>
      <w:r w:rsidR="00AB4F30">
        <w:t xml:space="preserve">mit dem Fach </w:t>
      </w:r>
      <w:r w:rsidRPr="00AB4F30">
        <w:rPr>
          <w:rStyle w:val="LDMeneintrag"/>
        </w:rPr>
        <w:t>TUT - Klassenlehrer- bzw. Tutorenstunde</w:t>
      </w:r>
      <w:r w:rsidRPr="005B47F7">
        <w:t xml:space="preserve"> ist nicht grau hinterlegt,</w:t>
      </w:r>
      <w:r w:rsidR="00AB4F30" w:rsidRPr="00AB4F30">
        <w:t xml:space="preserve"> </w:t>
      </w:r>
      <w:r w:rsidR="00AB4F30">
        <w:t>w</w:t>
      </w:r>
      <w:r w:rsidR="00AB4F30" w:rsidRPr="005B47F7">
        <w:t>enn eine Note fehlt</w:t>
      </w:r>
      <w:r w:rsidRPr="005B47F7">
        <w:t>.</w:t>
      </w:r>
      <w:bookmarkEnd w:id="0"/>
      <w:bookmarkEnd w:id="1"/>
      <w:bookmarkEnd w:id="2"/>
      <w:bookmarkEnd w:id="3"/>
    </w:p>
    <w:p w14:paraId="6280F089" w14:textId="3AC9611E" w:rsidR="00E50D1D" w:rsidRDefault="00E50D1D" w:rsidP="00D943AD">
      <w:pPr>
        <w:pStyle w:val="berschrift2"/>
      </w:pPr>
      <w:bookmarkStart w:id="77" w:name="_Toc45781886"/>
      <w:r>
        <w:t>Ausblick</w:t>
      </w:r>
      <w:r w:rsidR="00482082">
        <w:t xml:space="preserve"> auf Release 39.0 im Oktober 2020</w:t>
      </w:r>
      <w:r>
        <w:t>:</w:t>
      </w:r>
      <w:bookmarkEnd w:id="77"/>
    </w:p>
    <w:p w14:paraId="56928775" w14:textId="4079A5F0" w:rsidR="00E50D1D" w:rsidRDefault="00E50D1D" w:rsidP="00D943AD">
      <w:pPr>
        <w:pStyle w:val="LDTextinhalteingerckt"/>
      </w:pPr>
      <w:r>
        <w:t>Für das kommende Release 39</w:t>
      </w:r>
      <w:r w:rsidR="00482082">
        <w:t>.0</w:t>
      </w:r>
      <w:r>
        <w:t xml:space="preserve"> sind u. a. folgende Neuerungen geplant:</w:t>
      </w:r>
    </w:p>
    <w:p w14:paraId="3FA2A196" w14:textId="477E8651" w:rsidR="00482082" w:rsidRPr="00482082" w:rsidRDefault="00482082" w:rsidP="00D943AD">
      <w:pPr>
        <w:pStyle w:val="LDAuflistungText"/>
        <w:rPr>
          <w:rStyle w:val="LDTextinhaltZchn"/>
        </w:rPr>
      </w:pPr>
      <w:r>
        <w:t>Ähnlichkeitssuche, die auch Namen mit Sonderzeichen findet</w:t>
      </w:r>
    </w:p>
    <w:p w14:paraId="5BF3BD3F" w14:textId="36D759C6" w:rsidR="00482082" w:rsidRDefault="00482082" w:rsidP="00D943AD">
      <w:pPr>
        <w:pStyle w:val="LDAuflistungText"/>
        <w:rPr>
          <w:rStyle w:val="hervorhebung"/>
        </w:rPr>
      </w:pPr>
      <w:r>
        <w:t>Anpassungen bei den bisherigen Spaltenüberschriften m/w an das 3. Geschlecht</w:t>
      </w:r>
    </w:p>
    <w:p w14:paraId="64BAF183" w14:textId="4DD3564D" w:rsidR="00482082" w:rsidRPr="00482082" w:rsidRDefault="00482082" w:rsidP="00D943AD">
      <w:pPr>
        <w:pStyle w:val="LDAuflistungText"/>
        <w:rPr>
          <w:rStyle w:val="hervorhebung"/>
        </w:rPr>
      </w:pPr>
      <w:r w:rsidRPr="00482082">
        <w:rPr>
          <w:rStyle w:val="hervorhebung"/>
        </w:rPr>
        <w:t>FHR</w:t>
      </w:r>
    </w:p>
    <w:p w14:paraId="399AC993" w14:textId="68D9CE90" w:rsidR="00213000" w:rsidRDefault="00213000" w:rsidP="00482082">
      <w:pPr>
        <w:pStyle w:val="LDAuflistungzweiteEbene"/>
      </w:pPr>
      <w:r>
        <w:t>Behebung eines Berechnungsfehlers auf der Abschluss-Seite FHR-FOS, der in speziellen Konstellationen aufgetreten ist.</w:t>
      </w:r>
    </w:p>
    <w:p w14:paraId="13E957A4" w14:textId="77777777" w:rsidR="00482082" w:rsidRDefault="00482082" w:rsidP="00482082">
      <w:pPr>
        <w:pStyle w:val="LDAuflistungzweiteEbene"/>
      </w:pPr>
      <w:r>
        <w:t>FHR-Bescheinigung und Zeugnis für Abendgymnasium</w:t>
      </w:r>
    </w:p>
    <w:p w14:paraId="06D64AD3" w14:textId="48B3BF45" w:rsidR="00482082" w:rsidRPr="00482082" w:rsidRDefault="00482082" w:rsidP="00482082">
      <w:pPr>
        <w:pStyle w:val="LDAuflistungzweiteEbene"/>
        <w:rPr>
          <w:i/>
          <w:iCs/>
        </w:rPr>
      </w:pPr>
      <w:r>
        <w:t>FHR-Oberstufe: Ausweitung der Regel auf KO - Kolleg und AGYM - Abendgymnasium</w:t>
      </w:r>
      <w:r w:rsidRPr="00CA21A4">
        <w:rPr>
          <w:rStyle w:val="LDMeneintrag"/>
        </w:rPr>
        <w:t xml:space="preserve"> </w:t>
      </w:r>
      <w:r w:rsidRPr="00D943AD">
        <w:rPr>
          <w:rStyle w:val="LDMeneintrag"/>
        </w:rPr>
        <w:t>Es darf keine identischen Fach-Kursart-Kombinationen geben</w:t>
      </w:r>
      <w:r w:rsidRPr="00C276AB">
        <w:rPr>
          <w:rStyle w:val="LDMeneintrag"/>
        </w:rPr>
        <w:t>.</w:t>
      </w:r>
      <w:r>
        <w:rPr>
          <w:rStyle w:val="LDMeneintrag"/>
        </w:rPr>
        <w:t xml:space="preserve"> </w:t>
      </w:r>
      <w:r w:rsidRPr="00CA21A4">
        <w:rPr>
          <w:rStyle w:val="LDMeneintrag"/>
          <w:i w:val="0"/>
        </w:rPr>
        <w:t>Vgl. 4.4.1</w:t>
      </w:r>
    </w:p>
    <w:p w14:paraId="2D9A1E5C" w14:textId="03294C25" w:rsidR="00E50D1D" w:rsidRDefault="00E50D1D" w:rsidP="00D943AD">
      <w:pPr>
        <w:pStyle w:val="LDAuflistungText"/>
      </w:pPr>
      <w:r w:rsidRPr="00482082">
        <w:rPr>
          <w:rStyle w:val="hervorhebung"/>
        </w:rPr>
        <w:t>KV</w:t>
      </w:r>
      <w:r>
        <w:t xml:space="preserve"> beenden für Kandidaten mit SD-R</w:t>
      </w:r>
    </w:p>
    <w:p w14:paraId="625ADFC9" w14:textId="392E5D3E" w:rsidR="00E50D1D" w:rsidRDefault="00E50D1D" w:rsidP="00D943AD">
      <w:pPr>
        <w:pStyle w:val="LDAuflistungText"/>
      </w:pPr>
    </w:p>
    <w:p w14:paraId="08659B57" w14:textId="4B602053" w:rsidR="00E50D1D" w:rsidRDefault="00213000" w:rsidP="00D943AD">
      <w:pPr>
        <w:pStyle w:val="LDAuflistungText"/>
      </w:pPr>
      <w:r>
        <w:t>Übertragung der l</w:t>
      </w:r>
      <w:r w:rsidR="00E50D1D">
        <w:t>etzte</w:t>
      </w:r>
      <w:r>
        <w:t>n</w:t>
      </w:r>
      <w:r w:rsidR="00E50D1D">
        <w:t xml:space="preserve"> festgestellte</w:t>
      </w:r>
      <w:r>
        <w:t>n</w:t>
      </w:r>
      <w:r w:rsidR="00E50D1D">
        <w:t xml:space="preserve"> Eignung </w:t>
      </w:r>
      <w:r>
        <w:t>des letzten Halbjahrs</w:t>
      </w:r>
      <w:r w:rsidR="00E50D1D">
        <w:t xml:space="preserve"> bei Halbjahreswechsel in  das aktuelle Halbjahr</w:t>
      </w:r>
    </w:p>
    <w:p w14:paraId="652AFCD8" w14:textId="7E6F3CBA" w:rsidR="00482082" w:rsidRPr="00482082" w:rsidRDefault="00482082" w:rsidP="00D943AD">
      <w:pPr>
        <w:pStyle w:val="LDAuflistungText"/>
        <w:rPr>
          <w:rStyle w:val="hervorhebung"/>
        </w:rPr>
      </w:pPr>
      <w:r w:rsidRPr="00482082">
        <w:rPr>
          <w:rStyle w:val="hervorhebung"/>
        </w:rPr>
        <w:t>Aufgabenliste</w:t>
      </w:r>
    </w:p>
    <w:p w14:paraId="0680FC63" w14:textId="3E7F10A0" w:rsidR="00135076" w:rsidRDefault="00135076" w:rsidP="00482082">
      <w:pPr>
        <w:pStyle w:val="LDAuflistungzweiteEbene"/>
      </w:pPr>
      <w:r w:rsidRPr="00135076">
        <w:t>Abschaltung/Umbenennung weiterer Meldungen zur Benachrichtigung von Kandidaten</w:t>
      </w:r>
    </w:p>
    <w:p w14:paraId="12586C35" w14:textId="37135974" w:rsidR="00482082" w:rsidRDefault="00482082" w:rsidP="00482082">
      <w:pPr>
        <w:pStyle w:val="LDAuflistungzweiteEbene"/>
      </w:pPr>
      <w:r>
        <w:lastRenderedPageBreak/>
        <w:t>Anpassung der Statistikregel: a) Die Meldung Schüler ohne Geburtsland soll nicht kommen bei den Einträgen staatenlos und ungeklärt. B) Ausweitung dieser Regel auch auf Berufliche Schulen</w:t>
      </w:r>
    </w:p>
    <w:p w14:paraId="7C5B7D32" w14:textId="7235EB0B" w:rsidR="00482082" w:rsidRDefault="00482082" w:rsidP="00482082">
      <w:pPr>
        <w:pStyle w:val="LDAuflistungzweiteEbene"/>
      </w:pPr>
      <w:r>
        <w:t>Neue Statistikmeldung Klasse ohne Schüler</w:t>
      </w:r>
    </w:p>
    <w:p w14:paraId="2BADAD1B" w14:textId="230FBDFB" w:rsidR="00482082" w:rsidRDefault="00482082" w:rsidP="00482082">
      <w:pPr>
        <w:pStyle w:val="LDAuflistungzweiteEbene"/>
      </w:pPr>
      <w:r>
        <w:t>Neue Statistikmeldung für die Berufsschule, die darauf hinweist, dass der Schüler in einer Stufe ist, die nicht zu seinem Ausbildungsberuf passt</w:t>
      </w:r>
    </w:p>
    <w:p w14:paraId="303C5CA0" w14:textId="77777777" w:rsidR="00482082" w:rsidRPr="00DD3E49" w:rsidRDefault="00B23D28" w:rsidP="00D943AD">
      <w:pPr>
        <w:pStyle w:val="LDAuflistungText"/>
      </w:pPr>
      <w:r w:rsidRPr="00482082">
        <w:rPr>
          <w:rStyle w:val="LDBedienelement"/>
        </w:rPr>
        <w:t>Berichtsverwaltung</w:t>
      </w:r>
    </w:p>
    <w:p w14:paraId="13E3B083" w14:textId="2B36EE7E" w:rsidR="00B23D28" w:rsidRDefault="00CA21A4" w:rsidP="00482082">
      <w:pPr>
        <w:pStyle w:val="LDAuflistungzweiteEbene"/>
      </w:pPr>
      <w:r>
        <w:t xml:space="preserve">Anpassung der </w:t>
      </w:r>
      <w:r w:rsidR="00B23D28" w:rsidRPr="00B23D28">
        <w:t>Schulbe</w:t>
      </w:r>
      <w:r w:rsidR="00B23D28">
        <w:t xml:space="preserve">suchsbescheinigung - </w:t>
      </w:r>
      <w:r w:rsidR="00213000">
        <w:t>b</w:t>
      </w:r>
      <w:r w:rsidR="00B23D28" w:rsidRPr="00B23D28">
        <w:t>ei mehreren Schullaufbahneinträgen</w:t>
      </w:r>
      <w:r w:rsidR="00B23D28">
        <w:t xml:space="preserve"> zu der letzten Schule wird, wenn keine Unterbrechung zwischen diesen Schullaufbahneinträgen vorliegt, das Von-Datum des ersten Schullaufbahneintrags ausgewiesen.</w:t>
      </w:r>
    </w:p>
    <w:p w14:paraId="1984B1B7" w14:textId="77777777" w:rsidR="00482082" w:rsidRDefault="00482082" w:rsidP="00482082">
      <w:pPr>
        <w:pStyle w:val="LDAuflistungzweiteEbene"/>
      </w:pPr>
      <w:r>
        <w:t>Bericht zum Masernschutz</w:t>
      </w:r>
    </w:p>
    <w:p w14:paraId="756811C4" w14:textId="209EFF48" w:rsidR="00482082" w:rsidRDefault="00482082" w:rsidP="00482082">
      <w:pPr>
        <w:pStyle w:val="LDAuflistungzweiteEbene"/>
      </w:pPr>
      <w:r>
        <w:t>Anpassungen beim Bericht Betriebestammblatt, Klassenübersicht und Klassenleitung</w:t>
      </w:r>
    </w:p>
    <w:p w14:paraId="5B7069CA" w14:textId="32B54884" w:rsidR="008C6770" w:rsidRDefault="008C6770" w:rsidP="00D943AD">
      <w:pPr>
        <w:pStyle w:val="LDAuflistungText"/>
      </w:pPr>
      <w:r>
        <w:t>Anpassungen an der GeR-Ermittlung</w:t>
      </w:r>
    </w:p>
    <w:p w14:paraId="6FABCFEF" w14:textId="694D510B" w:rsidR="00482082" w:rsidRDefault="00482082" w:rsidP="00DD3E49">
      <w:pPr>
        <w:pStyle w:val="LDAuflistungText"/>
      </w:pPr>
      <w:r w:rsidRPr="00482082">
        <w:t>Automa Automatisierte Generierung einer Zeugnisbemerkung für Herkunftssprachlichen Unterricht in Verantwortung des Herkunftslandes</w:t>
      </w:r>
    </w:p>
    <w:p w14:paraId="20E86CCA" w14:textId="1613392A" w:rsidR="00E50D1D" w:rsidRPr="005B47F7" w:rsidRDefault="00E50D1D" w:rsidP="00E50D1D">
      <w:pPr>
        <w:pStyle w:val="LDAuflistungText"/>
        <w:numPr>
          <w:ilvl w:val="0"/>
          <w:numId w:val="0"/>
        </w:numPr>
        <w:ind w:left="993" w:hanging="284"/>
      </w:pPr>
    </w:p>
    <w:sectPr w:rsidR="00E50D1D" w:rsidRPr="005B47F7" w:rsidSect="002D6AA1">
      <w:headerReference w:type="even" r:id="rId48"/>
      <w:headerReference w:type="default" r:id="rId49"/>
      <w:footerReference w:type="default" r:id="rId50"/>
      <w:headerReference w:type="first" r:id="rId51"/>
      <w:footerReference w:type="first" r:id="rId52"/>
      <w:pgSz w:w="11906" w:h="16838"/>
      <w:pgMar w:top="1134" w:right="851" w:bottom="1276" w:left="1474" w:header="567" w:footer="6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73DF9B" w14:textId="77777777" w:rsidR="00D943AD" w:rsidRDefault="00D943AD" w:rsidP="006A65B3">
      <w:r>
        <w:separator/>
      </w:r>
    </w:p>
  </w:endnote>
  <w:endnote w:type="continuationSeparator" w:id="0">
    <w:p w14:paraId="4C19C8A3" w14:textId="77777777" w:rsidR="00D943AD" w:rsidRDefault="00D943AD"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46F08" w14:textId="36BA1B9F" w:rsidR="00D943AD" w:rsidRPr="003C632C" w:rsidRDefault="00D943AD" w:rsidP="006244EC">
    <w:pPr>
      <w:pStyle w:val="Fuzeile"/>
    </w:pPr>
    <w:r>
      <w:t>LUSD - Änderungen mit Release 38</w:t>
    </w:r>
    <w:r w:rsidRPr="003C632C">
      <w:t xml:space="preserve">.0 im </w:t>
    </w:r>
    <w:r>
      <w:t>Juli 2020</w:t>
    </w:r>
    <w:r>
      <w:tab/>
    </w:r>
    <w:r>
      <w:tab/>
    </w:r>
    <w:r w:rsidRPr="003C632C">
      <w:fldChar w:fldCharType="begin"/>
    </w:r>
    <w:r w:rsidRPr="003C632C">
      <w:instrText xml:space="preserve"> PAGE   \* MERGEFORMAT </w:instrText>
    </w:r>
    <w:r w:rsidRPr="003C632C">
      <w:fldChar w:fldCharType="separate"/>
    </w:r>
    <w:r w:rsidR="004E73E0">
      <w:rPr>
        <w:noProof/>
      </w:rPr>
      <w:t>12</w:t>
    </w:r>
    <w:r w:rsidRPr="003C632C">
      <w:fldChar w:fldCharType="end"/>
    </w:r>
    <w:r w:rsidRPr="003C632C">
      <w:t xml:space="preserve"> von </w:t>
    </w:r>
    <w:r w:rsidR="004E73E0">
      <w:fldChar w:fldCharType="begin"/>
    </w:r>
    <w:r w:rsidR="004E73E0">
      <w:instrText xml:space="preserve"> NUMPAGES   \* MERGEFORMAT </w:instrText>
    </w:r>
    <w:r w:rsidR="004E73E0">
      <w:fldChar w:fldCharType="separate"/>
    </w:r>
    <w:r w:rsidR="004E73E0">
      <w:rPr>
        <w:noProof/>
      </w:rPr>
      <w:t>28</w:t>
    </w:r>
    <w:r w:rsidR="004E73E0">
      <w:rPr>
        <w:noProof/>
      </w:rPr>
      <w:fldChar w:fldCharType="end"/>
    </w:r>
  </w:p>
  <w:p w14:paraId="0B9FA5D4" w14:textId="7C753B47" w:rsidR="00D943AD" w:rsidRDefault="00D943AD" w:rsidP="00F23EF5">
    <w:pPr>
      <w:pStyle w:val="Fuzeile"/>
    </w:pPr>
    <w:r>
      <w:t>Version 1.0 -  Stand: 16.07.2020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084B8" w14:textId="09F4FDC5" w:rsidR="00D943AD" w:rsidRPr="003C632C" w:rsidRDefault="00D943AD" w:rsidP="006244EC">
    <w:pPr>
      <w:pStyle w:val="Fuzeile"/>
    </w:pPr>
    <w:r>
      <w:t>LUSD - Änderungen mit Release 38</w:t>
    </w:r>
    <w:r w:rsidRPr="003C632C">
      <w:t xml:space="preserve">.0 im </w:t>
    </w:r>
    <w:r>
      <w:t>Juli 2020</w:t>
    </w:r>
    <w:r>
      <w:tab/>
    </w:r>
    <w:r>
      <w:tab/>
    </w:r>
    <w:r w:rsidRPr="003C632C">
      <w:fldChar w:fldCharType="begin"/>
    </w:r>
    <w:r w:rsidRPr="003C632C">
      <w:instrText xml:space="preserve"> PAGE   \* MERGEFORMAT </w:instrText>
    </w:r>
    <w:r w:rsidRPr="003C632C">
      <w:fldChar w:fldCharType="separate"/>
    </w:r>
    <w:r w:rsidR="004E73E0">
      <w:rPr>
        <w:noProof/>
      </w:rPr>
      <w:t>1</w:t>
    </w:r>
    <w:r w:rsidRPr="003C632C">
      <w:fldChar w:fldCharType="end"/>
    </w:r>
    <w:r w:rsidRPr="003C632C">
      <w:t xml:space="preserve"> von </w:t>
    </w:r>
    <w:r w:rsidR="004E73E0">
      <w:fldChar w:fldCharType="begin"/>
    </w:r>
    <w:r w:rsidR="004E73E0">
      <w:instrText xml:space="preserve"> NUMPAGES   \* MERGEFORMAT </w:instrText>
    </w:r>
    <w:r w:rsidR="004E73E0">
      <w:fldChar w:fldCharType="separate"/>
    </w:r>
    <w:r w:rsidR="004E73E0">
      <w:rPr>
        <w:noProof/>
      </w:rPr>
      <w:t>28</w:t>
    </w:r>
    <w:r w:rsidR="004E73E0">
      <w:rPr>
        <w:noProof/>
      </w:rPr>
      <w:fldChar w:fldCharType="end"/>
    </w:r>
  </w:p>
  <w:p w14:paraId="1A748D4C" w14:textId="75B93B36" w:rsidR="00D943AD" w:rsidRPr="006244EC" w:rsidRDefault="00D943AD" w:rsidP="006244EC">
    <w:pPr>
      <w:pStyle w:val="Fuzeile"/>
    </w:pPr>
    <w:r>
      <w:t>Version 1.0 -  Stand: 16.07.2020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FC214" w14:textId="77777777" w:rsidR="00D943AD" w:rsidRDefault="00D943AD" w:rsidP="006A65B3">
      <w:r>
        <w:separator/>
      </w:r>
    </w:p>
  </w:footnote>
  <w:footnote w:type="continuationSeparator" w:id="0">
    <w:p w14:paraId="55110068" w14:textId="77777777" w:rsidR="00D943AD" w:rsidRDefault="00D943AD"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53D38" w14:textId="77777777" w:rsidR="00D943AD" w:rsidRDefault="00D943AD">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17FAD" w14:textId="77777777" w:rsidR="00D943AD" w:rsidRDefault="00D943AD">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10E5C" w14:textId="77777777" w:rsidR="00D943AD" w:rsidRDefault="00D943AD">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1336B04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24pt" o:bullet="t">
        <v:imagedata r:id="rId1" o:title="info1"/>
      </v:shape>
    </w:pict>
  </w:numPicBullet>
  <w:numPicBullet w:numPicBulletId="1">
    <w:pict>
      <v:shape id="_x0000_i1027" type="#_x0000_t75" style="width:44pt;height:32pt" o:bullet="t">
        <v:imagedata r:id="rId2" o:title="ausrufezeichen_klein"/>
      </v:shape>
    </w:pict>
  </w:numPicBullet>
  <w:numPicBullet w:numPicBulletId="2">
    <w:pict>
      <v:shape id="_x0000_i1028" type="#_x0000_t75" style="width:34.1pt;height:13.45pt" o:bullet="t">
        <v:imagedata r:id="rId3" o:title="LUSD Tipp"/>
      </v:shape>
    </w:pict>
  </w:numPicBullet>
  <w:numPicBullet w:numPicBulletId="3">
    <w:pict>
      <v:shape id="_x0000_i1029" type="#_x0000_t75" style="width:27.75pt;height:15.75pt" o:bullet="t">
        <v:imagedata r:id="rId4" o:title="Unbenannt"/>
      </v:shape>
    </w:pict>
  </w:numPicBullet>
  <w:numPicBullet w:numPicBulletId="4">
    <w:pict>
      <v:shape id="_x0000_i1030" type="#_x0000_t75" style="width:682pt;height:682pt" o:bullet="t">
        <v:imagedata r:id="rId5" o:title="task"/>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5E50B15"/>
    <w:multiLevelType w:val="multilevel"/>
    <w:tmpl w:val="961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5" w15:restartNumberingAfterBreak="0">
    <w:nsid w:val="3237307A"/>
    <w:multiLevelType w:val="hybridMultilevel"/>
    <w:tmpl w:val="54B2A9B6"/>
    <w:lvl w:ilvl="0" w:tplc="49104532">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6" w15:restartNumberingAfterBreak="0">
    <w:nsid w:val="35442541"/>
    <w:multiLevelType w:val="multilevel"/>
    <w:tmpl w:val="EB1C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42BF54AA"/>
    <w:multiLevelType w:val="hybridMultilevel"/>
    <w:tmpl w:val="7B6C56C8"/>
    <w:lvl w:ilvl="0" w:tplc="07269494">
      <w:start w:val="1"/>
      <w:numFmt w:val="bullet"/>
      <w:pStyle w:val="LDAufgabenliste"/>
      <w:lvlText w:val=""/>
      <w:lvlPicBulletId w:val="4"/>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9" w15:restartNumberingAfterBreak="0">
    <w:nsid w:val="45341FD2"/>
    <w:multiLevelType w:val="hybridMultilevel"/>
    <w:tmpl w:val="31AE6558"/>
    <w:lvl w:ilvl="0" w:tplc="3C38B1E4">
      <w:start w:val="1"/>
      <w:numFmt w:val="bullet"/>
      <w:pStyle w:val="LDTIPP"/>
      <w:lvlText w:val=""/>
      <w:lvlPicBulletId w:val="3"/>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0" w15:restartNumberingAfterBreak="0">
    <w:nsid w:val="50396AA8"/>
    <w:multiLevelType w:val="hybridMultilevel"/>
    <w:tmpl w:val="467C862A"/>
    <w:lvl w:ilvl="0" w:tplc="96AA74FA">
      <w:start w:val="1"/>
      <w:numFmt w:val="bullet"/>
      <w:pStyle w:val="LDHinweis"/>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1"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3"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90B192A"/>
    <w:multiLevelType w:val="hybridMultilevel"/>
    <w:tmpl w:val="C81EA416"/>
    <w:lvl w:ilvl="0" w:tplc="5CB8607E">
      <w:start w:val="1"/>
      <w:numFmt w:val="bullet"/>
      <w:pStyle w:val="LDAuflistungTex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25" w15:restartNumberingAfterBreak="0">
    <w:nsid w:val="6AE360C6"/>
    <w:multiLevelType w:val="hybridMultilevel"/>
    <w:tmpl w:val="1DBCFB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28" w15:restartNumberingAfterBreak="0">
    <w:nsid w:val="79FF0E1F"/>
    <w:multiLevelType w:val="multilevel"/>
    <w:tmpl w:val="32B6B6A4"/>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4"/>
  </w:num>
  <w:num w:numId="2">
    <w:abstractNumId w:val="22"/>
  </w:num>
  <w:num w:numId="3">
    <w:abstractNumId w:val="14"/>
  </w:num>
  <w:num w:numId="4">
    <w:abstractNumId w:val="11"/>
  </w:num>
  <w:num w:numId="5">
    <w:abstractNumId w:val="28"/>
  </w:num>
  <w:num w:numId="6">
    <w:abstractNumId w:val="27"/>
  </w:num>
  <w:num w:numId="7">
    <w:abstractNumId w:val="20"/>
  </w:num>
  <w:num w:numId="8">
    <w:abstractNumId w:val="17"/>
  </w:num>
  <w:num w:numId="9">
    <w:abstractNumId w:val="19"/>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3"/>
  </w:num>
  <w:num w:numId="21">
    <w:abstractNumId w:val="26"/>
  </w:num>
  <w:num w:numId="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28"/>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10"/>
  </w:num>
  <w:num w:numId="38">
    <w:abstractNumId w:val="21"/>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25"/>
  </w:num>
  <w:num w:numId="42">
    <w:abstractNumId w:val="16"/>
  </w:num>
  <w:num w:numId="43">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hideSpellingErrors/>
  <w:hideGrammaticalErrors/>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ocumentProtection w:formatting="1" w:enforcement="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77C"/>
    <w:rsid w:val="000047FB"/>
    <w:rsid w:val="000059A7"/>
    <w:rsid w:val="00005AB5"/>
    <w:rsid w:val="0000761B"/>
    <w:rsid w:val="0000770C"/>
    <w:rsid w:val="00010CD2"/>
    <w:rsid w:val="00011FDB"/>
    <w:rsid w:val="00013567"/>
    <w:rsid w:val="0001640A"/>
    <w:rsid w:val="00021DB7"/>
    <w:rsid w:val="00023A6C"/>
    <w:rsid w:val="00024278"/>
    <w:rsid w:val="000243B3"/>
    <w:rsid w:val="000253D8"/>
    <w:rsid w:val="000327F1"/>
    <w:rsid w:val="0003492F"/>
    <w:rsid w:val="000542DC"/>
    <w:rsid w:val="00060D26"/>
    <w:rsid w:val="00062CC3"/>
    <w:rsid w:val="000643E0"/>
    <w:rsid w:val="00065592"/>
    <w:rsid w:val="000674FC"/>
    <w:rsid w:val="000679DE"/>
    <w:rsid w:val="0007041B"/>
    <w:rsid w:val="00070559"/>
    <w:rsid w:val="000710E5"/>
    <w:rsid w:val="00071279"/>
    <w:rsid w:val="00072620"/>
    <w:rsid w:val="00077DB7"/>
    <w:rsid w:val="000807EC"/>
    <w:rsid w:val="00090334"/>
    <w:rsid w:val="00091149"/>
    <w:rsid w:val="0009567C"/>
    <w:rsid w:val="00097EB9"/>
    <w:rsid w:val="000A4CF9"/>
    <w:rsid w:val="000A7335"/>
    <w:rsid w:val="000A79FC"/>
    <w:rsid w:val="000B1833"/>
    <w:rsid w:val="000B3434"/>
    <w:rsid w:val="000B444F"/>
    <w:rsid w:val="000C1579"/>
    <w:rsid w:val="000C3BAA"/>
    <w:rsid w:val="000D0594"/>
    <w:rsid w:val="000D40DE"/>
    <w:rsid w:val="000D41A8"/>
    <w:rsid w:val="000D5C44"/>
    <w:rsid w:val="000D645D"/>
    <w:rsid w:val="000E02D7"/>
    <w:rsid w:val="000E09AC"/>
    <w:rsid w:val="000E5A5F"/>
    <w:rsid w:val="000F07E1"/>
    <w:rsid w:val="000F0859"/>
    <w:rsid w:val="000F2E35"/>
    <w:rsid w:val="000F6830"/>
    <w:rsid w:val="000F74B6"/>
    <w:rsid w:val="00101723"/>
    <w:rsid w:val="00104774"/>
    <w:rsid w:val="00113890"/>
    <w:rsid w:val="00115AEE"/>
    <w:rsid w:val="00122120"/>
    <w:rsid w:val="0012518B"/>
    <w:rsid w:val="001319EA"/>
    <w:rsid w:val="0013318E"/>
    <w:rsid w:val="00135076"/>
    <w:rsid w:val="00135E8B"/>
    <w:rsid w:val="00137CF7"/>
    <w:rsid w:val="001474CA"/>
    <w:rsid w:val="00151519"/>
    <w:rsid w:val="00151C42"/>
    <w:rsid w:val="00154764"/>
    <w:rsid w:val="00155517"/>
    <w:rsid w:val="00156B43"/>
    <w:rsid w:val="00160BC6"/>
    <w:rsid w:val="00162AB1"/>
    <w:rsid w:val="00164702"/>
    <w:rsid w:val="00165445"/>
    <w:rsid w:val="00172D18"/>
    <w:rsid w:val="00175F29"/>
    <w:rsid w:val="00176804"/>
    <w:rsid w:val="00180AA6"/>
    <w:rsid w:val="00182EA2"/>
    <w:rsid w:val="00182ED5"/>
    <w:rsid w:val="001842EF"/>
    <w:rsid w:val="001960C3"/>
    <w:rsid w:val="0019646F"/>
    <w:rsid w:val="00196DB2"/>
    <w:rsid w:val="001A1221"/>
    <w:rsid w:val="001A29AD"/>
    <w:rsid w:val="001A3196"/>
    <w:rsid w:val="001A32A4"/>
    <w:rsid w:val="001A36DD"/>
    <w:rsid w:val="001A4168"/>
    <w:rsid w:val="001B07FA"/>
    <w:rsid w:val="001B1AE8"/>
    <w:rsid w:val="001B4755"/>
    <w:rsid w:val="001B4BA2"/>
    <w:rsid w:val="001C03A2"/>
    <w:rsid w:val="001C3EC9"/>
    <w:rsid w:val="001D08DA"/>
    <w:rsid w:val="001D4837"/>
    <w:rsid w:val="001E0E3C"/>
    <w:rsid w:val="001E3CFA"/>
    <w:rsid w:val="001E57B5"/>
    <w:rsid w:val="001F0F50"/>
    <w:rsid w:val="001F5A37"/>
    <w:rsid w:val="001F6702"/>
    <w:rsid w:val="001F7FEF"/>
    <w:rsid w:val="0020093F"/>
    <w:rsid w:val="002014C9"/>
    <w:rsid w:val="0020335C"/>
    <w:rsid w:val="00203C62"/>
    <w:rsid w:val="00207B68"/>
    <w:rsid w:val="00213000"/>
    <w:rsid w:val="00213AA0"/>
    <w:rsid w:val="00213DD7"/>
    <w:rsid w:val="0021430F"/>
    <w:rsid w:val="0021566C"/>
    <w:rsid w:val="00215BBA"/>
    <w:rsid w:val="002168AE"/>
    <w:rsid w:val="00217E8A"/>
    <w:rsid w:val="00222571"/>
    <w:rsid w:val="00224820"/>
    <w:rsid w:val="002261BE"/>
    <w:rsid w:val="002262AA"/>
    <w:rsid w:val="00226C8A"/>
    <w:rsid w:val="002306FC"/>
    <w:rsid w:val="002319A3"/>
    <w:rsid w:val="0023617C"/>
    <w:rsid w:val="00241CEC"/>
    <w:rsid w:val="0024247A"/>
    <w:rsid w:val="00245A64"/>
    <w:rsid w:val="00245A7C"/>
    <w:rsid w:val="00255641"/>
    <w:rsid w:val="00255882"/>
    <w:rsid w:val="002577DD"/>
    <w:rsid w:val="00260A55"/>
    <w:rsid w:val="00260C28"/>
    <w:rsid w:val="00262732"/>
    <w:rsid w:val="00265046"/>
    <w:rsid w:val="002812FD"/>
    <w:rsid w:val="0028384F"/>
    <w:rsid w:val="0028391D"/>
    <w:rsid w:val="00287530"/>
    <w:rsid w:val="00287821"/>
    <w:rsid w:val="00290093"/>
    <w:rsid w:val="00290AD2"/>
    <w:rsid w:val="00292AA3"/>
    <w:rsid w:val="00295E36"/>
    <w:rsid w:val="002971B0"/>
    <w:rsid w:val="002A1FC2"/>
    <w:rsid w:val="002A26FE"/>
    <w:rsid w:val="002A3CD6"/>
    <w:rsid w:val="002A600B"/>
    <w:rsid w:val="002A72BF"/>
    <w:rsid w:val="002A7651"/>
    <w:rsid w:val="002A7698"/>
    <w:rsid w:val="002B1630"/>
    <w:rsid w:val="002B1D26"/>
    <w:rsid w:val="002B4E9F"/>
    <w:rsid w:val="002B6E67"/>
    <w:rsid w:val="002C0808"/>
    <w:rsid w:val="002C3700"/>
    <w:rsid w:val="002C6774"/>
    <w:rsid w:val="002D4138"/>
    <w:rsid w:val="002D50D5"/>
    <w:rsid w:val="002D659D"/>
    <w:rsid w:val="002D6AA1"/>
    <w:rsid w:val="002E0006"/>
    <w:rsid w:val="002E10CC"/>
    <w:rsid w:val="002E140F"/>
    <w:rsid w:val="002E36B0"/>
    <w:rsid w:val="002E560D"/>
    <w:rsid w:val="00300F03"/>
    <w:rsid w:val="0030502A"/>
    <w:rsid w:val="003070AB"/>
    <w:rsid w:val="00307933"/>
    <w:rsid w:val="00310D3B"/>
    <w:rsid w:val="00320993"/>
    <w:rsid w:val="00320B4F"/>
    <w:rsid w:val="00322AB1"/>
    <w:rsid w:val="00324181"/>
    <w:rsid w:val="0032469A"/>
    <w:rsid w:val="00326487"/>
    <w:rsid w:val="00326E4E"/>
    <w:rsid w:val="0033406D"/>
    <w:rsid w:val="003404CF"/>
    <w:rsid w:val="003414C5"/>
    <w:rsid w:val="003445C4"/>
    <w:rsid w:val="00344CD8"/>
    <w:rsid w:val="0034516A"/>
    <w:rsid w:val="00346DB8"/>
    <w:rsid w:val="003518A0"/>
    <w:rsid w:val="00355FE9"/>
    <w:rsid w:val="0036227E"/>
    <w:rsid w:val="00362473"/>
    <w:rsid w:val="00362A75"/>
    <w:rsid w:val="003632E9"/>
    <w:rsid w:val="00366CFC"/>
    <w:rsid w:val="00366D8C"/>
    <w:rsid w:val="00371335"/>
    <w:rsid w:val="00372665"/>
    <w:rsid w:val="00372825"/>
    <w:rsid w:val="0037671B"/>
    <w:rsid w:val="00377B26"/>
    <w:rsid w:val="00380C63"/>
    <w:rsid w:val="00394826"/>
    <w:rsid w:val="003A126F"/>
    <w:rsid w:val="003A25AB"/>
    <w:rsid w:val="003A3A32"/>
    <w:rsid w:val="003A3D23"/>
    <w:rsid w:val="003A41CC"/>
    <w:rsid w:val="003A43A9"/>
    <w:rsid w:val="003B0D76"/>
    <w:rsid w:val="003B2186"/>
    <w:rsid w:val="003B23B5"/>
    <w:rsid w:val="003C086E"/>
    <w:rsid w:val="003C0A01"/>
    <w:rsid w:val="003C3703"/>
    <w:rsid w:val="003C3E3D"/>
    <w:rsid w:val="003C4306"/>
    <w:rsid w:val="003C632C"/>
    <w:rsid w:val="003C7AB7"/>
    <w:rsid w:val="003C7B94"/>
    <w:rsid w:val="003D0707"/>
    <w:rsid w:val="003D0F27"/>
    <w:rsid w:val="003D5E8F"/>
    <w:rsid w:val="003D67A8"/>
    <w:rsid w:val="003E0134"/>
    <w:rsid w:val="003E1F7C"/>
    <w:rsid w:val="003E3E0B"/>
    <w:rsid w:val="003E4AC3"/>
    <w:rsid w:val="003F2205"/>
    <w:rsid w:val="003F623C"/>
    <w:rsid w:val="003F676D"/>
    <w:rsid w:val="00401657"/>
    <w:rsid w:val="00403068"/>
    <w:rsid w:val="00411571"/>
    <w:rsid w:val="00413C50"/>
    <w:rsid w:val="00413EF8"/>
    <w:rsid w:val="00415046"/>
    <w:rsid w:val="00416818"/>
    <w:rsid w:val="004211B5"/>
    <w:rsid w:val="00421266"/>
    <w:rsid w:val="00423C9C"/>
    <w:rsid w:val="0042590F"/>
    <w:rsid w:val="00425C55"/>
    <w:rsid w:val="004276B9"/>
    <w:rsid w:val="004319C3"/>
    <w:rsid w:val="0043477C"/>
    <w:rsid w:val="00435693"/>
    <w:rsid w:val="004362C6"/>
    <w:rsid w:val="00445338"/>
    <w:rsid w:val="00446A0E"/>
    <w:rsid w:val="00447AE2"/>
    <w:rsid w:val="0045013E"/>
    <w:rsid w:val="0045041B"/>
    <w:rsid w:val="00454D77"/>
    <w:rsid w:val="004657F6"/>
    <w:rsid w:val="0046702E"/>
    <w:rsid w:val="0047662D"/>
    <w:rsid w:val="004770BF"/>
    <w:rsid w:val="00482082"/>
    <w:rsid w:val="00484240"/>
    <w:rsid w:val="00485E1E"/>
    <w:rsid w:val="00490601"/>
    <w:rsid w:val="00491528"/>
    <w:rsid w:val="00491EAC"/>
    <w:rsid w:val="00493632"/>
    <w:rsid w:val="004A374F"/>
    <w:rsid w:val="004A53C5"/>
    <w:rsid w:val="004A5CA3"/>
    <w:rsid w:val="004A6402"/>
    <w:rsid w:val="004B347F"/>
    <w:rsid w:val="004B43DC"/>
    <w:rsid w:val="004B6E6B"/>
    <w:rsid w:val="004B7307"/>
    <w:rsid w:val="004B7C03"/>
    <w:rsid w:val="004B7D42"/>
    <w:rsid w:val="004C1612"/>
    <w:rsid w:val="004D16F5"/>
    <w:rsid w:val="004D20D6"/>
    <w:rsid w:val="004D3ED1"/>
    <w:rsid w:val="004D44D3"/>
    <w:rsid w:val="004D6CE8"/>
    <w:rsid w:val="004E279E"/>
    <w:rsid w:val="004E3EEA"/>
    <w:rsid w:val="004E4078"/>
    <w:rsid w:val="004E4C8D"/>
    <w:rsid w:val="004E4DEA"/>
    <w:rsid w:val="004E73E0"/>
    <w:rsid w:val="004E7F2B"/>
    <w:rsid w:val="004F2CA7"/>
    <w:rsid w:val="004F45B5"/>
    <w:rsid w:val="004F5BA3"/>
    <w:rsid w:val="004F5DDC"/>
    <w:rsid w:val="004F7AFF"/>
    <w:rsid w:val="0050088C"/>
    <w:rsid w:val="00503347"/>
    <w:rsid w:val="00503E34"/>
    <w:rsid w:val="005105D5"/>
    <w:rsid w:val="00513158"/>
    <w:rsid w:val="005155C8"/>
    <w:rsid w:val="00515925"/>
    <w:rsid w:val="0051684F"/>
    <w:rsid w:val="00520164"/>
    <w:rsid w:val="005220F9"/>
    <w:rsid w:val="00522A74"/>
    <w:rsid w:val="00525532"/>
    <w:rsid w:val="0053149C"/>
    <w:rsid w:val="00531AF7"/>
    <w:rsid w:val="00534B1A"/>
    <w:rsid w:val="0053567C"/>
    <w:rsid w:val="00535722"/>
    <w:rsid w:val="0054035A"/>
    <w:rsid w:val="00543731"/>
    <w:rsid w:val="00544FA8"/>
    <w:rsid w:val="00552509"/>
    <w:rsid w:val="0055251E"/>
    <w:rsid w:val="00552DAF"/>
    <w:rsid w:val="00554382"/>
    <w:rsid w:val="005619BB"/>
    <w:rsid w:val="00565681"/>
    <w:rsid w:val="00566AA2"/>
    <w:rsid w:val="00566C2B"/>
    <w:rsid w:val="00566EF7"/>
    <w:rsid w:val="005674C9"/>
    <w:rsid w:val="00571569"/>
    <w:rsid w:val="00573A38"/>
    <w:rsid w:val="00573FDA"/>
    <w:rsid w:val="00574044"/>
    <w:rsid w:val="00574A90"/>
    <w:rsid w:val="00575F90"/>
    <w:rsid w:val="0057796A"/>
    <w:rsid w:val="0058608E"/>
    <w:rsid w:val="00587D1F"/>
    <w:rsid w:val="00587E62"/>
    <w:rsid w:val="00590358"/>
    <w:rsid w:val="00590AF1"/>
    <w:rsid w:val="00593F86"/>
    <w:rsid w:val="00594289"/>
    <w:rsid w:val="00596209"/>
    <w:rsid w:val="00597BBA"/>
    <w:rsid w:val="005A39EB"/>
    <w:rsid w:val="005A445B"/>
    <w:rsid w:val="005A54AE"/>
    <w:rsid w:val="005A65C0"/>
    <w:rsid w:val="005B47F7"/>
    <w:rsid w:val="005C07F9"/>
    <w:rsid w:val="005C2F40"/>
    <w:rsid w:val="005C3962"/>
    <w:rsid w:val="005C69D1"/>
    <w:rsid w:val="005C7F3B"/>
    <w:rsid w:val="005D1CE0"/>
    <w:rsid w:val="005D2ABD"/>
    <w:rsid w:val="005D38C1"/>
    <w:rsid w:val="005D4D3C"/>
    <w:rsid w:val="005D6054"/>
    <w:rsid w:val="005D6836"/>
    <w:rsid w:val="005E2F3E"/>
    <w:rsid w:val="005E5A71"/>
    <w:rsid w:val="005E74C1"/>
    <w:rsid w:val="005F549E"/>
    <w:rsid w:val="00616752"/>
    <w:rsid w:val="00616902"/>
    <w:rsid w:val="00617065"/>
    <w:rsid w:val="00623A85"/>
    <w:rsid w:val="006244EC"/>
    <w:rsid w:val="006259D8"/>
    <w:rsid w:val="00626FC5"/>
    <w:rsid w:val="00627D99"/>
    <w:rsid w:val="00631659"/>
    <w:rsid w:val="00636D2B"/>
    <w:rsid w:val="00636F2C"/>
    <w:rsid w:val="0064129F"/>
    <w:rsid w:val="00642043"/>
    <w:rsid w:val="00644666"/>
    <w:rsid w:val="00646987"/>
    <w:rsid w:val="00650BFF"/>
    <w:rsid w:val="00651346"/>
    <w:rsid w:val="00656F06"/>
    <w:rsid w:val="0066170A"/>
    <w:rsid w:val="0066423F"/>
    <w:rsid w:val="006660D4"/>
    <w:rsid w:val="006673EB"/>
    <w:rsid w:val="006676EC"/>
    <w:rsid w:val="00675ED1"/>
    <w:rsid w:val="00677594"/>
    <w:rsid w:val="00683053"/>
    <w:rsid w:val="006927D5"/>
    <w:rsid w:val="00692FB8"/>
    <w:rsid w:val="00693311"/>
    <w:rsid w:val="00693D93"/>
    <w:rsid w:val="00695E68"/>
    <w:rsid w:val="006A638F"/>
    <w:rsid w:val="006A65B3"/>
    <w:rsid w:val="006A66B9"/>
    <w:rsid w:val="006B33AF"/>
    <w:rsid w:val="006B4740"/>
    <w:rsid w:val="006B5C09"/>
    <w:rsid w:val="006B7E49"/>
    <w:rsid w:val="006C0DB4"/>
    <w:rsid w:val="006C2896"/>
    <w:rsid w:val="006C362A"/>
    <w:rsid w:val="006C6453"/>
    <w:rsid w:val="006C67C3"/>
    <w:rsid w:val="006D0DDB"/>
    <w:rsid w:val="006D177A"/>
    <w:rsid w:val="006D1EAC"/>
    <w:rsid w:val="006E1FAD"/>
    <w:rsid w:val="006E21EE"/>
    <w:rsid w:val="006E6D65"/>
    <w:rsid w:val="006E715E"/>
    <w:rsid w:val="006E7F33"/>
    <w:rsid w:val="006F0C08"/>
    <w:rsid w:val="006F18FE"/>
    <w:rsid w:val="006F190C"/>
    <w:rsid w:val="006F2F30"/>
    <w:rsid w:val="006F435D"/>
    <w:rsid w:val="006F4A03"/>
    <w:rsid w:val="007019A1"/>
    <w:rsid w:val="00703323"/>
    <w:rsid w:val="0070436F"/>
    <w:rsid w:val="0071269D"/>
    <w:rsid w:val="00724659"/>
    <w:rsid w:val="00726FB1"/>
    <w:rsid w:val="007305D2"/>
    <w:rsid w:val="0073428E"/>
    <w:rsid w:val="00735E61"/>
    <w:rsid w:val="007368E3"/>
    <w:rsid w:val="00737E33"/>
    <w:rsid w:val="00744E34"/>
    <w:rsid w:val="007451FD"/>
    <w:rsid w:val="00750480"/>
    <w:rsid w:val="007509D3"/>
    <w:rsid w:val="00750B27"/>
    <w:rsid w:val="007528B0"/>
    <w:rsid w:val="00760BC0"/>
    <w:rsid w:val="00761589"/>
    <w:rsid w:val="0076166B"/>
    <w:rsid w:val="00763B7B"/>
    <w:rsid w:val="0076458C"/>
    <w:rsid w:val="007708DA"/>
    <w:rsid w:val="00771DC4"/>
    <w:rsid w:val="00776871"/>
    <w:rsid w:val="00781228"/>
    <w:rsid w:val="00782726"/>
    <w:rsid w:val="0078400F"/>
    <w:rsid w:val="007847A5"/>
    <w:rsid w:val="007947D2"/>
    <w:rsid w:val="007978EF"/>
    <w:rsid w:val="007A09F4"/>
    <w:rsid w:val="007A21E3"/>
    <w:rsid w:val="007A4FF6"/>
    <w:rsid w:val="007A5020"/>
    <w:rsid w:val="007A78AF"/>
    <w:rsid w:val="007B0F79"/>
    <w:rsid w:val="007B2D0D"/>
    <w:rsid w:val="007B2D91"/>
    <w:rsid w:val="007B30CB"/>
    <w:rsid w:val="007B6446"/>
    <w:rsid w:val="007C066D"/>
    <w:rsid w:val="007C239B"/>
    <w:rsid w:val="007C29A3"/>
    <w:rsid w:val="007C2E73"/>
    <w:rsid w:val="007C3757"/>
    <w:rsid w:val="007C3BE4"/>
    <w:rsid w:val="007C63E5"/>
    <w:rsid w:val="007D15E2"/>
    <w:rsid w:val="007D3668"/>
    <w:rsid w:val="007D37E1"/>
    <w:rsid w:val="007D41D1"/>
    <w:rsid w:val="007D52AF"/>
    <w:rsid w:val="007D7AA6"/>
    <w:rsid w:val="007E0993"/>
    <w:rsid w:val="007E322E"/>
    <w:rsid w:val="007E47DD"/>
    <w:rsid w:val="007E55CB"/>
    <w:rsid w:val="007E6C60"/>
    <w:rsid w:val="007E6D65"/>
    <w:rsid w:val="007F6A24"/>
    <w:rsid w:val="007F78E9"/>
    <w:rsid w:val="00803ECE"/>
    <w:rsid w:val="00804594"/>
    <w:rsid w:val="00805C50"/>
    <w:rsid w:val="008074D0"/>
    <w:rsid w:val="00807853"/>
    <w:rsid w:val="008129A8"/>
    <w:rsid w:val="00813867"/>
    <w:rsid w:val="008167FC"/>
    <w:rsid w:val="00823013"/>
    <w:rsid w:val="00823089"/>
    <w:rsid w:val="008255B2"/>
    <w:rsid w:val="0082634C"/>
    <w:rsid w:val="008265B3"/>
    <w:rsid w:val="008278A6"/>
    <w:rsid w:val="00831A4A"/>
    <w:rsid w:val="00834C6C"/>
    <w:rsid w:val="008419ED"/>
    <w:rsid w:val="00841DB2"/>
    <w:rsid w:val="008452F7"/>
    <w:rsid w:val="008539C7"/>
    <w:rsid w:val="008545F7"/>
    <w:rsid w:val="00870705"/>
    <w:rsid w:val="00871AE7"/>
    <w:rsid w:val="0087423D"/>
    <w:rsid w:val="0087770F"/>
    <w:rsid w:val="00877852"/>
    <w:rsid w:val="00880B27"/>
    <w:rsid w:val="00881263"/>
    <w:rsid w:val="00881BB3"/>
    <w:rsid w:val="00885A9A"/>
    <w:rsid w:val="008870CB"/>
    <w:rsid w:val="00887E83"/>
    <w:rsid w:val="00895C55"/>
    <w:rsid w:val="008A162F"/>
    <w:rsid w:val="008A474C"/>
    <w:rsid w:val="008A7B71"/>
    <w:rsid w:val="008B192A"/>
    <w:rsid w:val="008B1AEE"/>
    <w:rsid w:val="008B3245"/>
    <w:rsid w:val="008B5DB7"/>
    <w:rsid w:val="008B715E"/>
    <w:rsid w:val="008C1C6C"/>
    <w:rsid w:val="008C2929"/>
    <w:rsid w:val="008C29B3"/>
    <w:rsid w:val="008C6770"/>
    <w:rsid w:val="008D2362"/>
    <w:rsid w:val="008E482F"/>
    <w:rsid w:val="008E60C2"/>
    <w:rsid w:val="008E68A1"/>
    <w:rsid w:val="008E7E64"/>
    <w:rsid w:val="008E7E78"/>
    <w:rsid w:val="008F0E9D"/>
    <w:rsid w:val="008F17CA"/>
    <w:rsid w:val="008F73C9"/>
    <w:rsid w:val="00900769"/>
    <w:rsid w:val="0090165B"/>
    <w:rsid w:val="0090263D"/>
    <w:rsid w:val="009059BE"/>
    <w:rsid w:val="00910E37"/>
    <w:rsid w:val="0091302C"/>
    <w:rsid w:val="00915734"/>
    <w:rsid w:val="00917012"/>
    <w:rsid w:val="00920266"/>
    <w:rsid w:val="00920A10"/>
    <w:rsid w:val="00920E27"/>
    <w:rsid w:val="00921A4E"/>
    <w:rsid w:val="0092297D"/>
    <w:rsid w:val="00924E39"/>
    <w:rsid w:val="00925946"/>
    <w:rsid w:val="00925B90"/>
    <w:rsid w:val="0093178C"/>
    <w:rsid w:val="00935D60"/>
    <w:rsid w:val="00936A2D"/>
    <w:rsid w:val="00936DB3"/>
    <w:rsid w:val="00941B62"/>
    <w:rsid w:val="00947886"/>
    <w:rsid w:val="00951C7B"/>
    <w:rsid w:val="0095474A"/>
    <w:rsid w:val="0095694F"/>
    <w:rsid w:val="00956DE9"/>
    <w:rsid w:val="00957043"/>
    <w:rsid w:val="0096275E"/>
    <w:rsid w:val="00966B8E"/>
    <w:rsid w:val="00971450"/>
    <w:rsid w:val="00973B93"/>
    <w:rsid w:val="00973FB9"/>
    <w:rsid w:val="00974A6A"/>
    <w:rsid w:val="00975172"/>
    <w:rsid w:val="009767D5"/>
    <w:rsid w:val="00990EEB"/>
    <w:rsid w:val="009959F5"/>
    <w:rsid w:val="009971B0"/>
    <w:rsid w:val="009971ED"/>
    <w:rsid w:val="009A20CC"/>
    <w:rsid w:val="009A53C7"/>
    <w:rsid w:val="009B3809"/>
    <w:rsid w:val="009B54E1"/>
    <w:rsid w:val="009C2F4D"/>
    <w:rsid w:val="009C5CBF"/>
    <w:rsid w:val="009C74A7"/>
    <w:rsid w:val="009D061D"/>
    <w:rsid w:val="009D11D8"/>
    <w:rsid w:val="009D1C32"/>
    <w:rsid w:val="009D2453"/>
    <w:rsid w:val="009D3FD9"/>
    <w:rsid w:val="009D67D5"/>
    <w:rsid w:val="009D6FA6"/>
    <w:rsid w:val="009E1223"/>
    <w:rsid w:val="009E1F65"/>
    <w:rsid w:val="009F0C50"/>
    <w:rsid w:val="009F2103"/>
    <w:rsid w:val="00A00E03"/>
    <w:rsid w:val="00A014F2"/>
    <w:rsid w:val="00A05E58"/>
    <w:rsid w:val="00A07FE2"/>
    <w:rsid w:val="00A10F1B"/>
    <w:rsid w:val="00A12729"/>
    <w:rsid w:val="00A145FB"/>
    <w:rsid w:val="00A15281"/>
    <w:rsid w:val="00A17CCD"/>
    <w:rsid w:val="00A22EC8"/>
    <w:rsid w:val="00A30C73"/>
    <w:rsid w:val="00A33162"/>
    <w:rsid w:val="00A338F1"/>
    <w:rsid w:val="00A33A2E"/>
    <w:rsid w:val="00A36FCE"/>
    <w:rsid w:val="00A403A8"/>
    <w:rsid w:val="00A43762"/>
    <w:rsid w:val="00A4743D"/>
    <w:rsid w:val="00A5595A"/>
    <w:rsid w:val="00A627E3"/>
    <w:rsid w:val="00A6337D"/>
    <w:rsid w:val="00A67534"/>
    <w:rsid w:val="00A72118"/>
    <w:rsid w:val="00A74F93"/>
    <w:rsid w:val="00A7556E"/>
    <w:rsid w:val="00A80D81"/>
    <w:rsid w:val="00A84AD7"/>
    <w:rsid w:val="00A857D3"/>
    <w:rsid w:val="00A93EBE"/>
    <w:rsid w:val="00A97651"/>
    <w:rsid w:val="00AA0CC8"/>
    <w:rsid w:val="00AA29C9"/>
    <w:rsid w:val="00AA3E3C"/>
    <w:rsid w:val="00AB0BB1"/>
    <w:rsid w:val="00AB2376"/>
    <w:rsid w:val="00AB2CFA"/>
    <w:rsid w:val="00AB3327"/>
    <w:rsid w:val="00AB3BBC"/>
    <w:rsid w:val="00AB47A6"/>
    <w:rsid w:val="00AB4B82"/>
    <w:rsid w:val="00AB4D40"/>
    <w:rsid w:val="00AB4F30"/>
    <w:rsid w:val="00AB6874"/>
    <w:rsid w:val="00AC17C3"/>
    <w:rsid w:val="00AC5677"/>
    <w:rsid w:val="00AC7FC6"/>
    <w:rsid w:val="00AD2897"/>
    <w:rsid w:val="00AD2F5D"/>
    <w:rsid w:val="00AD3370"/>
    <w:rsid w:val="00AD52DD"/>
    <w:rsid w:val="00AD648D"/>
    <w:rsid w:val="00AD6A60"/>
    <w:rsid w:val="00AD7730"/>
    <w:rsid w:val="00AE1A3B"/>
    <w:rsid w:val="00AE33B8"/>
    <w:rsid w:val="00AE7AB3"/>
    <w:rsid w:val="00AE7B05"/>
    <w:rsid w:val="00AF199C"/>
    <w:rsid w:val="00AF4215"/>
    <w:rsid w:val="00AF5350"/>
    <w:rsid w:val="00AF5821"/>
    <w:rsid w:val="00B05217"/>
    <w:rsid w:val="00B06471"/>
    <w:rsid w:val="00B06A9F"/>
    <w:rsid w:val="00B0703C"/>
    <w:rsid w:val="00B072FC"/>
    <w:rsid w:val="00B11A19"/>
    <w:rsid w:val="00B12B97"/>
    <w:rsid w:val="00B1448A"/>
    <w:rsid w:val="00B146C5"/>
    <w:rsid w:val="00B14DC7"/>
    <w:rsid w:val="00B23D28"/>
    <w:rsid w:val="00B27A8C"/>
    <w:rsid w:val="00B314C2"/>
    <w:rsid w:val="00B31FB5"/>
    <w:rsid w:val="00B354B8"/>
    <w:rsid w:val="00B3774E"/>
    <w:rsid w:val="00B436F2"/>
    <w:rsid w:val="00B448BA"/>
    <w:rsid w:val="00B45188"/>
    <w:rsid w:val="00B45241"/>
    <w:rsid w:val="00B45D7E"/>
    <w:rsid w:val="00B4751E"/>
    <w:rsid w:val="00B53D10"/>
    <w:rsid w:val="00B606FE"/>
    <w:rsid w:val="00B6139C"/>
    <w:rsid w:val="00B62180"/>
    <w:rsid w:val="00B66DB8"/>
    <w:rsid w:val="00B6795C"/>
    <w:rsid w:val="00B71E9C"/>
    <w:rsid w:val="00B75D6D"/>
    <w:rsid w:val="00B80459"/>
    <w:rsid w:val="00B81B81"/>
    <w:rsid w:val="00B845DB"/>
    <w:rsid w:val="00B87058"/>
    <w:rsid w:val="00B91082"/>
    <w:rsid w:val="00B9392C"/>
    <w:rsid w:val="00B95D5B"/>
    <w:rsid w:val="00B95D91"/>
    <w:rsid w:val="00BA300C"/>
    <w:rsid w:val="00BA6047"/>
    <w:rsid w:val="00BA6EC7"/>
    <w:rsid w:val="00BB6D30"/>
    <w:rsid w:val="00BB7F37"/>
    <w:rsid w:val="00BC0CF4"/>
    <w:rsid w:val="00BC2967"/>
    <w:rsid w:val="00BC2D17"/>
    <w:rsid w:val="00BC6A8E"/>
    <w:rsid w:val="00BC7E92"/>
    <w:rsid w:val="00BD0E7D"/>
    <w:rsid w:val="00BD2261"/>
    <w:rsid w:val="00BD244D"/>
    <w:rsid w:val="00BD4ADF"/>
    <w:rsid w:val="00BD5743"/>
    <w:rsid w:val="00BD5AB1"/>
    <w:rsid w:val="00BE0D9B"/>
    <w:rsid w:val="00BE2F36"/>
    <w:rsid w:val="00BE72B5"/>
    <w:rsid w:val="00BF36A4"/>
    <w:rsid w:val="00BF38CD"/>
    <w:rsid w:val="00BF56B9"/>
    <w:rsid w:val="00BF58A3"/>
    <w:rsid w:val="00BF6F7B"/>
    <w:rsid w:val="00BF7B0C"/>
    <w:rsid w:val="00C00E7C"/>
    <w:rsid w:val="00C01C51"/>
    <w:rsid w:val="00C05E29"/>
    <w:rsid w:val="00C05F5A"/>
    <w:rsid w:val="00C07B59"/>
    <w:rsid w:val="00C10027"/>
    <w:rsid w:val="00C1302D"/>
    <w:rsid w:val="00C13B92"/>
    <w:rsid w:val="00C15A3E"/>
    <w:rsid w:val="00C15C89"/>
    <w:rsid w:val="00C15DEC"/>
    <w:rsid w:val="00C205B6"/>
    <w:rsid w:val="00C23EE0"/>
    <w:rsid w:val="00C248FF"/>
    <w:rsid w:val="00C24C64"/>
    <w:rsid w:val="00C276AB"/>
    <w:rsid w:val="00C31838"/>
    <w:rsid w:val="00C319BC"/>
    <w:rsid w:val="00C33108"/>
    <w:rsid w:val="00C33D52"/>
    <w:rsid w:val="00C41078"/>
    <w:rsid w:val="00C45AB1"/>
    <w:rsid w:val="00C46B2C"/>
    <w:rsid w:val="00C470C6"/>
    <w:rsid w:val="00C51981"/>
    <w:rsid w:val="00C5276C"/>
    <w:rsid w:val="00C52E5D"/>
    <w:rsid w:val="00C5432C"/>
    <w:rsid w:val="00C54E99"/>
    <w:rsid w:val="00C57E76"/>
    <w:rsid w:val="00C60BDC"/>
    <w:rsid w:val="00C619CA"/>
    <w:rsid w:val="00C741D8"/>
    <w:rsid w:val="00C74918"/>
    <w:rsid w:val="00C80EE2"/>
    <w:rsid w:val="00C835AD"/>
    <w:rsid w:val="00C85798"/>
    <w:rsid w:val="00C9373D"/>
    <w:rsid w:val="00C94344"/>
    <w:rsid w:val="00C9478C"/>
    <w:rsid w:val="00CA0AB9"/>
    <w:rsid w:val="00CA21A4"/>
    <w:rsid w:val="00CA4222"/>
    <w:rsid w:val="00CA4E8D"/>
    <w:rsid w:val="00CA5958"/>
    <w:rsid w:val="00CB2B74"/>
    <w:rsid w:val="00CB743D"/>
    <w:rsid w:val="00CC2A27"/>
    <w:rsid w:val="00CC2C38"/>
    <w:rsid w:val="00CC3B76"/>
    <w:rsid w:val="00CC43F8"/>
    <w:rsid w:val="00CC700C"/>
    <w:rsid w:val="00CD2CAC"/>
    <w:rsid w:val="00CD3941"/>
    <w:rsid w:val="00CD3BD4"/>
    <w:rsid w:val="00CD54F5"/>
    <w:rsid w:val="00CE05B9"/>
    <w:rsid w:val="00CE121C"/>
    <w:rsid w:val="00CE6D7C"/>
    <w:rsid w:val="00CF05F1"/>
    <w:rsid w:val="00CF06CE"/>
    <w:rsid w:val="00CF1DD7"/>
    <w:rsid w:val="00CF2CEC"/>
    <w:rsid w:val="00CF42F1"/>
    <w:rsid w:val="00CF62DE"/>
    <w:rsid w:val="00CF6882"/>
    <w:rsid w:val="00CF6E38"/>
    <w:rsid w:val="00CF7187"/>
    <w:rsid w:val="00CF761C"/>
    <w:rsid w:val="00D02601"/>
    <w:rsid w:val="00D06BD6"/>
    <w:rsid w:val="00D104E2"/>
    <w:rsid w:val="00D116BC"/>
    <w:rsid w:val="00D11D0C"/>
    <w:rsid w:val="00D14EC0"/>
    <w:rsid w:val="00D15EA9"/>
    <w:rsid w:val="00D174BA"/>
    <w:rsid w:val="00D20E69"/>
    <w:rsid w:val="00D21782"/>
    <w:rsid w:val="00D226B1"/>
    <w:rsid w:val="00D317C9"/>
    <w:rsid w:val="00D32046"/>
    <w:rsid w:val="00D33A15"/>
    <w:rsid w:val="00D353F2"/>
    <w:rsid w:val="00D369E6"/>
    <w:rsid w:val="00D36C69"/>
    <w:rsid w:val="00D408D8"/>
    <w:rsid w:val="00D451EA"/>
    <w:rsid w:val="00D54451"/>
    <w:rsid w:val="00D61760"/>
    <w:rsid w:val="00D64840"/>
    <w:rsid w:val="00D7058C"/>
    <w:rsid w:val="00D777B9"/>
    <w:rsid w:val="00D77B82"/>
    <w:rsid w:val="00D8060A"/>
    <w:rsid w:val="00D81620"/>
    <w:rsid w:val="00D8503D"/>
    <w:rsid w:val="00D8751B"/>
    <w:rsid w:val="00D87D2B"/>
    <w:rsid w:val="00D91D06"/>
    <w:rsid w:val="00D93D5A"/>
    <w:rsid w:val="00D943AD"/>
    <w:rsid w:val="00D97583"/>
    <w:rsid w:val="00DA727A"/>
    <w:rsid w:val="00DB0DDB"/>
    <w:rsid w:val="00DB1E3C"/>
    <w:rsid w:val="00DB3BBE"/>
    <w:rsid w:val="00DB4904"/>
    <w:rsid w:val="00DB52FD"/>
    <w:rsid w:val="00DC4C4D"/>
    <w:rsid w:val="00DC5DF8"/>
    <w:rsid w:val="00DD3396"/>
    <w:rsid w:val="00DD3E49"/>
    <w:rsid w:val="00DD65B6"/>
    <w:rsid w:val="00DD6B42"/>
    <w:rsid w:val="00DE00DE"/>
    <w:rsid w:val="00DE2BBC"/>
    <w:rsid w:val="00DE4DB4"/>
    <w:rsid w:val="00DF0E87"/>
    <w:rsid w:val="00DF11C7"/>
    <w:rsid w:val="00DF2DF8"/>
    <w:rsid w:val="00DF6388"/>
    <w:rsid w:val="00DF6EFD"/>
    <w:rsid w:val="00E01092"/>
    <w:rsid w:val="00E05A07"/>
    <w:rsid w:val="00E06EFA"/>
    <w:rsid w:val="00E07163"/>
    <w:rsid w:val="00E17E04"/>
    <w:rsid w:val="00E24430"/>
    <w:rsid w:val="00E30C66"/>
    <w:rsid w:val="00E32698"/>
    <w:rsid w:val="00E341A2"/>
    <w:rsid w:val="00E34F7F"/>
    <w:rsid w:val="00E441E2"/>
    <w:rsid w:val="00E45F91"/>
    <w:rsid w:val="00E46827"/>
    <w:rsid w:val="00E4695A"/>
    <w:rsid w:val="00E4767B"/>
    <w:rsid w:val="00E47FB5"/>
    <w:rsid w:val="00E50D1D"/>
    <w:rsid w:val="00E53D36"/>
    <w:rsid w:val="00E6138A"/>
    <w:rsid w:val="00E638D1"/>
    <w:rsid w:val="00E7065D"/>
    <w:rsid w:val="00E7146D"/>
    <w:rsid w:val="00E7211B"/>
    <w:rsid w:val="00E73E30"/>
    <w:rsid w:val="00E743A5"/>
    <w:rsid w:val="00E76895"/>
    <w:rsid w:val="00E8132B"/>
    <w:rsid w:val="00E873B0"/>
    <w:rsid w:val="00E90AC3"/>
    <w:rsid w:val="00E91864"/>
    <w:rsid w:val="00E92CCC"/>
    <w:rsid w:val="00E944D0"/>
    <w:rsid w:val="00E946B7"/>
    <w:rsid w:val="00E9725A"/>
    <w:rsid w:val="00E9767F"/>
    <w:rsid w:val="00EA442C"/>
    <w:rsid w:val="00EB1978"/>
    <w:rsid w:val="00EB6A6E"/>
    <w:rsid w:val="00EC53BC"/>
    <w:rsid w:val="00EC5D53"/>
    <w:rsid w:val="00EC75B0"/>
    <w:rsid w:val="00ED4A9F"/>
    <w:rsid w:val="00ED7F19"/>
    <w:rsid w:val="00EE1078"/>
    <w:rsid w:val="00EE1895"/>
    <w:rsid w:val="00EE4E83"/>
    <w:rsid w:val="00EE4F11"/>
    <w:rsid w:val="00EE75EE"/>
    <w:rsid w:val="00EE7B9E"/>
    <w:rsid w:val="00EE7CB7"/>
    <w:rsid w:val="00EF2013"/>
    <w:rsid w:val="00EF277F"/>
    <w:rsid w:val="00F037F8"/>
    <w:rsid w:val="00F10C58"/>
    <w:rsid w:val="00F12299"/>
    <w:rsid w:val="00F12D87"/>
    <w:rsid w:val="00F13D5F"/>
    <w:rsid w:val="00F23EF5"/>
    <w:rsid w:val="00F2417B"/>
    <w:rsid w:val="00F24223"/>
    <w:rsid w:val="00F242B3"/>
    <w:rsid w:val="00F242FA"/>
    <w:rsid w:val="00F26472"/>
    <w:rsid w:val="00F26759"/>
    <w:rsid w:val="00F30515"/>
    <w:rsid w:val="00F32E1A"/>
    <w:rsid w:val="00F37169"/>
    <w:rsid w:val="00F414F8"/>
    <w:rsid w:val="00F441B3"/>
    <w:rsid w:val="00F465D8"/>
    <w:rsid w:val="00F50A27"/>
    <w:rsid w:val="00F51FC9"/>
    <w:rsid w:val="00F5433A"/>
    <w:rsid w:val="00F57523"/>
    <w:rsid w:val="00F57C33"/>
    <w:rsid w:val="00F63C56"/>
    <w:rsid w:val="00F648E1"/>
    <w:rsid w:val="00F65E7D"/>
    <w:rsid w:val="00F71870"/>
    <w:rsid w:val="00F73121"/>
    <w:rsid w:val="00F73D34"/>
    <w:rsid w:val="00F75C3B"/>
    <w:rsid w:val="00F77A34"/>
    <w:rsid w:val="00F808AD"/>
    <w:rsid w:val="00F832E8"/>
    <w:rsid w:val="00F8364B"/>
    <w:rsid w:val="00F86F64"/>
    <w:rsid w:val="00F90CC9"/>
    <w:rsid w:val="00F9285A"/>
    <w:rsid w:val="00F93B2E"/>
    <w:rsid w:val="00F956AB"/>
    <w:rsid w:val="00F96393"/>
    <w:rsid w:val="00FA0C1D"/>
    <w:rsid w:val="00FA14F9"/>
    <w:rsid w:val="00FA1845"/>
    <w:rsid w:val="00FA7E29"/>
    <w:rsid w:val="00FB4B3A"/>
    <w:rsid w:val="00FB53DD"/>
    <w:rsid w:val="00FB6F4F"/>
    <w:rsid w:val="00FC2271"/>
    <w:rsid w:val="00FC375D"/>
    <w:rsid w:val="00FC62D9"/>
    <w:rsid w:val="00FC77DA"/>
    <w:rsid w:val="00FD4F71"/>
    <w:rsid w:val="00FD7797"/>
    <w:rsid w:val="00FE3C63"/>
    <w:rsid w:val="00FE5A1B"/>
    <w:rsid w:val="00FF06B0"/>
    <w:rsid w:val="00FF2D10"/>
    <w:rsid w:val="00FF5691"/>
    <w:rsid w:val="00FF5CE1"/>
    <w:rsid w:val="00FF7F5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05876"/>
  <w15:docId w15:val="{4A8FF20A-BD4F-4538-974C-B15CD740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0" w:unhideWhenUsed="1"/>
    <w:lsdException w:name="Emphasis" w:locked="0" w:uiPriority="20" w:unhideWhenUsed="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rsid w:val="004E73E0"/>
    <w:pPr>
      <w:spacing w:before="120" w:after="120" w:line="240" w:lineRule="auto"/>
    </w:pPr>
    <w:rPr>
      <w:rFonts w:ascii="Arial" w:hAnsi="Arial"/>
      <w:sz w:val="20"/>
    </w:rPr>
  </w:style>
  <w:style w:type="paragraph" w:styleId="berschrift1">
    <w:name w:val="heading 1"/>
    <w:basedOn w:val="LDTextinhalt"/>
    <w:next w:val="LDTextinhalt"/>
    <w:link w:val="berschrift1Zchn"/>
    <w:uiPriority w:val="4"/>
    <w:rsid w:val="004E73E0"/>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4E73E0"/>
    <w:pPr>
      <w:numPr>
        <w:numId w:val="4"/>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4E73E0"/>
    <w:pPr>
      <w:keepNext/>
      <w:keepLines/>
      <w:numPr>
        <w:ilvl w:val="1"/>
        <w:numId w:val="4"/>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4E73E0"/>
    <w:pPr>
      <w:keepNext/>
      <w:keepLines/>
      <w:numPr>
        <w:ilvl w:val="2"/>
        <w:numId w:val="4"/>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4E73E0"/>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4E73E0"/>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4E73E0"/>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4E73E0"/>
    <w:pPr>
      <w:keepNext/>
      <w:keepLines/>
      <w:numPr>
        <w:ilvl w:val="7"/>
        <w:numId w:val="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locked/>
    <w:rsid w:val="004E73E0"/>
    <w:pPr>
      <w:keepNext/>
      <w:keepLines/>
      <w:numPr>
        <w:ilvl w:val="8"/>
        <w:numId w:val="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4E73E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4E73E0"/>
  </w:style>
  <w:style w:type="paragraph" w:customStyle="1" w:styleId="LDTextinhalt">
    <w:name w:val="LD_Textinhalt"/>
    <w:basedOn w:val="Standard"/>
    <w:link w:val="LDTextinhaltZchn"/>
    <w:autoRedefine/>
    <w:qFormat/>
    <w:rsid w:val="004E73E0"/>
    <w:rPr>
      <w:szCs w:val="24"/>
    </w:rPr>
  </w:style>
  <w:style w:type="character" w:customStyle="1" w:styleId="berschrift1Zchn">
    <w:name w:val="Überschrift 1 Zchn"/>
    <w:basedOn w:val="Absatz-Standardschriftart"/>
    <w:link w:val="berschrift1"/>
    <w:uiPriority w:val="4"/>
    <w:rsid w:val="004E73E0"/>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4E73E0"/>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4E73E0"/>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4E73E0"/>
    <w:rPr>
      <w:rFonts w:ascii="Arial" w:eastAsiaTheme="majorEastAsia" w:hAnsi="Arial"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4E73E0"/>
    <w:rPr>
      <w:rFonts w:ascii="Arial" w:eastAsiaTheme="majorEastAsia" w:hAnsi="Arial"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4E73E0"/>
    <w:rPr>
      <w:rFonts w:asciiTheme="majorHAnsi" w:eastAsiaTheme="majorEastAsia" w:hAnsiTheme="majorHAnsi" w:cstheme="majorBidi"/>
      <w:i/>
      <w:iCs/>
      <w:color w:val="243F60" w:themeColor="accent1" w:themeShade="7F"/>
      <w:sz w:val="20"/>
    </w:rPr>
  </w:style>
  <w:style w:type="character" w:customStyle="1" w:styleId="berschrift7Zchn">
    <w:name w:val="Überschrift 7 Zchn"/>
    <w:basedOn w:val="Absatz-Standardschriftart"/>
    <w:link w:val="berschrift7"/>
    <w:uiPriority w:val="9"/>
    <w:semiHidden/>
    <w:rsid w:val="004E73E0"/>
    <w:rPr>
      <w:rFonts w:asciiTheme="majorHAnsi" w:eastAsiaTheme="majorEastAsia" w:hAnsiTheme="majorHAnsi" w:cstheme="majorBidi"/>
      <w:i/>
      <w:iCs/>
      <w:color w:val="404040" w:themeColor="text1" w:themeTint="BF"/>
      <w:sz w:val="20"/>
    </w:rPr>
  </w:style>
  <w:style w:type="character" w:customStyle="1" w:styleId="berschrift8Zchn">
    <w:name w:val="Überschrift 8 Zchn"/>
    <w:basedOn w:val="Absatz-Standardschriftart"/>
    <w:link w:val="berschrift8"/>
    <w:uiPriority w:val="9"/>
    <w:semiHidden/>
    <w:rsid w:val="004E73E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4E73E0"/>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4E73E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E73E0"/>
    <w:rPr>
      <w:rFonts w:ascii="Tahoma" w:hAnsi="Tahoma" w:cs="Tahoma"/>
      <w:sz w:val="16"/>
      <w:szCs w:val="16"/>
    </w:rPr>
  </w:style>
  <w:style w:type="paragraph" w:styleId="StandardWeb">
    <w:name w:val="Normal (Web)"/>
    <w:basedOn w:val="Standard"/>
    <w:link w:val="StandardWebZchn"/>
    <w:uiPriority w:val="99"/>
    <w:semiHidden/>
    <w:locked/>
    <w:rsid w:val="004E73E0"/>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4E73E0"/>
    <w:rPr>
      <w:rFonts w:ascii="Times New Roman" w:eastAsia="Times New Roman" w:hAnsi="Times New Roman" w:cs="Times New Roman"/>
      <w:sz w:val="20"/>
      <w:szCs w:val="20"/>
      <w:lang w:eastAsia="de-DE"/>
    </w:rPr>
  </w:style>
  <w:style w:type="paragraph" w:styleId="Kopfzeile">
    <w:name w:val="header"/>
    <w:basedOn w:val="Standard"/>
    <w:link w:val="KopfzeileZchn"/>
    <w:uiPriority w:val="99"/>
    <w:semiHidden/>
    <w:locked/>
    <w:rsid w:val="004E73E0"/>
    <w:pPr>
      <w:tabs>
        <w:tab w:val="center" w:pos="4536"/>
        <w:tab w:val="right" w:pos="9072"/>
      </w:tabs>
    </w:pPr>
  </w:style>
  <w:style w:type="character" w:customStyle="1" w:styleId="KopfzeileZchn">
    <w:name w:val="Kopfzeile Zchn"/>
    <w:basedOn w:val="Absatz-Standardschriftart"/>
    <w:link w:val="Kopfzeile"/>
    <w:uiPriority w:val="99"/>
    <w:semiHidden/>
    <w:rsid w:val="004E73E0"/>
    <w:rPr>
      <w:rFonts w:ascii="Arial" w:hAnsi="Arial"/>
      <w:sz w:val="20"/>
    </w:rPr>
  </w:style>
  <w:style w:type="paragraph" w:customStyle="1" w:styleId="LDAuflistungText">
    <w:name w:val="LD_Auflistung Text"/>
    <w:basedOn w:val="Standard"/>
    <w:link w:val="LDAuflistungTextZchn"/>
    <w:autoRedefine/>
    <w:qFormat/>
    <w:rsid w:val="004E73E0"/>
    <w:pPr>
      <w:numPr>
        <w:numId w:val="1"/>
      </w:numPr>
      <w:spacing w:after="0"/>
      <w:ind w:left="993" w:hanging="284"/>
    </w:pPr>
    <w:rPr>
      <w:rFonts w:eastAsia="Times New Roman" w:cs="Arial"/>
      <w:szCs w:val="20"/>
      <w:lang w:eastAsia="de-DE"/>
    </w:rPr>
  </w:style>
  <w:style w:type="character" w:customStyle="1" w:styleId="LDAuflistungTextZchn">
    <w:name w:val="LD_Auflistung Text Zchn"/>
    <w:basedOn w:val="StandardWebZchn"/>
    <w:link w:val="LDAuflistungText"/>
    <w:rsid w:val="004E73E0"/>
    <w:rPr>
      <w:rFonts w:ascii="Arial" w:eastAsia="Times New Roman" w:hAnsi="Arial" w:cs="Arial"/>
      <w:sz w:val="20"/>
      <w:szCs w:val="20"/>
      <w:lang w:eastAsia="de-DE"/>
    </w:rPr>
  </w:style>
  <w:style w:type="table" w:styleId="Tabellenraster">
    <w:name w:val="Table Grid"/>
    <w:basedOn w:val="NormaleTabelle"/>
    <w:uiPriority w:val="59"/>
    <w:locked/>
    <w:rsid w:val="004E7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4E73E0"/>
    <w:pPr>
      <w:ind w:left="709"/>
    </w:pPr>
    <w:rPr>
      <w:szCs w:val="24"/>
    </w:rPr>
  </w:style>
  <w:style w:type="paragraph" w:styleId="Endnotentext">
    <w:name w:val="endnote text"/>
    <w:basedOn w:val="Standard"/>
    <w:link w:val="EndnotentextZchn"/>
    <w:uiPriority w:val="99"/>
    <w:semiHidden/>
    <w:unhideWhenUsed/>
    <w:locked/>
    <w:rsid w:val="004E73E0"/>
    <w:rPr>
      <w:szCs w:val="20"/>
    </w:rPr>
  </w:style>
  <w:style w:type="character" w:customStyle="1" w:styleId="EndnotentextZchn">
    <w:name w:val="Endnotentext Zchn"/>
    <w:basedOn w:val="Absatz-Standardschriftart"/>
    <w:link w:val="Endnotentext"/>
    <w:uiPriority w:val="99"/>
    <w:semiHidden/>
    <w:rsid w:val="004E73E0"/>
    <w:rPr>
      <w:rFonts w:ascii="Arial" w:hAnsi="Arial"/>
      <w:sz w:val="20"/>
      <w:szCs w:val="20"/>
    </w:rPr>
  </w:style>
  <w:style w:type="character" w:styleId="Endnotenzeichen">
    <w:name w:val="endnote reference"/>
    <w:basedOn w:val="Absatz-Standardschriftart"/>
    <w:uiPriority w:val="99"/>
    <w:semiHidden/>
    <w:unhideWhenUsed/>
    <w:locked/>
    <w:rsid w:val="004E73E0"/>
    <w:rPr>
      <w:vertAlign w:val="superscript"/>
    </w:rPr>
  </w:style>
  <w:style w:type="character" w:styleId="BesuchterLink">
    <w:name w:val="FollowedHyperlink"/>
    <w:basedOn w:val="Absatz-Standardschriftart"/>
    <w:uiPriority w:val="99"/>
    <w:semiHidden/>
    <w:unhideWhenUsed/>
    <w:rsid w:val="004E73E0"/>
    <w:rPr>
      <w:color w:val="1E3E95"/>
      <w:u w:val="single"/>
    </w:rPr>
  </w:style>
  <w:style w:type="paragraph" w:customStyle="1" w:styleId="notizen">
    <w:name w:val="notizen"/>
    <w:basedOn w:val="Standard"/>
    <w:uiPriority w:val="99"/>
    <w:semiHidden/>
    <w:locked/>
    <w:rsid w:val="004E73E0"/>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4E73E0"/>
    <w:pPr>
      <w:spacing w:before="90" w:after="90"/>
    </w:pPr>
    <w:rPr>
      <w:rFonts w:ascii="Times New Roman" w:eastAsia="Times New Roman" w:hAnsi="Times New Roman" w:cs="Times New Roman"/>
      <w:szCs w:val="20"/>
      <w:lang w:eastAsia="de-DE"/>
    </w:rPr>
  </w:style>
  <w:style w:type="paragraph" w:styleId="KeinLeerraum">
    <w:name w:val="No Spacing"/>
    <w:uiPriority w:val="99"/>
    <w:semiHidden/>
    <w:qFormat/>
    <w:locked/>
    <w:rsid w:val="004E73E0"/>
    <w:pPr>
      <w:spacing w:after="0" w:line="240" w:lineRule="auto"/>
    </w:pPr>
    <w:rPr>
      <w:rFonts w:ascii="Arial" w:hAnsi="Arial"/>
      <w:sz w:val="20"/>
    </w:rPr>
  </w:style>
  <w:style w:type="character" w:styleId="IntensiveHervorhebung">
    <w:name w:val="Intense Emphasis"/>
    <w:uiPriority w:val="99"/>
    <w:semiHidden/>
    <w:qFormat/>
    <w:locked/>
    <w:rsid w:val="004E73E0"/>
    <w:rPr>
      <w:rFonts w:ascii="Arial" w:hAnsi="Arial"/>
      <w:b/>
      <w:bCs/>
      <w:i w:val="0"/>
      <w:iCs/>
      <w:color w:val="4F81BD"/>
      <w:sz w:val="24"/>
    </w:rPr>
  </w:style>
  <w:style w:type="character" w:customStyle="1" w:styleId="pagebreadcrumb1">
    <w:name w:val="pagebreadcrumb1"/>
    <w:uiPriority w:val="99"/>
    <w:semiHidden/>
    <w:locked/>
    <w:rsid w:val="004E73E0"/>
    <w:rPr>
      <w:rFonts w:ascii="Arial" w:hAnsi="Arial" w:cs="Arial"/>
      <w:color w:val="054295"/>
      <w:sz w:val="20"/>
      <w:szCs w:val="20"/>
    </w:rPr>
  </w:style>
  <w:style w:type="character" w:customStyle="1" w:styleId="pagetitle1">
    <w:name w:val="pagetitle1"/>
    <w:uiPriority w:val="99"/>
    <w:semiHidden/>
    <w:locked/>
    <w:rsid w:val="004E73E0"/>
    <w:rPr>
      <w:rFonts w:ascii="Arial" w:hAnsi="Arial" w:cs="Arial"/>
      <w:b/>
      <w:bCs/>
      <w:color w:val="auto"/>
      <w:sz w:val="20"/>
      <w:szCs w:val="20"/>
    </w:rPr>
  </w:style>
  <w:style w:type="paragraph" w:customStyle="1" w:styleId="LDFuzeile">
    <w:name w:val="LD_Fußzeile"/>
    <w:basedOn w:val="Standard"/>
    <w:autoRedefine/>
    <w:uiPriority w:val="5"/>
    <w:qFormat/>
    <w:rsid w:val="004E73E0"/>
    <w:pPr>
      <w:pBdr>
        <w:top w:val="single" w:sz="4" w:space="4" w:color="auto"/>
      </w:pBdr>
      <w:tabs>
        <w:tab w:val="left" w:pos="1134"/>
        <w:tab w:val="right" w:pos="9498"/>
      </w:tabs>
      <w:spacing w:before="0"/>
    </w:pPr>
    <w:rPr>
      <w:sz w:val="16"/>
      <w:szCs w:val="16"/>
    </w:rPr>
  </w:style>
  <w:style w:type="paragraph" w:customStyle="1" w:styleId="LDAbbildungsverzeichnis">
    <w:name w:val="LD_Abbildungsverzeichnis"/>
    <w:basedOn w:val="LDTextinhalt"/>
    <w:autoRedefine/>
    <w:uiPriority w:val="6"/>
    <w:qFormat/>
    <w:rsid w:val="004E73E0"/>
    <w:pPr>
      <w:tabs>
        <w:tab w:val="right" w:leader="dot" w:pos="9571"/>
      </w:tabs>
      <w:spacing w:line="360" w:lineRule="auto"/>
      <w:ind w:left="992" w:hanging="992"/>
    </w:pPr>
  </w:style>
  <w:style w:type="paragraph" w:customStyle="1" w:styleId="LDAufzhlungnummerisch">
    <w:name w:val="LD_Aufzählung nummerisch"/>
    <w:basedOn w:val="LDTextinhalt"/>
    <w:autoRedefine/>
    <w:qFormat/>
    <w:rsid w:val="004E73E0"/>
    <w:pPr>
      <w:numPr>
        <w:numId w:val="22"/>
      </w:numPr>
      <w:tabs>
        <w:tab w:val="left" w:pos="709"/>
      </w:tabs>
    </w:pPr>
    <w:rPr>
      <w:rFonts w:eastAsia="Times New Roman" w:cs="Times New Roman"/>
      <w:szCs w:val="20"/>
      <w:lang w:eastAsia="de-DE"/>
    </w:rPr>
  </w:style>
  <w:style w:type="paragraph" w:styleId="Verzeichnis4">
    <w:name w:val="toc 4"/>
    <w:basedOn w:val="Standard"/>
    <w:next w:val="Standard"/>
    <w:autoRedefine/>
    <w:uiPriority w:val="39"/>
    <w:rsid w:val="004E73E0"/>
    <w:pPr>
      <w:shd w:val="clear" w:color="auto" w:fill="FFFFFF" w:themeFill="background1"/>
      <w:tabs>
        <w:tab w:val="left" w:pos="1276"/>
        <w:tab w:val="left" w:pos="1799"/>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4E73E0"/>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uiPriority w:val="1"/>
    <w:qFormat/>
    <w:rsid w:val="004E73E0"/>
    <w:rPr>
      <w:b/>
      <w:bCs/>
      <w:sz w:val="20"/>
      <w:szCs w:val="20"/>
    </w:rPr>
  </w:style>
  <w:style w:type="character" w:customStyle="1" w:styleId="LDMenpunkt">
    <w:name w:val="LD_Menüpunkt"/>
    <w:basedOn w:val="Absatz-Standardschriftart"/>
    <w:uiPriority w:val="3"/>
    <w:qFormat/>
    <w:rsid w:val="004E73E0"/>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4E73E0"/>
    <w:rPr>
      <w:rFonts w:ascii="Arial" w:hAnsi="Arial"/>
      <w:i/>
      <w:iCs/>
      <w:sz w:val="20"/>
      <w:szCs w:val="20"/>
    </w:rPr>
  </w:style>
  <w:style w:type="character" w:customStyle="1" w:styleId="LDBereichTabelle">
    <w:name w:val="LD_BereichTabelle"/>
    <w:basedOn w:val="Absatz-Standardschriftart"/>
    <w:uiPriority w:val="1"/>
    <w:qFormat/>
    <w:rsid w:val="004E73E0"/>
    <w:rPr>
      <w:b/>
      <w:bCs/>
      <w:color w:val="1E3E95"/>
      <w:sz w:val="20"/>
      <w:szCs w:val="20"/>
    </w:rPr>
  </w:style>
  <w:style w:type="character" w:customStyle="1" w:styleId="LDRegister">
    <w:name w:val="LD_Register"/>
    <w:basedOn w:val="Absatz-Standardschriftart"/>
    <w:uiPriority w:val="1"/>
    <w:qFormat/>
    <w:rsid w:val="004E73E0"/>
    <w:rPr>
      <w:b/>
      <w:bCs/>
      <w:color w:val="C11423"/>
      <w:sz w:val="20"/>
      <w:szCs w:val="20"/>
    </w:rPr>
  </w:style>
  <w:style w:type="paragraph" w:customStyle="1" w:styleId="LDBildunterschrift">
    <w:name w:val="LD_Bildunterschrift"/>
    <w:basedOn w:val="Standard"/>
    <w:next w:val="Standard"/>
    <w:link w:val="LDBildunterschriftZchn"/>
    <w:autoRedefine/>
    <w:qFormat/>
    <w:rsid w:val="004E73E0"/>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4E73E0"/>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4E73E0"/>
    <w:pPr>
      <w:numPr>
        <w:numId w:val="7"/>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4E73E0"/>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4E73E0"/>
    <w:pPr>
      <w:numPr>
        <w:numId w:val="8"/>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4E73E0"/>
    <w:rPr>
      <w:rFonts w:ascii="Arial" w:eastAsia="Times New Roman" w:hAnsi="Arial" w:cs="Arial"/>
      <w:sz w:val="20"/>
      <w:szCs w:val="24"/>
      <w:lang w:eastAsia="de-DE"/>
    </w:rPr>
  </w:style>
  <w:style w:type="table" w:customStyle="1" w:styleId="Tabelle1">
    <w:name w:val="Tabelle1"/>
    <w:basedOn w:val="NormaleTabelle"/>
    <w:uiPriority w:val="99"/>
    <w:locked/>
    <w:rsid w:val="004E73E0"/>
    <w:pPr>
      <w:spacing w:after="0" w:line="240" w:lineRule="auto"/>
    </w:pPr>
    <w:tblPr/>
  </w:style>
  <w:style w:type="table" w:styleId="HelleSchattierung">
    <w:name w:val="Light Shading"/>
    <w:basedOn w:val="NormaleTabelle"/>
    <w:uiPriority w:val="60"/>
    <w:locked/>
    <w:rsid w:val="004E73E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4E73E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4E73E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4E73E0"/>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qFormat/>
    <w:rsid w:val="004E73E0"/>
    <w:pPr>
      <w:numPr>
        <w:numId w:val="9"/>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4E73E0"/>
    <w:rPr>
      <w:rFonts w:ascii="Arial" w:hAnsi="Arial" w:cs="Arial"/>
      <w:sz w:val="20"/>
      <w:szCs w:val="24"/>
    </w:rPr>
  </w:style>
  <w:style w:type="character" w:styleId="Hyperlink">
    <w:name w:val="Hyperlink"/>
    <w:basedOn w:val="Absatz-Standardschriftart"/>
    <w:uiPriority w:val="99"/>
    <w:rsid w:val="004E73E0"/>
    <w:rPr>
      <w:color w:val="1E3E95"/>
      <w:u w:val="single"/>
    </w:rPr>
  </w:style>
  <w:style w:type="paragraph" w:styleId="Inhaltsverzeichnisberschrift">
    <w:name w:val="TOC Heading"/>
    <w:basedOn w:val="berschrift1"/>
    <w:next w:val="Standard"/>
    <w:uiPriority w:val="39"/>
    <w:semiHidden/>
    <w:unhideWhenUsed/>
    <w:qFormat/>
    <w:locked/>
    <w:rsid w:val="004E73E0"/>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4E73E0"/>
    <w:pPr>
      <w:tabs>
        <w:tab w:val="right" w:pos="9571"/>
      </w:tabs>
      <w:spacing w:after="0"/>
      <w:ind w:left="851" w:hanging="851"/>
    </w:pPr>
  </w:style>
  <w:style w:type="paragraph" w:styleId="Fuzeile">
    <w:name w:val="footer"/>
    <w:basedOn w:val="Standard"/>
    <w:link w:val="FuzeileZchn"/>
    <w:uiPriority w:val="99"/>
    <w:rsid w:val="004E73E0"/>
    <w:pPr>
      <w:tabs>
        <w:tab w:val="center" w:pos="4536"/>
        <w:tab w:val="right" w:pos="9072"/>
      </w:tabs>
      <w:spacing w:before="0" w:after="0"/>
    </w:pPr>
  </w:style>
  <w:style w:type="character" w:customStyle="1" w:styleId="FuzeileZchn">
    <w:name w:val="Fußzeile Zchn"/>
    <w:basedOn w:val="Absatz-Standardschriftart"/>
    <w:link w:val="Fuzeile"/>
    <w:uiPriority w:val="99"/>
    <w:rsid w:val="004E73E0"/>
    <w:rPr>
      <w:rFonts w:ascii="Arial" w:hAnsi="Arial"/>
      <w:sz w:val="20"/>
    </w:rPr>
  </w:style>
  <w:style w:type="character" w:customStyle="1" w:styleId="LDLink">
    <w:name w:val="LD_Link"/>
    <w:basedOn w:val="Absatz-Standardschriftart"/>
    <w:uiPriority w:val="6"/>
    <w:rsid w:val="004E73E0"/>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4E73E0"/>
    <w:pPr>
      <w:spacing w:before="0" w:after="0"/>
    </w:pPr>
    <w:rPr>
      <w:lang w:eastAsia="de-DE"/>
    </w:rPr>
  </w:style>
  <w:style w:type="paragraph" w:customStyle="1" w:styleId="LDAuflistungzweiteEbene">
    <w:name w:val="LD_Auflistung_zweite Ebene"/>
    <w:basedOn w:val="LDTextinhalt"/>
    <w:link w:val="LDAuflistungzweiteEbeneZchn"/>
    <w:qFormat/>
    <w:rsid w:val="004E73E0"/>
    <w:pPr>
      <w:numPr>
        <w:numId w:val="21"/>
      </w:numPr>
      <w:ind w:left="1276" w:hanging="284"/>
    </w:pPr>
  </w:style>
  <w:style w:type="character" w:customStyle="1" w:styleId="LDTextinhaltZchn">
    <w:name w:val="LD_Textinhalt Zchn"/>
    <w:basedOn w:val="Absatz-Standardschriftart"/>
    <w:link w:val="LDTextinhalt"/>
    <w:rsid w:val="004E73E0"/>
    <w:rPr>
      <w:rFonts w:ascii="Arial" w:hAnsi="Arial"/>
      <w:sz w:val="20"/>
      <w:szCs w:val="24"/>
    </w:rPr>
  </w:style>
  <w:style w:type="character" w:customStyle="1" w:styleId="LDAbsatznachberschriftZchn">
    <w:name w:val="LD_Absatz_nach_Überschrift Zchn"/>
    <w:basedOn w:val="LDTextinhaltZchn"/>
    <w:link w:val="LDAbsatznachberschrift"/>
    <w:rsid w:val="004E73E0"/>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4E73E0"/>
    <w:rPr>
      <w:rFonts w:ascii="Arial" w:hAnsi="Arial"/>
      <w:sz w:val="20"/>
      <w:szCs w:val="24"/>
    </w:rPr>
  </w:style>
  <w:style w:type="paragraph" w:styleId="Verzeichnis2">
    <w:name w:val="toc 2"/>
    <w:basedOn w:val="Standard"/>
    <w:next w:val="Standard"/>
    <w:autoRedefine/>
    <w:uiPriority w:val="39"/>
    <w:rsid w:val="004E73E0"/>
    <w:pPr>
      <w:shd w:val="clear" w:color="auto" w:fill="FFFFFF" w:themeFill="background1"/>
      <w:tabs>
        <w:tab w:val="right" w:leader="dot" w:pos="9571"/>
      </w:tabs>
      <w:spacing w:before="240" w:after="0"/>
      <w:ind w:left="567" w:hanging="567"/>
    </w:pPr>
    <w:rPr>
      <w:noProof/>
      <w:color w:val="1E3E95"/>
      <w:sz w:val="22"/>
    </w:rPr>
  </w:style>
  <w:style w:type="paragraph" w:styleId="Verzeichnis1">
    <w:name w:val="toc 1"/>
    <w:basedOn w:val="Standard"/>
    <w:next w:val="LDTextinhalt"/>
    <w:autoRedefine/>
    <w:uiPriority w:val="39"/>
    <w:rsid w:val="004E73E0"/>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4E73E0"/>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4E73E0"/>
    <w:pPr>
      <w:ind w:left="284"/>
    </w:pPr>
  </w:style>
  <w:style w:type="character" w:customStyle="1" w:styleId="LDAuflistunginTabelleZchn">
    <w:name w:val="LD_Auflistung in Tabelle Zchn"/>
    <w:basedOn w:val="LDAuflistungTextZchn"/>
    <w:link w:val="LDAuflistunginTabelle"/>
    <w:rsid w:val="004E73E0"/>
    <w:rPr>
      <w:rFonts w:ascii="Arial" w:eastAsia="Times New Roman" w:hAnsi="Arial" w:cs="Arial"/>
      <w:sz w:val="20"/>
      <w:szCs w:val="20"/>
      <w:lang w:eastAsia="de-DE"/>
    </w:rPr>
  </w:style>
  <w:style w:type="character" w:customStyle="1" w:styleId="LDNeu">
    <w:name w:val="LD_Neu"/>
    <w:basedOn w:val="LDRegister"/>
    <w:uiPriority w:val="1"/>
    <w:rsid w:val="004E73E0"/>
    <w:rPr>
      <w:b/>
      <w:bCs/>
      <w:color w:val="008000"/>
      <w:sz w:val="20"/>
      <w:szCs w:val="20"/>
    </w:rPr>
  </w:style>
  <w:style w:type="paragraph" w:customStyle="1" w:styleId="LDAufgabenliste">
    <w:name w:val="LD_Aufgabenliste"/>
    <w:basedOn w:val="LDHinweis"/>
    <w:next w:val="LDTextinhalt"/>
    <w:uiPriority w:val="7"/>
    <w:semiHidden/>
    <w:rsid w:val="004E73E0"/>
    <w:pPr>
      <w:numPr>
        <w:numId w:val="27"/>
      </w:numPr>
    </w:pPr>
    <w:rPr>
      <w:color w:val="808080" w:themeColor="background1" w:themeShade="80"/>
    </w:rPr>
  </w:style>
  <w:style w:type="paragraph" w:styleId="Verzeichnis5">
    <w:name w:val="toc 5"/>
    <w:basedOn w:val="Standard"/>
    <w:next w:val="Standard"/>
    <w:autoRedefine/>
    <w:uiPriority w:val="39"/>
    <w:semiHidden/>
    <w:unhideWhenUsed/>
    <w:rsid w:val="004E73E0"/>
    <w:rPr>
      <w:color w:val="1E3E95"/>
    </w:rPr>
  </w:style>
  <w:style w:type="paragraph" w:customStyle="1" w:styleId="LDTextinhaltweitereingerckt">
    <w:name w:val="LD_Textinhalt weiter eingerückt"/>
    <w:basedOn w:val="LDTextinhalteingerckt"/>
    <w:rsid w:val="004E73E0"/>
    <w:pPr>
      <w:ind w:left="992"/>
    </w:pPr>
  </w:style>
  <w:style w:type="paragraph" w:customStyle="1" w:styleId="LDTextinhaltTabelle8pt">
    <w:name w:val="LD_Textinhalt_Tabelle_8pt"/>
    <w:basedOn w:val="LDTextinhalt"/>
    <w:rsid w:val="004E73E0"/>
    <w:pPr>
      <w:spacing w:before="0" w:after="0"/>
    </w:pPr>
    <w:rPr>
      <w:sz w:val="16"/>
    </w:rPr>
  </w:style>
  <w:style w:type="character" w:customStyle="1" w:styleId="hervorhebungklein">
    <w:name w:val="hervorhebung_klein"/>
    <w:basedOn w:val="Absatz-Standardschriftart"/>
    <w:uiPriority w:val="2"/>
    <w:rsid w:val="004E73E0"/>
    <w:rPr>
      <w:rFonts w:ascii="Arial" w:hAnsi="Arial"/>
      <w:b/>
      <w:sz w:val="16"/>
    </w:rPr>
  </w:style>
  <w:style w:type="character" w:styleId="Funotenzeichen">
    <w:name w:val="footnote reference"/>
    <w:basedOn w:val="Absatz-Standardschriftart"/>
    <w:uiPriority w:val="99"/>
    <w:semiHidden/>
    <w:unhideWhenUsed/>
    <w:rsid w:val="004E73E0"/>
    <w:rPr>
      <w:vertAlign w:val="superscript"/>
    </w:rPr>
  </w:style>
  <w:style w:type="paragraph" w:styleId="Funotentext">
    <w:name w:val="footnote text"/>
    <w:basedOn w:val="Standard"/>
    <w:link w:val="FunotentextZchn"/>
    <w:uiPriority w:val="99"/>
    <w:semiHidden/>
    <w:rsid w:val="004E73E0"/>
    <w:pPr>
      <w:spacing w:before="0" w:after="0"/>
    </w:pPr>
    <w:rPr>
      <w:sz w:val="18"/>
      <w:szCs w:val="20"/>
    </w:rPr>
  </w:style>
  <w:style w:type="character" w:customStyle="1" w:styleId="FunotentextZchn">
    <w:name w:val="Fußnotentext Zchn"/>
    <w:basedOn w:val="Absatz-Standardschriftart"/>
    <w:link w:val="Funotentext"/>
    <w:uiPriority w:val="99"/>
    <w:semiHidden/>
    <w:rsid w:val="004E73E0"/>
    <w:rPr>
      <w:rFonts w:ascii="Arial" w:hAnsi="Arial"/>
      <w:sz w:val="18"/>
      <w:szCs w:val="20"/>
    </w:rPr>
  </w:style>
  <w:style w:type="paragraph" w:customStyle="1" w:styleId="LDTextinhaltTabelle6pt">
    <w:name w:val="LD_Textinhalt_Tabelle_6pt"/>
    <w:basedOn w:val="LDTextinhaltTabelle8pt"/>
    <w:rsid w:val="004E73E0"/>
    <w:pPr>
      <w:spacing w:before="120"/>
    </w:pPr>
    <w:rPr>
      <w:sz w:val="12"/>
    </w:rPr>
  </w:style>
  <w:style w:type="character" w:customStyle="1" w:styleId="hervorhebungblau">
    <w:name w:val="hervorhebungblau"/>
    <w:basedOn w:val="Absatz-Standardschriftart"/>
    <w:uiPriority w:val="3"/>
    <w:rsid w:val="004E73E0"/>
    <w:rPr>
      <w:b/>
      <w:bCs/>
      <w:color w:val="1C3D93"/>
      <w:sz w:val="20"/>
      <w:szCs w:val="20"/>
    </w:rPr>
  </w:style>
  <w:style w:type="character" w:customStyle="1" w:styleId="hervorhebung">
    <w:name w:val="hervorhebung"/>
    <w:basedOn w:val="Absatz-Standardschriftart"/>
    <w:uiPriority w:val="2"/>
    <w:rsid w:val="004E73E0"/>
    <w:rPr>
      <w:b/>
      <w:bCs/>
      <w:sz w:val="20"/>
      <w:szCs w:val="20"/>
    </w:rPr>
  </w:style>
  <w:style w:type="paragraph" w:customStyle="1" w:styleId="LDTitelseite14pt">
    <w:name w:val="LD_Titelseite_14pt"/>
    <w:basedOn w:val="Standard"/>
    <w:rsid w:val="004E73E0"/>
    <w:pPr>
      <w:spacing w:before="0" w:after="0"/>
    </w:pPr>
    <w:rPr>
      <w:b/>
      <w:color w:val="1F497D"/>
      <w:sz w:val="28"/>
      <w:szCs w:val="28"/>
    </w:rPr>
  </w:style>
  <w:style w:type="paragraph" w:customStyle="1" w:styleId="LDTitelseite13pt">
    <w:name w:val="LD_Titelseite_13pt"/>
    <w:basedOn w:val="Standard"/>
    <w:rsid w:val="004E73E0"/>
    <w:pPr>
      <w:spacing w:before="480" w:after="0"/>
    </w:pPr>
    <w:rPr>
      <w:sz w:val="26"/>
    </w:rPr>
  </w:style>
  <w:style w:type="paragraph" w:customStyle="1" w:styleId="LDTitelseite30pt">
    <w:name w:val="LD_Titelseite_30pt"/>
    <w:basedOn w:val="LDTitelseite14pt"/>
    <w:rsid w:val="004E73E0"/>
    <w:pPr>
      <w:spacing w:before="1320"/>
    </w:pPr>
    <w:rPr>
      <w:sz w:val="60"/>
    </w:rPr>
  </w:style>
  <w:style w:type="paragraph" w:customStyle="1" w:styleId="LDVersionsnummer">
    <w:name w:val="LD_Versionsnummer"/>
    <w:basedOn w:val="Standard"/>
    <w:rsid w:val="004E73E0"/>
    <w:rPr>
      <w:sz w:val="18"/>
    </w:rPr>
  </w:style>
  <w:style w:type="paragraph" w:customStyle="1" w:styleId="LDAuflistungHandlungenzweiteEbene">
    <w:name w:val="LD_Auflistung_Handlungen_zweiteEbene"/>
    <w:basedOn w:val="LDAuflistungzweiteEbene"/>
    <w:rsid w:val="004E73E0"/>
    <w:pPr>
      <w:ind w:left="568"/>
    </w:pPr>
  </w:style>
  <w:style w:type="paragraph" w:customStyle="1" w:styleId="LDAuflistunginTabellemittel">
    <w:name w:val="LD_Auflistung in Tabelle mittel"/>
    <w:basedOn w:val="LDAuflistunginTabelle"/>
    <w:rsid w:val="004E73E0"/>
    <w:pPr>
      <w:spacing w:after="60"/>
    </w:pPr>
    <w:rPr>
      <w:sz w:val="18"/>
    </w:rPr>
  </w:style>
  <w:style w:type="paragraph" w:customStyle="1" w:styleId="LDTitelseiteHKM">
    <w:name w:val="LD_Titelseite HKM"/>
    <w:basedOn w:val="LDTitelseite13pt"/>
    <w:rsid w:val="004E73E0"/>
    <w:pPr>
      <w:spacing w:before="0"/>
    </w:pPr>
    <w:rPr>
      <w:b/>
    </w:rPr>
  </w:style>
  <w:style w:type="character" w:customStyle="1" w:styleId="unterstrichen">
    <w:name w:val="unterstrichen"/>
    <w:basedOn w:val="Absatz-Standardschriftart"/>
    <w:uiPriority w:val="1"/>
    <w:locked/>
    <w:rsid w:val="004E73E0"/>
    <w:rPr>
      <w:rFonts w:ascii="Arial" w:hAnsi="Arial"/>
      <w:sz w:val="20"/>
      <w:u w:val="single"/>
      <w:lang w:eastAsia="de-DE"/>
    </w:rPr>
  </w:style>
  <w:style w:type="paragraph" w:customStyle="1" w:styleId="LDBereich2">
    <w:name w:val="LD_Bereich2"/>
    <w:basedOn w:val="berschrift1"/>
    <w:uiPriority w:val="4"/>
    <w:rsid w:val="004E73E0"/>
  </w:style>
  <w:style w:type="paragraph" w:customStyle="1" w:styleId="LDTextinhalteingercktkursiv">
    <w:name w:val="LD_Textinhalt eingerückt kursiv"/>
    <w:basedOn w:val="LDTextinhaltweitereingerckt"/>
    <w:next w:val="LDTextinhaltweitereingerckt"/>
    <w:rsid w:val="004E73E0"/>
    <w:rPr>
      <w:i/>
    </w:rPr>
  </w:style>
  <w:style w:type="table" w:customStyle="1" w:styleId="LDTabelleAnleitungen">
    <w:name w:val="LD Tabelle_Anleitungen"/>
    <w:basedOn w:val="NormaleTabelle"/>
    <w:uiPriority w:val="99"/>
    <w:rsid w:val="004E73E0"/>
    <w:pPr>
      <w:spacing w:after="0" w:line="240" w:lineRule="auto"/>
    </w:pPr>
    <w:rPr>
      <w:rFonts w:ascii="Arial" w:eastAsia="Times New Roman" w:hAnsi="Arial" w:cs="Times New Roman"/>
      <w:sz w:val="20"/>
      <w:szCs w:val="20"/>
      <w:lang w:eastAsia="de-DE"/>
    </w:rPr>
    <w:tblPr/>
  </w:style>
  <w:style w:type="paragraph" w:customStyle="1" w:styleId="LDAuflistungTexteingerckt">
    <w:name w:val="LD_Auflistung Text eingerückt"/>
    <w:basedOn w:val="LDAuflistungText"/>
    <w:rsid w:val="004E73E0"/>
    <w:pPr>
      <w:ind w:left="1276"/>
    </w:pPr>
  </w:style>
  <w:style w:type="paragraph" w:customStyle="1" w:styleId="LDZwischenberschrift">
    <w:name w:val="LD_Zwischenüberschrift"/>
    <w:basedOn w:val="LDTitelseite13pt"/>
    <w:rsid w:val="004E73E0"/>
    <w:pPr>
      <w:ind w:left="709"/>
    </w:pPr>
  </w:style>
  <w:style w:type="character" w:customStyle="1" w:styleId="hervorhebunggrn">
    <w:name w:val="hervorhebunggrün"/>
    <w:basedOn w:val="Absatz-Standardschriftart"/>
    <w:uiPriority w:val="1"/>
    <w:rsid w:val="004E73E0"/>
    <w:rPr>
      <w:b/>
      <w:bCs/>
      <w:color w:val="00823B"/>
      <w:sz w:val="20"/>
      <w:szCs w:val="20"/>
    </w:rPr>
  </w:style>
  <w:style w:type="character" w:styleId="Kommentarzeichen">
    <w:name w:val="annotation reference"/>
    <w:basedOn w:val="Absatz-Standardschriftart"/>
    <w:uiPriority w:val="99"/>
    <w:semiHidden/>
    <w:locked/>
    <w:rsid w:val="004E73E0"/>
    <w:rPr>
      <w:sz w:val="16"/>
      <w:szCs w:val="16"/>
    </w:rPr>
  </w:style>
  <w:style w:type="paragraph" w:styleId="Kommentartext">
    <w:name w:val="annotation text"/>
    <w:basedOn w:val="Standard"/>
    <w:link w:val="KommentartextZchn"/>
    <w:uiPriority w:val="99"/>
    <w:semiHidden/>
    <w:locked/>
    <w:rsid w:val="004E73E0"/>
    <w:rPr>
      <w:szCs w:val="20"/>
    </w:rPr>
  </w:style>
  <w:style w:type="character" w:customStyle="1" w:styleId="KommentartextZchn">
    <w:name w:val="Kommentartext Zchn"/>
    <w:basedOn w:val="Absatz-Standardschriftart"/>
    <w:link w:val="Kommentartext"/>
    <w:uiPriority w:val="99"/>
    <w:semiHidden/>
    <w:rsid w:val="004E73E0"/>
    <w:rPr>
      <w:rFonts w:ascii="Arial" w:hAnsi="Arial"/>
      <w:sz w:val="20"/>
      <w:szCs w:val="20"/>
    </w:rPr>
  </w:style>
  <w:style w:type="paragraph" w:styleId="Kommentarthema">
    <w:name w:val="annotation subject"/>
    <w:basedOn w:val="Kommentartext"/>
    <w:next w:val="Kommentartext"/>
    <w:link w:val="KommentarthemaZchn"/>
    <w:uiPriority w:val="99"/>
    <w:semiHidden/>
    <w:locked/>
    <w:rsid w:val="004E73E0"/>
    <w:rPr>
      <w:b/>
      <w:bCs/>
    </w:rPr>
  </w:style>
  <w:style w:type="character" w:customStyle="1" w:styleId="KommentarthemaZchn">
    <w:name w:val="Kommentarthema Zchn"/>
    <w:basedOn w:val="KommentartextZchn"/>
    <w:link w:val="Kommentarthema"/>
    <w:uiPriority w:val="99"/>
    <w:semiHidden/>
    <w:rsid w:val="004E73E0"/>
    <w:rPr>
      <w:rFonts w:ascii="Arial" w:hAnsi="Arial"/>
      <w:b/>
      <w:bCs/>
      <w:sz w:val="20"/>
      <w:szCs w:val="20"/>
    </w:rPr>
  </w:style>
  <w:style w:type="paragraph" w:customStyle="1" w:styleId="LDAuflistungHandlungen">
    <w:name w:val="LD_Auflistung Handlungen"/>
    <w:basedOn w:val="Standard"/>
    <w:link w:val="LDAuflistungHandlungenZchn"/>
    <w:autoRedefine/>
    <w:qFormat/>
    <w:rsid w:val="00310D3B"/>
    <w:pPr>
      <w:spacing w:after="0"/>
      <w:ind w:left="993" w:hanging="284"/>
    </w:pPr>
    <w:rPr>
      <w:rFonts w:eastAsia="Times New Roman" w:cs="Arial"/>
      <w:szCs w:val="20"/>
      <w:lang w:eastAsia="de-DE"/>
    </w:rPr>
  </w:style>
  <w:style w:type="character" w:customStyle="1" w:styleId="LDAuflistungHandlungenZchn">
    <w:name w:val="LD_Auflistung Handlungen Zchn"/>
    <w:basedOn w:val="StandardWebZchn"/>
    <w:link w:val="LDAuflistungHandlungen"/>
    <w:rsid w:val="00310D3B"/>
    <w:rPr>
      <w:rFonts w:ascii="Arial" w:eastAsia="Times New Roman" w:hAnsi="Arial" w:cs="Arial"/>
      <w:sz w:val="20"/>
      <w:szCs w:val="20"/>
      <w:lang w:eastAsia="de-DE"/>
    </w:rPr>
  </w:style>
  <w:style w:type="character" w:styleId="Hervorhebung0">
    <w:name w:val="Emphasis"/>
    <w:basedOn w:val="Absatz-Standardschriftart"/>
    <w:uiPriority w:val="20"/>
    <w:qFormat/>
    <w:locked/>
    <w:rsid w:val="00975172"/>
    <w:rPr>
      <w:i/>
      <w:iCs/>
    </w:rPr>
  </w:style>
  <w:style w:type="paragraph" w:customStyle="1" w:styleId="LDTextinhaltTabelle9pt">
    <w:name w:val="LD_Textinhalt_Tabelle_9pt"/>
    <w:basedOn w:val="LDTextinhaltTabelle8pt"/>
    <w:qFormat/>
    <w:rsid w:val="004E73E0"/>
    <w:rPr>
      <w:sz w:val="18"/>
    </w:rPr>
  </w:style>
  <w:style w:type="paragraph" w:styleId="Beschriftung">
    <w:name w:val="caption"/>
    <w:basedOn w:val="Standard"/>
    <w:next w:val="Standard"/>
    <w:uiPriority w:val="35"/>
    <w:unhideWhenUsed/>
    <w:locked/>
    <w:rsid w:val="007C3757"/>
    <w:pPr>
      <w:spacing w:before="0" w:after="200"/>
    </w:pPr>
    <w:rPr>
      <w:i/>
      <w:iCs/>
      <w:color w:val="1F497D" w:themeColor="text2"/>
      <w:sz w:val="18"/>
      <w:szCs w:val="18"/>
    </w:rPr>
  </w:style>
  <w:style w:type="paragraph" w:styleId="Listenabsatz">
    <w:name w:val="List Paragraph"/>
    <w:basedOn w:val="Standard"/>
    <w:uiPriority w:val="34"/>
    <w:qFormat/>
    <w:rsid w:val="0092297D"/>
    <w:pPr>
      <w:spacing w:before="0" w:after="200" w:line="276" w:lineRule="auto"/>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08017125">
      <w:bodyDiv w:val="1"/>
      <w:marLeft w:val="0"/>
      <w:marRight w:val="0"/>
      <w:marTop w:val="0"/>
      <w:marBottom w:val="0"/>
      <w:divBdr>
        <w:top w:val="none" w:sz="0" w:space="0" w:color="auto"/>
        <w:left w:val="none" w:sz="0" w:space="0" w:color="auto"/>
        <w:bottom w:val="none" w:sz="0" w:space="0" w:color="auto"/>
        <w:right w:val="none" w:sz="0" w:space="0" w:color="auto"/>
      </w:divBdr>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224269002">
      <w:bodyDiv w:val="1"/>
      <w:marLeft w:val="0"/>
      <w:marRight w:val="0"/>
      <w:marTop w:val="0"/>
      <w:marBottom w:val="0"/>
      <w:divBdr>
        <w:top w:val="none" w:sz="0" w:space="0" w:color="auto"/>
        <w:left w:val="none" w:sz="0" w:space="0" w:color="auto"/>
        <w:bottom w:val="none" w:sz="0" w:space="0" w:color="auto"/>
        <w:right w:val="none" w:sz="0" w:space="0" w:color="auto"/>
      </w:divBdr>
    </w:div>
    <w:div w:id="324820519">
      <w:bodyDiv w:val="1"/>
      <w:marLeft w:val="0"/>
      <w:marRight w:val="0"/>
      <w:marTop w:val="0"/>
      <w:marBottom w:val="0"/>
      <w:divBdr>
        <w:top w:val="none" w:sz="0" w:space="0" w:color="auto"/>
        <w:left w:val="none" w:sz="0" w:space="0" w:color="auto"/>
        <w:bottom w:val="none" w:sz="0" w:space="0" w:color="auto"/>
        <w:right w:val="none" w:sz="0" w:space="0" w:color="auto"/>
      </w:divBdr>
    </w:div>
    <w:div w:id="365646908">
      <w:bodyDiv w:val="1"/>
      <w:marLeft w:val="0"/>
      <w:marRight w:val="0"/>
      <w:marTop w:val="0"/>
      <w:marBottom w:val="0"/>
      <w:divBdr>
        <w:top w:val="none" w:sz="0" w:space="0" w:color="auto"/>
        <w:left w:val="none" w:sz="0" w:space="0" w:color="auto"/>
        <w:bottom w:val="none" w:sz="0" w:space="0" w:color="auto"/>
        <w:right w:val="none" w:sz="0" w:space="0" w:color="auto"/>
      </w:divBdr>
    </w:div>
    <w:div w:id="405417816">
      <w:bodyDiv w:val="1"/>
      <w:marLeft w:val="0"/>
      <w:marRight w:val="0"/>
      <w:marTop w:val="0"/>
      <w:marBottom w:val="0"/>
      <w:divBdr>
        <w:top w:val="none" w:sz="0" w:space="0" w:color="auto"/>
        <w:left w:val="none" w:sz="0" w:space="0" w:color="auto"/>
        <w:bottom w:val="none" w:sz="0" w:space="0" w:color="auto"/>
        <w:right w:val="none" w:sz="0" w:space="0" w:color="auto"/>
      </w:divBdr>
    </w:div>
    <w:div w:id="437800340">
      <w:bodyDiv w:val="1"/>
      <w:marLeft w:val="0"/>
      <w:marRight w:val="0"/>
      <w:marTop w:val="0"/>
      <w:marBottom w:val="0"/>
      <w:divBdr>
        <w:top w:val="none" w:sz="0" w:space="0" w:color="auto"/>
        <w:left w:val="none" w:sz="0" w:space="0" w:color="auto"/>
        <w:bottom w:val="none" w:sz="0" w:space="0" w:color="auto"/>
        <w:right w:val="none" w:sz="0" w:space="0" w:color="auto"/>
      </w:divBdr>
    </w:div>
    <w:div w:id="479690701">
      <w:bodyDiv w:val="1"/>
      <w:marLeft w:val="0"/>
      <w:marRight w:val="0"/>
      <w:marTop w:val="0"/>
      <w:marBottom w:val="0"/>
      <w:divBdr>
        <w:top w:val="none" w:sz="0" w:space="0" w:color="auto"/>
        <w:left w:val="none" w:sz="0" w:space="0" w:color="auto"/>
        <w:bottom w:val="none" w:sz="0" w:space="0" w:color="auto"/>
        <w:right w:val="none" w:sz="0" w:space="0" w:color="auto"/>
      </w:divBdr>
    </w:div>
    <w:div w:id="510219846">
      <w:bodyDiv w:val="1"/>
      <w:marLeft w:val="0"/>
      <w:marRight w:val="0"/>
      <w:marTop w:val="0"/>
      <w:marBottom w:val="0"/>
      <w:divBdr>
        <w:top w:val="none" w:sz="0" w:space="0" w:color="auto"/>
        <w:left w:val="none" w:sz="0" w:space="0" w:color="auto"/>
        <w:bottom w:val="none" w:sz="0" w:space="0" w:color="auto"/>
        <w:right w:val="none" w:sz="0" w:space="0" w:color="auto"/>
      </w:divBdr>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3776">
      <w:bodyDiv w:val="1"/>
      <w:marLeft w:val="0"/>
      <w:marRight w:val="0"/>
      <w:marTop w:val="0"/>
      <w:marBottom w:val="0"/>
      <w:divBdr>
        <w:top w:val="none" w:sz="0" w:space="0" w:color="auto"/>
        <w:left w:val="none" w:sz="0" w:space="0" w:color="auto"/>
        <w:bottom w:val="none" w:sz="0" w:space="0" w:color="auto"/>
        <w:right w:val="none" w:sz="0" w:space="0" w:color="auto"/>
      </w:divBdr>
    </w:div>
    <w:div w:id="727143043">
      <w:bodyDiv w:val="1"/>
      <w:marLeft w:val="0"/>
      <w:marRight w:val="0"/>
      <w:marTop w:val="0"/>
      <w:marBottom w:val="0"/>
      <w:divBdr>
        <w:top w:val="none" w:sz="0" w:space="0" w:color="auto"/>
        <w:left w:val="none" w:sz="0" w:space="0" w:color="auto"/>
        <w:bottom w:val="none" w:sz="0" w:space="0" w:color="auto"/>
        <w:right w:val="none" w:sz="0" w:space="0" w:color="auto"/>
      </w:divBdr>
    </w:div>
    <w:div w:id="773132866">
      <w:bodyDiv w:val="1"/>
      <w:marLeft w:val="0"/>
      <w:marRight w:val="0"/>
      <w:marTop w:val="0"/>
      <w:marBottom w:val="0"/>
      <w:divBdr>
        <w:top w:val="none" w:sz="0" w:space="0" w:color="auto"/>
        <w:left w:val="none" w:sz="0" w:space="0" w:color="auto"/>
        <w:bottom w:val="none" w:sz="0" w:space="0" w:color="auto"/>
        <w:right w:val="none" w:sz="0" w:space="0" w:color="auto"/>
      </w:divBdr>
    </w:div>
    <w:div w:id="892084089">
      <w:bodyDiv w:val="1"/>
      <w:marLeft w:val="0"/>
      <w:marRight w:val="0"/>
      <w:marTop w:val="0"/>
      <w:marBottom w:val="0"/>
      <w:divBdr>
        <w:top w:val="none" w:sz="0" w:space="0" w:color="auto"/>
        <w:left w:val="none" w:sz="0" w:space="0" w:color="auto"/>
        <w:bottom w:val="none" w:sz="0" w:space="0" w:color="auto"/>
        <w:right w:val="none" w:sz="0" w:space="0" w:color="auto"/>
      </w:divBdr>
    </w:div>
    <w:div w:id="898320039">
      <w:bodyDiv w:val="1"/>
      <w:marLeft w:val="0"/>
      <w:marRight w:val="0"/>
      <w:marTop w:val="0"/>
      <w:marBottom w:val="0"/>
      <w:divBdr>
        <w:top w:val="none" w:sz="0" w:space="0" w:color="auto"/>
        <w:left w:val="none" w:sz="0" w:space="0" w:color="auto"/>
        <w:bottom w:val="none" w:sz="0" w:space="0" w:color="auto"/>
        <w:right w:val="none" w:sz="0" w:space="0" w:color="auto"/>
      </w:divBdr>
    </w:div>
    <w:div w:id="956906532">
      <w:bodyDiv w:val="1"/>
      <w:marLeft w:val="0"/>
      <w:marRight w:val="0"/>
      <w:marTop w:val="0"/>
      <w:marBottom w:val="0"/>
      <w:divBdr>
        <w:top w:val="none" w:sz="0" w:space="0" w:color="auto"/>
        <w:left w:val="none" w:sz="0" w:space="0" w:color="auto"/>
        <w:bottom w:val="none" w:sz="0" w:space="0" w:color="auto"/>
        <w:right w:val="none" w:sz="0" w:space="0" w:color="auto"/>
      </w:divBdr>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66417582">
      <w:bodyDiv w:val="1"/>
      <w:marLeft w:val="0"/>
      <w:marRight w:val="0"/>
      <w:marTop w:val="0"/>
      <w:marBottom w:val="0"/>
      <w:divBdr>
        <w:top w:val="none" w:sz="0" w:space="0" w:color="auto"/>
        <w:left w:val="none" w:sz="0" w:space="0" w:color="auto"/>
        <w:bottom w:val="none" w:sz="0" w:space="0" w:color="auto"/>
        <w:right w:val="none" w:sz="0" w:space="0" w:color="auto"/>
      </w:divBdr>
    </w:div>
    <w:div w:id="1070465571">
      <w:bodyDiv w:val="1"/>
      <w:marLeft w:val="0"/>
      <w:marRight w:val="0"/>
      <w:marTop w:val="0"/>
      <w:marBottom w:val="0"/>
      <w:divBdr>
        <w:top w:val="none" w:sz="0" w:space="0" w:color="auto"/>
        <w:left w:val="none" w:sz="0" w:space="0" w:color="auto"/>
        <w:bottom w:val="none" w:sz="0" w:space="0" w:color="auto"/>
        <w:right w:val="none" w:sz="0" w:space="0" w:color="auto"/>
      </w:divBdr>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205678086">
      <w:bodyDiv w:val="1"/>
      <w:marLeft w:val="0"/>
      <w:marRight w:val="0"/>
      <w:marTop w:val="0"/>
      <w:marBottom w:val="0"/>
      <w:divBdr>
        <w:top w:val="none" w:sz="0" w:space="0" w:color="auto"/>
        <w:left w:val="none" w:sz="0" w:space="0" w:color="auto"/>
        <w:bottom w:val="none" w:sz="0" w:space="0" w:color="auto"/>
        <w:right w:val="none" w:sz="0" w:space="0" w:color="auto"/>
      </w:divBdr>
      <w:divsChild>
        <w:div w:id="642931693">
          <w:marLeft w:val="0"/>
          <w:marRight w:val="0"/>
          <w:marTop w:val="0"/>
          <w:marBottom w:val="0"/>
          <w:divBdr>
            <w:top w:val="none" w:sz="0" w:space="0" w:color="auto"/>
            <w:left w:val="none" w:sz="0" w:space="0" w:color="auto"/>
            <w:bottom w:val="none" w:sz="0" w:space="0" w:color="auto"/>
            <w:right w:val="none" w:sz="0" w:space="0" w:color="auto"/>
          </w:divBdr>
        </w:div>
        <w:div w:id="935482647">
          <w:marLeft w:val="0"/>
          <w:marRight w:val="0"/>
          <w:marTop w:val="0"/>
          <w:marBottom w:val="0"/>
          <w:divBdr>
            <w:top w:val="none" w:sz="0" w:space="0" w:color="auto"/>
            <w:left w:val="none" w:sz="0" w:space="0" w:color="auto"/>
            <w:bottom w:val="none" w:sz="0" w:space="0" w:color="auto"/>
            <w:right w:val="none" w:sz="0" w:space="0" w:color="auto"/>
          </w:divBdr>
        </w:div>
        <w:div w:id="2035306239">
          <w:marLeft w:val="0"/>
          <w:marRight w:val="0"/>
          <w:marTop w:val="0"/>
          <w:marBottom w:val="0"/>
          <w:divBdr>
            <w:top w:val="none" w:sz="0" w:space="0" w:color="auto"/>
            <w:left w:val="none" w:sz="0" w:space="0" w:color="auto"/>
            <w:bottom w:val="none" w:sz="0" w:space="0" w:color="auto"/>
            <w:right w:val="none" w:sz="0" w:space="0" w:color="auto"/>
          </w:divBdr>
        </w:div>
        <w:div w:id="694691106">
          <w:marLeft w:val="0"/>
          <w:marRight w:val="0"/>
          <w:marTop w:val="0"/>
          <w:marBottom w:val="0"/>
          <w:divBdr>
            <w:top w:val="none" w:sz="0" w:space="0" w:color="auto"/>
            <w:left w:val="none" w:sz="0" w:space="0" w:color="auto"/>
            <w:bottom w:val="none" w:sz="0" w:space="0" w:color="auto"/>
            <w:right w:val="none" w:sz="0" w:space="0" w:color="auto"/>
          </w:divBdr>
        </w:div>
        <w:div w:id="280304169">
          <w:marLeft w:val="0"/>
          <w:marRight w:val="0"/>
          <w:marTop w:val="0"/>
          <w:marBottom w:val="0"/>
          <w:divBdr>
            <w:top w:val="none" w:sz="0" w:space="0" w:color="auto"/>
            <w:left w:val="none" w:sz="0" w:space="0" w:color="auto"/>
            <w:bottom w:val="none" w:sz="0" w:space="0" w:color="auto"/>
            <w:right w:val="none" w:sz="0" w:space="0" w:color="auto"/>
          </w:divBdr>
        </w:div>
        <w:div w:id="928271739">
          <w:marLeft w:val="0"/>
          <w:marRight w:val="0"/>
          <w:marTop w:val="0"/>
          <w:marBottom w:val="0"/>
          <w:divBdr>
            <w:top w:val="none" w:sz="0" w:space="0" w:color="auto"/>
            <w:left w:val="none" w:sz="0" w:space="0" w:color="auto"/>
            <w:bottom w:val="none" w:sz="0" w:space="0" w:color="auto"/>
            <w:right w:val="none" w:sz="0" w:space="0" w:color="auto"/>
          </w:divBdr>
        </w:div>
        <w:div w:id="181356428">
          <w:marLeft w:val="0"/>
          <w:marRight w:val="0"/>
          <w:marTop w:val="0"/>
          <w:marBottom w:val="0"/>
          <w:divBdr>
            <w:top w:val="none" w:sz="0" w:space="0" w:color="auto"/>
            <w:left w:val="none" w:sz="0" w:space="0" w:color="auto"/>
            <w:bottom w:val="none" w:sz="0" w:space="0" w:color="auto"/>
            <w:right w:val="none" w:sz="0" w:space="0" w:color="auto"/>
          </w:divBdr>
        </w:div>
        <w:div w:id="1620837393">
          <w:marLeft w:val="0"/>
          <w:marRight w:val="0"/>
          <w:marTop w:val="0"/>
          <w:marBottom w:val="0"/>
          <w:divBdr>
            <w:top w:val="none" w:sz="0" w:space="0" w:color="auto"/>
            <w:left w:val="none" w:sz="0" w:space="0" w:color="auto"/>
            <w:bottom w:val="none" w:sz="0" w:space="0" w:color="auto"/>
            <w:right w:val="none" w:sz="0" w:space="0" w:color="auto"/>
          </w:divBdr>
        </w:div>
        <w:div w:id="263345327">
          <w:marLeft w:val="0"/>
          <w:marRight w:val="0"/>
          <w:marTop w:val="0"/>
          <w:marBottom w:val="0"/>
          <w:divBdr>
            <w:top w:val="none" w:sz="0" w:space="0" w:color="auto"/>
            <w:left w:val="none" w:sz="0" w:space="0" w:color="auto"/>
            <w:bottom w:val="none" w:sz="0" w:space="0" w:color="auto"/>
            <w:right w:val="none" w:sz="0" w:space="0" w:color="auto"/>
          </w:divBdr>
        </w:div>
        <w:div w:id="1700930022">
          <w:marLeft w:val="0"/>
          <w:marRight w:val="0"/>
          <w:marTop w:val="0"/>
          <w:marBottom w:val="0"/>
          <w:divBdr>
            <w:top w:val="none" w:sz="0" w:space="0" w:color="auto"/>
            <w:left w:val="none" w:sz="0" w:space="0" w:color="auto"/>
            <w:bottom w:val="none" w:sz="0" w:space="0" w:color="auto"/>
            <w:right w:val="none" w:sz="0" w:space="0" w:color="auto"/>
          </w:divBdr>
        </w:div>
        <w:div w:id="1953247502">
          <w:marLeft w:val="0"/>
          <w:marRight w:val="0"/>
          <w:marTop w:val="0"/>
          <w:marBottom w:val="0"/>
          <w:divBdr>
            <w:top w:val="none" w:sz="0" w:space="0" w:color="auto"/>
            <w:left w:val="none" w:sz="0" w:space="0" w:color="auto"/>
            <w:bottom w:val="none" w:sz="0" w:space="0" w:color="auto"/>
            <w:right w:val="none" w:sz="0" w:space="0" w:color="auto"/>
          </w:divBdr>
        </w:div>
        <w:div w:id="57830337">
          <w:marLeft w:val="0"/>
          <w:marRight w:val="0"/>
          <w:marTop w:val="0"/>
          <w:marBottom w:val="0"/>
          <w:divBdr>
            <w:top w:val="none" w:sz="0" w:space="0" w:color="auto"/>
            <w:left w:val="none" w:sz="0" w:space="0" w:color="auto"/>
            <w:bottom w:val="none" w:sz="0" w:space="0" w:color="auto"/>
            <w:right w:val="none" w:sz="0" w:space="0" w:color="auto"/>
          </w:divBdr>
        </w:div>
        <w:div w:id="1660571087">
          <w:marLeft w:val="0"/>
          <w:marRight w:val="0"/>
          <w:marTop w:val="0"/>
          <w:marBottom w:val="0"/>
          <w:divBdr>
            <w:top w:val="none" w:sz="0" w:space="0" w:color="auto"/>
            <w:left w:val="none" w:sz="0" w:space="0" w:color="auto"/>
            <w:bottom w:val="none" w:sz="0" w:space="0" w:color="auto"/>
            <w:right w:val="none" w:sz="0" w:space="0" w:color="auto"/>
          </w:divBdr>
        </w:div>
        <w:div w:id="583494963">
          <w:marLeft w:val="0"/>
          <w:marRight w:val="0"/>
          <w:marTop w:val="0"/>
          <w:marBottom w:val="0"/>
          <w:divBdr>
            <w:top w:val="none" w:sz="0" w:space="0" w:color="auto"/>
            <w:left w:val="none" w:sz="0" w:space="0" w:color="auto"/>
            <w:bottom w:val="none" w:sz="0" w:space="0" w:color="auto"/>
            <w:right w:val="none" w:sz="0" w:space="0" w:color="auto"/>
          </w:divBdr>
        </w:div>
        <w:div w:id="1538927168">
          <w:marLeft w:val="0"/>
          <w:marRight w:val="0"/>
          <w:marTop w:val="0"/>
          <w:marBottom w:val="0"/>
          <w:divBdr>
            <w:top w:val="none" w:sz="0" w:space="0" w:color="auto"/>
            <w:left w:val="none" w:sz="0" w:space="0" w:color="auto"/>
            <w:bottom w:val="none" w:sz="0" w:space="0" w:color="auto"/>
            <w:right w:val="none" w:sz="0" w:space="0" w:color="auto"/>
          </w:divBdr>
        </w:div>
        <w:div w:id="1705446790">
          <w:marLeft w:val="0"/>
          <w:marRight w:val="0"/>
          <w:marTop w:val="0"/>
          <w:marBottom w:val="0"/>
          <w:divBdr>
            <w:top w:val="none" w:sz="0" w:space="0" w:color="auto"/>
            <w:left w:val="none" w:sz="0" w:space="0" w:color="auto"/>
            <w:bottom w:val="none" w:sz="0" w:space="0" w:color="auto"/>
            <w:right w:val="none" w:sz="0" w:space="0" w:color="auto"/>
          </w:divBdr>
        </w:div>
        <w:div w:id="1483278167">
          <w:marLeft w:val="0"/>
          <w:marRight w:val="0"/>
          <w:marTop w:val="0"/>
          <w:marBottom w:val="0"/>
          <w:divBdr>
            <w:top w:val="none" w:sz="0" w:space="0" w:color="auto"/>
            <w:left w:val="none" w:sz="0" w:space="0" w:color="auto"/>
            <w:bottom w:val="none" w:sz="0" w:space="0" w:color="auto"/>
            <w:right w:val="none" w:sz="0" w:space="0" w:color="auto"/>
          </w:divBdr>
        </w:div>
        <w:div w:id="265618810">
          <w:marLeft w:val="0"/>
          <w:marRight w:val="0"/>
          <w:marTop w:val="0"/>
          <w:marBottom w:val="0"/>
          <w:divBdr>
            <w:top w:val="none" w:sz="0" w:space="0" w:color="auto"/>
            <w:left w:val="none" w:sz="0" w:space="0" w:color="auto"/>
            <w:bottom w:val="none" w:sz="0" w:space="0" w:color="auto"/>
            <w:right w:val="none" w:sz="0" w:space="0" w:color="auto"/>
          </w:divBdr>
        </w:div>
        <w:div w:id="479463068">
          <w:marLeft w:val="0"/>
          <w:marRight w:val="0"/>
          <w:marTop w:val="0"/>
          <w:marBottom w:val="0"/>
          <w:divBdr>
            <w:top w:val="none" w:sz="0" w:space="0" w:color="auto"/>
            <w:left w:val="none" w:sz="0" w:space="0" w:color="auto"/>
            <w:bottom w:val="none" w:sz="0" w:space="0" w:color="auto"/>
            <w:right w:val="none" w:sz="0" w:space="0" w:color="auto"/>
          </w:divBdr>
        </w:div>
        <w:div w:id="201136320">
          <w:marLeft w:val="0"/>
          <w:marRight w:val="0"/>
          <w:marTop w:val="0"/>
          <w:marBottom w:val="0"/>
          <w:divBdr>
            <w:top w:val="none" w:sz="0" w:space="0" w:color="auto"/>
            <w:left w:val="none" w:sz="0" w:space="0" w:color="auto"/>
            <w:bottom w:val="none" w:sz="0" w:space="0" w:color="auto"/>
            <w:right w:val="none" w:sz="0" w:space="0" w:color="auto"/>
          </w:divBdr>
        </w:div>
        <w:div w:id="466824777">
          <w:marLeft w:val="0"/>
          <w:marRight w:val="0"/>
          <w:marTop w:val="0"/>
          <w:marBottom w:val="0"/>
          <w:divBdr>
            <w:top w:val="none" w:sz="0" w:space="0" w:color="auto"/>
            <w:left w:val="none" w:sz="0" w:space="0" w:color="auto"/>
            <w:bottom w:val="none" w:sz="0" w:space="0" w:color="auto"/>
            <w:right w:val="none" w:sz="0" w:space="0" w:color="auto"/>
          </w:divBdr>
        </w:div>
        <w:div w:id="1020665884">
          <w:marLeft w:val="0"/>
          <w:marRight w:val="0"/>
          <w:marTop w:val="0"/>
          <w:marBottom w:val="0"/>
          <w:divBdr>
            <w:top w:val="none" w:sz="0" w:space="0" w:color="auto"/>
            <w:left w:val="none" w:sz="0" w:space="0" w:color="auto"/>
            <w:bottom w:val="none" w:sz="0" w:space="0" w:color="auto"/>
            <w:right w:val="none" w:sz="0" w:space="0" w:color="auto"/>
          </w:divBdr>
        </w:div>
        <w:div w:id="1430393299">
          <w:marLeft w:val="0"/>
          <w:marRight w:val="0"/>
          <w:marTop w:val="0"/>
          <w:marBottom w:val="0"/>
          <w:divBdr>
            <w:top w:val="none" w:sz="0" w:space="0" w:color="auto"/>
            <w:left w:val="none" w:sz="0" w:space="0" w:color="auto"/>
            <w:bottom w:val="none" w:sz="0" w:space="0" w:color="auto"/>
            <w:right w:val="none" w:sz="0" w:space="0" w:color="auto"/>
          </w:divBdr>
        </w:div>
        <w:div w:id="1548419430">
          <w:marLeft w:val="0"/>
          <w:marRight w:val="0"/>
          <w:marTop w:val="0"/>
          <w:marBottom w:val="0"/>
          <w:divBdr>
            <w:top w:val="none" w:sz="0" w:space="0" w:color="auto"/>
            <w:left w:val="none" w:sz="0" w:space="0" w:color="auto"/>
            <w:bottom w:val="none" w:sz="0" w:space="0" w:color="auto"/>
            <w:right w:val="none" w:sz="0" w:space="0" w:color="auto"/>
          </w:divBdr>
        </w:div>
        <w:div w:id="941885435">
          <w:marLeft w:val="0"/>
          <w:marRight w:val="0"/>
          <w:marTop w:val="0"/>
          <w:marBottom w:val="0"/>
          <w:divBdr>
            <w:top w:val="none" w:sz="0" w:space="0" w:color="auto"/>
            <w:left w:val="none" w:sz="0" w:space="0" w:color="auto"/>
            <w:bottom w:val="none" w:sz="0" w:space="0" w:color="auto"/>
            <w:right w:val="none" w:sz="0" w:space="0" w:color="auto"/>
          </w:divBdr>
        </w:div>
        <w:div w:id="802505513">
          <w:marLeft w:val="0"/>
          <w:marRight w:val="0"/>
          <w:marTop w:val="0"/>
          <w:marBottom w:val="0"/>
          <w:divBdr>
            <w:top w:val="none" w:sz="0" w:space="0" w:color="auto"/>
            <w:left w:val="none" w:sz="0" w:space="0" w:color="auto"/>
            <w:bottom w:val="none" w:sz="0" w:space="0" w:color="auto"/>
            <w:right w:val="none" w:sz="0" w:space="0" w:color="auto"/>
          </w:divBdr>
        </w:div>
        <w:div w:id="548492339">
          <w:marLeft w:val="0"/>
          <w:marRight w:val="0"/>
          <w:marTop w:val="0"/>
          <w:marBottom w:val="0"/>
          <w:divBdr>
            <w:top w:val="none" w:sz="0" w:space="0" w:color="auto"/>
            <w:left w:val="none" w:sz="0" w:space="0" w:color="auto"/>
            <w:bottom w:val="none" w:sz="0" w:space="0" w:color="auto"/>
            <w:right w:val="none" w:sz="0" w:space="0" w:color="auto"/>
          </w:divBdr>
        </w:div>
        <w:div w:id="1556238409">
          <w:marLeft w:val="0"/>
          <w:marRight w:val="0"/>
          <w:marTop w:val="0"/>
          <w:marBottom w:val="0"/>
          <w:divBdr>
            <w:top w:val="none" w:sz="0" w:space="0" w:color="auto"/>
            <w:left w:val="none" w:sz="0" w:space="0" w:color="auto"/>
            <w:bottom w:val="none" w:sz="0" w:space="0" w:color="auto"/>
            <w:right w:val="none" w:sz="0" w:space="0" w:color="auto"/>
          </w:divBdr>
        </w:div>
        <w:div w:id="709301979">
          <w:marLeft w:val="0"/>
          <w:marRight w:val="0"/>
          <w:marTop w:val="0"/>
          <w:marBottom w:val="0"/>
          <w:divBdr>
            <w:top w:val="none" w:sz="0" w:space="0" w:color="auto"/>
            <w:left w:val="none" w:sz="0" w:space="0" w:color="auto"/>
            <w:bottom w:val="none" w:sz="0" w:space="0" w:color="auto"/>
            <w:right w:val="none" w:sz="0" w:space="0" w:color="auto"/>
          </w:divBdr>
        </w:div>
        <w:div w:id="1788693146">
          <w:marLeft w:val="0"/>
          <w:marRight w:val="0"/>
          <w:marTop w:val="0"/>
          <w:marBottom w:val="0"/>
          <w:divBdr>
            <w:top w:val="none" w:sz="0" w:space="0" w:color="auto"/>
            <w:left w:val="none" w:sz="0" w:space="0" w:color="auto"/>
            <w:bottom w:val="none" w:sz="0" w:space="0" w:color="auto"/>
            <w:right w:val="none" w:sz="0" w:space="0" w:color="auto"/>
          </w:divBdr>
        </w:div>
        <w:div w:id="62460526">
          <w:marLeft w:val="0"/>
          <w:marRight w:val="0"/>
          <w:marTop w:val="0"/>
          <w:marBottom w:val="0"/>
          <w:divBdr>
            <w:top w:val="none" w:sz="0" w:space="0" w:color="auto"/>
            <w:left w:val="none" w:sz="0" w:space="0" w:color="auto"/>
            <w:bottom w:val="none" w:sz="0" w:space="0" w:color="auto"/>
            <w:right w:val="none" w:sz="0" w:space="0" w:color="auto"/>
          </w:divBdr>
        </w:div>
        <w:div w:id="574752043">
          <w:marLeft w:val="0"/>
          <w:marRight w:val="0"/>
          <w:marTop w:val="0"/>
          <w:marBottom w:val="0"/>
          <w:divBdr>
            <w:top w:val="none" w:sz="0" w:space="0" w:color="auto"/>
            <w:left w:val="none" w:sz="0" w:space="0" w:color="auto"/>
            <w:bottom w:val="none" w:sz="0" w:space="0" w:color="auto"/>
            <w:right w:val="none" w:sz="0" w:space="0" w:color="auto"/>
          </w:divBdr>
        </w:div>
        <w:div w:id="1593663967">
          <w:marLeft w:val="0"/>
          <w:marRight w:val="0"/>
          <w:marTop w:val="0"/>
          <w:marBottom w:val="0"/>
          <w:divBdr>
            <w:top w:val="none" w:sz="0" w:space="0" w:color="auto"/>
            <w:left w:val="none" w:sz="0" w:space="0" w:color="auto"/>
            <w:bottom w:val="none" w:sz="0" w:space="0" w:color="auto"/>
            <w:right w:val="none" w:sz="0" w:space="0" w:color="auto"/>
          </w:divBdr>
        </w:div>
        <w:div w:id="1274364372">
          <w:marLeft w:val="0"/>
          <w:marRight w:val="0"/>
          <w:marTop w:val="0"/>
          <w:marBottom w:val="0"/>
          <w:divBdr>
            <w:top w:val="none" w:sz="0" w:space="0" w:color="auto"/>
            <w:left w:val="none" w:sz="0" w:space="0" w:color="auto"/>
            <w:bottom w:val="none" w:sz="0" w:space="0" w:color="auto"/>
            <w:right w:val="none" w:sz="0" w:space="0" w:color="auto"/>
          </w:divBdr>
        </w:div>
        <w:div w:id="1987005352">
          <w:marLeft w:val="0"/>
          <w:marRight w:val="0"/>
          <w:marTop w:val="0"/>
          <w:marBottom w:val="0"/>
          <w:divBdr>
            <w:top w:val="none" w:sz="0" w:space="0" w:color="auto"/>
            <w:left w:val="none" w:sz="0" w:space="0" w:color="auto"/>
            <w:bottom w:val="none" w:sz="0" w:space="0" w:color="auto"/>
            <w:right w:val="none" w:sz="0" w:space="0" w:color="auto"/>
          </w:divBdr>
        </w:div>
        <w:div w:id="395975417">
          <w:marLeft w:val="0"/>
          <w:marRight w:val="0"/>
          <w:marTop w:val="0"/>
          <w:marBottom w:val="0"/>
          <w:divBdr>
            <w:top w:val="none" w:sz="0" w:space="0" w:color="auto"/>
            <w:left w:val="none" w:sz="0" w:space="0" w:color="auto"/>
            <w:bottom w:val="none" w:sz="0" w:space="0" w:color="auto"/>
            <w:right w:val="none" w:sz="0" w:space="0" w:color="auto"/>
          </w:divBdr>
        </w:div>
        <w:div w:id="1320958267">
          <w:marLeft w:val="0"/>
          <w:marRight w:val="0"/>
          <w:marTop w:val="0"/>
          <w:marBottom w:val="0"/>
          <w:divBdr>
            <w:top w:val="none" w:sz="0" w:space="0" w:color="auto"/>
            <w:left w:val="none" w:sz="0" w:space="0" w:color="auto"/>
            <w:bottom w:val="none" w:sz="0" w:space="0" w:color="auto"/>
            <w:right w:val="none" w:sz="0" w:space="0" w:color="auto"/>
          </w:divBdr>
        </w:div>
        <w:div w:id="548305399">
          <w:marLeft w:val="0"/>
          <w:marRight w:val="0"/>
          <w:marTop w:val="0"/>
          <w:marBottom w:val="0"/>
          <w:divBdr>
            <w:top w:val="none" w:sz="0" w:space="0" w:color="auto"/>
            <w:left w:val="none" w:sz="0" w:space="0" w:color="auto"/>
            <w:bottom w:val="none" w:sz="0" w:space="0" w:color="auto"/>
            <w:right w:val="none" w:sz="0" w:space="0" w:color="auto"/>
          </w:divBdr>
        </w:div>
        <w:div w:id="866257471">
          <w:marLeft w:val="0"/>
          <w:marRight w:val="0"/>
          <w:marTop w:val="0"/>
          <w:marBottom w:val="0"/>
          <w:divBdr>
            <w:top w:val="none" w:sz="0" w:space="0" w:color="auto"/>
            <w:left w:val="none" w:sz="0" w:space="0" w:color="auto"/>
            <w:bottom w:val="none" w:sz="0" w:space="0" w:color="auto"/>
            <w:right w:val="none" w:sz="0" w:space="0" w:color="auto"/>
          </w:divBdr>
        </w:div>
        <w:div w:id="511458048">
          <w:marLeft w:val="0"/>
          <w:marRight w:val="0"/>
          <w:marTop w:val="0"/>
          <w:marBottom w:val="0"/>
          <w:divBdr>
            <w:top w:val="none" w:sz="0" w:space="0" w:color="auto"/>
            <w:left w:val="none" w:sz="0" w:space="0" w:color="auto"/>
            <w:bottom w:val="none" w:sz="0" w:space="0" w:color="auto"/>
            <w:right w:val="none" w:sz="0" w:space="0" w:color="auto"/>
          </w:divBdr>
        </w:div>
        <w:div w:id="403532885">
          <w:marLeft w:val="0"/>
          <w:marRight w:val="0"/>
          <w:marTop w:val="0"/>
          <w:marBottom w:val="0"/>
          <w:divBdr>
            <w:top w:val="none" w:sz="0" w:space="0" w:color="auto"/>
            <w:left w:val="none" w:sz="0" w:space="0" w:color="auto"/>
            <w:bottom w:val="none" w:sz="0" w:space="0" w:color="auto"/>
            <w:right w:val="none" w:sz="0" w:space="0" w:color="auto"/>
          </w:divBdr>
        </w:div>
        <w:div w:id="357466013">
          <w:marLeft w:val="0"/>
          <w:marRight w:val="0"/>
          <w:marTop w:val="0"/>
          <w:marBottom w:val="0"/>
          <w:divBdr>
            <w:top w:val="none" w:sz="0" w:space="0" w:color="auto"/>
            <w:left w:val="none" w:sz="0" w:space="0" w:color="auto"/>
            <w:bottom w:val="none" w:sz="0" w:space="0" w:color="auto"/>
            <w:right w:val="none" w:sz="0" w:space="0" w:color="auto"/>
          </w:divBdr>
        </w:div>
      </w:divsChild>
    </w:div>
    <w:div w:id="1258054829">
      <w:bodyDiv w:val="1"/>
      <w:marLeft w:val="0"/>
      <w:marRight w:val="0"/>
      <w:marTop w:val="0"/>
      <w:marBottom w:val="0"/>
      <w:divBdr>
        <w:top w:val="none" w:sz="0" w:space="0" w:color="auto"/>
        <w:left w:val="none" w:sz="0" w:space="0" w:color="auto"/>
        <w:bottom w:val="none" w:sz="0" w:space="0" w:color="auto"/>
        <w:right w:val="none" w:sz="0" w:space="0" w:color="auto"/>
      </w:divBdr>
    </w:div>
    <w:div w:id="1262909327">
      <w:bodyDiv w:val="1"/>
      <w:marLeft w:val="0"/>
      <w:marRight w:val="0"/>
      <w:marTop w:val="0"/>
      <w:marBottom w:val="0"/>
      <w:divBdr>
        <w:top w:val="none" w:sz="0" w:space="0" w:color="auto"/>
        <w:left w:val="none" w:sz="0" w:space="0" w:color="auto"/>
        <w:bottom w:val="none" w:sz="0" w:space="0" w:color="auto"/>
        <w:right w:val="none" w:sz="0" w:space="0" w:color="auto"/>
      </w:divBdr>
    </w:div>
    <w:div w:id="1275289225">
      <w:bodyDiv w:val="1"/>
      <w:marLeft w:val="0"/>
      <w:marRight w:val="0"/>
      <w:marTop w:val="0"/>
      <w:marBottom w:val="0"/>
      <w:divBdr>
        <w:top w:val="none" w:sz="0" w:space="0" w:color="auto"/>
        <w:left w:val="none" w:sz="0" w:space="0" w:color="auto"/>
        <w:bottom w:val="none" w:sz="0" w:space="0" w:color="auto"/>
        <w:right w:val="none" w:sz="0" w:space="0" w:color="auto"/>
      </w:divBdr>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348099651">
      <w:bodyDiv w:val="1"/>
      <w:marLeft w:val="0"/>
      <w:marRight w:val="0"/>
      <w:marTop w:val="0"/>
      <w:marBottom w:val="0"/>
      <w:divBdr>
        <w:top w:val="none" w:sz="0" w:space="0" w:color="auto"/>
        <w:left w:val="none" w:sz="0" w:space="0" w:color="auto"/>
        <w:bottom w:val="none" w:sz="0" w:space="0" w:color="auto"/>
        <w:right w:val="none" w:sz="0" w:space="0" w:color="auto"/>
      </w:divBdr>
    </w:div>
    <w:div w:id="1383287157">
      <w:bodyDiv w:val="1"/>
      <w:marLeft w:val="0"/>
      <w:marRight w:val="0"/>
      <w:marTop w:val="0"/>
      <w:marBottom w:val="0"/>
      <w:divBdr>
        <w:top w:val="none" w:sz="0" w:space="0" w:color="auto"/>
        <w:left w:val="none" w:sz="0" w:space="0" w:color="auto"/>
        <w:bottom w:val="none" w:sz="0" w:space="0" w:color="auto"/>
        <w:right w:val="none" w:sz="0" w:space="0" w:color="auto"/>
      </w:divBdr>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546604440">
      <w:bodyDiv w:val="1"/>
      <w:marLeft w:val="0"/>
      <w:marRight w:val="0"/>
      <w:marTop w:val="0"/>
      <w:marBottom w:val="0"/>
      <w:divBdr>
        <w:top w:val="none" w:sz="0" w:space="0" w:color="auto"/>
        <w:left w:val="none" w:sz="0" w:space="0" w:color="auto"/>
        <w:bottom w:val="none" w:sz="0" w:space="0" w:color="auto"/>
        <w:right w:val="none" w:sz="0" w:space="0" w:color="auto"/>
      </w:divBdr>
    </w:div>
    <w:div w:id="1569538906">
      <w:bodyDiv w:val="1"/>
      <w:marLeft w:val="0"/>
      <w:marRight w:val="0"/>
      <w:marTop w:val="0"/>
      <w:marBottom w:val="0"/>
      <w:divBdr>
        <w:top w:val="none" w:sz="0" w:space="0" w:color="auto"/>
        <w:left w:val="none" w:sz="0" w:space="0" w:color="auto"/>
        <w:bottom w:val="none" w:sz="0" w:space="0" w:color="auto"/>
        <w:right w:val="none" w:sz="0" w:space="0" w:color="auto"/>
      </w:divBdr>
    </w:div>
    <w:div w:id="1571304445">
      <w:bodyDiv w:val="1"/>
      <w:marLeft w:val="0"/>
      <w:marRight w:val="0"/>
      <w:marTop w:val="0"/>
      <w:marBottom w:val="0"/>
      <w:divBdr>
        <w:top w:val="none" w:sz="0" w:space="0" w:color="auto"/>
        <w:left w:val="none" w:sz="0" w:space="0" w:color="auto"/>
        <w:bottom w:val="none" w:sz="0" w:space="0" w:color="auto"/>
        <w:right w:val="none" w:sz="0" w:space="0" w:color="auto"/>
      </w:divBdr>
    </w:div>
    <w:div w:id="1577593709">
      <w:bodyDiv w:val="1"/>
      <w:marLeft w:val="0"/>
      <w:marRight w:val="0"/>
      <w:marTop w:val="0"/>
      <w:marBottom w:val="0"/>
      <w:divBdr>
        <w:top w:val="none" w:sz="0" w:space="0" w:color="auto"/>
        <w:left w:val="none" w:sz="0" w:space="0" w:color="auto"/>
        <w:bottom w:val="none" w:sz="0" w:space="0" w:color="auto"/>
        <w:right w:val="none" w:sz="0" w:space="0" w:color="auto"/>
      </w:divBdr>
    </w:div>
    <w:div w:id="1594704459">
      <w:bodyDiv w:val="1"/>
      <w:marLeft w:val="0"/>
      <w:marRight w:val="0"/>
      <w:marTop w:val="0"/>
      <w:marBottom w:val="0"/>
      <w:divBdr>
        <w:top w:val="none" w:sz="0" w:space="0" w:color="auto"/>
        <w:left w:val="none" w:sz="0" w:space="0" w:color="auto"/>
        <w:bottom w:val="none" w:sz="0" w:space="0" w:color="auto"/>
        <w:right w:val="none" w:sz="0" w:space="0" w:color="auto"/>
      </w:divBdr>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682899670">
      <w:bodyDiv w:val="1"/>
      <w:marLeft w:val="0"/>
      <w:marRight w:val="0"/>
      <w:marTop w:val="0"/>
      <w:marBottom w:val="0"/>
      <w:divBdr>
        <w:top w:val="none" w:sz="0" w:space="0" w:color="auto"/>
        <w:left w:val="none" w:sz="0" w:space="0" w:color="auto"/>
        <w:bottom w:val="none" w:sz="0" w:space="0" w:color="auto"/>
        <w:right w:val="none" w:sz="0" w:space="0" w:color="auto"/>
      </w:divBdr>
    </w:div>
    <w:div w:id="1806581476">
      <w:bodyDiv w:val="1"/>
      <w:marLeft w:val="0"/>
      <w:marRight w:val="0"/>
      <w:marTop w:val="0"/>
      <w:marBottom w:val="0"/>
      <w:divBdr>
        <w:top w:val="none" w:sz="0" w:space="0" w:color="auto"/>
        <w:left w:val="none" w:sz="0" w:space="0" w:color="auto"/>
        <w:bottom w:val="none" w:sz="0" w:space="0" w:color="auto"/>
        <w:right w:val="none" w:sz="0" w:space="0" w:color="auto"/>
      </w:divBdr>
      <w:divsChild>
        <w:div w:id="1622423292">
          <w:marLeft w:val="0"/>
          <w:marRight w:val="0"/>
          <w:marTop w:val="0"/>
          <w:marBottom w:val="0"/>
          <w:divBdr>
            <w:top w:val="none" w:sz="0" w:space="0" w:color="auto"/>
            <w:left w:val="none" w:sz="0" w:space="0" w:color="auto"/>
            <w:bottom w:val="none" w:sz="0" w:space="0" w:color="auto"/>
            <w:right w:val="none" w:sz="0" w:space="0" w:color="auto"/>
          </w:divBdr>
        </w:div>
      </w:divsChild>
    </w:div>
    <w:div w:id="2056462252">
      <w:bodyDiv w:val="1"/>
      <w:marLeft w:val="0"/>
      <w:marRight w:val="0"/>
      <w:marTop w:val="0"/>
      <w:marBottom w:val="0"/>
      <w:divBdr>
        <w:top w:val="none" w:sz="0" w:space="0" w:color="auto"/>
        <w:left w:val="none" w:sz="0" w:space="0" w:color="auto"/>
        <w:bottom w:val="none" w:sz="0" w:space="0" w:color="auto"/>
        <w:right w:val="none" w:sz="0" w:space="0" w:color="auto"/>
      </w:divBdr>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 w:id="2119255724">
      <w:bodyDiv w:val="1"/>
      <w:marLeft w:val="0"/>
      <w:marRight w:val="0"/>
      <w:marTop w:val="0"/>
      <w:marBottom w:val="0"/>
      <w:divBdr>
        <w:top w:val="none" w:sz="0" w:space="0" w:color="auto"/>
        <w:left w:val="none" w:sz="0" w:space="0" w:color="auto"/>
        <w:bottom w:val="none" w:sz="0" w:space="0" w:color="auto"/>
        <w:right w:val="none" w:sz="0" w:space="0" w:color="auto"/>
      </w:divBdr>
    </w:div>
    <w:div w:id="214276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customXml" Target="../customXml/item3.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eader" Target="header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intern.hessen.de/ITS/LuSD/Vorlagen/LUSD%20Dokumentvorlage%20fuer%20Anleitung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okumententyp xmlns="ea0b144b-79d0-4cc1-ab15-887d44aa58be">Release-Informationen</Dokumententyp>
    <Kurzbeschreibung_x0020_Inhalt xmlns="03c2e9ef-9210-4d41-bc49-ec83aa29eb68" xsi:nil="true"/>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Abh_x00e4_ngige_x0020_Anwendung xmlns="03c2e9ef-9210-4d41-bc49-ec83aa29eb68">LUSD</Abh_x00e4_ngige_x0020_Anwendung>
    <Release xmlns="03c2e9ef-9210-4d41-bc49-ec83aa29eb68">38</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Zust_x002e__x0020_Sachgebiet_x0020_ab_x0020_Jan_x002e__x0020_2025 xmlns="03c2e9ef-9210-4d41-bc49-ec83aa29eb68">SG 1.1</Zust_x002e__x0020_Sachgebiet_x0020_ab_x0020_Jan_x002e__x0020_2025>
    <Themenfeld xmlns="03c2e9ef-9210-4d41-bc49-ec83aa29eb68">Berechtigungen</Themenfel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CA54D-8DF7-40F5-ACBF-B3E26873E2CE}"/>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AFDF7BB2-3C67-444C-94E3-697F7A420A29}">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purl.org/dc/terms/"/>
    <ds:schemaRef ds:uri="80337656-d47f-4b48-b5b2-46298beee78d"/>
    <ds:schemaRef ds:uri="c4c1bffe-f630-4013-be0e-e3304670af7f"/>
    <ds:schemaRef ds:uri="http://schemas.microsoft.com/sharepoint/v3/fields"/>
    <ds:schemaRef ds:uri="http://www.w3.org/XML/1998/namespace"/>
    <ds:schemaRef ds:uri="http://purl.org/dc/dcmitype/"/>
  </ds:schemaRefs>
</ds:datastoreItem>
</file>

<file path=customXml/itemProps4.xml><?xml version="1.0" encoding="utf-8"?>
<ds:datastoreItem xmlns:ds="http://schemas.openxmlformats.org/officeDocument/2006/customXml" ds:itemID="{F9D45F79-B4E2-46B3-83E0-A337A7E7A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LUSD%20Dokumentvorlage%20fuer%20Anleitungen.dotx</Template>
  <TotalTime>0</TotalTime>
  <Pages>28</Pages>
  <Words>4784</Words>
  <Characters>30145</Characters>
  <Application>Microsoft Office Word</Application>
  <DocSecurity>0</DocSecurity>
  <Lines>251</Lines>
  <Paragraphs>69</Paragraphs>
  <ScaleCrop>false</ScaleCrop>
  <HeadingPairs>
    <vt:vector size="2" baseType="variant">
      <vt:variant>
        <vt:lpstr>Titel</vt:lpstr>
      </vt:variant>
      <vt:variant>
        <vt:i4>1</vt:i4>
      </vt:variant>
    </vt:vector>
  </HeadingPairs>
  <TitlesOfParts>
    <vt:vector size="1" baseType="lpstr">
      <vt:lpstr>Änderungen mit Release 32</vt:lpstr>
    </vt:vector>
  </TitlesOfParts>
  <Company>Land Hessen</Company>
  <LinksUpToDate>false</LinksUpToDate>
  <CharactersWithSpaces>34860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38.0</dc:title>
  <dc:creator>Brunhilde</dc:creator>
  <cp:lastModifiedBy>Ronzheimer, Thorsten (HKM)</cp:lastModifiedBy>
  <cp:revision>4</cp:revision>
  <cp:lastPrinted>2020-07-16T06:52:00Z</cp:lastPrinted>
  <dcterms:created xsi:type="dcterms:W3CDTF">2020-07-16T06:51:00Z</dcterms:created>
  <dcterms:modified xsi:type="dcterms:W3CDTF">2020-07-20T12:31:00Z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