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0F1AE8" w14:textId="6A99ADF5" w:rsidR="006B21F9" w:rsidRPr="008F0448" w:rsidRDefault="00706DDC" w:rsidP="00892665">
      <w:pPr>
        <w:pStyle w:val="LDBereich2"/>
      </w:pPr>
      <w:bookmarkStart w:id="0" w:name="_GoBack"/>
      <w:bookmarkEnd w:id="0"/>
      <w:r w:rsidRPr="008F0448">
        <w:t xml:space="preserve">Übersicht </w:t>
      </w:r>
      <w:r w:rsidR="00F679A4" w:rsidRPr="008F0448">
        <w:t>LUSD</w:t>
      </w:r>
      <w:r w:rsidR="006B21F9" w:rsidRPr="008F0448">
        <w:t xml:space="preserve"> </w:t>
      </w:r>
      <w:r w:rsidR="00F679A4" w:rsidRPr="008F0448">
        <w:t>Änderungen</w:t>
      </w:r>
      <w:r w:rsidR="00DC1E15" w:rsidRPr="008F0448">
        <w:t xml:space="preserve"> </w:t>
      </w:r>
      <w:r w:rsidR="00F679A4" w:rsidRPr="008F0448">
        <w:t>mit Rel</w:t>
      </w:r>
      <w:r w:rsidR="00ED77ED">
        <w:t xml:space="preserve">ease </w:t>
      </w:r>
      <w:r w:rsidR="006B21F9" w:rsidRPr="008F0448">
        <w:t>2</w:t>
      </w:r>
      <w:r w:rsidR="00A372FA">
        <w:t>6</w:t>
      </w:r>
      <w:r w:rsidR="00F679A4" w:rsidRPr="008F0448">
        <w:t xml:space="preserve"> </w:t>
      </w:r>
      <w:r w:rsidR="00DC1E15" w:rsidRPr="008F0448">
        <w:t xml:space="preserve">im </w:t>
      </w:r>
      <w:r w:rsidR="00A372FA">
        <w:t>Juli</w:t>
      </w:r>
      <w:r w:rsidR="00337CEE">
        <w:t xml:space="preserve"> 2017</w:t>
      </w:r>
    </w:p>
    <w:p w14:paraId="5D87F572" w14:textId="40859DEF" w:rsidR="006B21F9" w:rsidRDefault="00D81B0A" w:rsidP="00892665">
      <w:pPr>
        <w:pStyle w:val="LDTextinhalt"/>
      </w:pPr>
      <w:r>
        <w:t xml:space="preserve">Neben verschiedenen technischen Anpassungen an der LUSD und deren Schnittstellen stehen Ihnen mit Produktivsetzung </w:t>
      </w:r>
      <w:proofErr w:type="gramStart"/>
      <w:r>
        <w:t>des</w:t>
      </w:r>
      <w:proofErr w:type="gramEnd"/>
      <w:r>
        <w:t xml:space="preserve"> Releases 2</w:t>
      </w:r>
      <w:r w:rsidR="00A372FA">
        <w:t>6</w:t>
      </w:r>
      <w:r>
        <w:t xml:space="preserve"> im </w:t>
      </w:r>
      <w:r w:rsidR="00A372FA">
        <w:t xml:space="preserve">Juli </w:t>
      </w:r>
      <w:r w:rsidR="00337CEE">
        <w:t xml:space="preserve">2017 </w:t>
      </w:r>
      <w:r>
        <w:t>neu folgende LUSD-</w:t>
      </w:r>
      <w:r w:rsidR="00923178">
        <w:t>Funktionalitäten zur Verfügung.</w:t>
      </w:r>
    </w:p>
    <w:p w14:paraId="43DFF4F9" w14:textId="77777777" w:rsidR="00A23647" w:rsidRDefault="00A23647" w:rsidP="00892665">
      <w:pPr>
        <w:pStyle w:val="LDTextinhalt"/>
      </w:pPr>
    </w:p>
    <w:sdt>
      <w:sdtPr>
        <w:rPr>
          <w:noProof w:val="0"/>
          <w:color w:val="auto"/>
          <w:sz w:val="20"/>
        </w:rPr>
        <w:id w:val="-1817720123"/>
        <w:docPartObj>
          <w:docPartGallery w:val="Table of Contents"/>
          <w:docPartUnique/>
        </w:docPartObj>
      </w:sdtPr>
      <w:sdtEndPr>
        <w:rPr>
          <w:b/>
          <w:bCs/>
          <w:noProof/>
          <w:color w:val="1E3E95"/>
          <w:sz w:val="22"/>
        </w:rPr>
      </w:sdtEndPr>
      <w:sdtContent>
        <w:p w14:paraId="438F92F9" w14:textId="77777777" w:rsidR="00C16447" w:rsidRDefault="00D81B0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sz w:val="24"/>
            </w:rPr>
            <w:fldChar w:fldCharType="begin"/>
          </w:r>
          <w:r>
            <w:instrText xml:space="preserve"> TOC \o "2-4" \h \z \t "Überschrift 1;1" </w:instrText>
          </w:r>
          <w:r>
            <w:rPr>
              <w:sz w:val="24"/>
            </w:rPr>
            <w:fldChar w:fldCharType="separate"/>
          </w:r>
          <w:hyperlink w:anchor="_Toc488301435" w:history="1">
            <w:r w:rsidR="00C16447" w:rsidRPr="00AD7A67">
              <w:rPr>
                <w:rStyle w:val="Hyperlink"/>
              </w:rPr>
              <w:t>1</w:t>
            </w:r>
            <w:r w:rsidR="00C16447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Schule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_Toc488301435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 w:rsidR="006875DB">
              <w:rPr>
                <w:webHidden/>
              </w:rPr>
              <w:t>2</w:t>
            </w:r>
            <w:r w:rsidR="00C16447">
              <w:rPr>
                <w:webHidden/>
              </w:rPr>
              <w:fldChar w:fldCharType="end"/>
            </w:r>
          </w:hyperlink>
        </w:p>
        <w:p w14:paraId="760624C8" w14:textId="77777777" w:rsidR="00C16447" w:rsidRDefault="006875DB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88301436" w:history="1">
            <w:r w:rsidR="00C16447" w:rsidRPr="00AD7A67">
              <w:rPr>
                <w:rStyle w:val="Hyperlink"/>
              </w:rPr>
              <w:t>1.1</w:t>
            </w:r>
            <w:r w:rsidR="00C16447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Personal &gt; Personal bearbeiten – Register Personenbezogen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_Toc488301436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C16447">
              <w:rPr>
                <w:webHidden/>
              </w:rPr>
              <w:fldChar w:fldCharType="end"/>
            </w:r>
          </w:hyperlink>
        </w:p>
        <w:p w14:paraId="64BE140D" w14:textId="77777777" w:rsidR="00C16447" w:rsidRDefault="006875DB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88301437" w:history="1">
            <w:r w:rsidR="00C16447" w:rsidRPr="00AD7A67">
              <w:rPr>
                <w:rStyle w:val="Hyperlink"/>
              </w:rPr>
              <w:t>1.2</w:t>
            </w:r>
            <w:r w:rsidR="00C16447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Personal &gt; Personal bearbeiten – Register UV-Einsatz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_Toc488301437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C16447">
              <w:rPr>
                <w:webHidden/>
              </w:rPr>
              <w:fldChar w:fldCharType="end"/>
            </w:r>
          </w:hyperlink>
        </w:p>
        <w:p w14:paraId="6B141940" w14:textId="77777777" w:rsidR="00C16447" w:rsidRDefault="006875DB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88301438" w:history="1">
            <w:r w:rsidR="00C16447" w:rsidRPr="00AD7A67">
              <w:rPr>
                <w:rStyle w:val="Hyperlink"/>
              </w:rPr>
              <w:t>2</w:t>
            </w:r>
            <w:r w:rsidR="00C16447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Schüler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_Toc488301438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C16447">
              <w:rPr>
                <w:webHidden/>
              </w:rPr>
              <w:fldChar w:fldCharType="end"/>
            </w:r>
          </w:hyperlink>
        </w:p>
        <w:p w14:paraId="7D19A6FB" w14:textId="77777777" w:rsidR="00C16447" w:rsidRDefault="006875DB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88301439" w:history="1">
            <w:r w:rsidR="00C16447" w:rsidRPr="00AD7A67">
              <w:rPr>
                <w:rStyle w:val="Hyperlink"/>
              </w:rPr>
              <w:t>2.1</w:t>
            </w:r>
            <w:r w:rsidR="00C16447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Schülersuche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_Toc488301439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C16447">
              <w:rPr>
                <w:webHidden/>
              </w:rPr>
              <w:fldChar w:fldCharType="end"/>
            </w:r>
          </w:hyperlink>
        </w:p>
        <w:p w14:paraId="5C27D967" w14:textId="77777777" w:rsidR="00C16447" w:rsidRDefault="006875DB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88301440" w:history="1">
            <w:r w:rsidR="00C16447" w:rsidRPr="00AD7A67">
              <w:rPr>
                <w:rStyle w:val="Hyperlink"/>
                <w:lang w:eastAsia="de-DE"/>
              </w:rPr>
              <w:t>2.2</w:t>
            </w:r>
            <w:r w:rsidR="00C16447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16447" w:rsidRPr="00AD7A67">
              <w:rPr>
                <w:rStyle w:val="Hyperlink"/>
                <w:lang w:eastAsia="de-DE"/>
              </w:rPr>
              <w:t>Schülerbasisdaten &gt; Schülerstammdaten und  … &gt; Eltern / Ansprechpartner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_Toc488301440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C16447">
              <w:rPr>
                <w:webHidden/>
              </w:rPr>
              <w:fldChar w:fldCharType="end"/>
            </w:r>
          </w:hyperlink>
        </w:p>
        <w:p w14:paraId="7FCC25BF" w14:textId="77777777" w:rsidR="00C16447" w:rsidRDefault="006875DB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88301441" w:history="1">
            <w:r w:rsidR="00C16447" w:rsidRPr="00AD7A67">
              <w:rPr>
                <w:rStyle w:val="Hyperlink"/>
                <w:lang w:eastAsia="de-DE"/>
              </w:rPr>
              <w:t>2.3</w:t>
            </w:r>
            <w:r w:rsidR="00C16447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16447" w:rsidRPr="00AD7A67">
              <w:rPr>
                <w:rStyle w:val="Hyperlink"/>
                <w:lang w:eastAsia="de-DE"/>
              </w:rPr>
              <w:t>Qualifikationen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_Toc488301441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C16447">
              <w:rPr>
                <w:webHidden/>
              </w:rPr>
              <w:fldChar w:fldCharType="end"/>
            </w:r>
          </w:hyperlink>
        </w:p>
        <w:p w14:paraId="55D10EB7" w14:textId="77777777" w:rsidR="00C16447" w:rsidRDefault="006875DB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88301442" w:history="1">
            <w:r w:rsidR="00C16447" w:rsidRPr="00AD7A67">
              <w:rPr>
                <w:rStyle w:val="Hyperlink"/>
              </w:rPr>
              <w:t>3</w:t>
            </w:r>
            <w:r w:rsidR="00C16447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Unterricht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_Toc488301442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C16447">
              <w:rPr>
                <w:webHidden/>
              </w:rPr>
              <w:fldChar w:fldCharType="end"/>
            </w:r>
          </w:hyperlink>
        </w:p>
        <w:p w14:paraId="502E65E9" w14:textId="77777777" w:rsidR="00C16447" w:rsidRDefault="006875DB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88301443" w:history="1">
            <w:r w:rsidR="00C16447" w:rsidRPr="00AD7A67">
              <w:rPr>
                <w:rStyle w:val="Hyperlink"/>
              </w:rPr>
              <w:t>3.1</w:t>
            </w:r>
            <w:r w:rsidR="00C16447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Leistungserfassung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_Toc488301443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C16447">
              <w:rPr>
                <w:webHidden/>
              </w:rPr>
              <w:fldChar w:fldCharType="end"/>
            </w:r>
          </w:hyperlink>
        </w:p>
        <w:p w14:paraId="1F0876E9" w14:textId="77777777" w:rsidR="00C16447" w:rsidRDefault="006875DB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88301444" w:history="1">
            <w:r w:rsidR="00C16447" w:rsidRPr="00AD7A67">
              <w:rPr>
                <w:rStyle w:val="Hyperlink"/>
              </w:rPr>
              <w:t>3.2</w:t>
            </w:r>
            <w:r w:rsidR="00C16447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Leistungserfassung &gt; Historische Leistungsdaten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_Toc488301444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C16447">
              <w:rPr>
                <w:webHidden/>
              </w:rPr>
              <w:fldChar w:fldCharType="end"/>
            </w:r>
          </w:hyperlink>
        </w:p>
        <w:p w14:paraId="22C68543" w14:textId="77777777" w:rsidR="00C16447" w:rsidRDefault="006875DB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88301445" w:history="1">
            <w:r w:rsidR="00C16447" w:rsidRPr="00AD7A67">
              <w:rPr>
                <w:rStyle w:val="Hyperlink"/>
                <w:rFonts w:cs="Arial"/>
              </w:rPr>
              <w:t>3.3</w:t>
            </w:r>
            <w:r w:rsidR="00C16447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Abschlüsse&gt; FHR-Oberstufe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_Toc488301445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C16447">
              <w:rPr>
                <w:webHidden/>
              </w:rPr>
              <w:fldChar w:fldCharType="end"/>
            </w:r>
          </w:hyperlink>
        </w:p>
        <w:p w14:paraId="34F33328" w14:textId="77777777" w:rsidR="00C16447" w:rsidRDefault="006875DB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88301446" w:history="1">
            <w:r w:rsidR="00C16447" w:rsidRPr="00AD7A67">
              <w:rPr>
                <w:rStyle w:val="Hyperlink"/>
              </w:rPr>
              <w:t>3.4</w:t>
            </w:r>
            <w:r w:rsidR="00C16447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Zeugnisse &gt; Zeugnis erstellen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_Toc488301446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C16447">
              <w:rPr>
                <w:webHidden/>
              </w:rPr>
              <w:fldChar w:fldCharType="end"/>
            </w:r>
          </w:hyperlink>
        </w:p>
        <w:p w14:paraId="70FE5ADF" w14:textId="77777777" w:rsidR="00C16447" w:rsidRDefault="006875DB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88301447" w:history="1">
            <w:r w:rsidR="00C16447" w:rsidRPr="00AD7A67">
              <w:rPr>
                <w:rStyle w:val="Hyperlink"/>
              </w:rPr>
              <w:t>4</w:t>
            </w:r>
            <w:r w:rsidR="00C16447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C16447" w:rsidRPr="00AD7A67">
              <w:rPr>
                <w:rStyle w:val="Hyperlink"/>
              </w:rPr>
              <w:t>Ausblick auf Release 27 im Oktober 2017</w:t>
            </w:r>
            <w:r w:rsidR="00C16447">
              <w:rPr>
                <w:webHidden/>
              </w:rPr>
              <w:tab/>
            </w:r>
            <w:r w:rsidR="00C16447">
              <w:rPr>
                <w:webHidden/>
              </w:rPr>
              <w:fldChar w:fldCharType="begin"/>
            </w:r>
            <w:r w:rsidR="00C16447">
              <w:rPr>
                <w:webHidden/>
              </w:rPr>
              <w:instrText xml:space="preserve"> PAGEREF _Toc488301447 \h </w:instrText>
            </w:r>
            <w:r w:rsidR="00C16447">
              <w:rPr>
                <w:webHidden/>
              </w:rPr>
            </w:r>
            <w:r w:rsidR="00C16447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C16447">
              <w:rPr>
                <w:webHidden/>
              </w:rPr>
              <w:fldChar w:fldCharType="end"/>
            </w:r>
          </w:hyperlink>
        </w:p>
        <w:p w14:paraId="10CEAECD" w14:textId="77777777" w:rsidR="006B21F9" w:rsidRDefault="00D81B0A" w:rsidP="00A23647">
          <w:pPr>
            <w:pStyle w:val="Verzeichnis2"/>
            <w:outlineLvl w:val="1"/>
          </w:pPr>
          <w:r>
            <w:fldChar w:fldCharType="end"/>
          </w:r>
        </w:p>
      </w:sdtContent>
    </w:sdt>
    <w:p w14:paraId="209D1B90" w14:textId="77777777" w:rsidR="00A23647" w:rsidRDefault="00A23647" w:rsidP="00892665">
      <w:pPr>
        <w:pStyle w:val="LDTextinhalt"/>
        <w:sectPr w:rsidR="00A23647" w:rsidSect="00441B07"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2977" w:right="849" w:bottom="1134" w:left="1417" w:header="0" w:footer="708" w:gutter="0"/>
          <w:cols w:space="708"/>
          <w:docGrid w:linePitch="360"/>
        </w:sectPr>
      </w:pPr>
      <w:bookmarkStart w:id="1" w:name="_Toc433269071"/>
    </w:p>
    <w:p w14:paraId="4637167D" w14:textId="77777777" w:rsidR="005B47B9" w:rsidRDefault="005B47B9" w:rsidP="00892665">
      <w:pPr>
        <w:pStyle w:val="berschrift2"/>
      </w:pPr>
      <w:bookmarkStart w:id="2" w:name="_Toc439069819"/>
      <w:bookmarkStart w:id="3" w:name="_Toc488301435"/>
      <w:bookmarkEnd w:id="2"/>
      <w:r>
        <w:lastRenderedPageBreak/>
        <w:t>S</w:t>
      </w:r>
      <w:r w:rsidR="00B13EB7">
        <w:t>chule</w:t>
      </w:r>
      <w:bookmarkEnd w:id="3"/>
      <w:r w:rsidR="00B13EB7">
        <w:t xml:space="preserve"> </w:t>
      </w:r>
    </w:p>
    <w:p w14:paraId="37CD5C50" w14:textId="7703FE55" w:rsidR="00892665" w:rsidRDefault="00892665" w:rsidP="00892665">
      <w:pPr>
        <w:pStyle w:val="berschrift3"/>
      </w:pPr>
      <w:bookmarkStart w:id="4" w:name="_Toc488301436"/>
      <w:bookmarkStart w:id="5" w:name="_Toc465784101"/>
      <w:r>
        <w:t>Personal &gt; Personal bearbeiten –</w:t>
      </w:r>
      <w:r w:rsidR="00556212">
        <w:t xml:space="preserve"> </w:t>
      </w:r>
      <w:r>
        <w:t>Register Personenbezogen</w:t>
      </w:r>
      <w:bookmarkEnd w:id="4"/>
    </w:p>
    <w:p w14:paraId="172B6E39" w14:textId="77777777" w:rsidR="00892665" w:rsidRDefault="00892665" w:rsidP="00892665">
      <w:pPr>
        <w:pStyle w:val="LDTextinhalteingerckt"/>
      </w:pPr>
      <w:r>
        <w:t xml:space="preserve">Auf der Webseite </w:t>
      </w:r>
      <w:r w:rsidRPr="008B75DC">
        <w:rPr>
          <w:rStyle w:val="LDMenpunkt"/>
        </w:rPr>
        <w:t>Personal bearbeiten</w:t>
      </w:r>
      <w:r>
        <w:rPr>
          <w:rStyle w:val="LDMenpunkt"/>
        </w:rPr>
        <w:t xml:space="preserve"> </w:t>
      </w:r>
      <w:r>
        <w:t xml:space="preserve">können Sie im </w:t>
      </w:r>
      <w:r w:rsidRPr="008B75DC">
        <w:rPr>
          <w:rStyle w:val="LDRegister"/>
        </w:rPr>
        <w:t xml:space="preserve">Register </w:t>
      </w:r>
      <w:r>
        <w:rPr>
          <w:rStyle w:val="LDRegister"/>
        </w:rPr>
        <w:t xml:space="preserve">Personenbezogen </w:t>
      </w:r>
      <w:r w:rsidRPr="00892665">
        <w:t xml:space="preserve">in </w:t>
      </w:r>
      <w:r>
        <w:t>folgenden Feldern definierte UNICODE-Sonderzeichen eingeben und abspeichern:</w:t>
      </w:r>
    </w:p>
    <w:p w14:paraId="7AFA5FAB" w14:textId="77777777" w:rsidR="00892665" w:rsidRDefault="00892665" w:rsidP="00892665">
      <w:pPr>
        <w:pStyle w:val="LDTextinhalteingerckt"/>
      </w:pPr>
    </w:p>
    <w:tbl>
      <w:tblPr>
        <w:tblW w:w="8930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6520"/>
      </w:tblGrid>
      <w:tr w:rsidR="00892665" w:rsidRPr="00892665" w14:paraId="748143F7" w14:textId="77777777" w:rsidTr="00892665">
        <w:tc>
          <w:tcPr>
            <w:tcW w:w="2410" w:type="dxa"/>
            <w:vAlign w:val="center"/>
          </w:tcPr>
          <w:p w14:paraId="0987F021" w14:textId="00A634E5" w:rsidR="00892665" w:rsidRPr="00A77AAC" w:rsidRDefault="00892665" w:rsidP="00892665">
            <w:pPr>
              <w:pStyle w:val="LDTextinhalt"/>
              <w:rPr>
                <w:rStyle w:val="hervorhebung"/>
              </w:rPr>
            </w:pPr>
            <w:r w:rsidRPr="00892665">
              <w:rPr>
                <w:rStyle w:val="hervorhebung"/>
              </w:rPr>
              <w:t>Nachname*</w:t>
            </w:r>
          </w:p>
        </w:tc>
        <w:tc>
          <w:tcPr>
            <w:tcW w:w="6520" w:type="dxa"/>
            <w:vMerge w:val="restart"/>
          </w:tcPr>
          <w:p w14:paraId="4F1080CD" w14:textId="56E72DFE" w:rsidR="00892665" w:rsidRPr="00892665" w:rsidRDefault="00892665" w:rsidP="00892665">
            <w:r w:rsidRPr="00892665">
              <w:rPr>
                <w:noProof/>
                <w:lang w:eastAsia="de-DE"/>
              </w:rPr>
              <w:drawing>
                <wp:inline distT="0" distB="0" distL="0" distR="0" wp14:anchorId="1F015B73" wp14:editId="121E0E71">
                  <wp:extent cx="381000" cy="304800"/>
                  <wp:effectExtent l="0" t="0" r="0" b="0"/>
                  <wp:docPr id="4" name="Grafik 4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2665">
              <w:t xml:space="preserve">   </w:t>
            </w:r>
            <w:r w:rsidRPr="00892665">
              <w:rPr>
                <w:rStyle w:val="hervorhebunggrn"/>
              </w:rPr>
              <w:t>Hinweis</w:t>
            </w:r>
            <w:r w:rsidR="00C16447">
              <w:rPr>
                <w:rStyle w:val="hervorhebunggrn"/>
              </w:rPr>
              <w:t xml:space="preserve"> zu SAP-Personal</w:t>
            </w:r>
          </w:p>
          <w:p w14:paraId="3F13C534" w14:textId="74FB8332" w:rsidR="00892665" w:rsidRPr="00892665" w:rsidRDefault="00892665" w:rsidP="00892665">
            <w:r w:rsidRPr="00892665">
              <w:t xml:space="preserve">Verzichten Sie bei </w:t>
            </w:r>
            <w:r w:rsidRPr="00892665">
              <w:rPr>
                <w:rStyle w:val="hervorhebung"/>
              </w:rPr>
              <w:t>SAP-Personal</w:t>
            </w:r>
            <w:r w:rsidRPr="00892665">
              <w:t xml:space="preserve"> auf die Eingabe von UNICODE-Sonderzeichen, da SAP diese zurzeit nicht verarbeiten kann.</w:t>
            </w:r>
          </w:p>
        </w:tc>
      </w:tr>
      <w:tr w:rsidR="00892665" w:rsidRPr="00892665" w14:paraId="0E71E6C8" w14:textId="77777777" w:rsidTr="00892665">
        <w:tc>
          <w:tcPr>
            <w:tcW w:w="2410" w:type="dxa"/>
            <w:vAlign w:val="center"/>
          </w:tcPr>
          <w:p w14:paraId="1E194009" w14:textId="0347F7CF" w:rsidR="00892665" w:rsidRPr="00A77AAC" w:rsidRDefault="00892665" w:rsidP="00892665">
            <w:pPr>
              <w:pStyle w:val="LDTextinhalt"/>
              <w:rPr>
                <w:rStyle w:val="hervorhebung"/>
              </w:rPr>
            </w:pPr>
            <w:r w:rsidRPr="00892665">
              <w:rPr>
                <w:rStyle w:val="hervorhebung"/>
              </w:rPr>
              <w:t>Vorname*</w:t>
            </w:r>
          </w:p>
        </w:tc>
        <w:tc>
          <w:tcPr>
            <w:tcW w:w="6520" w:type="dxa"/>
            <w:vMerge/>
          </w:tcPr>
          <w:p w14:paraId="49BA62EC" w14:textId="6D6A3E72" w:rsidR="00892665" w:rsidRPr="00892665" w:rsidRDefault="00892665" w:rsidP="00892665"/>
        </w:tc>
      </w:tr>
      <w:tr w:rsidR="00892665" w:rsidRPr="00892665" w14:paraId="4FA6D4DA" w14:textId="77777777" w:rsidTr="00892665">
        <w:tc>
          <w:tcPr>
            <w:tcW w:w="2410" w:type="dxa"/>
          </w:tcPr>
          <w:p w14:paraId="42AF417A" w14:textId="243A0A63" w:rsidR="00892665" w:rsidRPr="003473C5" w:rsidRDefault="00892665" w:rsidP="00892665">
            <w:pPr>
              <w:pStyle w:val="LDTextinhalt"/>
              <w:rPr>
                <w:rStyle w:val="hervorhebung"/>
              </w:rPr>
            </w:pPr>
            <w:r w:rsidRPr="00892665">
              <w:rPr>
                <w:rStyle w:val="hervorhebung"/>
              </w:rPr>
              <w:t>Straße/Hausnummer*</w:t>
            </w:r>
          </w:p>
        </w:tc>
        <w:tc>
          <w:tcPr>
            <w:tcW w:w="6520" w:type="dxa"/>
            <w:vMerge/>
          </w:tcPr>
          <w:p w14:paraId="586FAF59" w14:textId="04166888" w:rsidR="00892665" w:rsidRPr="00892665" w:rsidRDefault="00892665" w:rsidP="00892665"/>
        </w:tc>
      </w:tr>
    </w:tbl>
    <w:p w14:paraId="0AC4C369" w14:textId="77777777" w:rsidR="00892665" w:rsidRDefault="00892665" w:rsidP="00892665">
      <w:pPr>
        <w:pStyle w:val="LDTextinhalteingerckt"/>
      </w:pPr>
    </w:p>
    <w:p w14:paraId="74FC1448" w14:textId="77777777" w:rsidR="00556212" w:rsidRPr="00824A88" w:rsidRDefault="00556212" w:rsidP="00556212">
      <w:pPr>
        <w:pStyle w:val="LDTextinhalteingerckt"/>
        <w:rPr>
          <w:rStyle w:val="LDRegister"/>
        </w:rPr>
      </w:pPr>
      <w:r>
        <w:rPr>
          <w:rStyle w:val="LDRegister"/>
        </w:rPr>
        <w:t xml:space="preserve">Die Liste der möglichen Sonderzeichen </w:t>
      </w:r>
      <w:r w:rsidRPr="00824A88">
        <w:rPr>
          <w:rStyle w:val="LDRegister"/>
        </w:rPr>
        <w:t xml:space="preserve">finden Sie </w:t>
      </w:r>
    </w:p>
    <w:p w14:paraId="05A309DE" w14:textId="35445F8E" w:rsidR="00556212" w:rsidRDefault="00556212" w:rsidP="00556212">
      <w:pPr>
        <w:pStyle w:val="LDAuflistungzweiteEbene"/>
        <w:rPr>
          <w:lang w:eastAsia="de-DE"/>
        </w:rPr>
      </w:pPr>
      <w:r>
        <w:rPr>
          <w:lang w:eastAsia="de-DE"/>
        </w:rPr>
        <w:t xml:space="preserve">in der </w:t>
      </w:r>
      <w:r w:rsidRPr="00011116">
        <w:rPr>
          <w:rStyle w:val="hervorhebung"/>
        </w:rPr>
        <w:t xml:space="preserve">LUSD-Hilfe </w:t>
      </w:r>
      <w:r w:rsidRPr="008560C4">
        <w:rPr>
          <w:lang w:eastAsia="de-DE"/>
        </w:rPr>
        <w:t xml:space="preserve">der Webseite </w:t>
      </w:r>
      <w:r>
        <w:rPr>
          <w:rStyle w:val="LDMenpunkt"/>
        </w:rPr>
        <w:t xml:space="preserve">Personal bearbeiten – </w:t>
      </w:r>
      <w:r w:rsidRPr="00556212">
        <w:t>Register Personenbezogen</w:t>
      </w:r>
      <w:r>
        <w:rPr>
          <w:lang w:eastAsia="de-DE"/>
        </w:rPr>
        <w:t>.</w:t>
      </w:r>
    </w:p>
    <w:p w14:paraId="483B9A19" w14:textId="7C221C51" w:rsidR="00892665" w:rsidRPr="00C16447" w:rsidRDefault="00556212" w:rsidP="00556212">
      <w:pPr>
        <w:pStyle w:val="LDAuflistungzweiteEbene"/>
        <w:rPr>
          <w:rStyle w:val="LDTextinhaltZchn"/>
        </w:rPr>
      </w:pPr>
      <w:r w:rsidRPr="00556212">
        <w:t>im</w:t>
      </w:r>
      <w:r w:rsidRPr="00556212">
        <w:rPr>
          <w:rStyle w:val="hervorhebung"/>
        </w:rPr>
        <w:t xml:space="preserve"> LUSD-Forum </w:t>
      </w:r>
      <w:r>
        <w:rPr>
          <w:lang w:eastAsia="de-DE"/>
        </w:rPr>
        <w:t xml:space="preserve">in der Anleitung </w:t>
      </w:r>
      <w:r>
        <w:rPr>
          <w:rStyle w:val="LDBedienelement"/>
        </w:rPr>
        <w:t xml:space="preserve">Sonderzeichen in der LUSD </w:t>
      </w:r>
      <w:r>
        <w:rPr>
          <w:lang w:eastAsia="de-DE"/>
        </w:rPr>
        <w:t>unter Anleitungen &gt; Einschulung.</w:t>
      </w:r>
    </w:p>
    <w:p w14:paraId="4E07F535" w14:textId="7C42E64C" w:rsidR="00295E85" w:rsidRDefault="00B07BFC" w:rsidP="00892665">
      <w:pPr>
        <w:pStyle w:val="berschrift3"/>
      </w:pPr>
      <w:bookmarkStart w:id="6" w:name="_Toc488301437"/>
      <w:r>
        <w:t>Personal &gt; Personal bearbeiten – Register UV-Einsatz</w:t>
      </w:r>
      <w:bookmarkEnd w:id="6"/>
    </w:p>
    <w:p w14:paraId="29BD2183" w14:textId="5865B2FC" w:rsidR="008B75DC" w:rsidRDefault="008B75DC" w:rsidP="00892665">
      <w:pPr>
        <w:pStyle w:val="LDTextinhalteingerckt"/>
        <w:rPr>
          <w:rStyle w:val="LDBereichTabelle"/>
        </w:rPr>
      </w:pPr>
      <w:r>
        <w:t xml:space="preserve">Auf der Webseite </w:t>
      </w:r>
      <w:r w:rsidRPr="008B75DC">
        <w:rPr>
          <w:rStyle w:val="LDMenpunkt"/>
        </w:rPr>
        <w:t>Personal bearbeiten</w:t>
      </w:r>
      <w:r>
        <w:t xml:space="preserve"> gibt es im </w:t>
      </w:r>
      <w:r w:rsidRPr="008B75DC">
        <w:rPr>
          <w:rStyle w:val="LDRegister"/>
        </w:rPr>
        <w:t>Register UV-Einsatz</w:t>
      </w:r>
      <w:r>
        <w:t xml:space="preserve"> den neuen Bereich </w:t>
      </w:r>
      <w:r w:rsidR="00B07BFC" w:rsidRPr="00E468BC">
        <w:rPr>
          <w:rStyle w:val="LDBereichTabelle"/>
        </w:rPr>
        <w:t>Betreuungsangebote</w:t>
      </w:r>
      <w:r>
        <w:rPr>
          <w:rStyle w:val="LDBereichTabelle"/>
        </w:rPr>
        <w:t>.</w:t>
      </w:r>
      <w:r w:rsidR="009A158D">
        <w:rPr>
          <w:rStyle w:val="LDBereichTabelle"/>
        </w:rPr>
        <w:t xml:space="preserve"> </w:t>
      </w:r>
    </w:p>
    <w:p w14:paraId="14CD2907" w14:textId="2658DC50" w:rsidR="00B07BFC" w:rsidRDefault="008B75DC" w:rsidP="00892665">
      <w:pPr>
        <w:pStyle w:val="LDTextinhalteingerckt"/>
      </w:pPr>
      <w:r w:rsidRPr="008B75DC">
        <w:t>Hier</w:t>
      </w:r>
      <w:r w:rsidR="00316E5B">
        <w:t xml:space="preserve"> sehen Sie</w:t>
      </w:r>
      <w:r w:rsidR="008A514D">
        <w:t xml:space="preserve">, </w:t>
      </w:r>
      <w:r w:rsidR="00316E5B">
        <w:t>i</w:t>
      </w:r>
      <w:r w:rsidR="009F1EA3">
        <w:t xml:space="preserve">n welchen Betreuungsangeboten </w:t>
      </w:r>
      <w:r>
        <w:t xml:space="preserve">die ausgewählte Lehrkraft </w:t>
      </w:r>
      <w:r w:rsidR="009F1EA3">
        <w:t xml:space="preserve">mit wieviel Stunden eingesetzt ist. </w:t>
      </w:r>
    </w:p>
    <w:p w14:paraId="511F7DE3" w14:textId="77777777" w:rsidR="009F1EA3" w:rsidRDefault="009F1EA3" w:rsidP="00892665">
      <w:pPr>
        <w:pStyle w:val="LDTextinhalt"/>
      </w:pPr>
    </w:p>
    <w:p w14:paraId="7211361B" w14:textId="77777777" w:rsidR="00316E5B" w:rsidRDefault="0086739D" w:rsidP="00892665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5B3EFA0A" wp14:editId="581397B9">
            <wp:extent cx="5580000" cy="3610800"/>
            <wp:effectExtent l="19050" t="19050" r="20955" b="2794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0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BFD484" w14:textId="4E98B2AC" w:rsidR="0086739D" w:rsidRDefault="00316E5B" w:rsidP="00316E5B">
      <w:pPr>
        <w:pStyle w:val="LDBildunterschrift"/>
      </w:pPr>
      <w:r>
        <w:t xml:space="preserve">Abb. </w:t>
      </w:r>
      <w:fldSimple w:instr=" SEQ Abb. \* ARABIC ">
        <w:r w:rsidR="006875DB">
          <w:rPr>
            <w:noProof/>
          </w:rPr>
          <w:t>1</w:t>
        </w:r>
      </w:fldSimple>
      <w:r>
        <w:tab/>
        <w:t>Übersicht UV-Einsatz von Personal</w:t>
      </w:r>
    </w:p>
    <w:p w14:paraId="0B9AEB59" w14:textId="71BF856D" w:rsidR="00131832" w:rsidRDefault="00131832" w:rsidP="00892665">
      <w:pPr>
        <w:pStyle w:val="berschrift2"/>
      </w:pPr>
      <w:bookmarkStart w:id="7" w:name="_Toc488301438"/>
      <w:bookmarkStart w:id="8" w:name="_Toc446396470"/>
      <w:bookmarkEnd w:id="5"/>
      <w:r>
        <w:lastRenderedPageBreak/>
        <w:t>Schüler</w:t>
      </w:r>
      <w:bookmarkEnd w:id="7"/>
      <w:r w:rsidR="008D506E">
        <w:t xml:space="preserve"> </w:t>
      </w:r>
    </w:p>
    <w:p w14:paraId="2667A328" w14:textId="34F85EBA" w:rsidR="00DA7B71" w:rsidRDefault="00DA7B71" w:rsidP="00892665">
      <w:pPr>
        <w:pStyle w:val="berschrift3"/>
      </w:pPr>
      <w:bookmarkStart w:id="9" w:name="_Toc488301439"/>
      <w:r>
        <w:t>Schülersuche</w:t>
      </w:r>
      <w:bookmarkEnd w:id="9"/>
    </w:p>
    <w:p w14:paraId="4341C3A4" w14:textId="3A08BBEF" w:rsidR="008B75DC" w:rsidRDefault="008B75DC" w:rsidP="00316E5B">
      <w:pPr>
        <w:pStyle w:val="LDAuflistungText"/>
      </w:pPr>
      <w:r>
        <w:t xml:space="preserve">Ab sofort können Sie Kandidaten auch nach </w:t>
      </w:r>
      <w:r w:rsidRPr="007902CE">
        <w:rPr>
          <w:rStyle w:val="LDBedienelement"/>
        </w:rPr>
        <w:t>Ziel-Schulform</w:t>
      </w:r>
      <w:r w:rsidR="007902CE">
        <w:rPr>
          <w:rStyle w:val="LDBedienelement"/>
        </w:rPr>
        <w:t>/Bildungskombination</w:t>
      </w:r>
      <w:r>
        <w:t xml:space="preserve">, </w:t>
      </w:r>
      <w:r w:rsidR="008A514D">
        <w:br/>
      </w:r>
      <w:r w:rsidRPr="007902CE">
        <w:rPr>
          <w:rStyle w:val="LDBedienelement"/>
        </w:rPr>
        <w:t>Ziel-Stufe</w:t>
      </w:r>
      <w:r w:rsidR="007902CE">
        <w:rPr>
          <w:rStyle w:val="LDBedienelement"/>
        </w:rPr>
        <w:t>/Semester</w:t>
      </w:r>
      <w:r>
        <w:t xml:space="preserve"> und </w:t>
      </w:r>
      <w:r w:rsidRPr="007902CE">
        <w:rPr>
          <w:rStyle w:val="LDBedienelement"/>
        </w:rPr>
        <w:t>Ziel-Halbjahr</w:t>
      </w:r>
      <w:r>
        <w:t xml:space="preserve"> suchen.</w:t>
      </w:r>
    </w:p>
    <w:p w14:paraId="3A9D816E" w14:textId="1AF88E1E" w:rsidR="009A158D" w:rsidRDefault="007902CE" w:rsidP="00316E5B">
      <w:pPr>
        <w:pStyle w:val="LDAuflistungText"/>
      </w:pPr>
      <w:r>
        <w:t>In der Ergebnistabelle wurden Spalten umbenannt und neue Spalten hinzugefügt.</w:t>
      </w:r>
    </w:p>
    <w:p w14:paraId="6E36682C" w14:textId="77777777" w:rsidR="009A158D" w:rsidRDefault="009A158D" w:rsidP="00892665">
      <w:pPr>
        <w:pStyle w:val="LDAbsatznachberschrift"/>
      </w:pPr>
    </w:p>
    <w:tbl>
      <w:tblPr>
        <w:tblW w:w="4819" w:type="dxa"/>
        <w:tblInd w:w="1101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10"/>
      </w:tblGrid>
      <w:tr w:rsidR="00316E5B" w:rsidRPr="00661D44" w14:paraId="0DED1B56" w14:textId="155BF0AD" w:rsidTr="00316E5B">
        <w:tc>
          <w:tcPr>
            <w:tcW w:w="24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8C6CE82" w14:textId="49EFAECA" w:rsidR="00316E5B" w:rsidRPr="00DA6035" w:rsidRDefault="00316E5B" w:rsidP="00316E5B">
            <w:pPr>
              <w:rPr>
                <w:rStyle w:val="hervorhebungblau"/>
              </w:rPr>
            </w:pPr>
            <w:r>
              <w:rPr>
                <w:rStyle w:val="hervorhebungblau"/>
              </w:rPr>
              <w:t>Alter Spaltentitel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32CD5B9" w14:textId="3A3188F5" w:rsidR="00316E5B" w:rsidRDefault="00316E5B" w:rsidP="00316E5B">
            <w:pPr>
              <w:rPr>
                <w:rStyle w:val="hervorhebungblau"/>
              </w:rPr>
            </w:pPr>
            <w:r>
              <w:rPr>
                <w:rStyle w:val="hervorhebungblau"/>
              </w:rPr>
              <w:t>Neuer Spaltentitel</w:t>
            </w:r>
          </w:p>
        </w:tc>
      </w:tr>
      <w:tr w:rsidR="00316E5B" w14:paraId="7BDD9059" w14:textId="6A0FC883" w:rsidTr="00316E5B">
        <w:tc>
          <w:tcPr>
            <w:tcW w:w="2409" w:type="dxa"/>
            <w:vAlign w:val="center"/>
          </w:tcPr>
          <w:p w14:paraId="5EC30D2E" w14:textId="1F046CF2" w:rsidR="00316E5B" w:rsidRPr="00316E5B" w:rsidRDefault="00316E5B" w:rsidP="00892665">
            <w:pPr>
              <w:pStyle w:val="LDTextinhalt"/>
              <w:rPr>
                <w:rStyle w:val="LDBedienelement"/>
              </w:rPr>
            </w:pPr>
            <w:r w:rsidRPr="00316E5B">
              <w:rPr>
                <w:rStyle w:val="LDBedienelement"/>
              </w:rPr>
              <w:t>Status</w:t>
            </w:r>
          </w:p>
        </w:tc>
        <w:tc>
          <w:tcPr>
            <w:tcW w:w="2410" w:type="dxa"/>
          </w:tcPr>
          <w:p w14:paraId="7A8C2D2B" w14:textId="07D4436E" w:rsidR="00316E5B" w:rsidRPr="00316E5B" w:rsidRDefault="00316E5B" w:rsidP="00892665">
            <w:pPr>
              <w:pStyle w:val="LDTextinhalt"/>
              <w:rPr>
                <w:rStyle w:val="LDBedienelement"/>
              </w:rPr>
            </w:pPr>
            <w:r w:rsidRPr="00316E5B">
              <w:rPr>
                <w:rStyle w:val="LDBedienelement"/>
              </w:rPr>
              <w:t>K-Status</w:t>
            </w:r>
          </w:p>
        </w:tc>
      </w:tr>
      <w:tr w:rsidR="00316E5B" w:rsidRPr="00A77AAC" w14:paraId="2FCC4C6B" w14:textId="6EADCAD2" w:rsidTr="00316E5B">
        <w:tc>
          <w:tcPr>
            <w:tcW w:w="2409" w:type="dxa"/>
            <w:vAlign w:val="center"/>
          </w:tcPr>
          <w:p w14:paraId="20386D78" w14:textId="752B7952" w:rsidR="00316E5B" w:rsidRPr="00316E5B" w:rsidRDefault="00316E5B" w:rsidP="00892665">
            <w:pPr>
              <w:pStyle w:val="LDTextinhalt"/>
              <w:rPr>
                <w:rStyle w:val="LDBedienelement"/>
              </w:rPr>
            </w:pPr>
            <w:r w:rsidRPr="00316E5B">
              <w:rPr>
                <w:rStyle w:val="LDBedienelement"/>
              </w:rPr>
              <w:t>Abgebende Schule</w:t>
            </w:r>
          </w:p>
        </w:tc>
        <w:tc>
          <w:tcPr>
            <w:tcW w:w="2410" w:type="dxa"/>
          </w:tcPr>
          <w:p w14:paraId="1C4AD267" w14:textId="1FDA3EFE" w:rsidR="00316E5B" w:rsidRPr="00316E5B" w:rsidRDefault="00316E5B" w:rsidP="00892665">
            <w:pPr>
              <w:pStyle w:val="LDTextinhalt"/>
              <w:rPr>
                <w:rStyle w:val="LDBedienelement"/>
              </w:rPr>
            </w:pPr>
            <w:r w:rsidRPr="00316E5B">
              <w:rPr>
                <w:rStyle w:val="LDBedienelement"/>
              </w:rPr>
              <w:t>Schule mit SD-R</w:t>
            </w:r>
          </w:p>
        </w:tc>
      </w:tr>
      <w:tr w:rsidR="00316E5B" w:rsidRPr="003473C5" w14:paraId="0D087A27" w14:textId="77777777" w:rsidTr="00316E5B">
        <w:tc>
          <w:tcPr>
            <w:tcW w:w="2409" w:type="dxa"/>
            <w:vMerge w:val="restart"/>
            <w:vAlign w:val="center"/>
          </w:tcPr>
          <w:p w14:paraId="3671DD17" w14:textId="77777777" w:rsidR="00316E5B" w:rsidRPr="00316E5B" w:rsidRDefault="00316E5B" w:rsidP="00892665">
            <w:pPr>
              <w:pStyle w:val="LDTextinhalt"/>
              <w:rPr>
                <w:rStyle w:val="LDBedienelement"/>
              </w:rPr>
            </w:pPr>
          </w:p>
        </w:tc>
        <w:tc>
          <w:tcPr>
            <w:tcW w:w="2410" w:type="dxa"/>
          </w:tcPr>
          <w:p w14:paraId="493B8FCD" w14:textId="26D93B06" w:rsidR="00316E5B" w:rsidRPr="00316E5B" w:rsidRDefault="00316E5B" w:rsidP="00892665">
            <w:pPr>
              <w:pStyle w:val="LDTextinhalt"/>
              <w:rPr>
                <w:rStyle w:val="LDBedienelement"/>
              </w:rPr>
            </w:pPr>
            <w:r w:rsidRPr="00316E5B">
              <w:rPr>
                <w:rStyle w:val="LDBedienelement"/>
              </w:rPr>
              <w:t>Ziel-Halbjahr</w:t>
            </w:r>
          </w:p>
        </w:tc>
      </w:tr>
      <w:tr w:rsidR="00316E5B" w:rsidRPr="003473C5" w14:paraId="5492F068" w14:textId="77777777" w:rsidTr="00316E5B">
        <w:tc>
          <w:tcPr>
            <w:tcW w:w="2409" w:type="dxa"/>
            <w:vMerge/>
            <w:vAlign w:val="center"/>
          </w:tcPr>
          <w:p w14:paraId="34C6C77E" w14:textId="77777777" w:rsidR="00316E5B" w:rsidRPr="00316E5B" w:rsidRDefault="00316E5B" w:rsidP="00892665">
            <w:pPr>
              <w:pStyle w:val="LDTextinhalt"/>
              <w:rPr>
                <w:rStyle w:val="LDBedienelement"/>
              </w:rPr>
            </w:pPr>
          </w:p>
        </w:tc>
        <w:tc>
          <w:tcPr>
            <w:tcW w:w="2410" w:type="dxa"/>
          </w:tcPr>
          <w:p w14:paraId="48E000FE" w14:textId="45FE3F4D" w:rsidR="00316E5B" w:rsidRPr="00316E5B" w:rsidRDefault="00316E5B" w:rsidP="00892665">
            <w:pPr>
              <w:pStyle w:val="LDTextinhalt"/>
              <w:rPr>
                <w:rStyle w:val="LDBedienelement"/>
              </w:rPr>
            </w:pPr>
            <w:proofErr w:type="spellStart"/>
            <w:r w:rsidRPr="00316E5B">
              <w:rPr>
                <w:rStyle w:val="LDBedienelement"/>
              </w:rPr>
              <w:t>Prio</w:t>
            </w:r>
            <w:proofErr w:type="spellEnd"/>
          </w:p>
        </w:tc>
      </w:tr>
    </w:tbl>
    <w:p w14:paraId="6D1DDD39" w14:textId="77777777" w:rsidR="0086739D" w:rsidRDefault="0086739D" w:rsidP="00892665">
      <w:pPr>
        <w:pStyle w:val="LDTextinhalteingerckt"/>
      </w:pPr>
    </w:p>
    <w:p w14:paraId="7C0812D1" w14:textId="77777777" w:rsidR="00316E5B" w:rsidRDefault="0086739D" w:rsidP="00892665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283DE627" wp14:editId="127B40E7">
            <wp:extent cx="5220000" cy="1782000"/>
            <wp:effectExtent l="19050" t="19050" r="19050" b="2794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82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F59BE3" w14:textId="523D98F1" w:rsidR="0086739D" w:rsidRDefault="00316E5B" w:rsidP="00316E5B">
      <w:pPr>
        <w:pStyle w:val="LDBildunterschrift"/>
      </w:pPr>
      <w:r>
        <w:t xml:space="preserve">Abb. </w:t>
      </w:r>
      <w:fldSimple w:instr=" SEQ Abb. \* ARABIC ">
        <w:r w:rsidR="006875DB">
          <w:rPr>
            <w:noProof/>
          </w:rPr>
          <w:t>2</w:t>
        </w:r>
      </w:fldSimple>
      <w:r>
        <w:tab/>
        <w:t>Suche nach Kandidaten</w:t>
      </w:r>
    </w:p>
    <w:p w14:paraId="22E482BA" w14:textId="77777777" w:rsidR="007902CE" w:rsidRDefault="007902CE" w:rsidP="00892665">
      <w:pPr>
        <w:pStyle w:val="LDTextinhalteingerck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8B75DC" w14:paraId="4C5BCF35" w14:textId="77777777" w:rsidTr="008B75DC">
        <w:trPr>
          <w:trHeight w:val="559"/>
        </w:trPr>
        <w:tc>
          <w:tcPr>
            <w:tcW w:w="1668" w:type="dxa"/>
            <w:hideMark/>
          </w:tcPr>
          <w:p w14:paraId="359DBE50" w14:textId="77777777" w:rsidR="008B75DC" w:rsidRDefault="008B75DC" w:rsidP="00892665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92907FB" wp14:editId="36241F52">
                  <wp:extent cx="379095" cy="304800"/>
                  <wp:effectExtent l="0" t="0" r="1905" b="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7F9ADE66" w14:textId="7BA40C92" w:rsidR="008B75DC" w:rsidRDefault="008B75DC" w:rsidP="008B75DC">
            <w:pPr>
              <w:rPr>
                <w:rStyle w:val="hervorhebunggrn"/>
              </w:rPr>
            </w:pPr>
            <w:r>
              <w:rPr>
                <w:rStyle w:val="hervorhebunggrn"/>
              </w:rPr>
              <w:t>Hinweis zum Zielhalbjahr</w:t>
            </w:r>
          </w:p>
          <w:p w14:paraId="5F8348C7" w14:textId="7C1E959D" w:rsidR="008B75DC" w:rsidRDefault="008B75DC" w:rsidP="008B75DC">
            <w:r>
              <w:t>Als Ziel</w:t>
            </w:r>
            <w:r w:rsidR="007902CE">
              <w:t>-H</w:t>
            </w:r>
            <w:r>
              <w:t xml:space="preserve">albjahr </w:t>
            </w:r>
            <w:r w:rsidR="00DD3C10">
              <w:t>sind</w:t>
            </w:r>
            <w:r>
              <w:t xml:space="preserve"> das aktuelle und die kommenden vier Halbjahre auswählbar.</w:t>
            </w:r>
          </w:p>
          <w:p w14:paraId="7352D900" w14:textId="2CE5E33E" w:rsidR="008B75DC" w:rsidRDefault="008B75DC" w:rsidP="00316E5B">
            <w:r>
              <w:t>Wird bei Ziel-Halbjahr mit * gesucht, werden auch Halb</w:t>
            </w:r>
            <w:r w:rsidR="00316E5B">
              <w:t>j</w:t>
            </w:r>
            <w:r>
              <w:t>ahre</w:t>
            </w:r>
            <w:r w:rsidR="00316E5B">
              <w:t xml:space="preserve"> gefunden</w:t>
            </w:r>
            <w:r>
              <w:t>, die in der Vergangenheit liegen</w:t>
            </w:r>
            <w:r w:rsidR="00316E5B">
              <w:t>.</w:t>
            </w:r>
          </w:p>
        </w:tc>
      </w:tr>
    </w:tbl>
    <w:p w14:paraId="75A5B34A" w14:textId="77777777" w:rsidR="007902CE" w:rsidRDefault="007902CE" w:rsidP="00892665">
      <w:pPr>
        <w:pStyle w:val="LDTextinhalteingerckt"/>
      </w:pPr>
    </w:p>
    <w:p w14:paraId="3933A49A" w14:textId="77777777" w:rsidR="00DB317C" w:rsidRDefault="00DB317C" w:rsidP="00892665">
      <w:pPr>
        <w:pStyle w:val="berschrift3"/>
        <w:rPr>
          <w:noProof/>
          <w:lang w:eastAsia="de-DE"/>
        </w:rPr>
        <w:sectPr w:rsidR="00DB317C" w:rsidSect="00A23647">
          <w:headerReference w:type="default" r:id="rId19"/>
          <w:headerReference w:type="first" r:id="rId20"/>
          <w:footerReference w:type="first" r:id="rId21"/>
          <w:pgSz w:w="11906" w:h="16838"/>
          <w:pgMar w:top="1276" w:right="849" w:bottom="1134" w:left="1417" w:header="0" w:footer="708" w:gutter="0"/>
          <w:cols w:space="708"/>
          <w:titlePg/>
          <w:docGrid w:linePitch="360"/>
        </w:sectPr>
      </w:pPr>
    </w:p>
    <w:p w14:paraId="2B9656F0" w14:textId="271560E8" w:rsidR="007902CE" w:rsidRDefault="00556212" w:rsidP="00892665">
      <w:pPr>
        <w:pStyle w:val="berschrift3"/>
        <w:rPr>
          <w:noProof/>
          <w:lang w:eastAsia="de-DE"/>
        </w:rPr>
      </w:pPr>
      <w:bookmarkStart w:id="10" w:name="_Toc488301440"/>
      <w:r>
        <w:rPr>
          <w:noProof/>
          <w:lang w:eastAsia="de-DE"/>
        </w:rPr>
        <w:lastRenderedPageBreak/>
        <w:t xml:space="preserve">Schülerbasisdaten &gt; Schülerstammdaten und  … &gt; </w:t>
      </w:r>
      <w:r w:rsidR="00DB317C">
        <w:rPr>
          <w:noProof/>
          <w:lang w:eastAsia="de-DE"/>
        </w:rPr>
        <w:t>Eltern / Ansprechpartner</w:t>
      </w:r>
      <w:bookmarkEnd w:id="10"/>
    </w:p>
    <w:p w14:paraId="29C6D1D2" w14:textId="77777777" w:rsidR="0046336B" w:rsidRDefault="0046336B" w:rsidP="0046336B">
      <w:pPr>
        <w:pStyle w:val="LDTextinhalt"/>
        <w:rPr>
          <w:lang w:eastAsia="de-DE"/>
        </w:rPr>
      </w:pPr>
    </w:p>
    <w:p w14:paraId="10042617" w14:textId="77777777" w:rsidR="0046336B" w:rsidRDefault="0046336B" w:rsidP="0046336B">
      <w:pPr>
        <w:pStyle w:val="LDTextinhalteingerckt"/>
      </w:pPr>
      <w:r>
        <w:t>Mit Produktivsetzung von LUSD-Release 26 im Juli 2017 ist es möglich, UNICODE-Sonderzeichen in der LUSD auf folgenden Webseiten in den aufgeführten Feldern einzutragen und abzuspeichern:</w:t>
      </w:r>
    </w:p>
    <w:p w14:paraId="7797E361" w14:textId="77777777" w:rsidR="00C16447" w:rsidRDefault="00C16447" w:rsidP="0046336B">
      <w:pPr>
        <w:pStyle w:val="LDTextinhalteingerckt"/>
      </w:pPr>
    </w:p>
    <w:p w14:paraId="0A35F75B" w14:textId="77777777" w:rsidR="0046336B" w:rsidRPr="001E614E" w:rsidRDefault="0046336B" w:rsidP="0046336B">
      <w:pPr>
        <w:pStyle w:val="LDTextinhalteingerckt"/>
        <w:rPr>
          <w:rStyle w:val="LDMenpunkt"/>
        </w:rPr>
      </w:pPr>
      <w:r w:rsidRPr="001E614E">
        <w:rPr>
          <w:rStyle w:val="LDMenpunkt"/>
        </w:rPr>
        <w:t>Schülerstammdaten</w:t>
      </w:r>
      <w:r>
        <w:rPr>
          <w:rStyle w:val="LDMenpunkt"/>
        </w:rPr>
        <w:tab/>
      </w:r>
      <w:r>
        <w:rPr>
          <w:rStyle w:val="LDMenpunkt"/>
        </w:rPr>
        <w:tab/>
      </w:r>
      <w:r w:rsidRPr="001E614E">
        <w:rPr>
          <w:rStyle w:val="LDBedienelement"/>
        </w:rPr>
        <w:t>Nachname*</w:t>
      </w:r>
    </w:p>
    <w:p w14:paraId="535F1DF9" w14:textId="77777777" w:rsidR="0046336B" w:rsidRDefault="0046336B" w:rsidP="0046336B">
      <w:pPr>
        <w:pStyle w:val="LDTextinhalteingerckt"/>
        <w:rPr>
          <w:rStyle w:val="LDBedienelement"/>
        </w:rPr>
      </w:pPr>
      <w:r>
        <w:tab/>
      </w:r>
      <w:r>
        <w:tab/>
      </w:r>
      <w:r>
        <w:tab/>
      </w:r>
      <w:r>
        <w:tab/>
      </w:r>
      <w:r w:rsidRPr="001E614E">
        <w:rPr>
          <w:rStyle w:val="LDBedienelement"/>
        </w:rPr>
        <w:t>Vorname*</w:t>
      </w:r>
    </w:p>
    <w:p w14:paraId="030DB0FA" w14:textId="77777777" w:rsidR="0046336B" w:rsidRDefault="0046336B" w:rsidP="0046336B">
      <w:pPr>
        <w:pStyle w:val="LDTextinhalteingerckt"/>
        <w:rPr>
          <w:rStyle w:val="LDBedienelement"/>
        </w:rPr>
      </w:pPr>
      <w:r>
        <w:rPr>
          <w:rStyle w:val="LDBedienelement"/>
        </w:rPr>
        <w:tab/>
      </w:r>
      <w:r>
        <w:rPr>
          <w:rStyle w:val="LDBedienelement"/>
        </w:rPr>
        <w:tab/>
      </w:r>
      <w:r>
        <w:rPr>
          <w:rStyle w:val="LDBedienelement"/>
        </w:rPr>
        <w:tab/>
      </w:r>
      <w:r>
        <w:rPr>
          <w:rStyle w:val="LDBedienelement"/>
        </w:rPr>
        <w:tab/>
      </w:r>
      <w:r w:rsidRPr="001E614E">
        <w:rPr>
          <w:rStyle w:val="LDBedienelement"/>
        </w:rPr>
        <w:t>Geburtsname</w:t>
      </w:r>
    </w:p>
    <w:p w14:paraId="6D1125F0" w14:textId="0D1A52AF" w:rsidR="00503975" w:rsidRDefault="00503975" w:rsidP="0046336B">
      <w:pPr>
        <w:pStyle w:val="LDTextinhalteingerckt"/>
        <w:rPr>
          <w:rStyle w:val="LDBedienelement"/>
        </w:rPr>
      </w:pPr>
      <w:r>
        <w:rPr>
          <w:rStyle w:val="LDBedienelement"/>
        </w:rPr>
        <w:tab/>
      </w:r>
      <w:r>
        <w:rPr>
          <w:rStyle w:val="LDBedienelement"/>
        </w:rPr>
        <w:tab/>
      </w:r>
      <w:r>
        <w:rPr>
          <w:rStyle w:val="LDBedienelement"/>
        </w:rPr>
        <w:tab/>
      </w:r>
      <w:r>
        <w:rPr>
          <w:rStyle w:val="LDBedienelement"/>
        </w:rPr>
        <w:tab/>
        <w:t>Geburtsort*</w:t>
      </w:r>
    </w:p>
    <w:p w14:paraId="68D0FB20" w14:textId="49AD015E" w:rsidR="00503975" w:rsidRDefault="00503975" w:rsidP="0046336B">
      <w:pPr>
        <w:pStyle w:val="LDTextinhalteingerckt"/>
        <w:rPr>
          <w:rStyle w:val="LDBedienelement"/>
        </w:rPr>
      </w:pPr>
      <w:r>
        <w:rPr>
          <w:rStyle w:val="LDBedienelement"/>
        </w:rPr>
        <w:tab/>
      </w:r>
      <w:r>
        <w:rPr>
          <w:rStyle w:val="LDBedienelement"/>
        </w:rPr>
        <w:tab/>
      </w:r>
      <w:r>
        <w:rPr>
          <w:rStyle w:val="LDBedienelement"/>
        </w:rPr>
        <w:tab/>
      </w:r>
      <w:r>
        <w:rPr>
          <w:rStyle w:val="LDBedienelement"/>
        </w:rPr>
        <w:tab/>
        <w:t>Straße/Hausnummer*</w:t>
      </w:r>
    </w:p>
    <w:p w14:paraId="3F4B204A" w14:textId="77777777" w:rsidR="0046336B" w:rsidRDefault="0046336B" w:rsidP="0046336B">
      <w:pPr>
        <w:pStyle w:val="LDTextinhalteingerckt"/>
        <w:rPr>
          <w:rStyle w:val="LDBedienelement"/>
        </w:rPr>
      </w:pPr>
      <w:r w:rsidRPr="001E614E">
        <w:rPr>
          <w:rStyle w:val="LDMenpunkt"/>
        </w:rPr>
        <w:t>Eltern/Ansprechpartner</w:t>
      </w:r>
      <w:r>
        <w:rPr>
          <w:rStyle w:val="LDMenpunkt"/>
        </w:rPr>
        <w:tab/>
      </w:r>
      <w:r w:rsidRPr="001E614E">
        <w:rPr>
          <w:rStyle w:val="LDBedienelement"/>
        </w:rPr>
        <w:t>Vorname*</w:t>
      </w:r>
    </w:p>
    <w:p w14:paraId="40229CF0" w14:textId="77777777" w:rsidR="0046336B" w:rsidRDefault="0046336B" w:rsidP="0046336B">
      <w:pPr>
        <w:pStyle w:val="LDTextinhalteingerckt"/>
        <w:rPr>
          <w:rStyle w:val="LDBedienelement"/>
        </w:rPr>
      </w:pPr>
      <w:r>
        <w:rPr>
          <w:rStyle w:val="LDMenpunkt"/>
        </w:rPr>
        <w:tab/>
      </w:r>
      <w:r>
        <w:rPr>
          <w:rStyle w:val="LDMenpunkt"/>
        </w:rPr>
        <w:tab/>
      </w:r>
      <w:r>
        <w:rPr>
          <w:rStyle w:val="LDMenpunkt"/>
        </w:rPr>
        <w:tab/>
      </w:r>
      <w:r>
        <w:rPr>
          <w:rStyle w:val="LDMenpunkt"/>
        </w:rPr>
        <w:tab/>
      </w:r>
      <w:r w:rsidRPr="001E614E">
        <w:rPr>
          <w:rStyle w:val="LDBedienelement"/>
        </w:rPr>
        <w:t>Nachname*</w:t>
      </w:r>
    </w:p>
    <w:p w14:paraId="776A30A5" w14:textId="1553DD3F" w:rsidR="00503975" w:rsidRPr="001E614E" w:rsidRDefault="00503975" w:rsidP="0046336B">
      <w:pPr>
        <w:pStyle w:val="LDTextinhalteingerckt"/>
        <w:rPr>
          <w:rStyle w:val="LDMenpunkt"/>
        </w:rPr>
      </w:pPr>
      <w:r>
        <w:rPr>
          <w:rStyle w:val="LDBedienelement"/>
        </w:rPr>
        <w:tab/>
      </w:r>
      <w:r>
        <w:rPr>
          <w:rStyle w:val="LDBedienelement"/>
        </w:rPr>
        <w:tab/>
      </w:r>
      <w:r>
        <w:rPr>
          <w:rStyle w:val="LDBedienelement"/>
        </w:rPr>
        <w:tab/>
      </w:r>
      <w:r>
        <w:rPr>
          <w:rStyle w:val="LDBedienelement"/>
        </w:rPr>
        <w:tab/>
        <w:t>Straße/Hausnummer*</w:t>
      </w:r>
    </w:p>
    <w:p w14:paraId="4B6C2CEC" w14:textId="77777777" w:rsidR="0046336B" w:rsidRPr="0046336B" w:rsidRDefault="0046336B" w:rsidP="0046336B">
      <w:pPr>
        <w:pStyle w:val="LDTextinhalt"/>
        <w:rPr>
          <w:lang w:eastAsia="de-DE"/>
        </w:rPr>
      </w:pPr>
    </w:p>
    <w:p w14:paraId="4BF31DEB" w14:textId="77777777" w:rsidR="00556212" w:rsidRDefault="00556212" w:rsidP="00556212">
      <w:pPr>
        <w:pStyle w:val="LDTextinhalt"/>
        <w:rPr>
          <w:lang w:eastAsia="de-DE"/>
        </w:rPr>
      </w:pPr>
    </w:p>
    <w:p w14:paraId="61D9FE94" w14:textId="52036AE0" w:rsidR="00556212" w:rsidRPr="003D2F63" w:rsidRDefault="00556212" w:rsidP="00556212">
      <w:pPr>
        <w:pStyle w:val="LDTextinhalteingerckt"/>
        <w:rPr>
          <w:rStyle w:val="LDRegister"/>
        </w:rPr>
      </w:pPr>
      <w:r w:rsidRPr="003D2F63">
        <w:rPr>
          <w:rStyle w:val="LDRegister"/>
        </w:rPr>
        <w:t>Ab dem Schuljahr 2017/2018 gilt:</w:t>
      </w:r>
    </w:p>
    <w:p w14:paraId="03085301" w14:textId="772B33D5" w:rsidR="00556212" w:rsidRPr="00310BEE" w:rsidRDefault="00556212" w:rsidP="00556212">
      <w:pPr>
        <w:pStyle w:val="LDAuflistungText"/>
      </w:pPr>
      <w:r w:rsidRPr="00D07711">
        <w:rPr>
          <w:rStyle w:val="hervorhebung"/>
        </w:rPr>
        <w:t>Bei neu aufzunehmenden Schülern</w:t>
      </w:r>
      <w:r>
        <w:rPr>
          <w:rStyle w:val="hervorhebung"/>
        </w:rPr>
        <w:t xml:space="preserve"> </w:t>
      </w:r>
      <w:r>
        <w:t>sind die Schülernamen entsprechend der Personenstandsunterlagen korrekt zu pflegen</w:t>
      </w:r>
      <w:r w:rsidR="00310BEE">
        <w:t xml:space="preserve"> - </w:t>
      </w:r>
      <w:r w:rsidR="00310BEE" w:rsidRPr="00310BEE">
        <w:t>sofern die jeweiligen UNICODE-Zeichen in der freigegeben Liste enthalten sind.</w:t>
      </w:r>
    </w:p>
    <w:p w14:paraId="7164FBAB" w14:textId="77777777" w:rsidR="00556212" w:rsidRDefault="00556212" w:rsidP="00556212">
      <w:pPr>
        <w:pStyle w:val="LDAuflistungText"/>
      </w:pPr>
      <w:r w:rsidRPr="00D07711">
        <w:rPr>
          <w:rStyle w:val="hervorhebung"/>
        </w:rPr>
        <w:t xml:space="preserve">Bei </w:t>
      </w:r>
      <w:r>
        <w:rPr>
          <w:rStyle w:val="hervorhebung"/>
        </w:rPr>
        <w:t>bereits erfassten S</w:t>
      </w:r>
      <w:r w:rsidRPr="00D07711">
        <w:rPr>
          <w:rStyle w:val="hervorhebung"/>
        </w:rPr>
        <w:t>chülern</w:t>
      </w:r>
      <w:r>
        <w:rPr>
          <w:rStyle w:val="hervorhebung"/>
        </w:rPr>
        <w:t xml:space="preserve"> </w:t>
      </w:r>
      <w:r>
        <w:t>wird die Nachpflege der Schülernamen empfohlen, insbesondere in Hinblick auf die korrekte Zeugnisschreibung.</w:t>
      </w:r>
    </w:p>
    <w:p w14:paraId="2B833FB1" w14:textId="77777777" w:rsidR="0046336B" w:rsidRDefault="0046336B" w:rsidP="0046336B">
      <w:pPr>
        <w:pStyle w:val="LDTextinhalt"/>
      </w:pPr>
    </w:p>
    <w:tbl>
      <w:tblPr>
        <w:tblW w:w="17331" w:type="dxa"/>
        <w:tblLook w:val="04A0" w:firstRow="1" w:lastRow="0" w:firstColumn="1" w:lastColumn="0" w:noHBand="0" w:noVBand="1"/>
      </w:tblPr>
      <w:tblGrid>
        <w:gridCol w:w="1668"/>
        <w:gridCol w:w="8044"/>
        <w:gridCol w:w="7619"/>
      </w:tblGrid>
      <w:tr w:rsidR="0046336B" w14:paraId="7D9DAD40" w14:textId="77777777" w:rsidTr="00C16447">
        <w:trPr>
          <w:gridAfter w:val="1"/>
          <w:wAfter w:w="7619" w:type="dxa"/>
          <w:trHeight w:val="559"/>
        </w:trPr>
        <w:tc>
          <w:tcPr>
            <w:tcW w:w="1668" w:type="dxa"/>
            <w:hideMark/>
          </w:tcPr>
          <w:p w14:paraId="18892BC3" w14:textId="77777777" w:rsidR="0046336B" w:rsidRDefault="0046336B" w:rsidP="00C16447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264BD55D" wp14:editId="46452587">
                  <wp:extent cx="379095" cy="304800"/>
                  <wp:effectExtent l="0" t="0" r="1905" b="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6160A790" w14:textId="77777777" w:rsidR="0046336B" w:rsidRDefault="0046336B" w:rsidP="00C16447">
            <w:r>
              <w:rPr>
                <w:rStyle w:val="hervorhebunggrn"/>
              </w:rPr>
              <w:t>Hinweis</w:t>
            </w:r>
          </w:p>
          <w:p w14:paraId="54092357" w14:textId="77777777" w:rsidR="0046336B" w:rsidRDefault="0046336B" w:rsidP="00C16447">
            <w:r w:rsidRPr="00DB317C">
              <w:t>In Hinblick auf Bewerbungen an Hochschulen ist es wichtig, dass die Schülernamen auf Zeugnissen exakt mit den jeweiligen Ausweisdokumenten übereinstimmen</w:t>
            </w:r>
            <w:r>
              <w:t>.</w:t>
            </w:r>
          </w:p>
        </w:tc>
      </w:tr>
      <w:tr w:rsidR="0046336B" w14:paraId="46E6FB84" w14:textId="77777777" w:rsidTr="00C16447">
        <w:trPr>
          <w:trHeight w:val="559"/>
        </w:trPr>
        <w:tc>
          <w:tcPr>
            <w:tcW w:w="1668" w:type="dxa"/>
          </w:tcPr>
          <w:p w14:paraId="250C58A1" w14:textId="77777777" w:rsidR="0046336B" w:rsidRDefault="0046336B" w:rsidP="00C16447">
            <w:pPr>
              <w:pStyle w:val="LDTextinhalteingerckt"/>
              <w:rPr>
                <w:noProof/>
                <w:lang w:eastAsia="de-DE"/>
              </w:rPr>
            </w:pPr>
          </w:p>
        </w:tc>
        <w:tc>
          <w:tcPr>
            <w:tcW w:w="804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5B0CD03" w14:textId="60996100" w:rsidR="0046336B" w:rsidRPr="00373FEC" w:rsidRDefault="0046336B" w:rsidP="00C16447">
            <w:pPr>
              <w:rPr>
                <w:rStyle w:val="hervorhebung"/>
              </w:rPr>
            </w:pPr>
            <w:r w:rsidRPr="00373FEC">
              <w:rPr>
                <w:rStyle w:val="hervorhebung"/>
              </w:rPr>
              <w:t xml:space="preserve">Die </w:t>
            </w:r>
            <w:r w:rsidR="00310BEE">
              <w:rPr>
                <w:rStyle w:val="hervorhebungrot"/>
              </w:rPr>
              <w:t>freigegebene Liste der</w:t>
            </w:r>
            <w:r w:rsidR="00373FEC" w:rsidRPr="00373FEC">
              <w:rPr>
                <w:rStyle w:val="hervorhebungrot"/>
              </w:rPr>
              <w:t xml:space="preserve"> </w:t>
            </w:r>
            <w:r w:rsidR="00310BEE">
              <w:rPr>
                <w:rStyle w:val="hervorhebungrot"/>
              </w:rPr>
              <w:t xml:space="preserve">speicherbaren </w:t>
            </w:r>
            <w:r w:rsidR="00373FEC" w:rsidRPr="00373FEC">
              <w:rPr>
                <w:rStyle w:val="hervorhebungrot"/>
              </w:rPr>
              <w:t>Sonderzeichen in der LUSD</w:t>
            </w:r>
            <w:r w:rsidR="00373FEC" w:rsidRPr="00373FEC">
              <w:rPr>
                <w:rStyle w:val="hervorhebung"/>
              </w:rPr>
              <w:t xml:space="preserve"> </w:t>
            </w:r>
            <w:r w:rsidR="00310BEE">
              <w:rPr>
                <w:rStyle w:val="hervorhebung"/>
              </w:rPr>
              <w:br/>
            </w:r>
            <w:r w:rsidR="00373FEC" w:rsidRPr="00373FEC">
              <w:rPr>
                <w:rStyle w:val="hervorhebung"/>
              </w:rPr>
              <w:t xml:space="preserve">erreichen </w:t>
            </w:r>
            <w:r w:rsidRPr="00373FEC">
              <w:rPr>
                <w:rStyle w:val="hervorhebung"/>
              </w:rPr>
              <w:t xml:space="preserve">Sie </w:t>
            </w:r>
          </w:p>
          <w:p w14:paraId="4AB5D297" w14:textId="5774B160" w:rsidR="0046336B" w:rsidRDefault="00373FEC" w:rsidP="00C16447">
            <w:pPr>
              <w:pStyle w:val="LDAuflistungHandlungenzweiteEbene"/>
              <w:rPr>
                <w:lang w:eastAsia="de-DE"/>
              </w:rPr>
            </w:pPr>
            <w:r>
              <w:rPr>
                <w:lang w:eastAsia="de-DE"/>
              </w:rPr>
              <w:t xml:space="preserve">auf </w:t>
            </w:r>
            <w:r w:rsidRPr="008560C4">
              <w:rPr>
                <w:lang w:eastAsia="de-DE"/>
              </w:rPr>
              <w:t xml:space="preserve">der Webseite </w:t>
            </w:r>
            <w:r>
              <w:rPr>
                <w:rStyle w:val="LDMenpunkt"/>
              </w:rPr>
              <w:t xml:space="preserve">Schülerstammdaten </w:t>
            </w:r>
            <w:r>
              <w:rPr>
                <w:lang w:eastAsia="de-DE"/>
              </w:rPr>
              <w:t xml:space="preserve">mit einem Klick auf </w:t>
            </w:r>
            <w:r>
              <w:rPr>
                <w:noProof/>
                <w:lang w:eastAsia="de-DE"/>
              </w:rPr>
              <w:drawing>
                <wp:inline distT="0" distB="0" distL="0" distR="0" wp14:anchorId="4FCE1FCD" wp14:editId="31A6DE56">
                  <wp:extent cx="447675" cy="180975"/>
                  <wp:effectExtent l="0" t="0" r="9525" b="9525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eastAsia="de-DE"/>
              </w:rPr>
              <w:t>.</w:t>
            </w:r>
          </w:p>
          <w:p w14:paraId="3C5CD747" w14:textId="39EB457A" w:rsidR="0046336B" w:rsidRDefault="00373FEC" w:rsidP="00373FEC">
            <w:pPr>
              <w:pStyle w:val="LDAuflistungHandlungenzweiteEbene"/>
              <w:rPr>
                <w:rStyle w:val="hervorhebunggrn"/>
              </w:rPr>
            </w:pPr>
            <w:r>
              <w:rPr>
                <w:lang w:eastAsia="de-DE"/>
              </w:rPr>
              <w:t>im LUSD-Forum unter Anleitungen &gt; Einschulung.</w:t>
            </w:r>
          </w:p>
        </w:tc>
        <w:tc>
          <w:tcPr>
            <w:tcW w:w="7619" w:type="dxa"/>
            <w:vAlign w:val="center"/>
          </w:tcPr>
          <w:p w14:paraId="50BB9243" w14:textId="77777777" w:rsidR="0046336B" w:rsidRDefault="0046336B" w:rsidP="00C16447">
            <w:pPr>
              <w:spacing w:before="0" w:after="0"/>
            </w:pPr>
          </w:p>
        </w:tc>
      </w:tr>
    </w:tbl>
    <w:p w14:paraId="4A17B2B4" w14:textId="77777777" w:rsidR="00556212" w:rsidRDefault="00556212" w:rsidP="00556212">
      <w:pPr>
        <w:pStyle w:val="LDAbsatznachberschrift"/>
      </w:pPr>
    </w:p>
    <w:p w14:paraId="1B0F65CF" w14:textId="42585AFD" w:rsidR="00B32FE8" w:rsidRDefault="00B32FE8" w:rsidP="00892665">
      <w:pPr>
        <w:pStyle w:val="berschrift3"/>
        <w:rPr>
          <w:noProof/>
          <w:lang w:eastAsia="de-DE"/>
        </w:rPr>
      </w:pPr>
      <w:bookmarkStart w:id="11" w:name="_Toc488301441"/>
      <w:r>
        <w:rPr>
          <w:noProof/>
          <w:lang w:eastAsia="de-DE"/>
        </w:rPr>
        <w:t>Qualifikationen</w:t>
      </w:r>
      <w:bookmarkEnd w:id="11"/>
    </w:p>
    <w:p w14:paraId="4F3413B1" w14:textId="6C4DD576" w:rsidR="00C16447" w:rsidRDefault="00C16447" w:rsidP="008A514D">
      <w:pPr>
        <w:pStyle w:val="LDAuflistungText"/>
      </w:pPr>
      <w:r>
        <w:t xml:space="preserve">In den Schulformen </w:t>
      </w:r>
      <w:r w:rsidRPr="00C16447">
        <w:rPr>
          <w:rStyle w:val="hervorhebung"/>
        </w:rPr>
        <w:t>BBGV/*/*</w:t>
      </w:r>
      <w:r>
        <w:t xml:space="preserve">, </w:t>
      </w:r>
      <w:r w:rsidRPr="00C16447">
        <w:rPr>
          <w:rStyle w:val="hervorhebung"/>
        </w:rPr>
        <w:t>BBGT/*/*</w:t>
      </w:r>
      <w:r>
        <w:t xml:space="preserve"> und </w:t>
      </w:r>
      <w:r w:rsidRPr="00C16447">
        <w:rPr>
          <w:rStyle w:val="hervorhebung"/>
        </w:rPr>
        <w:t xml:space="preserve">BGJK/*/* </w:t>
      </w:r>
      <w:r>
        <w:t xml:space="preserve"> können folgende Abschlüsse </w:t>
      </w:r>
      <w:r w:rsidR="00B32FE8">
        <w:t xml:space="preserve">nicht mehr </w:t>
      </w:r>
      <w:r>
        <w:t xml:space="preserve">zugeordnet werden: </w:t>
      </w:r>
      <w:r w:rsidR="00B32FE8">
        <w:t xml:space="preserve"> </w:t>
      </w:r>
    </w:p>
    <w:p w14:paraId="762C67ED" w14:textId="2415E801" w:rsidR="00C16447" w:rsidRDefault="00B32FE8" w:rsidP="00C16447">
      <w:pPr>
        <w:pStyle w:val="LDAuflistungzweiteEbene"/>
      </w:pPr>
      <w:r w:rsidRPr="008A514D">
        <w:rPr>
          <w:rStyle w:val="hervorhebung"/>
        </w:rPr>
        <w:t>BAFL</w:t>
      </w:r>
      <w:r>
        <w:t xml:space="preserve"> (</w:t>
      </w:r>
      <w:r w:rsidRPr="00B32FE8">
        <w:t>Berufsorientierter Abschluss (Förderschwerpunkt Lernen)</w:t>
      </w:r>
      <w:r>
        <w:t xml:space="preserve"> </w:t>
      </w:r>
    </w:p>
    <w:p w14:paraId="6CD5116B" w14:textId="036D101C" w:rsidR="00B32FE8" w:rsidRDefault="00B32FE8" w:rsidP="00C16447">
      <w:pPr>
        <w:pStyle w:val="LDAuflistungzweiteEbene"/>
      </w:pPr>
      <w:r w:rsidRPr="008A514D">
        <w:rPr>
          <w:rStyle w:val="hervorhebung"/>
        </w:rPr>
        <w:t>GE</w:t>
      </w:r>
      <w:r>
        <w:t xml:space="preserve"> (</w:t>
      </w:r>
      <w:r w:rsidRPr="00B32FE8">
        <w:t>mit Abschluss aus der Schule mit Förderschwerpunkt geistige Entwicklung</w:t>
      </w:r>
      <w:r>
        <w:t>).</w:t>
      </w:r>
    </w:p>
    <w:p w14:paraId="504DCDC8" w14:textId="77777777" w:rsidR="00B32FE8" w:rsidRDefault="00B32FE8" w:rsidP="00892665">
      <w:pPr>
        <w:pStyle w:val="LDTextinhalteingerckt"/>
      </w:pPr>
    </w:p>
    <w:p w14:paraId="0A0FBEB8" w14:textId="77777777" w:rsidR="00C16447" w:rsidRDefault="00B32FE8" w:rsidP="008A514D">
      <w:pPr>
        <w:pStyle w:val="LDAuflistungText"/>
        <w:rPr>
          <w:lang w:eastAsia="de-DE"/>
        </w:rPr>
      </w:pPr>
      <w:r>
        <w:rPr>
          <w:lang w:eastAsia="de-DE"/>
        </w:rPr>
        <w:t xml:space="preserve">Künftig kann der </w:t>
      </w:r>
      <w:r w:rsidRPr="008A514D">
        <w:rPr>
          <w:rStyle w:val="hervorhebung"/>
        </w:rPr>
        <w:t>Abschluss GE</w:t>
      </w:r>
      <w:r>
        <w:rPr>
          <w:lang w:eastAsia="de-DE"/>
        </w:rPr>
        <w:t xml:space="preserve"> </w:t>
      </w:r>
      <w:r w:rsidR="00C16447">
        <w:rPr>
          <w:lang w:eastAsia="de-DE"/>
        </w:rPr>
        <w:t>zugewiesen werden</w:t>
      </w:r>
    </w:p>
    <w:p w14:paraId="203E847D" w14:textId="77777777" w:rsidR="00C16447" w:rsidRDefault="00B32FE8" w:rsidP="00C16447">
      <w:pPr>
        <w:pStyle w:val="LDAuflistungzweiteEbene"/>
        <w:rPr>
          <w:lang w:eastAsia="de-DE"/>
        </w:rPr>
      </w:pPr>
      <w:r>
        <w:rPr>
          <w:lang w:eastAsia="de-DE"/>
        </w:rPr>
        <w:t xml:space="preserve">in der Schulform </w:t>
      </w:r>
      <w:r w:rsidRPr="00C16447">
        <w:rPr>
          <w:rStyle w:val="LDBedienelement"/>
        </w:rPr>
        <w:t>GYM</w:t>
      </w:r>
      <w:r>
        <w:rPr>
          <w:lang w:eastAsia="de-DE"/>
        </w:rPr>
        <w:t xml:space="preserve"> in den Stufen 09/2 und 10/2 </w:t>
      </w:r>
    </w:p>
    <w:p w14:paraId="441586A6" w14:textId="06C33749" w:rsidR="00B32FE8" w:rsidRPr="00DB317C" w:rsidRDefault="00B32FE8" w:rsidP="00C16447">
      <w:pPr>
        <w:pStyle w:val="LDAuflistungzweiteEbene"/>
        <w:rPr>
          <w:lang w:eastAsia="de-DE"/>
        </w:rPr>
      </w:pPr>
      <w:r>
        <w:rPr>
          <w:lang w:eastAsia="de-DE"/>
        </w:rPr>
        <w:t xml:space="preserve">in der Schulform </w:t>
      </w:r>
      <w:r w:rsidRPr="00C16447">
        <w:rPr>
          <w:rStyle w:val="LDBedienelement"/>
        </w:rPr>
        <w:t>GYM8</w:t>
      </w:r>
      <w:r>
        <w:rPr>
          <w:lang w:eastAsia="de-DE"/>
        </w:rPr>
        <w:t xml:space="preserve"> in der Stufe 09/2</w:t>
      </w:r>
    </w:p>
    <w:p w14:paraId="632DE0CB" w14:textId="4D98DB10" w:rsidR="007902CE" w:rsidRDefault="007902CE" w:rsidP="00892665">
      <w:pPr>
        <w:pStyle w:val="LDTextinhalteingerckt"/>
      </w:pPr>
    </w:p>
    <w:p w14:paraId="5F602F39" w14:textId="77777777" w:rsidR="0046336B" w:rsidRDefault="0046336B" w:rsidP="00892665">
      <w:pPr>
        <w:pStyle w:val="berschrift2"/>
        <w:sectPr w:rsidR="0046336B" w:rsidSect="00A23647">
          <w:pgSz w:w="11906" w:h="16838"/>
          <w:pgMar w:top="1276" w:right="849" w:bottom="1134" w:left="1417" w:header="0" w:footer="708" w:gutter="0"/>
          <w:cols w:space="708"/>
          <w:titlePg/>
          <w:docGrid w:linePitch="360"/>
        </w:sectPr>
      </w:pPr>
    </w:p>
    <w:p w14:paraId="6AE3A69E" w14:textId="391E6D9F" w:rsidR="001A1434" w:rsidRDefault="001A1434" w:rsidP="00892665">
      <w:pPr>
        <w:pStyle w:val="berschrift2"/>
      </w:pPr>
      <w:bookmarkStart w:id="12" w:name="_Toc488301442"/>
      <w:r>
        <w:lastRenderedPageBreak/>
        <w:t>Unterricht</w:t>
      </w:r>
      <w:bookmarkEnd w:id="8"/>
      <w:bookmarkEnd w:id="12"/>
    </w:p>
    <w:p w14:paraId="5D2CD5EC" w14:textId="3F9CE42B" w:rsidR="00C76124" w:rsidRDefault="0018741C" w:rsidP="00892665">
      <w:pPr>
        <w:pStyle w:val="berschrift3"/>
      </w:pPr>
      <w:bookmarkStart w:id="13" w:name="_Toc488301443"/>
      <w:r>
        <w:t>Leistungserfassung</w:t>
      </w:r>
      <w:bookmarkEnd w:id="13"/>
    </w:p>
    <w:p w14:paraId="547DE072" w14:textId="7DBC4519" w:rsidR="00C76124" w:rsidRDefault="0018741C" w:rsidP="00892665">
      <w:pPr>
        <w:pStyle w:val="LDTextinhalteingerckt"/>
      </w:pPr>
      <w:r>
        <w:t xml:space="preserve">Im Vorgriff auf die neue Verordnung für die Fachoberschule, die eine Bewertung der Schülerleistungen in Form von Notenpunkten vorsieht, wurde in den Stufen 11/1 und 11/2 der zur Schulform FOSA gehörenden Fachrichtungen auf </w:t>
      </w:r>
      <w:r w:rsidR="00584FA4">
        <w:t>nachstehenden</w:t>
      </w:r>
      <w:r>
        <w:t xml:space="preserve"> Webseiten </w:t>
      </w:r>
      <w:r w:rsidR="00584FA4">
        <w:t xml:space="preserve">sowie im Externen Notenclient (ENC) </w:t>
      </w:r>
      <w:r>
        <w:t xml:space="preserve">die </w:t>
      </w:r>
      <w:r w:rsidR="007F686C">
        <w:t>Notenerfassung</w:t>
      </w:r>
      <w:r>
        <w:t xml:space="preserve"> angepasst:</w:t>
      </w:r>
    </w:p>
    <w:p w14:paraId="6463AB72" w14:textId="411729FC" w:rsidR="0018741C" w:rsidRPr="008A514D" w:rsidRDefault="0018741C" w:rsidP="00892665">
      <w:pPr>
        <w:pStyle w:val="LDAuflistungzweiteEbene"/>
        <w:rPr>
          <w:rStyle w:val="LDMenpunkt"/>
        </w:rPr>
      </w:pPr>
      <w:r w:rsidRPr="008A514D">
        <w:rPr>
          <w:rStyle w:val="LDMenpunkt"/>
        </w:rPr>
        <w:t xml:space="preserve">Unterricht &gt; Leistungserfassung </w:t>
      </w:r>
      <w:r>
        <w:rPr>
          <w:rStyle w:val="LDMenpunkt"/>
        </w:rPr>
        <w:t xml:space="preserve">&gt; </w:t>
      </w:r>
      <w:r w:rsidRPr="008A514D">
        <w:rPr>
          <w:rStyle w:val="LDMenpunkt"/>
        </w:rPr>
        <w:t>Schüler</w:t>
      </w:r>
    </w:p>
    <w:p w14:paraId="41F98835" w14:textId="04DA9F7E" w:rsidR="0018741C" w:rsidRPr="00EF7B04" w:rsidRDefault="0018741C" w:rsidP="00892665">
      <w:pPr>
        <w:pStyle w:val="LDAuflistungzweiteEbene"/>
        <w:rPr>
          <w:rStyle w:val="LDMenpunkt"/>
        </w:rPr>
      </w:pPr>
      <w:r w:rsidRPr="00EF7B04">
        <w:rPr>
          <w:rStyle w:val="LDMenpunkt"/>
        </w:rPr>
        <w:t xml:space="preserve">Unterricht &gt; Leistungserfassung </w:t>
      </w:r>
      <w:r>
        <w:rPr>
          <w:rStyle w:val="LDMenpunkt"/>
        </w:rPr>
        <w:t>&gt; Kurse</w:t>
      </w:r>
    </w:p>
    <w:p w14:paraId="74BA8D10" w14:textId="5BF6747E" w:rsidR="0018741C" w:rsidRPr="0018741C" w:rsidRDefault="0018741C" w:rsidP="00892665">
      <w:pPr>
        <w:pStyle w:val="LDAuflistungzweiteEbene"/>
        <w:rPr>
          <w:rStyle w:val="LDMenpunkt"/>
          <w:rFonts w:cstheme="minorBidi"/>
          <w:bCs w:val="0"/>
          <w:smallCaps w:val="0"/>
          <w:szCs w:val="24"/>
        </w:rPr>
      </w:pPr>
      <w:r w:rsidRPr="00EF7B04">
        <w:rPr>
          <w:rStyle w:val="LDMenpunkt"/>
        </w:rPr>
        <w:t xml:space="preserve">Unterricht &gt; Leistungserfassung </w:t>
      </w:r>
      <w:r>
        <w:rPr>
          <w:rStyle w:val="LDMenpunkt"/>
        </w:rPr>
        <w:t>&gt; Hist. Leistungsdaten</w:t>
      </w:r>
    </w:p>
    <w:p w14:paraId="6374EEF5" w14:textId="6C228BA2" w:rsidR="0018741C" w:rsidRPr="00C76124" w:rsidRDefault="007F686C" w:rsidP="00892665">
      <w:pPr>
        <w:pStyle w:val="LDTextinhalteingerckt"/>
      </w:pPr>
      <w:r w:rsidRPr="008A514D">
        <w:t xml:space="preserve">Da </w:t>
      </w:r>
      <w:r>
        <w:t xml:space="preserve">derzeit </w:t>
      </w:r>
      <w:r w:rsidRPr="008A514D">
        <w:t>unklar ist, wann die neue Verordnung Gültigkeit erlangt</w:t>
      </w:r>
      <w:r>
        <w:t xml:space="preserve">, wurde die Möglichkeit geschaffen, sowohl die Notenstufen 1 bis 6 als </w:t>
      </w:r>
      <w:r w:rsidR="008A514D">
        <w:t xml:space="preserve">auch </w:t>
      </w:r>
      <w:r>
        <w:t>die Notenpunkte 15 bis 00 zu erfassen.</w:t>
      </w:r>
    </w:p>
    <w:p w14:paraId="1E1C55A7" w14:textId="0453B26D" w:rsidR="00CE6224" w:rsidRDefault="00CE6224" w:rsidP="00892665">
      <w:pPr>
        <w:pStyle w:val="berschrift3"/>
      </w:pPr>
      <w:bookmarkStart w:id="14" w:name="_Toc488301444"/>
      <w:r>
        <w:t xml:space="preserve">Leistungserfassung </w:t>
      </w:r>
      <w:r w:rsidR="002664BC">
        <w:t>&gt; Historische Leistungsdaten</w:t>
      </w:r>
      <w:bookmarkEnd w:id="14"/>
    </w:p>
    <w:p w14:paraId="4D860DAB" w14:textId="5DA21109" w:rsidR="0099214D" w:rsidRDefault="0099214D" w:rsidP="00892665">
      <w:pPr>
        <w:pStyle w:val="LDTextinhalteingerckt"/>
        <w:rPr>
          <w:lang w:eastAsia="de-DE"/>
        </w:rPr>
      </w:pPr>
      <w:r w:rsidRPr="0099214D">
        <w:rPr>
          <w:lang w:eastAsia="de-DE"/>
        </w:rPr>
        <w:t xml:space="preserve">Gemäß der </w:t>
      </w:r>
      <w:r w:rsidR="00380453" w:rsidRPr="0099214D">
        <w:rPr>
          <w:lang w:eastAsia="de-DE"/>
        </w:rPr>
        <w:t>VOBGM 11/2015</w:t>
      </w:r>
      <w:r w:rsidRPr="0099214D">
        <w:rPr>
          <w:lang w:eastAsia="de-DE"/>
        </w:rPr>
        <w:t xml:space="preserve"> wurde die Darstellung der Endnoten ab dem</w:t>
      </w:r>
      <w:r w:rsidRPr="008B75DC">
        <w:rPr>
          <w:rStyle w:val="LDTextinhaltZchn"/>
        </w:rPr>
        <w:t xml:space="preserve"> </w:t>
      </w:r>
      <w:r w:rsidRPr="000D561D">
        <w:rPr>
          <w:lang w:eastAsia="de-DE"/>
        </w:rPr>
        <w:t>Schuljahr 2015</w:t>
      </w:r>
      <w:r w:rsidR="008A514D">
        <w:rPr>
          <w:lang w:eastAsia="de-DE"/>
        </w:rPr>
        <w:t>/16 (ab 01.08.</w:t>
      </w:r>
      <w:r w:rsidRPr="000D561D">
        <w:rPr>
          <w:lang w:eastAsia="de-DE"/>
        </w:rPr>
        <w:t>2015)</w:t>
      </w:r>
      <w:r>
        <w:rPr>
          <w:lang w:eastAsia="de-DE"/>
        </w:rPr>
        <w:t xml:space="preserve"> angepasst</w:t>
      </w:r>
      <w:r w:rsidR="00266332">
        <w:rPr>
          <w:lang w:eastAsia="de-DE"/>
        </w:rPr>
        <w:t xml:space="preserve">, da ab diesem Zeitpunkt nur noch </w:t>
      </w:r>
      <w:proofErr w:type="spellStart"/>
      <w:r w:rsidR="00266332">
        <w:rPr>
          <w:lang w:eastAsia="de-DE"/>
        </w:rPr>
        <w:t>ganzahlige</w:t>
      </w:r>
      <w:proofErr w:type="spellEnd"/>
      <w:r w:rsidR="00266332">
        <w:rPr>
          <w:lang w:eastAsia="de-DE"/>
        </w:rPr>
        <w:t xml:space="preserve"> Endnoten </w:t>
      </w:r>
      <w:r w:rsidR="000E3F65">
        <w:rPr>
          <w:lang w:eastAsia="de-DE"/>
        </w:rPr>
        <w:t xml:space="preserve">bei der Berechnung der Gesamtleistung </w:t>
      </w:r>
      <w:r w:rsidR="00266332">
        <w:rPr>
          <w:lang w:eastAsia="de-DE"/>
        </w:rPr>
        <w:t>berücksichtigt werden.</w:t>
      </w:r>
    </w:p>
    <w:p w14:paraId="55FE895D" w14:textId="75C7379C" w:rsidR="000D561D" w:rsidRDefault="008A514D" w:rsidP="00892665">
      <w:pPr>
        <w:pStyle w:val="LDTextinhalteingerckt"/>
        <w:rPr>
          <w:lang w:eastAsia="de-DE"/>
        </w:rPr>
      </w:pPr>
      <w:r>
        <w:rPr>
          <w:lang w:eastAsia="de-DE"/>
        </w:rPr>
        <w:t>Bei ehemaligen Schülern sind i</w:t>
      </w:r>
      <w:r w:rsidR="000D561D" w:rsidRPr="000D561D">
        <w:rPr>
          <w:lang w:eastAsia="de-DE"/>
        </w:rPr>
        <w:t xml:space="preserve">m Dialogfenster </w:t>
      </w:r>
      <w:r w:rsidR="000D561D" w:rsidRPr="00E468BC">
        <w:rPr>
          <w:rStyle w:val="hervorhebung"/>
        </w:rPr>
        <w:t>Haupt- /Realschulabschluss bearbeiten </w:t>
      </w:r>
      <w:r w:rsidR="00985692">
        <w:rPr>
          <w:rStyle w:val="hervorhebung"/>
        </w:rPr>
        <w:t>–</w:t>
      </w:r>
      <w:r w:rsidR="000D561D" w:rsidRPr="000D561D">
        <w:rPr>
          <w:lang w:eastAsia="de-DE"/>
        </w:rPr>
        <w:t xml:space="preserve"> auf</w:t>
      </w:r>
      <w:r w:rsidR="00380453">
        <w:rPr>
          <w:lang w:eastAsia="de-DE"/>
        </w:rPr>
        <w:t xml:space="preserve">rufbar </w:t>
      </w:r>
      <w:r w:rsidR="000D561D" w:rsidRPr="000D561D">
        <w:rPr>
          <w:lang w:eastAsia="de-DE"/>
        </w:rPr>
        <w:t>über</w:t>
      </w:r>
      <w:r w:rsidR="00380453">
        <w:rPr>
          <w:lang w:eastAsia="de-DE"/>
        </w:rPr>
        <w:t xml:space="preserve"> die Webseite </w:t>
      </w:r>
      <w:r w:rsidR="00266332">
        <w:rPr>
          <w:rStyle w:val="LDMenpunkt"/>
        </w:rPr>
        <w:t>Hist.</w:t>
      </w:r>
      <w:r w:rsidR="000D561D" w:rsidRPr="00985692">
        <w:rPr>
          <w:rStyle w:val="LDMenpunkt"/>
        </w:rPr>
        <w:t>  Leistungsdaten</w:t>
      </w:r>
      <w:r w:rsidR="000D561D" w:rsidRPr="000D561D">
        <w:rPr>
          <w:lang w:eastAsia="de-DE"/>
        </w:rPr>
        <w:t xml:space="preserve"> </w:t>
      </w:r>
      <w:r w:rsidR="00985692">
        <w:rPr>
          <w:lang w:eastAsia="de-DE"/>
        </w:rPr>
        <w:t>– die jeweiligen Endnoten der Abschlüsse dargestellt. Die Darstellung hängt vom Abschluss-Datum ab.</w:t>
      </w:r>
    </w:p>
    <w:tbl>
      <w:tblPr>
        <w:tblW w:w="8930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3969"/>
        <w:gridCol w:w="4961"/>
      </w:tblGrid>
      <w:tr w:rsidR="00985692" w14:paraId="53B44096" w14:textId="77777777" w:rsidTr="002B76AF">
        <w:tc>
          <w:tcPr>
            <w:tcW w:w="3969" w:type="dxa"/>
          </w:tcPr>
          <w:p w14:paraId="060E0F4B" w14:textId="632701E2" w:rsidR="00985692" w:rsidRPr="00A77AAC" w:rsidRDefault="008A514D" w:rsidP="002B76AF">
            <w:pPr>
              <w:pStyle w:val="LDAuflistunginTabelle"/>
              <w:rPr>
                <w:rStyle w:val="hervorhebung"/>
              </w:rPr>
            </w:pPr>
            <w:r>
              <w:t xml:space="preserve">Abschluss </w:t>
            </w:r>
            <w:r w:rsidRPr="002B76AF">
              <w:rPr>
                <w:rStyle w:val="LDBedienelement"/>
              </w:rPr>
              <w:t>v</w:t>
            </w:r>
            <w:r w:rsidR="00985692" w:rsidRPr="002B76AF">
              <w:rPr>
                <w:rStyle w:val="LDBedienelement"/>
              </w:rPr>
              <w:t>or</w:t>
            </w:r>
            <w:r w:rsidR="00985692" w:rsidRPr="00E468BC">
              <w:t xml:space="preserve"> dem Schuljahr 2015</w:t>
            </w:r>
            <w:r w:rsidR="002B76AF">
              <w:t>/16</w:t>
            </w:r>
            <w:r w:rsidR="00985692" w:rsidRPr="00E468BC">
              <w:t xml:space="preserve"> </w:t>
            </w:r>
            <w:r>
              <w:br/>
            </w:r>
            <w:r w:rsidR="002B76AF">
              <w:t>(</w:t>
            </w:r>
            <w:r w:rsidR="00985692" w:rsidRPr="00E468BC">
              <w:t>bis 31. Jul. 2015</w:t>
            </w:r>
            <w:r w:rsidR="00985692">
              <w:t>)</w:t>
            </w:r>
          </w:p>
        </w:tc>
        <w:tc>
          <w:tcPr>
            <w:tcW w:w="4961" w:type="dxa"/>
          </w:tcPr>
          <w:p w14:paraId="646D6478" w14:textId="6F864BE0" w:rsidR="002B76AF" w:rsidRPr="00A77AAC" w:rsidRDefault="00985692" w:rsidP="0046336B">
            <w:pPr>
              <w:pStyle w:val="LDTextinhalt"/>
            </w:pPr>
            <w:r>
              <w:rPr>
                <w:rFonts w:eastAsia="Times New Roman"/>
                <w:lang w:eastAsia="de-DE"/>
              </w:rPr>
              <w:t xml:space="preserve">Die </w:t>
            </w:r>
            <w:r w:rsidRPr="00E468BC">
              <w:rPr>
                <w:rStyle w:val="hervorhebung"/>
              </w:rPr>
              <w:t>Endnoten</w:t>
            </w:r>
            <w:r w:rsidRPr="000D561D">
              <w:rPr>
                <w:rFonts w:eastAsia="Times New Roman"/>
                <w:lang w:eastAsia="de-DE"/>
              </w:rPr>
              <w:t xml:space="preserve"> </w:t>
            </w:r>
            <w:r>
              <w:rPr>
                <w:rFonts w:eastAsia="Times New Roman"/>
                <w:lang w:eastAsia="de-DE"/>
              </w:rPr>
              <w:t xml:space="preserve">sind </w:t>
            </w:r>
            <w:r w:rsidRPr="000D561D">
              <w:rPr>
                <w:rFonts w:eastAsia="Times New Roman"/>
                <w:lang w:eastAsia="de-DE"/>
              </w:rPr>
              <w:t xml:space="preserve">als </w:t>
            </w:r>
            <w:r w:rsidRPr="00E468BC">
              <w:rPr>
                <w:rStyle w:val="hervorhebung"/>
              </w:rPr>
              <w:t>gerundete Zahl mit einer Kommastelle</w:t>
            </w:r>
            <w:r w:rsidRPr="000D561D">
              <w:rPr>
                <w:rFonts w:eastAsia="Times New Roman"/>
                <w:lang w:eastAsia="de-DE"/>
              </w:rPr>
              <w:t xml:space="preserve"> dargestellt</w:t>
            </w:r>
            <w:r>
              <w:rPr>
                <w:rFonts w:eastAsia="Times New Roman"/>
                <w:lang w:eastAsia="de-DE"/>
              </w:rPr>
              <w:t>.</w:t>
            </w:r>
          </w:p>
        </w:tc>
      </w:tr>
      <w:tr w:rsidR="00985692" w:rsidRPr="00A77AAC" w14:paraId="0EAA916D" w14:textId="77777777" w:rsidTr="002B76AF">
        <w:tc>
          <w:tcPr>
            <w:tcW w:w="3969" w:type="dxa"/>
          </w:tcPr>
          <w:p w14:paraId="451E9109" w14:textId="41BE3FC1" w:rsidR="00985692" w:rsidRPr="00A77AAC" w:rsidRDefault="008A514D" w:rsidP="002B76AF">
            <w:pPr>
              <w:pStyle w:val="LDAuflistunginTabelle"/>
              <w:rPr>
                <w:rStyle w:val="hervorhebung"/>
              </w:rPr>
            </w:pPr>
            <w:r>
              <w:rPr>
                <w:lang w:eastAsia="de-DE"/>
              </w:rPr>
              <w:t xml:space="preserve">Abschluss </w:t>
            </w:r>
            <w:r w:rsidR="00985692" w:rsidRPr="002B76AF">
              <w:rPr>
                <w:rStyle w:val="LDBedienelement"/>
              </w:rPr>
              <w:t>ab</w:t>
            </w:r>
            <w:r w:rsidR="00985692" w:rsidRPr="000D561D">
              <w:rPr>
                <w:lang w:eastAsia="de-DE"/>
              </w:rPr>
              <w:t xml:space="preserve"> dem Schuljahr 2015</w:t>
            </w:r>
            <w:r w:rsidR="002B76AF">
              <w:rPr>
                <w:lang w:eastAsia="de-DE"/>
              </w:rPr>
              <w:t>/16</w:t>
            </w:r>
            <w:r w:rsidR="00985692" w:rsidRPr="000D561D">
              <w:rPr>
                <w:lang w:eastAsia="de-DE"/>
              </w:rPr>
              <w:t xml:space="preserve"> (ab 01.08.2015)</w:t>
            </w:r>
          </w:p>
        </w:tc>
        <w:tc>
          <w:tcPr>
            <w:tcW w:w="4961" w:type="dxa"/>
          </w:tcPr>
          <w:p w14:paraId="7300D365" w14:textId="77777777" w:rsidR="002B76AF" w:rsidRDefault="00985692" w:rsidP="00892665">
            <w:pPr>
              <w:pStyle w:val="LDTextinhalt"/>
              <w:rPr>
                <w:lang w:eastAsia="de-DE"/>
              </w:rPr>
            </w:pPr>
            <w:r>
              <w:rPr>
                <w:lang w:eastAsia="de-DE"/>
              </w:rPr>
              <w:t>D</w:t>
            </w:r>
            <w:r w:rsidRPr="000D561D">
              <w:rPr>
                <w:lang w:eastAsia="de-DE"/>
              </w:rPr>
              <w:t xml:space="preserve">ie </w:t>
            </w:r>
            <w:r w:rsidRPr="00E468BC">
              <w:rPr>
                <w:rStyle w:val="hervorhebung"/>
              </w:rPr>
              <w:t>Endnoten</w:t>
            </w:r>
            <w:r w:rsidRPr="000D561D">
              <w:rPr>
                <w:lang w:eastAsia="de-DE"/>
              </w:rPr>
              <w:t xml:space="preserve"> </w:t>
            </w:r>
            <w:r>
              <w:rPr>
                <w:lang w:eastAsia="de-DE"/>
              </w:rPr>
              <w:t xml:space="preserve">sind </w:t>
            </w:r>
            <w:r w:rsidR="0098769F">
              <w:rPr>
                <w:lang w:eastAsia="de-DE"/>
              </w:rPr>
              <w:t>mit einer Null als K</w:t>
            </w:r>
            <w:r w:rsidR="00266332">
              <w:rPr>
                <w:lang w:eastAsia="de-DE"/>
              </w:rPr>
              <w:t>ommastelle</w:t>
            </w:r>
            <w:r w:rsidR="002B76AF">
              <w:rPr>
                <w:lang w:eastAsia="de-DE"/>
              </w:rPr>
              <w:t xml:space="preserve"> </w:t>
            </w:r>
            <w:r w:rsidRPr="000D561D">
              <w:rPr>
                <w:lang w:eastAsia="de-DE"/>
              </w:rPr>
              <w:t>dargestellt</w:t>
            </w:r>
            <w:r>
              <w:rPr>
                <w:lang w:eastAsia="de-DE"/>
              </w:rPr>
              <w:t>.</w:t>
            </w:r>
            <w:r w:rsidR="00266332">
              <w:rPr>
                <w:lang w:eastAsia="de-DE"/>
              </w:rPr>
              <w:t xml:space="preserve"> </w:t>
            </w:r>
          </w:p>
          <w:p w14:paraId="738A42D6" w14:textId="77777777" w:rsidR="002B76AF" w:rsidRDefault="00266332" w:rsidP="002B76AF">
            <w:pPr>
              <w:pStyle w:val="LDAuflistunginTabelle"/>
              <w:rPr>
                <w:lang w:eastAsia="de-DE"/>
              </w:rPr>
            </w:pPr>
            <w:r>
              <w:rPr>
                <w:lang w:eastAsia="de-DE"/>
              </w:rPr>
              <w:t xml:space="preserve">Bei der Eingabe einer ganzzahligen Note wird der angezeigte Wert in eine Zahl mit einer Kommastelle umgewandelt (z. B. </w:t>
            </w:r>
            <w:r w:rsidR="0098769F">
              <w:rPr>
                <w:lang w:eastAsia="de-DE"/>
              </w:rPr>
              <w:t xml:space="preserve">„3“ in „3,0“). </w:t>
            </w:r>
          </w:p>
          <w:p w14:paraId="40AED83E" w14:textId="1A32F94B" w:rsidR="00985692" w:rsidRPr="00A77AAC" w:rsidRDefault="0098769F" w:rsidP="002B76AF">
            <w:pPr>
              <w:pStyle w:val="LDAuflistunginTabelle"/>
            </w:pPr>
            <w:r>
              <w:rPr>
                <w:lang w:eastAsia="de-DE"/>
              </w:rPr>
              <w:t>Bei Eingabe einer von Null abweichenden Kommastelle wird diese beim Speichern in eine Null umgewandelt (z. B. „3,9“ in „3,0“).</w:t>
            </w:r>
          </w:p>
        </w:tc>
      </w:tr>
    </w:tbl>
    <w:p w14:paraId="2DE1E0FB" w14:textId="77777777" w:rsidR="00985692" w:rsidRDefault="00380453" w:rsidP="00892665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6A67B992" wp14:editId="0BB4B9EF">
            <wp:extent cx="3960000" cy="2656800"/>
            <wp:effectExtent l="19050" t="19050" r="21590" b="1079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56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154C82" w14:textId="5D69366F" w:rsidR="00380453" w:rsidRPr="000D561D" w:rsidRDefault="00985692" w:rsidP="00985692">
      <w:pPr>
        <w:pStyle w:val="LDBildunterschrift"/>
        <w:rPr>
          <w:rFonts w:eastAsia="Times New Roman" w:cs="Arial"/>
          <w:lang w:eastAsia="de-DE"/>
        </w:rPr>
      </w:pPr>
      <w:r>
        <w:t xml:space="preserve">Abb. </w:t>
      </w:r>
      <w:fldSimple w:instr=" SEQ Abb. \* ARABIC ">
        <w:r w:rsidR="006875DB">
          <w:rPr>
            <w:noProof/>
          </w:rPr>
          <w:t>3</w:t>
        </w:r>
      </w:fldSimple>
      <w:r>
        <w:tab/>
        <w:t>Anzeige der H+R Abschluss-Noten auf der Webseite Historische Leistungsdaten</w:t>
      </w:r>
    </w:p>
    <w:p w14:paraId="24D49E79" w14:textId="2F4DC8D0" w:rsidR="0099361D" w:rsidRPr="0099361D" w:rsidRDefault="0099361D" w:rsidP="00892665">
      <w:pPr>
        <w:pStyle w:val="berschrift3"/>
        <w:rPr>
          <w:rFonts w:cs="Arial"/>
        </w:rPr>
      </w:pPr>
      <w:bookmarkStart w:id="15" w:name="_Toc488301445"/>
      <w:r>
        <w:lastRenderedPageBreak/>
        <w:t>Abschlüsse</w:t>
      </w:r>
      <w:bookmarkStart w:id="16" w:name="Eine_Variante_als_Basis_für_die_Fachhoch"/>
      <w:bookmarkEnd w:id="16"/>
      <w:r>
        <w:t>&gt; FHR-Oberstufe</w:t>
      </w:r>
      <w:bookmarkEnd w:id="15"/>
    </w:p>
    <w:p w14:paraId="400811DE" w14:textId="77777777" w:rsidR="0099361D" w:rsidRDefault="0099361D" w:rsidP="00892665">
      <w:pPr>
        <w:pStyle w:val="LDTextinhalteingerckt"/>
      </w:pPr>
      <w:r>
        <w:t xml:space="preserve">Auf der Webseite </w:t>
      </w:r>
      <w:r>
        <w:rPr>
          <w:rStyle w:val="lusdmenpunkt"/>
        </w:rPr>
        <w:t xml:space="preserve">Unterricht &gt; Abschlüsse &gt; FHR-Oberstufe </w:t>
      </w:r>
      <w:r>
        <w:rPr>
          <w:sz w:val="12"/>
          <w:szCs w:val="12"/>
        </w:rPr>
        <w:t> </w:t>
      </w:r>
      <w:r>
        <w:t xml:space="preserve">können Sie nun </w:t>
      </w:r>
    </w:p>
    <w:p w14:paraId="058571C7" w14:textId="2A72BFDF" w:rsidR="0099361D" w:rsidRDefault="0099361D" w:rsidP="0099361D">
      <w:pPr>
        <w:pStyle w:val="LDAuflistungText"/>
      </w:pPr>
      <w:r>
        <w:t xml:space="preserve">für ausgewählte Schüler festlegen, welche Variante für </w:t>
      </w:r>
      <w:r w:rsidR="003C5F66">
        <w:t xml:space="preserve"> das Zeugnis der Fachhochschulreife sowie für die Bescheinigung</w:t>
      </w:r>
      <w:r w:rsidR="002B76AF">
        <w:t xml:space="preserve"> </w:t>
      </w:r>
      <w:r w:rsidR="003C5F66">
        <w:t>über den schulischen Teil der Fachhochschulreife</w:t>
      </w:r>
      <w:r>
        <w:t xml:space="preserve"> herangezogen werden soll.</w:t>
      </w:r>
    </w:p>
    <w:p w14:paraId="3A318EDF" w14:textId="6F8D8DC9" w:rsidR="0099361D" w:rsidRDefault="003C5F66" w:rsidP="0099361D">
      <w:pPr>
        <w:pStyle w:val="LDAuflistungText"/>
      </w:pPr>
      <w:r>
        <w:t>f</w:t>
      </w:r>
      <w:r w:rsidR="0099361D">
        <w:t>ür ausgewählte Schüler</w:t>
      </w:r>
      <w:r>
        <w:t xml:space="preserve"> festlegen, welche Halbjahre in dem Abgangszeugnis ausgewiesen werden sollen</w:t>
      </w:r>
      <w:r w:rsidR="0099361D">
        <w:t>.</w:t>
      </w:r>
    </w:p>
    <w:p w14:paraId="3126635A" w14:textId="77777777" w:rsidR="0099361D" w:rsidRDefault="0099361D" w:rsidP="00892665">
      <w:pPr>
        <w:pStyle w:val="LDAbsatznachberschrift"/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1701"/>
        <w:gridCol w:w="7619"/>
      </w:tblGrid>
      <w:tr w:rsidR="00DB317C" w14:paraId="4919A19D" w14:textId="77777777" w:rsidTr="00DB317C">
        <w:trPr>
          <w:trHeight w:val="559"/>
        </w:trPr>
        <w:tc>
          <w:tcPr>
            <w:tcW w:w="1701" w:type="dxa"/>
            <w:hideMark/>
          </w:tcPr>
          <w:p w14:paraId="35917723" w14:textId="77777777" w:rsidR="00DB317C" w:rsidRDefault="00DB317C" w:rsidP="00892665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759DC39" wp14:editId="4D626EE4">
                  <wp:extent cx="379095" cy="304800"/>
                  <wp:effectExtent l="0" t="0" r="1905" b="0"/>
                  <wp:docPr id="38" name="Grafik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28944F36" w14:textId="77777777" w:rsidR="00DB317C" w:rsidRDefault="00DB317C" w:rsidP="00DB317C">
            <w:pPr>
              <w:rPr>
                <w:rStyle w:val="hervorhebunggrn"/>
              </w:rPr>
            </w:pPr>
            <w:r>
              <w:rPr>
                <w:rStyle w:val="hervorhebunggrn"/>
              </w:rPr>
              <w:t xml:space="preserve">Hinweis </w:t>
            </w:r>
          </w:p>
          <w:p w14:paraId="5CAF87C2" w14:textId="6BD63959" w:rsidR="00DB317C" w:rsidRDefault="00DB317C" w:rsidP="00DB317C">
            <w:r>
              <w:t>Die hier gespeicherte</w:t>
            </w:r>
            <w:r w:rsidR="003C5F66">
              <w:t>n</w:t>
            </w:r>
            <w:r>
              <w:t xml:space="preserve"> Option</w:t>
            </w:r>
            <w:r w:rsidR="003C5F66">
              <w:t>en werden erst wirksam,</w:t>
            </w:r>
            <w:r w:rsidR="005E0D4F">
              <w:t xml:space="preserve"> </w:t>
            </w:r>
            <w:r>
              <w:t xml:space="preserve">wenn es möglich ist, </w:t>
            </w:r>
            <w:r w:rsidR="003C5F66">
              <w:t>die Zeugnisse sowie die Bescheinigung</w:t>
            </w:r>
            <w:r>
              <w:t xml:space="preserve"> aus der LUSD heraus zu erstellen. </w:t>
            </w:r>
          </w:p>
          <w:p w14:paraId="54F7FFB5" w14:textId="77777777" w:rsidR="00DB317C" w:rsidRDefault="00DB317C" w:rsidP="00DB317C">
            <w:r>
              <w:t>Dies wird voraussichtlich Anfang 2018 der Fall sein.</w:t>
            </w:r>
          </w:p>
        </w:tc>
      </w:tr>
    </w:tbl>
    <w:p w14:paraId="6D8E43AC" w14:textId="77777777" w:rsidR="00DB317C" w:rsidRDefault="00DB317C" w:rsidP="00892665">
      <w:pPr>
        <w:pStyle w:val="LDTextinhalteingerckt"/>
      </w:pPr>
    </w:p>
    <w:p w14:paraId="5B0D73A6" w14:textId="77777777" w:rsidR="0099361D" w:rsidRDefault="0099361D" w:rsidP="00892665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3F4D6B92" wp14:editId="397CE2BB">
            <wp:extent cx="5580000" cy="3625200"/>
            <wp:effectExtent l="19050" t="19050" r="20955" b="1397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5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5E3FF3" w14:textId="2835E5C1" w:rsidR="0099361D" w:rsidRDefault="0099361D" w:rsidP="0099361D">
      <w:pPr>
        <w:pStyle w:val="LDBildunterschrift"/>
      </w:pPr>
      <w:r>
        <w:t xml:space="preserve">Abb. </w:t>
      </w:r>
      <w:fldSimple w:instr=" SEQ Abb. \* ARABIC ">
        <w:r w:rsidR="006875DB">
          <w:rPr>
            <w:noProof/>
          </w:rPr>
          <w:t>4</w:t>
        </w:r>
      </w:fldSimple>
      <w:r>
        <w:tab/>
      </w:r>
      <w:r w:rsidR="00DB317C">
        <w:t>Webseite FHR-Oberstufe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7619"/>
      </w:tblGrid>
      <w:tr w:rsidR="005E0D4F" w14:paraId="79FE96B6" w14:textId="77777777" w:rsidTr="005E0D4F">
        <w:trPr>
          <w:trHeight w:val="559"/>
        </w:trPr>
        <w:tc>
          <w:tcPr>
            <w:tcW w:w="1985" w:type="dxa"/>
            <w:hideMark/>
          </w:tcPr>
          <w:p w14:paraId="3266192A" w14:textId="77777777" w:rsidR="005E0D4F" w:rsidRDefault="005E0D4F" w:rsidP="001D1166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30F4E13D" wp14:editId="3D719F80">
                  <wp:extent cx="379095" cy="304800"/>
                  <wp:effectExtent l="0" t="0" r="1905" b="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2E83D76B" w14:textId="5BF7D9E5" w:rsidR="005E0D4F" w:rsidRDefault="005E0D4F" w:rsidP="005E0D4F">
            <w:pPr>
              <w:pStyle w:val="LDTextinhalt"/>
              <w:rPr>
                <w:rStyle w:val="LDNeu"/>
              </w:rPr>
            </w:pPr>
            <w:r w:rsidRPr="008560C4">
              <w:rPr>
                <w:rStyle w:val="LDNeu"/>
              </w:rPr>
              <w:t xml:space="preserve">Weiterführende Informationen </w:t>
            </w:r>
            <w:r>
              <w:rPr>
                <w:rStyle w:val="LDNeu"/>
              </w:rPr>
              <w:t xml:space="preserve">zu FHR-Oberstufe </w:t>
            </w:r>
            <w:r w:rsidRPr="008560C4">
              <w:rPr>
                <w:rStyle w:val="LDNeu"/>
              </w:rPr>
              <w:t xml:space="preserve">finden Sie </w:t>
            </w:r>
          </w:p>
          <w:p w14:paraId="12EBF59F" w14:textId="77777777" w:rsidR="005E0D4F" w:rsidRDefault="005E0D4F" w:rsidP="005E0D4F">
            <w:pPr>
              <w:pStyle w:val="LDAuflistungHandlungenzweiteEbene"/>
              <w:rPr>
                <w:lang w:eastAsia="de-DE"/>
              </w:rPr>
            </w:pPr>
            <w:r w:rsidRPr="008560C4">
              <w:rPr>
                <w:lang w:eastAsia="de-DE"/>
              </w:rPr>
              <w:t xml:space="preserve">in der </w:t>
            </w:r>
            <w:r w:rsidRPr="00011116">
              <w:rPr>
                <w:rStyle w:val="hervorhebung"/>
              </w:rPr>
              <w:t xml:space="preserve">LUSD-Hilfe </w:t>
            </w:r>
            <w:r w:rsidRPr="008560C4">
              <w:rPr>
                <w:lang w:eastAsia="de-DE"/>
              </w:rPr>
              <w:t xml:space="preserve">der Webseite </w:t>
            </w:r>
            <w:r w:rsidRPr="00011116">
              <w:rPr>
                <w:rStyle w:val="LDMenpunkt"/>
              </w:rPr>
              <w:t>Abschlüsse</w:t>
            </w:r>
            <w:r>
              <w:rPr>
                <w:lang w:eastAsia="de-DE"/>
              </w:rPr>
              <w:t xml:space="preserve"> &gt; FHR-Oberstufe.</w:t>
            </w:r>
          </w:p>
          <w:p w14:paraId="11FB8A8A" w14:textId="013A8EC3" w:rsidR="005E0D4F" w:rsidRDefault="005E0D4F" w:rsidP="005E0D4F">
            <w:pPr>
              <w:pStyle w:val="LDAuflistungHandlungenzweiteEbene"/>
            </w:pPr>
            <w:r>
              <w:rPr>
                <w:lang w:eastAsia="de-DE"/>
              </w:rPr>
              <w:t xml:space="preserve">in der Anleitung </w:t>
            </w:r>
            <w:r w:rsidRPr="00357ECB">
              <w:rPr>
                <w:rStyle w:val="LDBedienelement"/>
              </w:rPr>
              <w:t>Fachhochschulreife in der LUSD</w:t>
            </w:r>
            <w:r>
              <w:rPr>
                <w:lang w:eastAsia="de-DE"/>
              </w:rPr>
              <w:t xml:space="preserve"> im LUSD-Forum unter Anleitungen &gt; FHR-Abschluss</w:t>
            </w:r>
          </w:p>
        </w:tc>
      </w:tr>
    </w:tbl>
    <w:p w14:paraId="05AA9EB0" w14:textId="77777777" w:rsidR="0099361D" w:rsidRDefault="0099361D" w:rsidP="0099361D">
      <w:pPr>
        <w:rPr>
          <w:rFonts w:cs="Arial"/>
          <w:vanish/>
        </w:rPr>
      </w:pPr>
    </w:p>
    <w:p w14:paraId="1F68744D" w14:textId="78F5722F" w:rsidR="0099361D" w:rsidRDefault="0099361D" w:rsidP="00892665">
      <w:pPr>
        <w:pStyle w:val="berschrift3"/>
      </w:pPr>
      <w:bookmarkStart w:id="17" w:name="_Toc488301446"/>
      <w:r w:rsidRPr="002664BC">
        <w:t>Zeugnisse &gt; Zeugnis erstellen</w:t>
      </w:r>
      <w:bookmarkEnd w:id="17"/>
    </w:p>
    <w:p w14:paraId="05426CB2" w14:textId="77777777" w:rsidR="0099361D" w:rsidRDefault="0099361D" w:rsidP="00892665">
      <w:pPr>
        <w:pStyle w:val="LDTextinhalteingerckt"/>
      </w:pPr>
      <w:r w:rsidRPr="00A65500">
        <w:t xml:space="preserve">Das Halbjahreszeugnis der </w:t>
      </w:r>
      <w:r w:rsidRPr="00AA28B0">
        <w:t xml:space="preserve">Berufsfachschule mit Berufsabschluss </w:t>
      </w:r>
      <w:r>
        <w:t>(</w:t>
      </w:r>
      <w:r w:rsidRPr="00A65500">
        <w:t>BFSB</w:t>
      </w:r>
      <w:r>
        <w:t>)</w:t>
      </w:r>
      <w:r w:rsidRPr="00A65500">
        <w:t xml:space="preserve"> hat kein Unterschriftsfeld für Ausbildungsbetriebe mehr.</w:t>
      </w:r>
      <w:r>
        <w:t xml:space="preserve"> </w:t>
      </w:r>
    </w:p>
    <w:p w14:paraId="60508E0D" w14:textId="3E7A7A08" w:rsidR="0099361D" w:rsidRPr="00E468BC" w:rsidRDefault="0099361D" w:rsidP="00892665">
      <w:pPr>
        <w:pStyle w:val="LDTextinhalteingerckt"/>
      </w:pPr>
      <w:r w:rsidRPr="00E468BC">
        <w:t xml:space="preserve">Grund: Da die Ausbildung in der BFSB eine rein schulische Ausbildung ist, gibt es keine Ausbildungsbetriebe </w:t>
      </w:r>
      <w:r>
        <w:t xml:space="preserve">und </w:t>
      </w:r>
      <w:r w:rsidRPr="00E468BC">
        <w:t>somit auch niemanden, der auf den Zeugnissen unterschreiben könnte oder müsste.</w:t>
      </w:r>
    </w:p>
    <w:p w14:paraId="7A95CC1B" w14:textId="606632CE" w:rsidR="00E564CB" w:rsidRDefault="00E564CB" w:rsidP="00892665">
      <w:pPr>
        <w:pStyle w:val="berschrift2"/>
      </w:pPr>
      <w:bookmarkStart w:id="18" w:name="_Toc446396494"/>
      <w:bookmarkStart w:id="19" w:name="_Toc488301447"/>
      <w:r>
        <w:lastRenderedPageBreak/>
        <w:t>Ausblick auf Release 2</w:t>
      </w:r>
      <w:r w:rsidR="00A372FA">
        <w:t>7</w:t>
      </w:r>
      <w:r>
        <w:t xml:space="preserve"> im</w:t>
      </w:r>
      <w:r w:rsidRPr="00594178">
        <w:t xml:space="preserve"> </w:t>
      </w:r>
      <w:r w:rsidR="00A372FA">
        <w:t xml:space="preserve">Oktober </w:t>
      </w:r>
      <w:r w:rsidR="00DD7C23">
        <w:t>2017</w:t>
      </w:r>
      <w:bookmarkEnd w:id="18"/>
      <w:bookmarkEnd w:id="19"/>
      <w:r>
        <w:t xml:space="preserve"> </w:t>
      </w:r>
    </w:p>
    <w:bookmarkEnd w:id="1"/>
    <w:p w14:paraId="5FC41D72" w14:textId="23026C85" w:rsidR="00D51BD3" w:rsidRDefault="00997F03" w:rsidP="00892665">
      <w:pPr>
        <w:pStyle w:val="LDAuflistungzweiteEbene"/>
        <w:numPr>
          <w:ilvl w:val="0"/>
          <w:numId w:val="36"/>
        </w:numPr>
      </w:pPr>
      <w:r>
        <w:t>Abgangszeugnis für die Schulform BFSB/----/HAUS</w:t>
      </w:r>
      <w:r w:rsidR="00455A64">
        <w:t xml:space="preserve"> (mehrjährige Berufsfachschule Hauswirtschaft)</w:t>
      </w:r>
    </w:p>
    <w:p w14:paraId="40AE0A23" w14:textId="28C24418" w:rsidR="00997F03" w:rsidRDefault="00997F03" w:rsidP="00892665">
      <w:pPr>
        <w:pStyle w:val="LDAuflistungzweiteEbene"/>
        <w:numPr>
          <w:ilvl w:val="0"/>
          <w:numId w:val="36"/>
        </w:numPr>
      </w:pPr>
      <w:r>
        <w:t>Abgangszeugnis für die Schulform BÜA</w:t>
      </w:r>
      <w:r w:rsidR="00455A64">
        <w:t xml:space="preserve"> (Berufsfachschule zum Übergang in Ausbildung)</w:t>
      </w:r>
    </w:p>
    <w:p w14:paraId="2F09DF24" w14:textId="57D6DFB3" w:rsidR="00455A64" w:rsidRDefault="00455A64" w:rsidP="00892665">
      <w:pPr>
        <w:pStyle w:val="LDAuflistungzweiteEbene"/>
        <w:numPr>
          <w:ilvl w:val="0"/>
          <w:numId w:val="36"/>
        </w:numPr>
      </w:pPr>
      <w:r>
        <w:t xml:space="preserve">Neuer Abschluss </w:t>
      </w:r>
      <w:proofErr w:type="spellStart"/>
      <w:r>
        <w:t>BBzU</w:t>
      </w:r>
      <w:proofErr w:type="spellEnd"/>
      <w:r>
        <w:t xml:space="preserve"> (Bescheinigung Besuch beruflicher Bildungsgang in zieldifferentem Unterricht) für Schüler der Schulformen BBGT/*/* und BBGV/*/*</w:t>
      </w:r>
    </w:p>
    <w:p w14:paraId="4F06EDA0" w14:textId="05E5E4D9" w:rsidR="00455A64" w:rsidRPr="00D51BD3" w:rsidRDefault="00455A64" w:rsidP="00892665">
      <w:pPr>
        <w:pStyle w:val="LDAuflistungzweiteEbene"/>
        <w:numPr>
          <w:ilvl w:val="0"/>
          <w:numId w:val="36"/>
        </w:numPr>
      </w:pPr>
      <w:r>
        <w:t xml:space="preserve">Anpassung der Belegungsprüfung bei der Schulform GYM: </w:t>
      </w:r>
      <w:proofErr w:type="spellStart"/>
      <w:r>
        <w:t>Berücksichtung</w:t>
      </w:r>
      <w:proofErr w:type="spellEnd"/>
      <w:r>
        <w:t xml:space="preserve"> </w:t>
      </w:r>
      <w:r w:rsidR="00676E5A">
        <w:t>des Faches Wirtschaftswissenschaften als Ersatzfach für das Fach Politik und Wirtschaft</w:t>
      </w:r>
    </w:p>
    <w:sectPr w:rsidR="00455A64" w:rsidRPr="00D51BD3" w:rsidSect="00A23647">
      <w:pgSz w:w="11906" w:h="16838"/>
      <w:pgMar w:top="1276" w:right="849" w:bottom="1134" w:left="1417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50F679" w14:textId="77777777" w:rsidR="00C16447" w:rsidRDefault="00C16447">
      <w:r>
        <w:separator/>
      </w:r>
    </w:p>
  </w:endnote>
  <w:endnote w:type="continuationSeparator" w:id="0">
    <w:p w14:paraId="120C6D95" w14:textId="77777777" w:rsidR="00C16447" w:rsidRDefault="00C16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AD0428" w14:textId="77777777" w:rsidR="00C16447" w:rsidRDefault="00C16447" w:rsidP="00C11730">
    <w:pPr>
      <w:pStyle w:val="Fuzeile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485312B" w14:textId="77777777" w:rsidR="00C16447" w:rsidRDefault="00C16447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E88028" w14:textId="76548DA8" w:rsidR="00C16447" w:rsidRDefault="00C16447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26.0 im Juli 2017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6875DB">
      <w:rPr>
        <w:rFonts w:cs="Arial"/>
        <w:noProof/>
        <w:color w:val="7F7F7F"/>
        <w:sz w:val="18"/>
        <w:szCs w:val="18"/>
      </w:rPr>
      <w:t>1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6875DB">
      <w:rPr>
        <w:rFonts w:cs="Arial"/>
        <w:noProof/>
        <w:color w:val="7F7F7F"/>
        <w:sz w:val="18"/>
        <w:szCs w:val="18"/>
      </w:rPr>
      <w:t>7</w:t>
    </w:r>
    <w:r>
      <w:rPr>
        <w:rFonts w:cs="Arial"/>
        <w:color w:val="7F7F7F"/>
        <w:sz w:val="18"/>
        <w:szCs w:val="18"/>
      </w:rPr>
      <w:fldChar w:fldCharType="end"/>
    </w:r>
  </w:p>
  <w:p w14:paraId="298937DA" w14:textId="7E134852" w:rsidR="00C16447" w:rsidRPr="009B07AD" w:rsidRDefault="00C16447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C734FF">
      <w:rPr>
        <w:rFonts w:cs="Arial"/>
        <w:color w:val="7F7F7F"/>
        <w:sz w:val="18"/>
        <w:szCs w:val="18"/>
      </w:rPr>
      <w:t>1.0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19.07.2017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6A8DEB" w14:textId="77777777" w:rsidR="00C16447" w:rsidRDefault="00C16447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22.0 im Juli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6875DB">
      <w:rPr>
        <w:rFonts w:cs="Arial"/>
        <w:noProof/>
        <w:color w:val="7F7F7F"/>
        <w:sz w:val="18"/>
        <w:szCs w:val="18"/>
      </w:rPr>
      <w:t>7</w:t>
    </w:r>
    <w:r>
      <w:rPr>
        <w:rFonts w:cs="Arial"/>
        <w:color w:val="7F7F7F"/>
        <w:sz w:val="18"/>
        <w:szCs w:val="18"/>
      </w:rPr>
      <w:fldChar w:fldCharType="end"/>
    </w:r>
  </w:p>
  <w:p w14:paraId="25D33575" w14:textId="77777777" w:rsidR="00C16447" w:rsidRPr="009B07AD" w:rsidRDefault="00C16447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29.07.2016</w:t>
    </w:r>
  </w:p>
  <w:p w14:paraId="32B68F1D" w14:textId="77777777" w:rsidR="00C16447" w:rsidRDefault="00C16447">
    <w:pPr>
      <w:pStyle w:val="Fuzeil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C528FF" w14:textId="6AB665E6" w:rsidR="00C16447" w:rsidRDefault="00C16447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26.0 im Juli 2017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6875DB"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6875DB">
      <w:rPr>
        <w:rFonts w:cs="Arial"/>
        <w:noProof/>
        <w:color w:val="7F7F7F"/>
        <w:sz w:val="18"/>
        <w:szCs w:val="18"/>
      </w:rPr>
      <w:t>7</w:t>
    </w:r>
    <w:r>
      <w:rPr>
        <w:rFonts w:cs="Arial"/>
        <w:color w:val="7F7F7F"/>
        <w:sz w:val="18"/>
        <w:szCs w:val="18"/>
      </w:rPr>
      <w:fldChar w:fldCharType="end"/>
    </w:r>
  </w:p>
  <w:p w14:paraId="64272B99" w14:textId="3F2F8F95" w:rsidR="00C16447" w:rsidRDefault="00C16447" w:rsidP="00E36B99">
    <w:pPr>
      <w:pStyle w:val="Fuzeile"/>
      <w:pBdr>
        <w:top w:val="single" w:sz="4" w:space="4" w:color="auto"/>
      </w:pBdr>
    </w:pPr>
    <w:r>
      <w:rPr>
        <w:rFonts w:cs="Arial"/>
        <w:color w:val="7F7F7F"/>
        <w:sz w:val="18"/>
        <w:szCs w:val="18"/>
      </w:rPr>
      <w:t>Version 0.</w:t>
    </w:r>
    <w:r w:rsidR="00503975">
      <w:rPr>
        <w:rFonts w:cs="Arial"/>
        <w:color w:val="7F7F7F"/>
        <w:sz w:val="18"/>
        <w:szCs w:val="18"/>
      </w:rPr>
      <w:t>4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503975">
      <w:rPr>
        <w:rFonts w:cs="Arial"/>
        <w:color w:val="7F7F7F"/>
        <w:sz w:val="18"/>
        <w:szCs w:val="18"/>
      </w:rPr>
      <w:t>20</w:t>
    </w:r>
    <w:r>
      <w:rPr>
        <w:rFonts w:cs="Arial"/>
        <w:color w:val="7F7F7F"/>
        <w:sz w:val="18"/>
        <w:szCs w:val="18"/>
      </w:rPr>
      <w:t>.07.2017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C07050" w14:textId="77777777" w:rsidR="00C16447" w:rsidRDefault="00C16447">
      <w:r>
        <w:separator/>
      </w:r>
    </w:p>
  </w:footnote>
  <w:footnote w:type="continuationSeparator" w:id="0">
    <w:p w14:paraId="6AA17DD5" w14:textId="77777777" w:rsidR="00C16447" w:rsidRDefault="00C164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708625" w14:textId="77777777" w:rsidR="00C16447" w:rsidRDefault="00C16447">
    <w:pPr>
      <w:pStyle w:val="Kopfzeile"/>
    </w:pPr>
  </w:p>
  <w:p w14:paraId="48D6EAD2" w14:textId="77777777" w:rsidR="00C16447" w:rsidRDefault="00C16447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0288" behindDoc="1" locked="0" layoutInCell="1" allowOverlap="1" wp14:anchorId="54A0CA21" wp14:editId="37772BBB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D5734E" wp14:editId="24B57764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69992A" w14:textId="77777777" w:rsidR="00C16447" w:rsidRDefault="00C16447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Referat Z.6</w:t>
                          </w:r>
                        </w:p>
                        <w:p w14:paraId="5825D6F1" w14:textId="77777777" w:rsidR="00C16447" w:rsidRPr="004C12E9" w:rsidRDefault="00C16447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E-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nment-Verfahren 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7269992A" w14:textId="77777777" w:rsidR="00C16447" w:rsidRDefault="00C16447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Referat Z.6</w:t>
                    </w:r>
                  </w:p>
                  <w:p w14:paraId="5825D6F1" w14:textId="77777777" w:rsidR="00C16447" w:rsidRPr="004C12E9" w:rsidRDefault="00C16447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E-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nment-Verfahren 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0B1FB23" wp14:editId="26FC5651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1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1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7RPMIA&#10;AADbAAAADwAAAGRycy9kb3ducmV2LnhtbERPTWvCQBC9F/wPywi9NRtbKpK6Bg2VevBSK/Q6ZMdN&#10;SHY2ZtcY++u7QqG3ebzPWeajbcVAva8dK5glKQji0umajYLj1/ZpAcIHZI2tY1JwIw/5avKwxEy7&#10;K3/ScAhGxBD2GSqoQugyKX1ZkUWfuI44cifXWwwR9kbqHq8x3LbyOU3n0mLNsaHCjoqKyuZwsQqG&#10;5vzxii/vt2K+6X72/tsZU+yUepyO6zcQgcbwL/5z73ScP4P7L/E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tE8wgAAANsAAAAPAAAAAAAAAAAAAAAAAJgCAABkcnMvZG93&#10;bnJldi54bWxQSwUGAAAAAAQABAD1AAAAhwMAAAAA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IbgcQA&#10;AADbAAAADwAAAGRycy9kb3ducmV2LnhtbESPQWvCQBSE7wX/w/IEb3WjUpHUNWho0UMvVcHrI/u6&#10;Ccm+TbPbGP313ULB4zAz3zDrbLCN6KnzlWMFs2kCgrhwumKj4Hx6f16B8AFZY+OYFNzIQ7YZPa0x&#10;1e7Kn9QfgxERwj5FBWUIbSqlL0qy6KeuJY7el+sshig7I3WH1wi3jZwnyVJarDgulNhSXlJRH3+s&#10;gr7+3r/g4u2WL3ft/cNfnDH5QanJeNi+ggg0hEf4v33QCuYz+PsSf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CG4H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wgbcQA&#10;AADbAAAADwAAAGRycy9kb3ducmV2LnhtbESPQWvCQBSE70L/w/IKvZlNFaWkrqENFj30oi30+si+&#10;bkKyb9PsGqO/3i0IHoeZ+YZZ5aNtxUC9rx0reE5SEMSl0zUbBd9fH9MXED4ga2wdk4IzecjXD5MV&#10;ZtqdeE/DIRgRIewzVFCF0GVS+rIiiz5xHXH0fl1vMUTZG6l7PEW4beUsTZfSYs1xocKOiorK5nC0&#10;Cobmb7vA+eZcLN+7y6f/ccYUO6WeHse3VxCBxnAP39o7rWA2h/8v8QfI9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cIG3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3EB3D0F7" w14:textId="77777777" w:rsidR="00C16447" w:rsidRDefault="00C1644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3360" behindDoc="0" locked="0" layoutInCell="1" allowOverlap="1" wp14:anchorId="39882AC8" wp14:editId="37DE0DD4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7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DC9B64" w14:textId="77777777" w:rsidR="00C16447" w:rsidRDefault="00C16447">
    <w:pPr>
      <w:pStyle w:val="Kopfzeile"/>
    </w:pPr>
  </w:p>
  <w:p w14:paraId="1E4202DB" w14:textId="77777777" w:rsidR="00C16447" w:rsidRDefault="00C16447" w:rsidP="002F05C7">
    <w:pPr>
      <w:pStyle w:val="Kopfzeile"/>
    </w:pPr>
  </w:p>
  <w:p w14:paraId="65744684" w14:textId="77777777" w:rsidR="00C16447" w:rsidRDefault="00C16447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139BCC" w14:textId="77777777" w:rsidR="00C16447" w:rsidRPr="00A23647" w:rsidRDefault="00C16447" w:rsidP="00A2364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4.25pt;height:32.25pt" o:bullet="t">
        <v:imagedata r:id="rId1" o:title="ausrufezeichen_klein"/>
      </v:shape>
    </w:pict>
  </w:numPicBullet>
  <w:numPicBullet w:numPicBulletId="1">
    <w:pict>
      <v:shape id="_x0000_i1027" type="#_x0000_t75" style="width:27.75pt;height:15.75pt" o:bullet="t">
        <v:imagedata r:id="rId2" o:title="Unbenannt"/>
      </v:shape>
    </w:pict>
  </w:numPicBullet>
  <w:numPicBullet w:numPicBulletId="2">
    <w:pict>
      <v:shape id="_x0000_i1028" type="#_x0000_t75" style="width:30pt;height:24pt" o:bullet="t">
        <v:imagedata r:id="rId3" o:title="info1"/>
      </v:shape>
    </w:pict>
  </w:numPicBullet>
  <w:numPicBullet w:numPicBulletId="3">
    <w:pict>
      <v:shape id="_x0000_i1029" type="#_x0000_t75" style="width:681.75pt;height:681.75pt" o:bullet="t">
        <v:imagedata r:id="rId4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B0040B"/>
    <w:multiLevelType w:val="hybridMultilevel"/>
    <w:tmpl w:val="4870863A"/>
    <w:lvl w:ilvl="0" w:tplc="86B8A26A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>
    <w:nsid w:val="07602DFD"/>
    <w:multiLevelType w:val="multilevel"/>
    <w:tmpl w:val="DE4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89163CB"/>
    <w:multiLevelType w:val="multilevel"/>
    <w:tmpl w:val="4C98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4">
    <w:nsid w:val="12225009"/>
    <w:multiLevelType w:val="multilevel"/>
    <w:tmpl w:val="4EB4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BC63235"/>
    <w:multiLevelType w:val="hybridMultilevel"/>
    <w:tmpl w:val="7334EC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22239FE"/>
    <w:multiLevelType w:val="multilevel"/>
    <w:tmpl w:val="E98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EC32BE"/>
    <w:multiLevelType w:val="hybridMultilevel"/>
    <w:tmpl w:val="7334EC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9">
    <w:nsid w:val="2E6044A0"/>
    <w:multiLevelType w:val="multilevel"/>
    <w:tmpl w:val="BDB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0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>
    <w:nsid w:val="45336D8C"/>
    <w:multiLevelType w:val="hybridMultilevel"/>
    <w:tmpl w:val="F9FCD116"/>
    <w:lvl w:ilvl="0" w:tplc="F6164D6E">
      <w:start w:val="3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1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4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2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5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6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747CBC"/>
    <w:multiLevelType w:val="hybridMultilevel"/>
    <w:tmpl w:val="C4CEB4F2"/>
    <w:lvl w:ilvl="0" w:tplc="27EA9D76">
      <w:start w:val="1"/>
      <w:numFmt w:val="decimal"/>
      <w:pStyle w:val="Nummerierung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0B192A"/>
    <w:multiLevelType w:val="hybridMultilevel"/>
    <w:tmpl w:val="256CF062"/>
    <w:lvl w:ilvl="0" w:tplc="831C3D48">
      <w:start w:val="1"/>
      <w:numFmt w:val="bullet"/>
      <w:pStyle w:val="LDAuflistungTex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9">
    <w:nsid w:val="6DC31F1F"/>
    <w:multiLevelType w:val="hybridMultilevel"/>
    <w:tmpl w:val="C246947E"/>
    <w:lvl w:ilvl="0" w:tplc="F1504516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2">
    <w:nsid w:val="791A38E8"/>
    <w:multiLevelType w:val="hybridMultilevel"/>
    <w:tmpl w:val="A7B4539C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9FF0E1F"/>
    <w:multiLevelType w:val="multilevel"/>
    <w:tmpl w:val="2F589EC4"/>
    <w:lvl w:ilvl="0">
      <w:start w:val="1"/>
      <w:numFmt w:val="decimal"/>
      <w:pStyle w:val="LDAufzhlungnummerisch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>
    <w:nsid w:val="7AF8502B"/>
    <w:multiLevelType w:val="hybridMultilevel"/>
    <w:tmpl w:val="83B64B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4"/>
  </w:num>
  <w:num w:numId="3">
    <w:abstractNumId w:val="20"/>
  </w:num>
  <w:num w:numId="4">
    <w:abstractNumId w:val="23"/>
  </w:num>
  <w:num w:numId="5">
    <w:abstractNumId w:val="9"/>
  </w:num>
  <w:num w:numId="6">
    <w:abstractNumId w:val="30"/>
  </w:num>
  <w:num w:numId="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</w:num>
  <w:num w:numId="9">
    <w:abstractNumId w:val="28"/>
  </w:num>
  <w:num w:numId="10">
    <w:abstractNumId w:val="25"/>
  </w:num>
  <w:num w:numId="11">
    <w:abstractNumId w:val="18"/>
  </w:num>
  <w:num w:numId="12">
    <w:abstractNumId w:val="33"/>
  </w:num>
  <w:num w:numId="13">
    <w:abstractNumId w:val="31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6"/>
  </w:num>
  <w:num w:numId="24">
    <w:abstractNumId w:val="34"/>
  </w:num>
  <w:num w:numId="25">
    <w:abstractNumId w:val="10"/>
  </w:num>
  <w:num w:numId="26">
    <w:abstractNumId w:val="27"/>
  </w:num>
  <w:num w:numId="27">
    <w:abstractNumId w:val="12"/>
  </w:num>
  <w:num w:numId="28">
    <w:abstractNumId w:val="14"/>
  </w:num>
  <w:num w:numId="29">
    <w:abstractNumId w:val="11"/>
  </w:num>
  <w:num w:numId="30">
    <w:abstractNumId w:val="19"/>
  </w:num>
  <w:num w:numId="31">
    <w:abstractNumId w:val="15"/>
  </w:num>
  <w:num w:numId="32">
    <w:abstractNumId w:val="17"/>
  </w:num>
  <w:num w:numId="33">
    <w:abstractNumId w:val="29"/>
  </w:num>
  <w:num w:numId="34">
    <w:abstractNumId w:val="22"/>
  </w:num>
  <w:num w:numId="35">
    <w:abstractNumId w:val="16"/>
  </w:num>
  <w:num w:numId="36">
    <w:abstractNumId w:val="3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26B6"/>
    <w:rsid w:val="00003C4F"/>
    <w:rsid w:val="00010A20"/>
    <w:rsid w:val="00010A42"/>
    <w:rsid w:val="00013310"/>
    <w:rsid w:val="00016F3D"/>
    <w:rsid w:val="000204C6"/>
    <w:rsid w:val="00020C48"/>
    <w:rsid w:val="00025F17"/>
    <w:rsid w:val="00034FA8"/>
    <w:rsid w:val="00036212"/>
    <w:rsid w:val="00042608"/>
    <w:rsid w:val="000474FE"/>
    <w:rsid w:val="00051015"/>
    <w:rsid w:val="00052228"/>
    <w:rsid w:val="00052350"/>
    <w:rsid w:val="00052794"/>
    <w:rsid w:val="000530CE"/>
    <w:rsid w:val="00054A53"/>
    <w:rsid w:val="000604C3"/>
    <w:rsid w:val="0006568B"/>
    <w:rsid w:val="00077440"/>
    <w:rsid w:val="00084654"/>
    <w:rsid w:val="000866BF"/>
    <w:rsid w:val="000867A3"/>
    <w:rsid w:val="00092DC4"/>
    <w:rsid w:val="000949ED"/>
    <w:rsid w:val="00095D97"/>
    <w:rsid w:val="000965E5"/>
    <w:rsid w:val="000A17F6"/>
    <w:rsid w:val="000A5502"/>
    <w:rsid w:val="000B1D05"/>
    <w:rsid w:val="000B3997"/>
    <w:rsid w:val="000C1A70"/>
    <w:rsid w:val="000C4525"/>
    <w:rsid w:val="000D2394"/>
    <w:rsid w:val="000D2A7A"/>
    <w:rsid w:val="000D561D"/>
    <w:rsid w:val="000E1468"/>
    <w:rsid w:val="000E2632"/>
    <w:rsid w:val="000E27E7"/>
    <w:rsid w:val="000E3F65"/>
    <w:rsid w:val="000F1F9A"/>
    <w:rsid w:val="000F4FD5"/>
    <w:rsid w:val="0010252B"/>
    <w:rsid w:val="00113625"/>
    <w:rsid w:val="00113C1B"/>
    <w:rsid w:val="0011635E"/>
    <w:rsid w:val="00122319"/>
    <w:rsid w:val="00125E9E"/>
    <w:rsid w:val="00127D76"/>
    <w:rsid w:val="00130642"/>
    <w:rsid w:val="00131832"/>
    <w:rsid w:val="001331CF"/>
    <w:rsid w:val="00133C8F"/>
    <w:rsid w:val="00135C59"/>
    <w:rsid w:val="00137CCE"/>
    <w:rsid w:val="001444FD"/>
    <w:rsid w:val="00150157"/>
    <w:rsid w:val="00154E31"/>
    <w:rsid w:val="00156EC4"/>
    <w:rsid w:val="00160145"/>
    <w:rsid w:val="00172C98"/>
    <w:rsid w:val="00180DB5"/>
    <w:rsid w:val="0018741C"/>
    <w:rsid w:val="001922ED"/>
    <w:rsid w:val="001925C8"/>
    <w:rsid w:val="001934C5"/>
    <w:rsid w:val="00195164"/>
    <w:rsid w:val="00195C1B"/>
    <w:rsid w:val="00195F65"/>
    <w:rsid w:val="00196515"/>
    <w:rsid w:val="00196DB4"/>
    <w:rsid w:val="00197EB0"/>
    <w:rsid w:val="001A1434"/>
    <w:rsid w:val="001A3726"/>
    <w:rsid w:val="001A3A67"/>
    <w:rsid w:val="001B177F"/>
    <w:rsid w:val="001B1985"/>
    <w:rsid w:val="001B4C8D"/>
    <w:rsid w:val="001C5B70"/>
    <w:rsid w:val="001D0977"/>
    <w:rsid w:val="001D1A70"/>
    <w:rsid w:val="001D21C9"/>
    <w:rsid w:val="001D503A"/>
    <w:rsid w:val="001D6AE4"/>
    <w:rsid w:val="001E2AB2"/>
    <w:rsid w:val="001E45BA"/>
    <w:rsid w:val="001E5AED"/>
    <w:rsid w:val="001F4A73"/>
    <w:rsid w:val="001F55AB"/>
    <w:rsid w:val="00212805"/>
    <w:rsid w:val="00217FF7"/>
    <w:rsid w:val="00220694"/>
    <w:rsid w:val="00223081"/>
    <w:rsid w:val="00224A3D"/>
    <w:rsid w:val="00245315"/>
    <w:rsid w:val="00245D59"/>
    <w:rsid w:val="00252BF6"/>
    <w:rsid w:val="002538DE"/>
    <w:rsid w:val="0026172B"/>
    <w:rsid w:val="0026207F"/>
    <w:rsid w:val="002621BF"/>
    <w:rsid w:val="0026314E"/>
    <w:rsid w:val="0026357E"/>
    <w:rsid w:val="00266332"/>
    <w:rsid w:val="002664BC"/>
    <w:rsid w:val="002703E4"/>
    <w:rsid w:val="00270BF0"/>
    <w:rsid w:val="00272994"/>
    <w:rsid w:val="00281A90"/>
    <w:rsid w:val="00295E85"/>
    <w:rsid w:val="00296076"/>
    <w:rsid w:val="00296DFC"/>
    <w:rsid w:val="002A137B"/>
    <w:rsid w:val="002A1F45"/>
    <w:rsid w:val="002A7A46"/>
    <w:rsid w:val="002B048A"/>
    <w:rsid w:val="002B3E92"/>
    <w:rsid w:val="002B76AF"/>
    <w:rsid w:val="002B7741"/>
    <w:rsid w:val="002B7CB4"/>
    <w:rsid w:val="002C0495"/>
    <w:rsid w:val="002C2CCF"/>
    <w:rsid w:val="002D46CF"/>
    <w:rsid w:val="002D75C6"/>
    <w:rsid w:val="002E1568"/>
    <w:rsid w:val="002F05C7"/>
    <w:rsid w:val="002F4085"/>
    <w:rsid w:val="002F4143"/>
    <w:rsid w:val="002F50F2"/>
    <w:rsid w:val="003073DD"/>
    <w:rsid w:val="003109D4"/>
    <w:rsid w:val="00310BEE"/>
    <w:rsid w:val="00316E5B"/>
    <w:rsid w:val="00323C39"/>
    <w:rsid w:val="00326B51"/>
    <w:rsid w:val="00326C57"/>
    <w:rsid w:val="003306AA"/>
    <w:rsid w:val="0033256E"/>
    <w:rsid w:val="003337EA"/>
    <w:rsid w:val="00334E06"/>
    <w:rsid w:val="00337CEE"/>
    <w:rsid w:val="00341AEF"/>
    <w:rsid w:val="003422DA"/>
    <w:rsid w:val="0034234B"/>
    <w:rsid w:val="00345DBB"/>
    <w:rsid w:val="003469BD"/>
    <w:rsid w:val="00346FAE"/>
    <w:rsid w:val="00347F75"/>
    <w:rsid w:val="00350F69"/>
    <w:rsid w:val="00353EBB"/>
    <w:rsid w:val="00355922"/>
    <w:rsid w:val="003669ED"/>
    <w:rsid w:val="00366A6D"/>
    <w:rsid w:val="00373FEC"/>
    <w:rsid w:val="00380453"/>
    <w:rsid w:val="0038475A"/>
    <w:rsid w:val="003933ED"/>
    <w:rsid w:val="003A24D4"/>
    <w:rsid w:val="003A2618"/>
    <w:rsid w:val="003A357F"/>
    <w:rsid w:val="003A49F6"/>
    <w:rsid w:val="003A4D6E"/>
    <w:rsid w:val="003A59E3"/>
    <w:rsid w:val="003C5CD3"/>
    <w:rsid w:val="003C5F66"/>
    <w:rsid w:val="003C7EC3"/>
    <w:rsid w:val="003D5DE8"/>
    <w:rsid w:val="003D7979"/>
    <w:rsid w:val="003E5EB6"/>
    <w:rsid w:val="003E606D"/>
    <w:rsid w:val="003F084C"/>
    <w:rsid w:val="003F77B4"/>
    <w:rsid w:val="00400C1A"/>
    <w:rsid w:val="00401156"/>
    <w:rsid w:val="00401344"/>
    <w:rsid w:val="0040589F"/>
    <w:rsid w:val="00407438"/>
    <w:rsid w:val="00416E91"/>
    <w:rsid w:val="00420AFF"/>
    <w:rsid w:val="00430045"/>
    <w:rsid w:val="0043259B"/>
    <w:rsid w:val="00440606"/>
    <w:rsid w:val="00440E77"/>
    <w:rsid w:val="00441B07"/>
    <w:rsid w:val="00445C3D"/>
    <w:rsid w:val="00450ECF"/>
    <w:rsid w:val="00452350"/>
    <w:rsid w:val="00453ED6"/>
    <w:rsid w:val="00455A64"/>
    <w:rsid w:val="00461649"/>
    <w:rsid w:val="0046336B"/>
    <w:rsid w:val="00464AB7"/>
    <w:rsid w:val="004663E0"/>
    <w:rsid w:val="004677EC"/>
    <w:rsid w:val="004716EC"/>
    <w:rsid w:val="004730F4"/>
    <w:rsid w:val="00473735"/>
    <w:rsid w:val="004769D1"/>
    <w:rsid w:val="0047778B"/>
    <w:rsid w:val="004872E7"/>
    <w:rsid w:val="004874F7"/>
    <w:rsid w:val="004942A6"/>
    <w:rsid w:val="004949F1"/>
    <w:rsid w:val="004A0E90"/>
    <w:rsid w:val="004C6DA1"/>
    <w:rsid w:val="004E1303"/>
    <w:rsid w:val="004E27FF"/>
    <w:rsid w:val="004F0744"/>
    <w:rsid w:val="004F15EB"/>
    <w:rsid w:val="004F1ACC"/>
    <w:rsid w:val="004F3CF7"/>
    <w:rsid w:val="005014E7"/>
    <w:rsid w:val="00503975"/>
    <w:rsid w:val="0050435C"/>
    <w:rsid w:val="00517943"/>
    <w:rsid w:val="0052182C"/>
    <w:rsid w:val="00525819"/>
    <w:rsid w:val="00530286"/>
    <w:rsid w:val="00530E04"/>
    <w:rsid w:val="00534C04"/>
    <w:rsid w:val="00535843"/>
    <w:rsid w:val="00536AF5"/>
    <w:rsid w:val="005402DE"/>
    <w:rsid w:val="005449A3"/>
    <w:rsid w:val="0054547E"/>
    <w:rsid w:val="00546288"/>
    <w:rsid w:val="00553ADE"/>
    <w:rsid w:val="0055430C"/>
    <w:rsid w:val="00554FEE"/>
    <w:rsid w:val="00556212"/>
    <w:rsid w:val="0055629C"/>
    <w:rsid w:val="005614E1"/>
    <w:rsid w:val="00563925"/>
    <w:rsid w:val="00565435"/>
    <w:rsid w:val="00567696"/>
    <w:rsid w:val="00576F45"/>
    <w:rsid w:val="00584FA4"/>
    <w:rsid w:val="005865A6"/>
    <w:rsid w:val="00587B7D"/>
    <w:rsid w:val="00590F88"/>
    <w:rsid w:val="00593E54"/>
    <w:rsid w:val="00594178"/>
    <w:rsid w:val="005941F4"/>
    <w:rsid w:val="0059557A"/>
    <w:rsid w:val="005977F9"/>
    <w:rsid w:val="005A0D7F"/>
    <w:rsid w:val="005A5BD8"/>
    <w:rsid w:val="005B4576"/>
    <w:rsid w:val="005B47B9"/>
    <w:rsid w:val="005C10AD"/>
    <w:rsid w:val="005C3B37"/>
    <w:rsid w:val="005C48C1"/>
    <w:rsid w:val="005D47DA"/>
    <w:rsid w:val="005E0D4F"/>
    <w:rsid w:val="005E130B"/>
    <w:rsid w:val="005E3155"/>
    <w:rsid w:val="005E3C6E"/>
    <w:rsid w:val="005F188B"/>
    <w:rsid w:val="005F61D7"/>
    <w:rsid w:val="00603BC1"/>
    <w:rsid w:val="00603F1F"/>
    <w:rsid w:val="0063073C"/>
    <w:rsid w:val="00630E52"/>
    <w:rsid w:val="00634A07"/>
    <w:rsid w:val="006372DA"/>
    <w:rsid w:val="00637AE0"/>
    <w:rsid w:val="006402A2"/>
    <w:rsid w:val="0064176A"/>
    <w:rsid w:val="0065004A"/>
    <w:rsid w:val="0066157D"/>
    <w:rsid w:val="00662F37"/>
    <w:rsid w:val="00663AC7"/>
    <w:rsid w:val="00665AFA"/>
    <w:rsid w:val="00676E5A"/>
    <w:rsid w:val="0068124F"/>
    <w:rsid w:val="00684F79"/>
    <w:rsid w:val="006875DB"/>
    <w:rsid w:val="006937BB"/>
    <w:rsid w:val="00694DDD"/>
    <w:rsid w:val="006A3C0B"/>
    <w:rsid w:val="006A40D7"/>
    <w:rsid w:val="006A43B4"/>
    <w:rsid w:val="006A4C0E"/>
    <w:rsid w:val="006A4C75"/>
    <w:rsid w:val="006B0A15"/>
    <w:rsid w:val="006B21F9"/>
    <w:rsid w:val="006B4C15"/>
    <w:rsid w:val="006B5633"/>
    <w:rsid w:val="006B61CE"/>
    <w:rsid w:val="006C12AA"/>
    <w:rsid w:val="006C3932"/>
    <w:rsid w:val="006C7895"/>
    <w:rsid w:val="006D5C38"/>
    <w:rsid w:val="006E409D"/>
    <w:rsid w:val="006F0580"/>
    <w:rsid w:val="006F4233"/>
    <w:rsid w:val="006F5E92"/>
    <w:rsid w:val="00704D31"/>
    <w:rsid w:val="00706DDC"/>
    <w:rsid w:val="00707A32"/>
    <w:rsid w:val="00707AF5"/>
    <w:rsid w:val="00710B48"/>
    <w:rsid w:val="0071634C"/>
    <w:rsid w:val="00717AD1"/>
    <w:rsid w:val="00727067"/>
    <w:rsid w:val="007337B7"/>
    <w:rsid w:val="00736575"/>
    <w:rsid w:val="007451F8"/>
    <w:rsid w:val="007548DE"/>
    <w:rsid w:val="00760C84"/>
    <w:rsid w:val="00761900"/>
    <w:rsid w:val="00767639"/>
    <w:rsid w:val="00767E25"/>
    <w:rsid w:val="0077044C"/>
    <w:rsid w:val="0077160D"/>
    <w:rsid w:val="007740B2"/>
    <w:rsid w:val="00780865"/>
    <w:rsid w:val="00780907"/>
    <w:rsid w:val="007818F5"/>
    <w:rsid w:val="00783A00"/>
    <w:rsid w:val="007845B4"/>
    <w:rsid w:val="007846A8"/>
    <w:rsid w:val="007878D7"/>
    <w:rsid w:val="00787FBE"/>
    <w:rsid w:val="007902CE"/>
    <w:rsid w:val="00794569"/>
    <w:rsid w:val="0079772C"/>
    <w:rsid w:val="007A27C1"/>
    <w:rsid w:val="007A62E6"/>
    <w:rsid w:val="007A6C3C"/>
    <w:rsid w:val="007C4BC6"/>
    <w:rsid w:val="007C6A43"/>
    <w:rsid w:val="007D2C9B"/>
    <w:rsid w:val="007D65D6"/>
    <w:rsid w:val="007E0107"/>
    <w:rsid w:val="007E5081"/>
    <w:rsid w:val="007E73C3"/>
    <w:rsid w:val="007E7A02"/>
    <w:rsid w:val="007F686C"/>
    <w:rsid w:val="00815E35"/>
    <w:rsid w:val="0081737A"/>
    <w:rsid w:val="0081774A"/>
    <w:rsid w:val="008202A9"/>
    <w:rsid w:val="00820E1C"/>
    <w:rsid w:val="00823781"/>
    <w:rsid w:val="00824A88"/>
    <w:rsid w:val="00835C64"/>
    <w:rsid w:val="008450C2"/>
    <w:rsid w:val="00853775"/>
    <w:rsid w:val="00866EE0"/>
    <w:rsid w:val="0086739D"/>
    <w:rsid w:val="0086751F"/>
    <w:rsid w:val="00880099"/>
    <w:rsid w:val="00880A40"/>
    <w:rsid w:val="008856D9"/>
    <w:rsid w:val="008878D7"/>
    <w:rsid w:val="00892665"/>
    <w:rsid w:val="008945ED"/>
    <w:rsid w:val="008A0416"/>
    <w:rsid w:val="008A109B"/>
    <w:rsid w:val="008A136C"/>
    <w:rsid w:val="008A3F2B"/>
    <w:rsid w:val="008A4F01"/>
    <w:rsid w:val="008A514D"/>
    <w:rsid w:val="008B0270"/>
    <w:rsid w:val="008B13C8"/>
    <w:rsid w:val="008B3394"/>
    <w:rsid w:val="008B75DC"/>
    <w:rsid w:val="008C1646"/>
    <w:rsid w:val="008C47AA"/>
    <w:rsid w:val="008C4E5B"/>
    <w:rsid w:val="008C6262"/>
    <w:rsid w:val="008C6AD4"/>
    <w:rsid w:val="008D30AC"/>
    <w:rsid w:val="008D3A80"/>
    <w:rsid w:val="008D506E"/>
    <w:rsid w:val="008D6675"/>
    <w:rsid w:val="008D6936"/>
    <w:rsid w:val="008E26A3"/>
    <w:rsid w:val="008E43A3"/>
    <w:rsid w:val="008E6055"/>
    <w:rsid w:val="008F0448"/>
    <w:rsid w:val="008F0E84"/>
    <w:rsid w:val="008F280F"/>
    <w:rsid w:val="008F4148"/>
    <w:rsid w:val="008F4A36"/>
    <w:rsid w:val="008F663D"/>
    <w:rsid w:val="008F77E4"/>
    <w:rsid w:val="00903D87"/>
    <w:rsid w:val="00910EFC"/>
    <w:rsid w:val="009116AF"/>
    <w:rsid w:val="009223FA"/>
    <w:rsid w:val="00922F7E"/>
    <w:rsid w:val="00923178"/>
    <w:rsid w:val="009233BF"/>
    <w:rsid w:val="00925E0F"/>
    <w:rsid w:val="009364C0"/>
    <w:rsid w:val="009365C5"/>
    <w:rsid w:val="00936883"/>
    <w:rsid w:val="00942194"/>
    <w:rsid w:val="0095106E"/>
    <w:rsid w:val="00965385"/>
    <w:rsid w:val="00967E8F"/>
    <w:rsid w:val="00970876"/>
    <w:rsid w:val="00970EBE"/>
    <w:rsid w:val="00971EBC"/>
    <w:rsid w:val="00972953"/>
    <w:rsid w:val="009777EC"/>
    <w:rsid w:val="00981B39"/>
    <w:rsid w:val="00982189"/>
    <w:rsid w:val="00985692"/>
    <w:rsid w:val="0098769F"/>
    <w:rsid w:val="0099214D"/>
    <w:rsid w:val="0099361D"/>
    <w:rsid w:val="00993F96"/>
    <w:rsid w:val="009948CB"/>
    <w:rsid w:val="0099677B"/>
    <w:rsid w:val="00997E9F"/>
    <w:rsid w:val="00997F03"/>
    <w:rsid w:val="009A1316"/>
    <w:rsid w:val="009A158D"/>
    <w:rsid w:val="009A7523"/>
    <w:rsid w:val="009B07AD"/>
    <w:rsid w:val="009B7AE0"/>
    <w:rsid w:val="009B7FA2"/>
    <w:rsid w:val="009C0E58"/>
    <w:rsid w:val="009C175D"/>
    <w:rsid w:val="009C6F78"/>
    <w:rsid w:val="009D185B"/>
    <w:rsid w:val="009D6428"/>
    <w:rsid w:val="009E0676"/>
    <w:rsid w:val="009E363A"/>
    <w:rsid w:val="009E48BE"/>
    <w:rsid w:val="009F1369"/>
    <w:rsid w:val="009F15FE"/>
    <w:rsid w:val="009F1C32"/>
    <w:rsid w:val="009F1EA3"/>
    <w:rsid w:val="009F2085"/>
    <w:rsid w:val="009F20FA"/>
    <w:rsid w:val="009F49DC"/>
    <w:rsid w:val="009F7754"/>
    <w:rsid w:val="00A061D4"/>
    <w:rsid w:val="00A16C11"/>
    <w:rsid w:val="00A16C66"/>
    <w:rsid w:val="00A17EFF"/>
    <w:rsid w:val="00A210F8"/>
    <w:rsid w:val="00A23647"/>
    <w:rsid w:val="00A24EC4"/>
    <w:rsid w:val="00A30D0D"/>
    <w:rsid w:val="00A3330F"/>
    <w:rsid w:val="00A372FA"/>
    <w:rsid w:val="00A41103"/>
    <w:rsid w:val="00A41B99"/>
    <w:rsid w:val="00A46F91"/>
    <w:rsid w:val="00A525EF"/>
    <w:rsid w:val="00A54113"/>
    <w:rsid w:val="00A571A7"/>
    <w:rsid w:val="00A63982"/>
    <w:rsid w:val="00A65500"/>
    <w:rsid w:val="00A66C1F"/>
    <w:rsid w:val="00A72506"/>
    <w:rsid w:val="00A7275C"/>
    <w:rsid w:val="00A73293"/>
    <w:rsid w:val="00A73F56"/>
    <w:rsid w:val="00A759FC"/>
    <w:rsid w:val="00A80AC3"/>
    <w:rsid w:val="00A81DE3"/>
    <w:rsid w:val="00A833D0"/>
    <w:rsid w:val="00A854A7"/>
    <w:rsid w:val="00A866BF"/>
    <w:rsid w:val="00A90DC1"/>
    <w:rsid w:val="00A95D75"/>
    <w:rsid w:val="00AA0F1D"/>
    <w:rsid w:val="00AA28B0"/>
    <w:rsid w:val="00AA3615"/>
    <w:rsid w:val="00AA3A6A"/>
    <w:rsid w:val="00AA3AD3"/>
    <w:rsid w:val="00AA6910"/>
    <w:rsid w:val="00AA7269"/>
    <w:rsid w:val="00AB4503"/>
    <w:rsid w:val="00AB5B72"/>
    <w:rsid w:val="00AB7CE8"/>
    <w:rsid w:val="00AC19DF"/>
    <w:rsid w:val="00AC6E61"/>
    <w:rsid w:val="00AD511F"/>
    <w:rsid w:val="00AE49D9"/>
    <w:rsid w:val="00AE5233"/>
    <w:rsid w:val="00AF7BBC"/>
    <w:rsid w:val="00B05E3D"/>
    <w:rsid w:val="00B07B76"/>
    <w:rsid w:val="00B07BFC"/>
    <w:rsid w:val="00B135DB"/>
    <w:rsid w:val="00B13EB7"/>
    <w:rsid w:val="00B165BA"/>
    <w:rsid w:val="00B166CF"/>
    <w:rsid w:val="00B32FE8"/>
    <w:rsid w:val="00B3459E"/>
    <w:rsid w:val="00B36A75"/>
    <w:rsid w:val="00B402AF"/>
    <w:rsid w:val="00B56D3A"/>
    <w:rsid w:val="00B63A92"/>
    <w:rsid w:val="00B64071"/>
    <w:rsid w:val="00B648E5"/>
    <w:rsid w:val="00B649C5"/>
    <w:rsid w:val="00B65138"/>
    <w:rsid w:val="00B65BF6"/>
    <w:rsid w:val="00B66D07"/>
    <w:rsid w:val="00B71740"/>
    <w:rsid w:val="00B7240A"/>
    <w:rsid w:val="00B8030A"/>
    <w:rsid w:val="00B854C2"/>
    <w:rsid w:val="00B857B1"/>
    <w:rsid w:val="00B92B2A"/>
    <w:rsid w:val="00B94612"/>
    <w:rsid w:val="00BA0A3C"/>
    <w:rsid w:val="00BA17EF"/>
    <w:rsid w:val="00BA2105"/>
    <w:rsid w:val="00BA2DA2"/>
    <w:rsid w:val="00BA556A"/>
    <w:rsid w:val="00BB3997"/>
    <w:rsid w:val="00BB669C"/>
    <w:rsid w:val="00BC1335"/>
    <w:rsid w:val="00BC4DD4"/>
    <w:rsid w:val="00BC51B1"/>
    <w:rsid w:val="00BC7F58"/>
    <w:rsid w:val="00BD1101"/>
    <w:rsid w:val="00BD1842"/>
    <w:rsid w:val="00BF0EF9"/>
    <w:rsid w:val="00C02BD3"/>
    <w:rsid w:val="00C03999"/>
    <w:rsid w:val="00C05BD7"/>
    <w:rsid w:val="00C11730"/>
    <w:rsid w:val="00C11C67"/>
    <w:rsid w:val="00C16447"/>
    <w:rsid w:val="00C20723"/>
    <w:rsid w:val="00C25A95"/>
    <w:rsid w:val="00C4340C"/>
    <w:rsid w:val="00C4784C"/>
    <w:rsid w:val="00C47BA5"/>
    <w:rsid w:val="00C55B73"/>
    <w:rsid w:val="00C60AA9"/>
    <w:rsid w:val="00C61A76"/>
    <w:rsid w:val="00C6215A"/>
    <w:rsid w:val="00C65CA8"/>
    <w:rsid w:val="00C6730F"/>
    <w:rsid w:val="00C7086D"/>
    <w:rsid w:val="00C734FF"/>
    <w:rsid w:val="00C740C7"/>
    <w:rsid w:val="00C748AC"/>
    <w:rsid w:val="00C76124"/>
    <w:rsid w:val="00C77754"/>
    <w:rsid w:val="00C82AB4"/>
    <w:rsid w:val="00C877A4"/>
    <w:rsid w:val="00C9047B"/>
    <w:rsid w:val="00C93B95"/>
    <w:rsid w:val="00CA0B1E"/>
    <w:rsid w:val="00CA3AF8"/>
    <w:rsid w:val="00CA7135"/>
    <w:rsid w:val="00CB27E7"/>
    <w:rsid w:val="00CB2DFE"/>
    <w:rsid w:val="00CB3078"/>
    <w:rsid w:val="00CB6294"/>
    <w:rsid w:val="00CC188A"/>
    <w:rsid w:val="00CC203D"/>
    <w:rsid w:val="00CC4182"/>
    <w:rsid w:val="00CD0C8C"/>
    <w:rsid w:val="00CD11CB"/>
    <w:rsid w:val="00CD1ADB"/>
    <w:rsid w:val="00CE2A7C"/>
    <w:rsid w:val="00CE5848"/>
    <w:rsid w:val="00CE6224"/>
    <w:rsid w:val="00CF3AE1"/>
    <w:rsid w:val="00CF473C"/>
    <w:rsid w:val="00CF7084"/>
    <w:rsid w:val="00D005A5"/>
    <w:rsid w:val="00D05603"/>
    <w:rsid w:val="00D05EAB"/>
    <w:rsid w:val="00D061C0"/>
    <w:rsid w:val="00D10F42"/>
    <w:rsid w:val="00D117A4"/>
    <w:rsid w:val="00D16DF7"/>
    <w:rsid w:val="00D200F6"/>
    <w:rsid w:val="00D20E69"/>
    <w:rsid w:val="00D24557"/>
    <w:rsid w:val="00D24C07"/>
    <w:rsid w:val="00D26A17"/>
    <w:rsid w:val="00D32A00"/>
    <w:rsid w:val="00D441AA"/>
    <w:rsid w:val="00D44DAE"/>
    <w:rsid w:val="00D4518B"/>
    <w:rsid w:val="00D453A3"/>
    <w:rsid w:val="00D46EE9"/>
    <w:rsid w:val="00D4774C"/>
    <w:rsid w:val="00D51BD3"/>
    <w:rsid w:val="00D62769"/>
    <w:rsid w:val="00D6469A"/>
    <w:rsid w:val="00D67E4B"/>
    <w:rsid w:val="00D704E1"/>
    <w:rsid w:val="00D7127B"/>
    <w:rsid w:val="00D732B2"/>
    <w:rsid w:val="00D76294"/>
    <w:rsid w:val="00D80855"/>
    <w:rsid w:val="00D81B0A"/>
    <w:rsid w:val="00D92B10"/>
    <w:rsid w:val="00D95349"/>
    <w:rsid w:val="00D972AE"/>
    <w:rsid w:val="00DA36D4"/>
    <w:rsid w:val="00DA5A48"/>
    <w:rsid w:val="00DA7B71"/>
    <w:rsid w:val="00DB0962"/>
    <w:rsid w:val="00DB317C"/>
    <w:rsid w:val="00DB3DD6"/>
    <w:rsid w:val="00DB50AE"/>
    <w:rsid w:val="00DB7A05"/>
    <w:rsid w:val="00DC0330"/>
    <w:rsid w:val="00DC1E15"/>
    <w:rsid w:val="00DC4E1E"/>
    <w:rsid w:val="00DC74C4"/>
    <w:rsid w:val="00DD3C10"/>
    <w:rsid w:val="00DD3DE5"/>
    <w:rsid w:val="00DD42D5"/>
    <w:rsid w:val="00DD4625"/>
    <w:rsid w:val="00DD6B7F"/>
    <w:rsid w:val="00DD7C23"/>
    <w:rsid w:val="00DE1783"/>
    <w:rsid w:val="00DE4D6E"/>
    <w:rsid w:val="00DF0B7D"/>
    <w:rsid w:val="00DF2ACC"/>
    <w:rsid w:val="00E04A5B"/>
    <w:rsid w:val="00E06603"/>
    <w:rsid w:val="00E06BE7"/>
    <w:rsid w:val="00E115E2"/>
    <w:rsid w:val="00E12C67"/>
    <w:rsid w:val="00E154E4"/>
    <w:rsid w:val="00E160B5"/>
    <w:rsid w:val="00E17889"/>
    <w:rsid w:val="00E17D19"/>
    <w:rsid w:val="00E20CB3"/>
    <w:rsid w:val="00E22881"/>
    <w:rsid w:val="00E2585E"/>
    <w:rsid w:val="00E26809"/>
    <w:rsid w:val="00E31DFF"/>
    <w:rsid w:val="00E35799"/>
    <w:rsid w:val="00E36B99"/>
    <w:rsid w:val="00E40861"/>
    <w:rsid w:val="00E44315"/>
    <w:rsid w:val="00E468BC"/>
    <w:rsid w:val="00E54604"/>
    <w:rsid w:val="00E564CB"/>
    <w:rsid w:val="00E571E0"/>
    <w:rsid w:val="00E57B34"/>
    <w:rsid w:val="00E600D7"/>
    <w:rsid w:val="00E61CDC"/>
    <w:rsid w:val="00E80020"/>
    <w:rsid w:val="00E808C7"/>
    <w:rsid w:val="00E813D8"/>
    <w:rsid w:val="00E83967"/>
    <w:rsid w:val="00E869FC"/>
    <w:rsid w:val="00E87446"/>
    <w:rsid w:val="00E90F32"/>
    <w:rsid w:val="00E94A76"/>
    <w:rsid w:val="00EB3308"/>
    <w:rsid w:val="00EC6F27"/>
    <w:rsid w:val="00ED3AF9"/>
    <w:rsid w:val="00ED77ED"/>
    <w:rsid w:val="00EE27EB"/>
    <w:rsid w:val="00EE3247"/>
    <w:rsid w:val="00EE5512"/>
    <w:rsid w:val="00EE6585"/>
    <w:rsid w:val="00EF01BC"/>
    <w:rsid w:val="00EF40E8"/>
    <w:rsid w:val="00EF4C3A"/>
    <w:rsid w:val="00EF546D"/>
    <w:rsid w:val="00F00E5B"/>
    <w:rsid w:val="00F03B0D"/>
    <w:rsid w:val="00F04193"/>
    <w:rsid w:val="00F04738"/>
    <w:rsid w:val="00F06C0D"/>
    <w:rsid w:val="00F15789"/>
    <w:rsid w:val="00F168CC"/>
    <w:rsid w:val="00F16CB0"/>
    <w:rsid w:val="00F24602"/>
    <w:rsid w:val="00F31C76"/>
    <w:rsid w:val="00F33268"/>
    <w:rsid w:val="00F4536E"/>
    <w:rsid w:val="00F463F9"/>
    <w:rsid w:val="00F603BF"/>
    <w:rsid w:val="00F679A4"/>
    <w:rsid w:val="00F739E2"/>
    <w:rsid w:val="00F83B4C"/>
    <w:rsid w:val="00F83E4C"/>
    <w:rsid w:val="00F920F5"/>
    <w:rsid w:val="00F97BB5"/>
    <w:rsid w:val="00FA0A49"/>
    <w:rsid w:val="00FA75BA"/>
    <w:rsid w:val="00FA7F1E"/>
    <w:rsid w:val="00FA7F7A"/>
    <w:rsid w:val="00FC5A9B"/>
    <w:rsid w:val="00FC607E"/>
    <w:rsid w:val="00FC7E2A"/>
    <w:rsid w:val="00FD1439"/>
    <w:rsid w:val="00FD47AB"/>
    <w:rsid w:val="00FD5537"/>
    <w:rsid w:val="00FD576B"/>
    <w:rsid w:val="00FD768E"/>
    <w:rsid w:val="00FE5D89"/>
    <w:rsid w:val="00FE5FBF"/>
    <w:rsid w:val="00FF0351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BE4C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C734FF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C734FF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C734FF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C734FF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C734FF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C734FF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C734FF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34FF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34FF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34FF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C734FF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C734FF"/>
  </w:style>
  <w:style w:type="paragraph" w:styleId="Fuzeile">
    <w:name w:val="footer"/>
    <w:basedOn w:val="Standard"/>
    <w:link w:val="FuzeileZchn"/>
    <w:uiPriority w:val="99"/>
    <w:rsid w:val="00C734FF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C734F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734FF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C734FF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C734F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34F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34FF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C734FF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C734FF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C734FF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C734FF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C734FF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C734FF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34FF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34FF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34FF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C734FF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C734FF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C734FF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A372FA"/>
    <w:p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A372FA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C734FF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C734FF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C734FF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C734FF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C734FF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C734FF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C734FF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C734FF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C734FF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C734FF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C734FF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C734FF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C734FF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C734FF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C734FF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C734FF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C734FF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C734FF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C734FF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C734FF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C734FF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C734FF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C734FF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C734FF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C734FF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C734FF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rsid w:val="00C734FF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C734FF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C734FF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C734FF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C734FF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C734FF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C734FF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C734FF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C734FF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C734FF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C734FF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C734FF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734FF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C734FF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C734FF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C734FF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C734FF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C734FF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C734FF"/>
    <w:pPr>
      <w:numPr>
        <w:numId w:val="6"/>
      </w:num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C734FF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Text"/>
    <w:link w:val="LDAuflistunginTabelleZchn"/>
    <w:qFormat/>
    <w:rsid w:val="00C734FF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C734FF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C734FF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C734FF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C734FF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C734FF"/>
    <w:pPr>
      <w:ind w:left="992"/>
    </w:pPr>
  </w:style>
  <w:style w:type="paragraph" w:customStyle="1" w:styleId="LDTextinhaltTabelle8pt">
    <w:name w:val="LD_Textinhalt_Tabelle_8pt"/>
    <w:basedOn w:val="LDTextinhalt"/>
    <w:rsid w:val="00C734FF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C734FF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C734FF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C734FF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734FF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C734FF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C734FF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C734FF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C734FF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C734FF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C734FF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C734FF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C734FF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C734FF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C734FF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C734FF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C734FF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C734FF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C734FF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character" w:customStyle="1" w:styleId="info-text">
    <w:name w:val="info-text"/>
    <w:basedOn w:val="Absatz-Standardschriftart"/>
    <w:rsid w:val="00D453A3"/>
  </w:style>
  <w:style w:type="paragraph" w:customStyle="1" w:styleId="LDAuflistungText">
    <w:name w:val="LD_Auflistung Text"/>
    <w:basedOn w:val="Standard"/>
    <w:link w:val="LDAuflistungTextZchn"/>
    <w:autoRedefine/>
    <w:qFormat/>
    <w:rsid w:val="00C734FF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C734FF"/>
    <w:rPr>
      <w:rFonts w:ascii="Arial" w:eastAsiaTheme="minorHAnsi" w:hAnsi="Arial" w:cs="Arial"/>
      <w:szCs w:val="22"/>
      <w:lang w:eastAsia="en-US"/>
    </w:rPr>
  </w:style>
  <w:style w:type="paragraph" w:customStyle="1" w:styleId="LDAuflistungTexteingerckt">
    <w:name w:val="LD_Auflistung Text eingerückt"/>
    <w:basedOn w:val="LDAuflistungText"/>
    <w:rsid w:val="00C734FF"/>
    <w:pPr>
      <w:ind w:left="1276"/>
    </w:pPr>
  </w:style>
  <w:style w:type="paragraph" w:customStyle="1" w:styleId="LDZwischenberschrift">
    <w:name w:val="LD_Zwischenüberschrift"/>
    <w:basedOn w:val="LDTitelseite13pt"/>
    <w:rsid w:val="00C734FF"/>
    <w:pPr>
      <w:ind w:left="709"/>
    </w:pPr>
  </w:style>
  <w:style w:type="paragraph" w:customStyle="1" w:styleId="aufzhlung">
    <w:name w:val="aufzählung"/>
    <w:basedOn w:val="Standard"/>
    <w:rsid w:val="0099361D"/>
    <w:pPr>
      <w:spacing w:before="200"/>
      <w:ind w:left="520" w:hanging="3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">
    <w:name w:val="auflistung"/>
    <w:basedOn w:val="Standard"/>
    <w:rsid w:val="0099361D"/>
    <w:pPr>
      <w:autoSpaceDE w:val="0"/>
      <w:snapToGrid w:val="0"/>
      <w:spacing w:before="0"/>
      <w:ind w:left="4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auflistungeingerckt">
    <w:name w:val="normal_auflistung_eingerückt"/>
    <w:basedOn w:val="Standard"/>
    <w:rsid w:val="0099361D"/>
    <w:pPr>
      <w:spacing w:before="0"/>
      <w:ind w:left="75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pfadbeschreibung">
    <w:name w:val="pfadbeschreibung"/>
    <w:basedOn w:val="Standard"/>
    <w:rsid w:val="0099361D"/>
    <w:pPr>
      <w:spacing w:after="400"/>
      <w:ind w:left="200"/>
    </w:pPr>
    <w:rPr>
      <w:rFonts w:ascii="Times New Roman" w:eastAsia="Times New Roman" w:hAnsi="Times New Roman" w:cs="Times New Roman"/>
      <w:color w:val="808080"/>
      <w:szCs w:val="20"/>
      <w:lang w:eastAsia="de-DE"/>
    </w:rPr>
  </w:style>
  <w:style w:type="paragraph" w:customStyle="1" w:styleId="dropdownauflistungeingerckt">
    <w:name w:val="dropdown_auflistung_eingerückt"/>
    <w:basedOn w:val="Standard"/>
    <w:rsid w:val="0099361D"/>
    <w:pPr>
      <w:spacing w:before="0"/>
      <w:ind w:left="1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usdmenpunkt">
    <w:name w:val="lusdmenüpunkt"/>
    <w:basedOn w:val="Absatz-Standardschriftart"/>
    <w:rsid w:val="0099361D"/>
    <w:rPr>
      <w:rFonts w:ascii="Arial" w:hAnsi="Arial" w:cs="Arial" w:hint="default"/>
      <w:smallCaps/>
      <w:sz w:val="20"/>
      <w:szCs w:val="20"/>
    </w:rPr>
  </w:style>
  <w:style w:type="character" w:customStyle="1" w:styleId="meneintrag">
    <w:name w:val="menüeintrag"/>
    <w:basedOn w:val="Absatz-Standardschriftart"/>
    <w:rsid w:val="0099361D"/>
    <w:rPr>
      <w:i/>
      <w:iCs/>
      <w:sz w:val="20"/>
      <w:szCs w:val="20"/>
    </w:rPr>
  </w:style>
  <w:style w:type="character" w:customStyle="1" w:styleId="ldmenpunkt0">
    <w:name w:val="ldmenpunkt"/>
    <w:basedOn w:val="Absatz-Standardschriftart"/>
    <w:rsid w:val="0099361D"/>
  </w:style>
  <w:style w:type="paragraph" w:customStyle="1" w:styleId="LDTextinTabellemittig">
    <w:name w:val="LD_Text in Tabelle mittig"/>
    <w:basedOn w:val="LDTextinhalteingerckt"/>
    <w:rsid w:val="00C734FF"/>
    <w:pPr>
      <w:spacing w:before="60" w:after="60"/>
      <w:ind w:left="0"/>
      <w:jc w:val="center"/>
    </w:pPr>
    <w:rPr>
      <w:sz w:val="24"/>
      <w:lang w:eastAsia="de-DE"/>
    </w:rPr>
  </w:style>
  <w:style w:type="table" w:customStyle="1" w:styleId="Tabellenraster2">
    <w:name w:val="Tabellenraster2"/>
    <w:basedOn w:val="NormaleTabelle"/>
    <w:next w:val="Tabellenraster"/>
    <w:uiPriority w:val="59"/>
    <w:rsid w:val="0089266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C734FF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C734FF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C734FF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C734FF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C734FF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C734FF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C734FF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34FF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34FF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34FF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C734FF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C734FF"/>
  </w:style>
  <w:style w:type="paragraph" w:styleId="Fuzeile">
    <w:name w:val="footer"/>
    <w:basedOn w:val="Standard"/>
    <w:link w:val="FuzeileZchn"/>
    <w:uiPriority w:val="99"/>
    <w:rsid w:val="00C734FF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C734F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734FF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C734FF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C734F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34F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34FF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C734FF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C734FF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C734FF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C734FF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C734FF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C734FF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34FF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34FF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34FF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C734FF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C734FF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C734FF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A372FA"/>
    <w:p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A372FA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C734FF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C734FF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C734FF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C734FF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C734FF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C734FF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C734FF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C734FF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C734FF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C734FF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C734FF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C734FF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C734FF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C734FF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C734FF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C734FF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C734FF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C734FF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C734FF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C734FF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C734FF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C734FF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C734FF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C734FF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C734FF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C734FF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rsid w:val="00C734FF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C734FF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C734FF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C734FF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C734FF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C734FF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C734FF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C734FF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C734FF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C734FF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C734FF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C734FF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734FF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C734FF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C734FF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C734FF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C734FF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C734FF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C734FF"/>
    <w:pPr>
      <w:numPr>
        <w:numId w:val="6"/>
      </w:num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C734FF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Text"/>
    <w:link w:val="LDAuflistunginTabelleZchn"/>
    <w:qFormat/>
    <w:rsid w:val="00C734FF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C734FF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C734FF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C734FF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C734FF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C734FF"/>
    <w:pPr>
      <w:ind w:left="992"/>
    </w:pPr>
  </w:style>
  <w:style w:type="paragraph" w:customStyle="1" w:styleId="LDTextinhaltTabelle8pt">
    <w:name w:val="LD_Textinhalt_Tabelle_8pt"/>
    <w:basedOn w:val="LDTextinhalt"/>
    <w:rsid w:val="00C734FF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C734FF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C734FF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C734FF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734FF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C734FF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C734FF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C734FF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C734FF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C734FF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C734FF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C734FF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C734FF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C734FF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C734FF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C734FF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C734FF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C734FF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C734FF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character" w:customStyle="1" w:styleId="info-text">
    <w:name w:val="info-text"/>
    <w:basedOn w:val="Absatz-Standardschriftart"/>
    <w:rsid w:val="00D453A3"/>
  </w:style>
  <w:style w:type="paragraph" w:customStyle="1" w:styleId="LDAuflistungText">
    <w:name w:val="LD_Auflistung Text"/>
    <w:basedOn w:val="Standard"/>
    <w:link w:val="LDAuflistungTextZchn"/>
    <w:autoRedefine/>
    <w:qFormat/>
    <w:rsid w:val="00C734FF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C734FF"/>
    <w:rPr>
      <w:rFonts w:ascii="Arial" w:eastAsiaTheme="minorHAnsi" w:hAnsi="Arial" w:cs="Arial"/>
      <w:szCs w:val="22"/>
      <w:lang w:eastAsia="en-US"/>
    </w:rPr>
  </w:style>
  <w:style w:type="paragraph" w:customStyle="1" w:styleId="LDAuflistungTexteingerckt">
    <w:name w:val="LD_Auflistung Text eingerückt"/>
    <w:basedOn w:val="LDAuflistungText"/>
    <w:rsid w:val="00C734FF"/>
    <w:pPr>
      <w:ind w:left="1276"/>
    </w:pPr>
  </w:style>
  <w:style w:type="paragraph" w:customStyle="1" w:styleId="LDZwischenberschrift">
    <w:name w:val="LD_Zwischenüberschrift"/>
    <w:basedOn w:val="LDTitelseite13pt"/>
    <w:rsid w:val="00C734FF"/>
    <w:pPr>
      <w:ind w:left="709"/>
    </w:pPr>
  </w:style>
  <w:style w:type="paragraph" w:customStyle="1" w:styleId="aufzhlung">
    <w:name w:val="aufzählung"/>
    <w:basedOn w:val="Standard"/>
    <w:rsid w:val="0099361D"/>
    <w:pPr>
      <w:spacing w:before="200"/>
      <w:ind w:left="520" w:hanging="3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">
    <w:name w:val="auflistung"/>
    <w:basedOn w:val="Standard"/>
    <w:rsid w:val="0099361D"/>
    <w:pPr>
      <w:autoSpaceDE w:val="0"/>
      <w:snapToGrid w:val="0"/>
      <w:spacing w:before="0"/>
      <w:ind w:left="4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auflistungeingerckt">
    <w:name w:val="normal_auflistung_eingerückt"/>
    <w:basedOn w:val="Standard"/>
    <w:rsid w:val="0099361D"/>
    <w:pPr>
      <w:spacing w:before="0"/>
      <w:ind w:left="75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pfadbeschreibung">
    <w:name w:val="pfadbeschreibung"/>
    <w:basedOn w:val="Standard"/>
    <w:rsid w:val="0099361D"/>
    <w:pPr>
      <w:spacing w:after="400"/>
      <w:ind w:left="200"/>
    </w:pPr>
    <w:rPr>
      <w:rFonts w:ascii="Times New Roman" w:eastAsia="Times New Roman" w:hAnsi="Times New Roman" w:cs="Times New Roman"/>
      <w:color w:val="808080"/>
      <w:szCs w:val="20"/>
      <w:lang w:eastAsia="de-DE"/>
    </w:rPr>
  </w:style>
  <w:style w:type="paragraph" w:customStyle="1" w:styleId="dropdownauflistungeingerckt">
    <w:name w:val="dropdown_auflistung_eingerückt"/>
    <w:basedOn w:val="Standard"/>
    <w:rsid w:val="0099361D"/>
    <w:pPr>
      <w:spacing w:before="0"/>
      <w:ind w:left="1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usdmenpunkt">
    <w:name w:val="lusdmenüpunkt"/>
    <w:basedOn w:val="Absatz-Standardschriftart"/>
    <w:rsid w:val="0099361D"/>
    <w:rPr>
      <w:rFonts w:ascii="Arial" w:hAnsi="Arial" w:cs="Arial" w:hint="default"/>
      <w:smallCaps/>
      <w:sz w:val="20"/>
      <w:szCs w:val="20"/>
    </w:rPr>
  </w:style>
  <w:style w:type="character" w:customStyle="1" w:styleId="meneintrag">
    <w:name w:val="menüeintrag"/>
    <w:basedOn w:val="Absatz-Standardschriftart"/>
    <w:rsid w:val="0099361D"/>
    <w:rPr>
      <w:i/>
      <w:iCs/>
      <w:sz w:val="20"/>
      <w:szCs w:val="20"/>
    </w:rPr>
  </w:style>
  <w:style w:type="character" w:customStyle="1" w:styleId="ldmenpunkt0">
    <w:name w:val="ldmenpunkt"/>
    <w:basedOn w:val="Absatz-Standardschriftart"/>
    <w:rsid w:val="0099361D"/>
  </w:style>
  <w:style w:type="paragraph" w:customStyle="1" w:styleId="LDTextinTabellemittig">
    <w:name w:val="LD_Text in Tabelle mittig"/>
    <w:basedOn w:val="LDTextinhalteingerckt"/>
    <w:rsid w:val="00C734FF"/>
    <w:pPr>
      <w:spacing w:before="60" w:after="60"/>
      <w:ind w:left="0"/>
      <w:jc w:val="center"/>
    </w:pPr>
    <w:rPr>
      <w:sz w:val="24"/>
      <w:lang w:eastAsia="de-DE"/>
    </w:rPr>
  </w:style>
  <w:style w:type="table" w:customStyle="1" w:styleId="Tabellenraster2">
    <w:name w:val="Tabellenraster2"/>
    <w:basedOn w:val="NormaleTabelle"/>
    <w:next w:val="Tabellenraster"/>
    <w:uiPriority w:val="59"/>
    <w:rsid w:val="0089266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gif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_Forum_Anleitungen/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26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Zust_x002e__x0020_Sachgebiet_x0020_ab_x0020_Jan_x002e__x0020_2025 xmlns="03c2e9ef-9210-4d41-bc49-ec83aa29eb68">SG 1.1</Zust_x002e__x0020_Sachgebiet_x0020_ab_x0020_Jan_x002e__x0020_2025>
    <Themenfeld xmlns="03c2e9ef-9210-4d41-bc49-ec83aa29eb68">Berechtigungen</Themenfel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1F6423-5AA9-4DDB-BA10-0C6BDD91B43F}"/>
</file>

<file path=customXml/itemProps2.xml><?xml version="1.0" encoding="utf-8"?>
<ds:datastoreItem xmlns:ds="http://schemas.openxmlformats.org/officeDocument/2006/customXml" ds:itemID="{B08843CE-14D8-423D-A0BD-3528ABC6D3CD}"/>
</file>

<file path=customXml/itemProps3.xml><?xml version="1.0" encoding="utf-8"?>
<ds:datastoreItem xmlns:ds="http://schemas.openxmlformats.org/officeDocument/2006/customXml" ds:itemID="{E1D1A391-1E06-4311-9B6B-6CC87F735B03}"/>
</file>

<file path=customXml/itemProps4.xml><?xml version="1.0" encoding="utf-8"?>
<ds:datastoreItem xmlns:ds="http://schemas.openxmlformats.org/officeDocument/2006/customXml" ds:itemID="{F54374E4-B99E-47CA-B192-D1475F783663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LUSD%20Dokumentvorlage%20fuer%20Anleitungen.dotx</Template>
  <TotalTime>0</TotalTime>
  <Pages>7</Pages>
  <Words>983</Words>
  <Characters>7289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26</vt:lpstr>
    </vt:vector>
  </TitlesOfParts>
  <Company>Hessische Kultusverwaltung</Company>
  <LinksUpToDate>false</LinksUpToDate>
  <CharactersWithSpaces>8256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26</dc:title>
  <dc:creator>marekm</dc:creator>
  <cp:lastModifiedBy>Reimann-Luckas, Brunhilde (HKM PB)</cp:lastModifiedBy>
  <cp:revision>3</cp:revision>
  <cp:lastPrinted>2017-07-25T11:15:00Z</cp:lastPrinted>
  <dcterms:created xsi:type="dcterms:W3CDTF">2017-07-25T11:14:00Z</dcterms:created>
  <dcterms:modified xsi:type="dcterms:W3CDTF">2017-07-25T11:15:00Z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