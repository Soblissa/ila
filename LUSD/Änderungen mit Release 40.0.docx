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79C7E" w14:textId="4839D4A2" w:rsidR="00936DB3" w:rsidRPr="00BF38CD" w:rsidRDefault="00FD7797" w:rsidP="00974A6A">
      <w:pPr>
        <w:pStyle w:val="LDTitelseiteHKM"/>
      </w:pPr>
      <w:r w:rsidRPr="00BF38CD">
        <w:rPr>
          <w:noProof/>
          <w:lang w:eastAsia="de-DE"/>
        </w:rPr>
        <mc:AlternateContent>
          <mc:Choice Requires="wpg">
            <w:drawing>
              <wp:anchor distT="0" distB="0" distL="114300" distR="114300" simplePos="0" relativeHeight="251658240" behindDoc="0" locked="0" layoutInCell="1" allowOverlap="1" wp14:anchorId="48318826" wp14:editId="43FDA464">
                <wp:simplePos x="0" y="0"/>
                <wp:positionH relativeFrom="column">
                  <wp:posOffset>-1170305</wp:posOffset>
                </wp:positionH>
                <wp:positionV relativeFrom="paragraph">
                  <wp:posOffset>-33655</wp:posOffset>
                </wp:positionV>
                <wp:extent cx="926465" cy="10691495"/>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1D86C040" id="Gruppieren 18" o:spid="_x0000_s1026" style="position:absolute;margin-left:-92.15pt;margin-top:-2.65pt;width:72.95pt;height:841.85pt;z-index:251658240"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5D6836" w:rsidRPr="00BF38CD">
        <w:rPr>
          <w:noProof/>
          <w:lang w:eastAsia="de-DE"/>
        </w:rPr>
        <w:drawing>
          <wp:anchor distT="0" distB="0" distL="114300" distR="114300" simplePos="0" relativeHeight="251650048" behindDoc="0" locked="0" layoutInCell="1" allowOverlap="1" wp14:anchorId="1336B042" wp14:editId="49FEA3CA">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Hessisches Kultusministerium</w:t>
      </w:r>
    </w:p>
    <w:p w14:paraId="680FDA2C" w14:textId="3CBF0D85" w:rsidR="007A21E3" w:rsidRPr="00BF38CD" w:rsidRDefault="00EF277F" w:rsidP="00BF38CD">
      <w:pPr>
        <w:pStyle w:val="LDTitelseiteHKM"/>
      </w:pPr>
      <w:r w:rsidRPr="00BF38CD">
        <w:t>Referat Z.</w:t>
      </w:r>
      <w:r w:rsidR="00965440">
        <w:t>2</w:t>
      </w:r>
      <w:r w:rsidR="00936DB3" w:rsidRPr="00BF38CD">
        <w:br/>
      </w:r>
      <w:r w:rsidRPr="00BF38CD">
        <w:t>E-Government-Verfahren und Geschäftsprozessmanagement</w:t>
      </w:r>
    </w:p>
    <w:p w14:paraId="6A540BFA" w14:textId="32064587" w:rsidR="00E07163" w:rsidRDefault="003C632C" w:rsidP="00E07163">
      <w:pPr>
        <w:pStyle w:val="LDTitelseite30pt"/>
      </w:pPr>
      <w:r w:rsidRPr="003C632C">
        <w:t>LUSD Änderungen</w:t>
      </w:r>
      <w:r>
        <w:t xml:space="preserve"> - Release </w:t>
      </w:r>
      <w:r w:rsidR="000E14E7">
        <w:t>40</w:t>
      </w:r>
      <w:r w:rsidR="00317A4C">
        <w:t>.0</w:t>
      </w:r>
    </w:p>
    <w:p w14:paraId="5E0B3779" w14:textId="459213AB" w:rsidR="00D54451" w:rsidRDefault="003C632C" w:rsidP="00CC5FAA">
      <w:pPr>
        <w:pStyle w:val="LDTextinhalt"/>
      </w:pPr>
      <w:r>
        <w:t>Neben verschiedenen technischen Anpassungen an der LUSD und deren Schnittstellen</w:t>
      </w:r>
      <w:r w:rsidR="00D72C86">
        <w:t>,</w:t>
      </w:r>
      <w:r>
        <w:t xml:space="preserve"> stehen Ihnen mit Produktivsetzung von Release </w:t>
      </w:r>
      <w:r w:rsidR="000E14E7">
        <w:t>40.</w:t>
      </w:r>
      <w:r w:rsidR="0012518B">
        <w:t xml:space="preserve">0 im </w:t>
      </w:r>
      <w:r w:rsidR="000E14E7">
        <w:t>Dezember</w:t>
      </w:r>
      <w:r w:rsidR="002E5C66">
        <w:t xml:space="preserve"> </w:t>
      </w:r>
      <w:r w:rsidR="00917012">
        <w:t>2020</w:t>
      </w:r>
      <w:r>
        <w:t xml:space="preserve"> neu folgende LUSD-Funktionalitäten zur Verfügung.</w:t>
      </w:r>
    </w:p>
    <w:sdt>
      <w:sdtPr>
        <w:rPr>
          <w:noProof/>
          <w:color w:val="auto"/>
          <w:sz w:val="20"/>
          <w:szCs w:val="22"/>
        </w:rPr>
        <w:id w:val="-1345775936"/>
        <w:docPartObj>
          <w:docPartGallery w:val="Table of Contents"/>
          <w:docPartUnique/>
        </w:docPartObj>
      </w:sdtPr>
      <w:sdtEndPr>
        <w:rPr>
          <w:color w:val="1E3E95"/>
          <w:sz w:val="22"/>
        </w:rPr>
      </w:sdtEndPr>
      <w:sdtContent>
        <w:p w14:paraId="74E04241" w14:textId="058FB3BE" w:rsidR="00D54451" w:rsidRDefault="00D54451" w:rsidP="00D54451">
          <w:pPr>
            <w:pStyle w:val="LDBereich"/>
          </w:pPr>
          <w:r>
            <w:t>Inhalt</w:t>
          </w:r>
        </w:p>
        <w:p w14:paraId="3BD81878" w14:textId="186ADD1E" w:rsidR="00022B0E" w:rsidRDefault="003B23B5">
          <w:pPr>
            <w:pStyle w:val="Verzeichnis2"/>
            <w:rPr>
              <w:rFonts w:asciiTheme="minorHAnsi" w:eastAsiaTheme="minorEastAsia" w:hAnsiTheme="minorHAnsi"/>
              <w:color w:val="auto"/>
              <w:lang w:eastAsia="de-DE"/>
            </w:rPr>
          </w:pPr>
          <w:r>
            <w:rPr>
              <w:b/>
            </w:rPr>
            <w:fldChar w:fldCharType="begin"/>
          </w:r>
          <w:r>
            <w:rPr>
              <w:b/>
            </w:rPr>
            <w:instrText xml:space="preserve"> TOC \o "2-4" \h \z \t "Überschrift 1;1" </w:instrText>
          </w:r>
          <w:r>
            <w:rPr>
              <w:b/>
            </w:rPr>
            <w:fldChar w:fldCharType="separate"/>
          </w:r>
          <w:hyperlink w:anchor="_Toc59026503" w:history="1">
            <w:r w:rsidR="00022B0E" w:rsidRPr="004762D6">
              <w:rPr>
                <w:rStyle w:val="Hyperlink"/>
              </w:rPr>
              <w:t>1</w:t>
            </w:r>
            <w:r w:rsidR="00022B0E">
              <w:rPr>
                <w:rFonts w:asciiTheme="minorHAnsi" w:eastAsiaTheme="minorEastAsia" w:hAnsiTheme="minorHAnsi"/>
                <w:color w:val="auto"/>
                <w:lang w:eastAsia="de-DE"/>
              </w:rPr>
              <w:tab/>
            </w:r>
            <w:r w:rsidR="00022B0E" w:rsidRPr="004762D6">
              <w:rPr>
                <w:rStyle w:val="Hyperlink"/>
              </w:rPr>
              <w:t>Allgemeine Anpassungen</w:t>
            </w:r>
            <w:r w:rsidR="00022B0E">
              <w:rPr>
                <w:webHidden/>
              </w:rPr>
              <w:tab/>
            </w:r>
            <w:r w:rsidR="00022B0E">
              <w:rPr>
                <w:webHidden/>
              </w:rPr>
              <w:fldChar w:fldCharType="begin"/>
            </w:r>
            <w:r w:rsidR="00022B0E">
              <w:rPr>
                <w:webHidden/>
              </w:rPr>
              <w:instrText xml:space="preserve"> PAGEREF _Toc59026503 \h </w:instrText>
            </w:r>
            <w:r w:rsidR="00022B0E">
              <w:rPr>
                <w:webHidden/>
              </w:rPr>
            </w:r>
            <w:r w:rsidR="00022B0E">
              <w:rPr>
                <w:webHidden/>
              </w:rPr>
              <w:fldChar w:fldCharType="separate"/>
            </w:r>
            <w:r w:rsidR="00440558">
              <w:rPr>
                <w:webHidden/>
              </w:rPr>
              <w:t>5</w:t>
            </w:r>
            <w:r w:rsidR="00022B0E">
              <w:rPr>
                <w:webHidden/>
              </w:rPr>
              <w:fldChar w:fldCharType="end"/>
            </w:r>
          </w:hyperlink>
        </w:p>
        <w:p w14:paraId="6C2F98F8" w14:textId="3F51AECC" w:rsidR="00022B0E" w:rsidRDefault="00022B0E">
          <w:pPr>
            <w:pStyle w:val="Verzeichnis3"/>
            <w:rPr>
              <w:rFonts w:asciiTheme="minorHAnsi" w:eastAsiaTheme="minorEastAsia" w:hAnsiTheme="minorHAnsi" w:cstheme="minorBidi"/>
              <w:bCs w:val="0"/>
              <w:color w:val="auto"/>
              <w:sz w:val="22"/>
              <w:lang w:eastAsia="de-DE"/>
            </w:rPr>
          </w:pPr>
          <w:hyperlink w:anchor="_Toc59026504" w:history="1">
            <w:r w:rsidRPr="004762D6">
              <w:rPr>
                <w:rStyle w:val="Hyperlink"/>
              </w:rPr>
              <w:t>1.1</w:t>
            </w:r>
            <w:r>
              <w:rPr>
                <w:rFonts w:asciiTheme="minorHAnsi" w:eastAsiaTheme="minorEastAsia" w:hAnsiTheme="minorHAnsi" w:cstheme="minorBidi"/>
                <w:bCs w:val="0"/>
                <w:color w:val="auto"/>
                <w:sz w:val="22"/>
                <w:lang w:eastAsia="de-DE"/>
              </w:rPr>
              <w:tab/>
            </w:r>
            <w:r w:rsidRPr="004762D6">
              <w:rPr>
                <w:rStyle w:val="Hyperlink"/>
              </w:rPr>
              <w:t>Dashboard auf LUSD-Startseite</w:t>
            </w:r>
            <w:r>
              <w:rPr>
                <w:webHidden/>
              </w:rPr>
              <w:tab/>
            </w:r>
            <w:r>
              <w:rPr>
                <w:webHidden/>
              </w:rPr>
              <w:fldChar w:fldCharType="begin"/>
            </w:r>
            <w:r>
              <w:rPr>
                <w:webHidden/>
              </w:rPr>
              <w:instrText xml:space="preserve"> PAGEREF _Toc59026504 \h </w:instrText>
            </w:r>
            <w:r>
              <w:rPr>
                <w:webHidden/>
              </w:rPr>
            </w:r>
            <w:r>
              <w:rPr>
                <w:webHidden/>
              </w:rPr>
              <w:fldChar w:fldCharType="separate"/>
            </w:r>
            <w:r w:rsidR="00440558">
              <w:rPr>
                <w:webHidden/>
              </w:rPr>
              <w:t>5</w:t>
            </w:r>
            <w:r>
              <w:rPr>
                <w:webHidden/>
              </w:rPr>
              <w:fldChar w:fldCharType="end"/>
            </w:r>
          </w:hyperlink>
        </w:p>
        <w:p w14:paraId="790C5914" w14:textId="3F883A72" w:rsidR="00022B0E" w:rsidRDefault="00022B0E">
          <w:pPr>
            <w:pStyle w:val="Verzeichnis3"/>
            <w:rPr>
              <w:rFonts w:asciiTheme="minorHAnsi" w:eastAsiaTheme="minorEastAsia" w:hAnsiTheme="minorHAnsi" w:cstheme="minorBidi"/>
              <w:bCs w:val="0"/>
              <w:color w:val="auto"/>
              <w:sz w:val="22"/>
              <w:lang w:eastAsia="de-DE"/>
            </w:rPr>
          </w:pPr>
          <w:hyperlink w:anchor="_Toc59026505" w:history="1">
            <w:r w:rsidRPr="004762D6">
              <w:rPr>
                <w:rStyle w:val="Hyperlink"/>
              </w:rPr>
              <w:t>1.2</w:t>
            </w:r>
            <w:r>
              <w:rPr>
                <w:rFonts w:asciiTheme="minorHAnsi" w:eastAsiaTheme="minorEastAsia" w:hAnsiTheme="minorHAnsi" w:cstheme="minorBidi"/>
                <w:bCs w:val="0"/>
                <w:color w:val="auto"/>
                <w:sz w:val="22"/>
                <w:lang w:eastAsia="de-DE"/>
              </w:rPr>
              <w:tab/>
            </w:r>
            <w:r w:rsidRPr="004762D6">
              <w:rPr>
                <w:rStyle w:val="Hyperlink"/>
              </w:rPr>
              <w:t>HTML-Format bei Berichten</w:t>
            </w:r>
            <w:r>
              <w:rPr>
                <w:webHidden/>
              </w:rPr>
              <w:tab/>
            </w:r>
            <w:r>
              <w:rPr>
                <w:webHidden/>
              </w:rPr>
              <w:fldChar w:fldCharType="begin"/>
            </w:r>
            <w:r>
              <w:rPr>
                <w:webHidden/>
              </w:rPr>
              <w:instrText xml:space="preserve"> PAGEREF _Toc59026505 \h </w:instrText>
            </w:r>
            <w:r>
              <w:rPr>
                <w:webHidden/>
              </w:rPr>
            </w:r>
            <w:r>
              <w:rPr>
                <w:webHidden/>
              </w:rPr>
              <w:fldChar w:fldCharType="separate"/>
            </w:r>
            <w:r w:rsidR="00440558">
              <w:rPr>
                <w:webHidden/>
              </w:rPr>
              <w:t>5</w:t>
            </w:r>
            <w:r>
              <w:rPr>
                <w:webHidden/>
              </w:rPr>
              <w:fldChar w:fldCharType="end"/>
            </w:r>
          </w:hyperlink>
        </w:p>
        <w:p w14:paraId="69C23F30" w14:textId="202118D5" w:rsidR="00022B0E" w:rsidRDefault="00022B0E">
          <w:pPr>
            <w:pStyle w:val="Verzeichnis2"/>
            <w:rPr>
              <w:rFonts w:asciiTheme="minorHAnsi" w:eastAsiaTheme="minorEastAsia" w:hAnsiTheme="minorHAnsi"/>
              <w:color w:val="auto"/>
              <w:lang w:eastAsia="de-DE"/>
            </w:rPr>
          </w:pPr>
          <w:hyperlink w:anchor="_Toc59026506" w:history="1">
            <w:r w:rsidRPr="004762D6">
              <w:rPr>
                <w:rStyle w:val="Hyperlink"/>
              </w:rPr>
              <w:t>2</w:t>
            </w:r>
            <w:r>
              <w:rPr>
                <w:rFonts w:asciiTheme="minorHAnsi" w:eastAsiaTheme="minorEastAsia" w:hAnsiTheme="minorHAnsi"/>
                <w:color w:val="auto"/>
                <w:lang w:eastAsia="de-DE"/>
              </w:rPr>
              <w:tab/>
            </w:r>
            <w:r w:rsidRPr="004762D6">
              <w:rPr>
                <w:rStyle w:val="Hyperlink"/>
              </w:rPr>
              <w:t>Schule</w:t>
            </w:r>
            <w:r>
              <w:rPr>
                <w:webHidden/>
              </w:rPr>
              <w:tab/>
            </w:r>
            <w:r>
              <w:rPr>
                <w:webHidden/>
              </w:rPr>
              <w:fldChar w:fldCharType="begin"/>
            </w:r>
            <w:r>
              <w:rPr>
                <w:webHidden/>
              </w:rPr>
              <w:instrText xml:space="preserve"> PAGEREF _Toc59026506 \h </w:instrText>
            </w:r>
            <w:r>
              <w:rPr>
                <w:webHidden/>
              </w:rPr>
            </w:r>
            <w:r>
              <w:rPr>
                <w:webHidden/>
              </w:rPr>
              <w:fldChar w:fldCharType="separate"/>
            </w:r>
            <w:r w:rsidR="00440558">
              <w:rPr>
                <w:webHidden/>
              </w:rPr>
              <w:t>5</w:t>
            </w:r>
            <w:r>
              <w:rPr>
                <w:webHidden/>
              </w:rPr>
              <w:fldChar w:fldCharType="end"/>
            </w:r>
          </w:hyperlink>
        </w:p>
        <w:p w14:paraId="5BFEF611" w14:textId="2CE3A634" w:rsidR="00022B0E" w:rsidRDefault="00022B0E">
          <w:pPr>
            <w:pStyle w:val="Verzeichnis3"/>
            <w:rPr>
              <w:rFonts w:asciiTheme="minorHAnsi" w:eastAsiaTheme="minorEastAsia" w:hAnsiTheme="minorHAnsi" w:cstheme="minorBidi"/>
              <w:bCs w:val="0"/>
              <w:color w:val="auto"/>
              <w:sz w:val="22"/>
              <w:lang w:eastAsia="de-DE"/>
            </w:rPr>
          </w:pPr>
          <w:hyperlink w:anchor="_Toc59026507" w:history="1">
            <w:r w:rsidRPr="004762D6">
              <w:rPr>
                <w:rStyle w:val="Hyperlink"/>
              </w:rPr>
              <w:t>2.1</w:t>
            </w:r>
            <w:r>
              <w:rPr>
                <w:rFonts w:asciiTheme="minorHAnsi" w:eastAsiaTheme="minorEastAsia" w:hAnsiTheme="minorHAnsi" w:cstheme="minorBidi"/>
                <w:bCs w:val="0"/>
                <w:color w:val="auto"/>
                <w:sz w:val="22"/>
                <w:lang w:eastAsia="de-DE"/>
              </w:rPr>
              <w:tab/>
            </w:r>
            <w:r w:rsidRPr="004762D6">
              <w:rPr>
                <w:rStyle w:val="Hyperlink"/>
              </w:rPr>
              <w:t>Schulstammdaten</w:t>
            </w:r>
            <w:r>
              <w:rPr>
                <w:webHidden/>
              </w:rPr>
              <w:tab/>
            </w:r>
            <w:r>
              <w:rPr>
                <w:webHidden/>
              </w:rPr>
              <w:fldChar w:fldCharType="begin"/>
            </w:r>
            <w:r>
              <w:rPr>
                <w:webHidden/>
              </w:rPr>
              <w:instrText xml:space="preserve"> PAGEREF _Toc59026507 \h </w:instrText>
            </w:r>
            <w:r>
              <w:rPr>
                <w:webHidden/>
              </w:rPr>
            </w:r>
            <w:r>
              <w:rPr>
                <w:webHidden/>
              </w:rPr>
              <w:fldChar w:fldCharType="separate"/>
            </w:r>
            <w:r w:rsidR="00440558">
              <w:rPr>
                <w:webHidden/>
              </w:rPr>
              <w:t>5</w:t>
            </w:r>
            <w:r>
              <w:rPr>
                <w:webHidden/>
              </w:rPr>
              <w:fldChar w:fldCharType="end"/>
            </w:r>
          </w:hyperlink>
        </w:p>
        <w:p w14:paraId="5F32DE03" w14:textId="29A28042" w:rsidR="00022B0E" w:rsidRDefault="00022B0E">
          <w:pPr>
            <w:pStyle w:val="Verzeichnis2"/>
            <w:rPr>
              <w:rFonts w:asciiTheme="minorHAnsi" w:eastAsiaTheme="minorEastAsia" w:hAnsiTheme="minorHAnsi"/>
              <w:color w:val="auto"/>
              <w:lang w:eastAsia="de-DE"/>
            </w:rPr>
          </w:pPr>
          <w:hyperlink w:anchor="_Toc59026508" w:history="1">
            <w:r w:rsidRPr="004762D6">
              <w:rPr>
                <w:rStyle w:val="Hyperlink"/>
              </w:rPr>
              <w:t>3</w:t>
            </w:r>
            <w:r>
              <w:rPr>
                <w:rFonts w:asciiTheme="minorHAnsi" w:eastAsiaTheme="minorEastAsia" w:hAnsiTheme="minorHAnsi"/>
                <w:color w:val="auto"/>
                <w:lang w:eastAsia="de-DE"/>
              </w:rPr>
              <w:tab/>
            </w:r>
            <w:r w:rsidRPr="004762D6">
              <w:rPr>
                <w:rStyle w:val="Hyperlink"/>
              </w:rPr>
              <w:t>Personal</w:t>
            </w:r>
            <w:r>
              <w:rPr>
                <w:webHidden/>
              </w:rPr>
              <w:tab/>
            </w:r>
            <w:r>
              <w:rPr>
                <w:webHidden/>
              </w:rPr>
              <w:fldChar w:fldCharType="begin"/>
            </w:r>
            <w:r>
              <w:rPr>
                <w:webHidden/>
              </w:rPr>
              <w:instrText xml:space="preserve"> PAGEREF _Toc59026508 \h </w:instrText>
            </w:r>
            <w:r>
              <w:rPr>
                <w:webHidden/>
              </w:rPr>
            </w:r>
            <w:r>
              <w:rPr>
                <w:webHidden/>
              </w:rPr>
              <w:fldChar w:fldCharType="separate"/>
            </w:r>
            <w:r w:rsidR="00440558">
              <w:rPr>
                <w:webHidden/>
              </w:rPr>
              <w:t>6</w:t>
            </w:r>
            <w:r>
              <w:rPr>
                <w:webHidden/>
              </w:rPr>
              <w:fldChar w:fldCharType="end"/>
            </w:r>
          </w:hyperlink>
        </w:p>
        <w:p w14:paraId="3D7C1240" w14:textId="7865D132" w:rsidR="00022B0E" w:rsidRDefault="00022B0E">
          <w:pPr>
            <w:pStyle w:val="Verzeichnis3"/>
            <w:rPr>
              <w:rFonts w:asciiTheme="minorHAnsi" w:eastAsiaTheme="minorEastAsia" w:hAnsiTheme="minorHAnsi" w:cstheme="minorBidi"/>
              <w:bCs w:val="0"/>
              <w:color w:val="auto"/>
              <w:sz w:val="22"/>
              <w:lang w:eastAsia="de-DE"/>
            </w:rPr>
          </w:pPr>
          <w:hyperlink w:anchor="_Toc59026509" w:history="1">
            <w:r w:rsidRPr="004762D6">
              <w:rPr>
                <w:rStyle w:val="Hyperlink"/>
              </w:rPr>
              <w:t>3.1</w:t>
            </w:r>
            <w:r>
              <w:rPr>
                <w:rFonts w:asciiTheme="minorHAnsi" w:eastAsiaTheme="minorEastAsia" w:hAnsiTheme="minorHAnsi" w:cstheme="minorBidi"/>
                <w:bCs w:val="0"/>
                <w:color w:val="auto"/>
                <w:sz w:val="22"/>
                <w:lang w:eastAsia="de-DE"/>
              </w:rPr>
              <w:tab/>
            </w:r>
            <w:r w:rsidRPr="004762D6">
              <w:rPr>
                <w:rStyle w:val="Hyperlink"/>
              </w:rPr>
              <w:t>Neue Menüführung der Personalseiten und bei Berichten zum Personal</w:t>
            </w:r>
            <w:r>
              <w:rPr>
                <w:webHidden/>
              </w:rPr>
              <w:tab/>
            </w:r>
            <w:r>
              <w:rPr>
                <w:webHidden/>
              </w:rPr>
              <w:fldChar w:fldCharType="begin"/>
            </w:r>
            <w:r>
              <w:rPr>
                <w:webHidden/>
              </w:rPr>
              <w:instrText xml:space="preserve"> PAGEREF _Toc59026509 \h </w:instrText>
            </w:r>
            <w:r>
              <w:rPr>
                <w:webHidden/>
              </w:rPr>
            </w:r>
            <w:r>
              <w:rPr>
                <w:webHidden/>
              </w:rPr>
              <w:fldChar w:fldCharType="separate"/>
            </w:r>
            <w:r w:rsidR="00440558">
              <w:rPr>
                <w:webHidden/>
              </w:rPr>
              <w:t>6</w:t>
            </w:r>
            <w:r>
              <w:rPr>
                <w:webHidden/>
              </w:rPr>
              <w:fldChar w:fldCharType="end"/>
            </w:r>
          </w:hyperlink>
        </w:p>
        <w:p w14:paraId="5BD4F013" w14:textId="1AFB0F74" w:rsidR="00022B0E" w:rsidRDefault="00022B0E">
          <w:pPr>
            <w:pStyle w:val="Verzeichnis3"/>
            <w:rPr>
              <w:rFonts w:asciiTheme="minorHAnsi" w:eastAsiaTheme="minorEastAsia" w:hAnsiTheme="minorHAnsi" w:cstheme="minorBidi"/>
              <w:bCs w:val="0"/>
              <w:color w:val="auto"/>
              <w:sz w:val="22"/>
              <w:lang w:eastAsia="de-DE"/>
            </w:rPr>
          </w:pPr>
          <w:hyperlink w:anchor="_Toc59026510" w:history="1">
            <w:r w:rsidRPr="004762D6">
              <w:rPr>
                <w:rStyle w:val="Hyperlink"/>
              </w:rPr>
              <w:t>3.2</w:t>
            </w:r>
            <w:r>
              <w:rPr>
                <w:rFonts w:asciiTheme="minorHAnsi" w:eastAsiaTheme="minorEastAsia" w:hAnsiTheme="minorHAnsi" w:cstheme="minorBidi"/>
                <w:bCs w:val="0"/>
                <w:color w:val="auto"/>
                <w:sz w:val="22"/>
                <w:lang w:eastAsia="de-DE"/>
              </w:rPr>
              <w:tab/>
            </w:r>
            <w:r w:rsidRPr="004762D6">
              <w:rPr>
                <w:rStyle w:val="Hyperlink"/>
              </w:rPr>
              <w:t>Berichte zum Personal</w:t>
            </w:r>
            <w:r>
              <w:rPr>
                <w:webHidden/>
              </w:rPr>
              <w:tab/>
            </w:r>
            <w:r>
              <w:rPr>
                <w:webHidden/>
              </w:rPr>
              <w:fldChar w:fldCharType="begin"/>
            </w:r>
            <w:r>
              <w:rPr>
                <w:webHidden/>
              </w:rPr>
              <w:instrText xml:space="preserve"> PAGEREF _Toc59026510 \h </w:instrText>
            </w:r>
            <w:r>
              <w:rPr>
                <w:webHidden/>
              </w:rPr>
            </w:r>
            <w:r>
              <w:rPr>
                <w:webHidden/>
              </w:rPr>
              <w:fldChar w:fldCharType="separate"/>
            </w:r>
            <w:r w:rsidR="00440558">
              <w:rPr>
                <w:webHidden/>
              </w:rPr>
              <w:t>6</w:t>
            </w:r>
            <w:r>
              <w:rPr>
                <w:webHidden/>
              </w:rPr>
              <w:fldChar w:fldCharType="end"/>
            </w:r>
          </w:hyperlink>
        </w:p>
        <w:p w14:paraId="130AE60B" w14:textId="263F68A0" w:rsidR="00022B0E" w:rsidRDefault="00022B0E">
          <w:pPr>
            <w:pStyle w:val="Verzeichnis3"/>
            <w:rPr>
              <w:rFonts w:asciiTheme="minorHAnsi" w:eastAsiaTheme="minorEastAsia" w:hAnsiTheme="minorHAnsi" w:cstheme="minorBidi"/>
              <w:bCs w:val="0"/>
              <w:color w:val="auto"/>
              <w:sz w:val="22"/>
              <w:lang w:eastAsia="de-DE"/>
            </w:rPr>
          </w:pPr>
          <w:hyperlink w:anchor="_Toc59026511" w:history="1">
            <w:r w:rsidRPr="004762D6">
              <w:rPr>
                <w:rStyle w:val="Hyperlink"/>
              </w:rPr>
              <w:t>3.3</w:t>
            </w:r>
            <w:r>
              <w:rPr>
                <w:rFonts w:asciiTheme="minorHAnsi" w:eastAsiaTheme="minorEastAsia" w:hAnsiTheme="minorHAnsi" w:cstheme="minorBidi"/>
                <w:bCs w:val="0"/>
                <w:color w:val="auto"/>
                <w:sz w:val="22"/>
                <w:lang w:eastAsia="de-DE"/>
              </w:rPr>
              <w:tab/>
            </w:r>
            <w:r w:rsidRPr="004762D6">
              <w:rPr>
                <w:rStyle w:val="Hyperlink"/>
              </w:rPr>
              <w:t>Personal &gt; Personalbasisdaten &gt; Stundenbilanz</w:t>
            </w:r>
            <w:r>
              <w:rPr>
                <w:webHidden/>
              </w:rPr>
              <w:tab/>
            </w:r>
            <w:r>
              <w:rPr>
                <w:webHidden/>
              </w:rPr>
              <w:fldChar w:fldCharType="begin"/>
            </w:r>
            <w:r>
              <w:rPr>
                <w:webHidden/>
              </w:rPr>
              <w:instrText xml:space="preserve"> PAGEREF _Toc59026511 \h </w:instrText>
            </w:r>
            <w:r>
              <w:rPr>
                <w:webHidden/>
              </w:rPr>
            </w:r>
            <w:r>
              <w:rPr>
                <w:webHidden/>
              </w:rPr>
              <w:fldChar w:fldCharType="separate"/>
            </w:r>
            <w:r w:rsidR="00440558">
              <w:rPr>
                <w:webHidden/>
              </w:rPr>
              <w:t>7</w:t>
            </w:r>
            <w:r>
              <w:rPr>
                <w:webHidden/>
              </w:rPr>
              <w:fldChar w:fldCharType="end"/>
            </w:r>
          </w:hyperlink>
        </w:p>
        <w:p w14:paraId="2427DF02" w14:textId="5A4D9440" w:rsidR="00022B0E" w:rsidRDefault="00022B0E">
          <w:pPr>
            <w:pStyle w:val="Verzeichnis2"/>
            <w:rPr>
              <w:rFonts w:asciiTheme="minorHAnsi" w:eastAsiaTheme="minorEastAsia" w:hAnsiTheme="minorHAnsi"/>
              <w:color w:val="auto"/>
              <w:lang w:eastAsia="de-DE"/>
            </w:rPr>
          </w:pPr>
          <w:hyperlink w:anchor="_Toc59026512" w:history="1">
            <w:r w:rsidRPr="004762D6">
              <w:rPr>
                <w:rStyle w:val="Hyperlink"/>
              </w:rPr>
              <w:t>4</w:t>
            </w:r>
            <w:r>
              <w:rPr>
                <w:rFonts w:asciiTheme="minorHAnsi" w:eastAsiaTheme="minorEastAsia" w:hAnsiTheme="minorHAnsi"/>
                <w:color w:val="auto"/>
                <w:lang w:eastAsia="de-DE"/>
              </w:rPr>
              <w:tab/>
            </w:r>
            <w:r w:rsidRPr="004762D6">
              <w:rPr>
                <w:rStyle w:val="Hyperlink"/>
              </w:rPr>
              <w:t>Schüler</w:t>
            </w:r>
            <w:r>
              <w:rPr>
                <w:webHidden/>
              </w:rPr>
              <w:tab/>
            </w:r>
            <w:r>
              <w:rPr>
                <w:webHidden/>
              </w:rPr>
              <w:fldChar w:fldCharType="begin"/>
            </w:r>
            <w:r>
              <w:rPr>
                <w:webHidden/>
              </w:rPr>
              <w:instrText xml:space="preserve"> PAGEREF _Toc59026512 \h </w:instrText>
            </w:r>
            <w:r>
              <w:rPr>
                <w:webHidden/>
              </w:rPr>
            </w:r>
            <w:r>
              <w:rPr>
                <w:webHidden/>
              </w:rPr>
              <w:fldChar w:fldCharType="separate"/>
            </w:r>
            <w:r w:rsidR="00440558">
              <w:rPr>
                <w:webHidden/>
              </w:rPr>
              <w:t>7</w:t>
            </w:r>
            <w:r>
              <w:rPr>
                <w:webHidden/>
              </w:rPr>
              <w:fldChar w:fldCharType="end"/>
            </w:r>
          </w:hyperlink>
        </w:p>
        <w:p w14:paraId="28A30D3F" w14:textId="64635466" w:rsidR="00022B0E" w:rsidRDefault="00022B0E">
          <w:pPr>
            <w:pStyle w:val="Verzeichnis3"/>
            <w:rPr>
              <w:rFonts w:asciiTheme="minorHAnsi" w:eastAsiaTheme="minorEastAsia" w:hAnsiTheme="minorHAnsi" w:cstheme="minorBidi"/>
              <w:bCs w:val="0"/>
              <w:color w:val="auto"/>
              <w:sz w:val="22"/>
              <w:lang w:eastAsia="de-DE"/>
            </w:rPr>
          </w:pPr>
          <w:hyperlink w:anchor="_Toc59026513" w:history="1">
            <w:r w:rsidRPr="004762D6">
              <w:rPr>
                <w:rStyle w:val="Hyperlink"/>
              </w:rPr>
              <w:t>4.1</w:t>
            </w:r>
            <w:r>
              <w:rPr>
                <w:rFonts w:asciiTheme="minorHAnsi" w:eastAsiaTheme="minorEastAsia" w:hAnsiTheme="minorHAnsi" w:cstheme="minorBidi"/>
                <w:bCs w:val="0"/>
                <w:color w:val="auto"/>
                <w:sz w:val="22"/>
                <w:lang w:eastAsia="de-DE"/>
              </w:rPr>
              <w:tab/>
            </w:r>
            <w:r w:rsidRPr="004762D6">
              <w:rPr>
                <w:rStyle w:val="Hyperlink"/>
              </w:rPr>
              <w:t>Schülerbasisdaten &gt; Schülerstammdaten</w:t>
            </w:r>
            <w:r>
              <w:rPr>
                <w:webHidden/>
              </w:rPr>
              <w:tab/>
            </w:r>
            <w:r>
              <w:rPr>
                <w:webHidden/>
              </w:rPr>
              <w:fldChar w:fldCharType="begin"/>
            </w:r>
            <w:r>
              <w:rPr>
                <w:webHidden/>
              </w:rPr>
              <w:instrText xml:space="preserve"> PAGEREF _Toc59026513 \h </w:instrText>
            </w:r>
            <w:r>
              <w:rPr>
                <w:webHidden/>
              </w:rPr>
            </w:r>
            <w:r>
              <w:rPr>
                <w:webHidden/>
              </w:rPr>
              <w:fldChar w:fldCharType="separate"/>
            </w:r>
            <w:r w:rsidR="00440558">
              <w:rPr>
                <w:webHidden/>
              </w:rPr>
              <w:t>7</w:t>
            </w:r>
            <w:r>
              <w:rPr>
                <w:webHidden/>
              </w:rPr>
              <w:fldChar w:fldCharType="end"/>
            </w:r>
          </w:hyperlink>
        </w:p>
        <w:p w14:paraId="123FE23C" w14:textId="77E9C907" w:rsidR="00022B0E" w:rsidRDefault="00022B0E">
          <w:pPr>
            <w:pStyle w:val="Verzeichnis3"/>
            <w:rPr>
              <w:rFonts w:asciiTheme="minorHAnsi" w:eastAsiaTheme="minorEastAsia" w:hAnsiTheme="minorHAnsi" w:cstheme="minorBidi"/>
              <w:bCs w:val="0"/>
              <w:color w:val="auto"/>
              <w:sz w:val="22"/>
              <w:lang w:eastAsia="de-DE"/>
            </w:rPr>
          </w:pPr>
          <w:hyperlink w:anchor="_Toc59026514" w:history="1">
            <w:r w:rsidRPr="004762D6">
              <w:rPr>
                <w:rStyle w:val="Hyperlink"/>
              </w:rPr>
              <w:t>4.2</w:t>
            </w:r>
            <w:r>
              <w:rPr>
                <w:rFonts w:asciiTheme="minorHAnsi" w:eastAsiaTheme="minorEastAsia" w:hAnsiTheme="minorHAnsi" w:cstheme="minorBidi"/>
                <w:bCs w:val="0"/>
                <w:color w:val="auto"/>
                <w:sz w:val="22"/>
                <w:lang w:eastAsia="de-DE"/>
              </w:rPr>
              <w:tab/>
            </w:r>
            <w:r w:rsidRPr="004762D6">
              <w:rPr>
                <w:rStyle w:val="Hyperlink"/>
              </w:rPr>
              <w:t>Schülerbasisdaten &gt; Schullaufbahn</w:t>
            </w:r>
            <w:r>
              <w:rPr>
                <w:webHidden/>
              </w:rPr>
              <w:tab/>
            </w:r>
            <w:r>
              <w:rPr>
                <w:webHidden/>
              </w:rPr>
              <w:fldChar w:fldCharType="begin"/>
            </w:r>
            <w:r>
              <w:rPr>
                <w:webHidden/>
              </w:rPr>
              <w:instrText xml:space="preserve"> PAGEREF _Toc59026514 \h </w:instrText>
            </w:r>
            <w:r>
              <w:rPr>
                <w:webHidden/>
              </w:rPr>
            </w:r>
            <w:r>
              <w:rPr>
                <w:webHidden/>
              </w:rPr>
              <w:fldChar w:fldCharType="separate"/>
            </w:r>
            <w:r w:rsidR="00440558">
              <w:rPr>
                <w:webHidden/>
              </w:rPr>
              <w:t>7</w:t>
            </w:r>
            <w:r>
              <w:rPr>
                <w:webHidden/>
              </w:rPr>
              <w:fldChar w:fldCharType="end"/>
            </w:r>
          </w:hyperlink>
        </w:p>
        <w:p w14:paraId="37D6E20D" w14:textId="3B6FE49A" w:rsidR="00022B0E" w:rsidRDefault="00022B0E">
          <w:pPr>
            <w:pStyle w:val="Verzeichnis3"/>
            <w:rPr>
              <w:rFonts w:asciiTheme="minorHAnsi" w:eastAsiaTheme="minorEastAsia" w:hAnsiTheme="minorHAnsi" w:cstheme="minorBidi"/>
              <w:bCs w:val="0"/>
              <w:color w:val="auto"/>
              <w:sz w:val="22"/>
              <w:lang w:eastAsia="de-DE"/>
            </w:rPr>
          </w:pPr>
          <w:hyperlink w:anchor="_Toc59026515" w:history="1">
            <w:r w:rsidRPr="004762D6">
              <w:rPr>
                <w:rStyle w:val="Hyperlink"/>
              </w:rPr>
              <w:t>4.3</w:t>
            </w:r>
            <w:r>
              <w:rPr>
                <w:rFonts w:asciiTheme="minorHAnsi" w:eastAsiaTheme="minorEastAsia" w:hAnsiTheme="minorHAnsi" w:cstheme="minorBidi"/>
                <w:bCs w:val="0"/>
                <w:color w:val="auto"/>
                <w:sz w:val="22"/>
                <w:lang w:eastAsia="de-DE"/>
              </w:rPr>
              <w:tab/>
            </w:r>
            <w:r w:rsidRPr="004762D6">
              <w:rPr>
                <w:rStyle w:val="Hyperlink"/>
              </w:rPr>
              <w:t>Schülerbasisdaten &gt; Betriebe / Praktika</w:t>
            </w:r>
            <w:r>
              <w:rPr>
                <w:webHidden/>
              </w:rPr>
              <w:tab/>
            </w:r>
            <w:r>
              <w:rPr>
                <w:webHidden/>
              </w:rPr>
              <w:fldChar w:fldCharType="begin"/>
            </w:r>
            <w:r>
              <w:rPr>
                <w:webHidden/>
              </w:rPr>
              <w:instrText xml:space="preserve"> PAGEREF _Toc59026515 \h </w:instrText>
            </w:r>
            <w:r>
              <w:rPr>
                <w:webHidden/>
              </w:rPr>
            </w:r>
            <w:r>
              <w:rPr>
                <w:webHidden/>
              </w:rPr>
              <w:fldChar w:fldCharType="separate"/>
            </w:r>
            <w:r w:rsidR="00440558">
              <w:rPr>
                <w:webHidden/>
              </w:rPr>
              <w:t>7</w:t>
            </w:r>
            <w:r>
              <w:rPr>
                <w:webHidden/>
              </w:rPr>
              <w:fldChar w:fldCharType="end"/>
            </w:r>
          </w:hyperlink>
        </w:p>
        <w:p w14:paraId="49AAE6C9" w14:textId="2BF08C16" w:rsidR="00022B0E" w:rsidRDefault="00022B0E">
          <w:pPr>
            <w:pStyle w:val="Verzeichnis3"/>
            <w:rPr>
              <w:rFonts w:asciiTheme="minorHAnsi" w:eastAsiaTheme="minorEastAsia" w:hAnsiTheme="minorHAnsi" w:cstheme="minorBidi"/>
              <w:bCs w:val="0"/>
              <w:color w:val="auto"/>
              <w:sz w:val="22"/>
              <w:lang w:eastAsia="de-DE"/>
            </w:rPr>
          </w:pPr>
          <w:hyperlink w:anchor="_Toc59026516" w:history="1">
            <w:r w:rsidRPr="004762D6">
              <w:rPr>
                <w:rStyle w:val="Hyperlink"/>
              </w:rPr>
              <w:t>4.4</w:t>
            </w:r>
            <w:r>
              <w:rPr>
                <w:rFonts w:asciiTheme="minorHAnsi" w:eastAsiaTheme="minorEastAsia" w:hAnsiTheme="minorHAnsi" w:cstheme="minorBidi"/>
                <w:bCs w:val="0"/>
                <w:color w:val="auto"/>
                <w:sz w:val="22"/>
                <w:lang w:eastAsia="de-DE"/>
              </w:rPr>
              <w:tab/>
            </w:r>
            <w:r w:rsidRPr="004762D6">
              <w:rPr>
                <w:rStyle w:val="Hyperlink"/>
              </w:rPr>
              <w:t>Schülerbasisdaten &gt; Qualifikationen</w:t>
            </w:r>
            <w:r>
              <w:rPr>
                <w:webHidden/>
              </w:rPr>
              <w:tab/>
            </w:r>
            <w:r>
              <w:rPr>
                <w:webHidden/>
              </w:rPr>
              <w:fldChar w:fldCharType="begin"/>
            </w:r>
            <w:r>
              <w:rPr>
                <w:webHidden/>
              </w:rPr>
              <w:instrText xml:space="preserve"> PAGEREF _Toc59026516 \h </w:instrText>
            </w:r>
            <w:r>
              <w:rPr>
                <w:webHidden/>
              </w:rPr>
            </w:r>
            <w:r>
              <w:rPr>
                <w:webHidden/>
              </w:rPr>
              <w:fldChar w:fldCharType="separate"/>
            </w:r>
            <w:r w:rsidR="00440558">
              <w:rPr>
                <w:webHidden/>
              </w:rPr>
              <w:t>8</w:t>
            </w:r>
            <w:r>
              <w:rPr>
                <w:webHidden/>
              </w:rPr>
              <w:fldChar w:fldCharType="end"/>
            </w:r>
          </w:hyperlink>
        </w:p>
        <w:p w14:paraId="3C649399" w14:textId="5C586CE0" w:rsidR="00022B0E" w:rsidRDefault="00022B0E">
          <w:pPr>
            <w:pStyle w:val="Verzeichnis4"/>
            <w:rPr>
              <w:rFonts w:asciiTheme="minorHAnsi" w:hAnsiTheme="minorHAnsi"/>
              <w:sz w:val="22"/>
            </w:rPr>
          </w:pPr>
          <w:hyperlink w:anchor="_Toc59026517" w:history="1">
            <w:r w:rsidRPr="004762D6">
              <w:rPr>
                <w:rStyle w:val="Hyperlink"/>
              </w:rPr>
              <w:t>4.4.1</w:t>
            </w:r>
            <w:r>
              <w:rPr>
                <w:rFonts w:asciiTheme="minorHAnsi" w:hAnsiTheme="minorHAnsi"/>
                <w:sz w:val="22"/>
              </w:rPr>
              <w:tab/>
            </w:r>
            <w:r w:rsidRPr="004762D6">
              <w:rPr>
                <w:rStyle w:val="Hyperlink"/>
              </w:rPr>
              <w:t>Plausibilisierung der Abschlüsse</w:t>
            </w:r>
            <w:r>
              <w:rPr>
                <w:webHidden/>
              </w:rPr>
              <w:tab/>
            </w:r>
            <w:r>
              <w:rPr>
                <w:webHidden/>
              </w:rPr>
              <w:fldChar w:fldCharType="begin"/>
            </w:r>
            <w:r>
              <w:rPr>
                <w:webHidden/>
              </w:rPr>
              <w:instrText xml:space="preserve"> PAGEREF _Toc59026517 \h </w:instrText>
            </w:r>
            <w:r>
              <w:rPr>
                <w:webHidden/>
              </w:rPr>
            </w:r>
            <w:r>
              <w:rPr>
                <w:webHidden/>
              </w:rPr>
              <w:fldChar w:fldCharType="separate"/>
            </w:r>
            <w:r w:rsidR="00440558">
              <w:rPr>
                <w:webHidden/>
              </w:rPr>
              <w:t>8</w:t>
            </w:r>
            <w:r>
              <w:rPr>
                <w:webHidden/>
              </w:rPr>
              <w:fldChar w:fldCharType="end"/>
            </w:r>
          </w:hyperlink>
        </w:p>
        <w:p w14:paraId="797F219B" w14:textId="3D2A8D13" w:rsidR="00022B0E" w:rsidRDefault="00022B0E">
          <w:pPr>
            <w:pStyle w:val="Verzeichnis4"/>
            <w:rPr>
              <w:rFonts w:asciiTheme="minorHAnsi" w:hAnsiTheme="minorHAnsi"/>
              <w:sz w:val="22"/>
            </w:rPr>
          </w:pPr>
          <w:hyperlink w:anchor="_Toc59026518" w:history="1">
            <w:r w:rsidRPr="004762D6">
              <w:rPr>
                <w:rStyle w:val="Hyperlink"/>
              </w:rPr>
              <w:t>4.4.2</w:t>
            </w:r>
            <w:r>
              <w:rPr>
                <w:rFonts w:asciiTheme="minorHAnsi" w:hAnsiTheme="minorHAnsi"/>
                <w:sz w:val="22"/>
              </w:rPr>
              <w:tab/>
            </w:r>
            <w:r w:rsidRPr="004762D6">
              <w:rPr>
                <w:rStyle w:val="Hyperlink"/>
              </w:rPr>
              <w:t>Änderung des voraussichtlichen Abschlusses bei bereits zuerkanntem Abschluss</w:t>
            </w:r>
            <w:r>
              <w:rPr>
                <w:webHidden/>
              </w:rPr>
              <w:tab/>
            </w:r>
            <w:r>
              <w:rPr>
                <w:webHidden/>
              </w:rPr>
              <w:fldChar w:fldCharType="begin"/>
            </w:r>
            <w:r>
              <w:rPr>
                <w:webHidden/>
              </w:rPr>
              <w:instrText xml:space="preserve"> PAGEREF _Toc59026518 \h </w:instrText>
            </w:r>
            <w:r>
              <w:rPr>
                <w:webHidden/>
              </w:rPr>
            </w:r>
            <w:r>
              <w:rPr>
                <w:webHidden/>
              </w:rPr>
              <w:fldChar w:fldCharType="separate"/>
            </w:r>
            <w:r w:rsidR="00440558">
              <w:rPr>
                <w:webHidden/>
              </w:rPr>
              <w:t>9</w:t>
            </w:r>
            <w:r>
              <w:rPr>
                <w:webHidden/>
              </w:rPr>
              <w:fldChar w:fldCharType="end"/>
            </w:r>
          </w:hyperlink>
        </w:p>
        <w:p w14:paraId="1D392D06" w14:textId="661E5CF6" w:rsidR="00022B0E" w:rsidRDefault="00022B0E">
          <w:pPr>
            <w:pStyle w:val="Verzeichnis4"/>
            <w:rPr>
              <w:rFonts w:asciiTheme="minorHAnsi" w:hAnsiTheme="minorHAnsi"/>
              <w:sz w:val="22"/>
            </w:rPr>
          </w:pPr>
          <w:hyperlink w:anchor="_Toc59026519" w:history="1">
            <w:r w:rsidRPr="004762D6">
              <w:rPr>
                <w:rStyle w:val="Hyperlink"/>
              </w:rPr>
              <w:t>4.4.3</w:t>
            </w:r>
            <w:r>
              <w:rPr>
                <w:rFonts w:asciiTheme="minorHAnsi" w:hAnsiTheme="minorHAnsi"/>
                <w:sz w:val="22"/>
              </w:rPr>
              <w:tab/>
            </w:r>
            <w:r w:rsidRPr="004762D6">
              <w:rPr>
                <w:rStyle w:val="Hyperlink"/>
              </w:rPr>
              <w:t>Abschlusszuweisung</w:t>
            </w:r>
            <w:r>
              <w:rPr>
                <w:webHidden/>
              </w:rPr>
              <w:tab/>
            </w:r>
            <w:r>
              <w:rPr>
                <w:webHidden/>
              </w:rPr>
              <w:fldChar w:fldCharType="begin"/>
            </w:r>
            <w:r>
              <w:rPr>
                <w:webHidden/>
              </w:rPr>
              <w:instrText xml:space="preserve"> PAGEREF _Toc59026519 \h </w:instrText>
            </w:r>
            <w:r>
              <w:rPr>
                <w:webHidden/>
              </w:rPr>
            </w:r>
            <w:r>
              <w:rPr>
                <w:webHidden/>
              </w:rPr>
              <w:fldChar w:fldCharType="separate"/>
            </w:r>
            <w:r w:rsidR="00440558">
              <w:rPr>
                <w:webHidden/>
              </w:rPr>
              <w:t>9</w:t>
            </w:r>
            <w:r>
              <w:rPr>
                <w:webHidden/>
              </w:rPr>
              <w:fldChar w:fldCharType="end"/>
            </w:r>
          </w:hyperlink>
        </w:p>
        <w:p w14:paraId="35810071" w14:textId="1EC7981A" w:rsidR="00022B0E" w:rsidRDefault="00022B0E">
          <w:pPr>
            <w:pStyle w:val="Verzeichnis3"/>
            <w:rPr>
              <w:rStyle w:val="Hyperlink"/>
            </w:rPr>
          </w:pPr>
          <w:hyperlink w:anchor="_Toc59026520" w:history="1">
            <w:r w:rsidRPr="004762D6">
              <w:rPr>
                <w:rStyle w:val="Hyperlink"/>
              </w:rPr>
              <w:t>4.5</w:t>
            </w:r>
            <w:r>
              <w:rPr>
                <w:rFonts w:asciiTheme="minorHAnsi" w:eastAsiaTheme="minorEastAsia" w:hAnsiTheme="minorHAnsi" w:cstheme="minorBidi"/>
                <w:bCs w:val="0"/>
                <w:color w:val="auto"/>
                <w:sz w:val="22"/>
                <w:lang w:eastAsia="de-DE"/>
              </w:rPr>
              <w:tab/>
            </w:r>
            <w:r w:rsidRPr="004762D6">
              <w:rPr>
                <w:rStyle w:val="Hyperlink"/>
              </w:rPr>
              <w:t>Kandidatenverfahren &gt; Aufnehmen/Einschulen - Fehlerbehebung</w:t>
            </w:r>
            <w:r>
              <w:rPr>
                <w:webHidden/>
              </w:rPr>
              <w:tab/>
            </w:r>
            <w:r>
              <w:rPr>
                <w:webHidden/>
              </w:rPr>
              <w:fldChar w:fldCharType="begin"/>
            </w:r>
            <w:r>
              <w:rPr>
                <w:webHidden/>
              </w:rPr>
              <w:instrText xml:space="preserve"> PAGEREF _Toc59026520 \h </w:instrText>
            </w:r>
            <w:r>
              <w:rPr>
                <w:webHidden/>
              </w:rPr>
            </w:r>
            <w:r>
              <w:rPr>
                <w:webHidden/>
              </w:rPr>
              <w:fldChar w:fldCharType="separate"/>
            </w:r>
            <w:r w:rsidR="00440558">
              <w:rPr>
                <w:webHidden/>
              </w:rPr>
              <w:t>9</w:t>
            </w:r>
            <w:r>
              <w:rPr>
                <w:webHidden/>
              </w:rPr>
              <w:fldChar w:fldCharType="end"/>
            </w:r>
          </w:hyperlink>
        </w:p>
        <w:p w14:paraId="183469A2" w14:textId="77777777" w:rsidR="00022B0E" w:rsidRDefault="00022B0E">
          <w:pPr>
            <w:spacing w:before="0" w:after="200" w:line="276" w:lineRule="auto"/>
            <w:rPr>
              <w:rStyle w:val="Hyperlink"/>
              <w:rFonts w:eastAsiaTheme="majorEastAsia" w:cstheme="majorBidi"/>
              <w:bCs/>
              <w:noProof/>
            </w:rPr>
          </w:pPr>
          <w:r>
            <w:rPr>
              <w:rStyle w:val="Hyperlink"/>
            </w:rPr>
            <w:br w:type="page"/>
          </w:r>
        </w:p>
        <w:p w14:paraId="39CDF5B3" w14:textId="77777777" w:rsidR="00022B0E" w:rsidRDefault="00022B0E">
          <w:pPr>
            <w:pStyle w:val="Verzeichnis3"/>
            <w:rPr>
              <w:rFonts w:asciiTheme="minorHAnsi" w:eastAsiaTheme="minorEastAsia" w:hAnsiTheme="minorHAnsi" w:cstheme="minorBidi"/>
              <w:bCs w:val="0"/>
              <w:color w:val="auto"/>
              <w:sz w:val="22"/>
              <w:lang w:eastAsia="de-DE"/>
            </w:rPr>
          </w:pPr>
        </w:p>
        <w:p w14:paraId="30FAD0E9" w14:textId="567ECAD8" w:rsidR="00022B0E" w:rsidRDefault="00022B0E">
          <w:pPr>
            <w:pStyle w:val="Verzeichnis3"/>
            <w:rPr>
              <w:rFonts w:asciiTheme="minorHAnsi" w:eastAsiaTheme="minorEastAsia" w:hAnsiTheme="minorHAnsi" w:cstheme="minorBidi"/>
              <w:bCs w:val="0"/>
              <w:color w:val="auto"/>
              <w:sz w:val="22"/>
              <w:lang w:eastAsia="de-DE"/>
            </w:rPr>
          </w:pPr>
          <w:hyperlink w:anchor="_Toc59026521" w:history="1">
            <w:r w:rsidRPr="004762D6">
              <w:rPr>
                <w:rStyle w:val="Hyperlink"/>
              </w:rPr>
              <w:t>4.6</w:t>
            </w:r>
            <w:r>
              <w:rPr>
                <w:rFonts w:asciiTheme="minorHAnsi" w:eastAsiaTheme="minorEastAsia" w:hAnsiTheme="minorHAnsi" w:cstheme="minorBidi"/>
                <w:bCs w:val="0"/>
                <w:color w:val="auto"/>
                <w:sz w:val="22"/>
                <w:lang w:eastAsia="de-DE"/>
              </w:rPr>
              <w:tab/>
            </w:r>
            <w:r w:rsidRPr="004762D6">
              <w:rPr>
                <w:rStyle w:val="Hyperlink"/>
              </w:rPr>
              <w:t>Kandidatenverfahren &gt; Abgänger - Neugestaltung der Webseite</w:t>
            </w:r>
            <w:r>
              <w:rPr>
                <w:webHidden/>
              </w:rPr>
              <w:tab/>
            </w:r>
            <w:r>
              <w:rPr>
                <w:webHidden/>
              </w:rPr>
              <w:fldChar w:fldCharType="begin"/>
            </w:r>
            <w:r>
              <w:rPr>
                <w:webHidden/>
              </w:rPr>
              <w:instrText xml:space="preserve"> PAGEREF _Toc59026521 \h </w:instrText>
            </w:r>
            <w:r>
              <w:rPr>
                <w:webHidden/>
              </w:rPr>
            </w:r>
            <w:r>
              <w:rPr>
                <w:webHidden/>
              </w:rPr>
              <w:fldChar w:fldCharType="separate"/>
            </w:r>
            <w:r w:rsidR="00440558">
              <w:rPr>
                <w:webHidden/>
              </w:rPr>
              <w:t>9</w:t>
            </w:r>
            <w:r>
              <w:rPr>
                <w:webHidden/>
              </w:rPr>
              <w:fldChar w:fldCharType="end"/>
            </w:r>
          </w:hyperlink>
        </w:p>
        <w:p w14:paraId="212D36AA" w14:textId="6AFD8072" w:rsidR="00022B0E" w:rsidRDefault="00022B0E">
          <w:pPr>
            <w:pStyle w:val="Verzeichnis4"/>
            <w:rPr>
              <w:rFonts w:asciiTheme="minorHAnsi" w:hAnsiTheme="minorHAnsi"/>
              <w:sz w:val="22"/>
            </w:rPr>
          </w:pPr>
          <w:hyperlink w:anchor="_Toc59026522" w:history="1">
            <w:r w:rsidRPr="004762D6">
              <w:rPr>
                <w:rStyle w:val="Hyperlink"/>
              </w:rPr>
              <w:t>4.6.1</w:t>
            </w:r>
            <w:r>
              <w:rPr>
                <w:rFonts w:asciiTheme="minorHAnsi" w:hAnsiTheme="minorHAnsi"/>
                <w:sz w:val="22"/>
              </w:rPr>
              <w:tab/>
            </w:r>
            <w:r w:rsidRPr="004762D6">
              <w:rPr>
                <w:rStyle w:val="Hyperlink"/>
              </w:rPr>
              <w:t>Neue Auswahl der Schüler zur Bearbeitung</w:t>
            </w:r>
            <w:r>
              <w:rPr>
                <w:webHidden/>
              </w:rPr>
              <w:tab/>
            </w:r>
            <w:r>
              <w:rPr>
                <w:webHidden/>
              </w:rPr>
              <w:fldChar w:fldCharType="begin"/>
            </w:r>
            <w:r>
              <w:rPr>
                <w:webHidden/>
              </w:rPr>
              <w:instrText xml:space="preserve"> PAGEREF _Toc59026522 \h </w:instrText>
            </w:r>
            <w:r>
              <w:rPr>
                <w:webHidden/>
              </w:rPr>
            </w:r>
            <w:r>
              <w:rPr>
                <w:webHidden/>
              </w:rPr>
              <w:fldChar w:fldCharType="separate"/>
            </w:r>
            <w:r w:rsidR="00440558">
              <w:rPr>
                <w:webHidden/>
              </w:rPr>
              <w:t>10</w:t>
            </w:r>
            <w:r>
              <w:rPr>
                <w:webHidden/>
              </w:rPr>
              <w:fldChar w:fldCharType="end"/>
            </w:r>
          </w:hyperlink>
        </w:p>
        <w:p w14:paraId="5E96DE30" w14:textId="14F03DC4" w:rsidR="00022B0E" w:rsidRDefault="00022B0E">
          <w:pPr>
            <w:pStyle w:val="Verzeichnis4"/>
            <w:rPr>
              <w:rFonts w:asciiTheme="minorHAnsi" w:hAnsiTheme="minorHAnsi"/>
              <w:sz w:val="22"/>
            </w:rPr>
          </w:pPr>
          <w:hyperlink w:anchor="_Toc59026523" w:history="1">
            <w:r w:rsidRPr="004762D6">
              <w:rPr>
                <w:rStyle w:val="Hyperlink"/>
              </w:rPr>
              <w:t>4.6.2</w:t>
            </w:r>
            <w:r>
              <w:rPr>
                <w:rFonts w:asciiTheme="minorHAnsi" w:hAnsiTheme="minorHAnsi"/>
                <w:sz w:val="22"/>
              </w:rPr>
              <w:tab/>
            </w:r>
            <w:r w:rsidRPr="004762D6">
              <w:rPr>
                <w:rStyle w:val="Hyperlink"/>
              </w:rPr>
              <w:t>Neue Darstellung der übernommenen Schüler und deren KVs/Wunsch-Schulen</w:t>
            </w:r>
            <w:r>
              <w:rPr>
                <w:webHidden/>
              </w:rPr>
              <w:tab/>
            </w:r>
            <w:r>
              <w:rPr>
                <w:webHidden/>
              </w:rPr>
              <w:fldChar w:fldCharType="begin"/>
            </w:r>
            <w:r>
              <w:rPr>
                <w:webHidden/>
              </w:rPr>
              <w:instrText xml:space="preserve"> PAGEREF _Toc59026523 \h </w:instrText>
            </w:r>
            <w:r>
              <w:rPr>
                <w:webHidden/>
              </w:rPr>
            </w:r>
            <w:r>
              <w:rPr>
                <w:webHidden/>
              </w:rPr>
              <w:fldChar w:fldCharType="separate"/>
            </w:r>
            <w:r w:rsidR="00440558">
              <w:rPr>
                <w:webHidden/>
              </w:rPr>
              <w:t>11</w:t>
            </w:r>
            <w:r>
              <w:rPr>
                <w:webHidden/>
              </w:rPr>
              <w:fldChar w:fldCharType="end"/>
            </w:r>
          </w:hyperlink>
        </w:p>
        <w:p w14:paraId="5CD6CDBF" w14:textId="0A8D5F53" w:rsidR="00022B0E" w:rsidRDefault="00022B0E">
          <w:pPr>
            <w:pStyle w:val="Verzeichnis4"/>
            <w:rPr>
              <w:rFonts w:asciiTheme="minorHAnsi" w:hAnsiTheme="minorHAnsi"/>
              <w:sz w:val="22"/>
            </w:rPr>
          </w:pPr>
          <w:hyperlink w:anchor="_Toc59026524" w:history="1">
            <w:r w:rsidRPr="004762D6">
              <w:rPr>
                <w:rStyle w:val="Hyperlink"/>
              </w:rPr>
              <w:t>4.6.3</w:t>
            </w:r>
            <w:r>
              <w:rPr>
                <w:rFonts w:asciiTheme="minorHAnsi" w:hAnsiTheme="minorHAnsi"/>
                <w:sz w:val="22"/>
              </w:rPr>
              <w:tab/>
            </w:r>
            <w:r w:rsidRPr="004762D6">
              <w:rPr>
                <w:rStyle w:val="Hyperlink"/>
              </w:rPr>
              <w:t>Bearbeitung der ausgewählten Schüler</w:t>
            </w:r>
            <w:r>
              <w:rPr>
                <w:webHidden/>
              </w:rPr>
              <w:tab/>
            </w:r>
            <w:r>
              <w:rPr>
                <w:webHidden/>
              </w:rPr>
              <w:fldChar w:fldCharType="begin"/>
            </w:r>
            <w:r>
              <w:rPr>
                <w:webHidden/>
              </w:rPr>
              <w:instrText xml:space="preserve"> PAGEREF _Toc59026524 \h </w:instrText>
            </w:r>
            <w:r>
              <w:rPr>
                <w:webHidden/>
              </w:rPr>
            </w:r>
            <w:r>
              <w:rPr>
                <w:webHidden/>
              </w:rPr>
              <w:fldChar w:fldCharType="separate"/>
            </w:r>
            <w:r w:rsidR="00440558">
              <w:rPr>
                <w:webHidden/>
              </w:rPr>
              <w:t>12</w:t>
            </w:r>
            <w:r>
              <w:rPr>
                <w:webHidden/>
              </w:rPr>
              <w:fldChar w:fldCharType="end"/>
            </w:r>
          </w:hyperlink>
        </w:p>
        <w:p w14:paraId="37A01152" w14:textId="3714263D" w:rsidR="00022B0E" w:rsidRDefault="00022B0E">
          <w:pPr>
            <w:pStyle w:val="Verzeichnis4"/>
            <w:rPr>
              <w:rFonts w:asciiTheme="minorHAnsi" w:hAnsiTheme="minorHAnsi"/>
              <w:sz w:val="22"/>
            </w:rPr>
          </w:pPr>
          <w:hyperlink w:anchor="_Toc59026525" w:history="1">
            <w:r w:rsidRPr="004762D6">
              <w:rPr>
                <w:rStyle w:val="Hyperlink"/>
              </w:rPr>
              <w:t>4.6.4</w:t>
            </w:r>
            <w:r>
              <w:rPr>
                <w:rFonts w:asciiTheme="minorHAnsi" w:hAnsiTheme="minorHAnsi"/>
                <w:sz w:val="22"/>
              </w:rPr>
              <w:tab/>
            </w:r>
            <w:r w:rsidRPr="004762D6">
              <w:rPr>
                <w:rStyle w:val="Hyperlink"/>
              </w:rPr>
              <w:t>Plausibilisierung der Wunsch-Stufe</w:t>
            </w:r>
            <w:r>
              <w:rPr>
                <w:webHidden/>
              </w:rPr>
              <w:tab/>
            </w:r>
            <w:r>
              <w:rPr>
                <w:webHidden/>
              </w:rPr>
              <w:fldChar w:fldCharType="begin"/>
            </w:r>
            <w:r>
              <w:rPr>
                <w:webHidden/>
              </w:rPr>
              <w:instrText xml:space="preserve"> PAGEREF _Toc59026525 \h </w:instrText>
            </w:r>
            <w:r>
              <w:rPr>
                <w:webHidden/>
              </w:rPr>
            </w:r>
            <w:r>
              <w:rPr>
                <w:webHidden/>
              </w:rPr>
              <w:fldChar w:fldCharType="separate"/>
            </w:r>
            <w:r w:rsidR="00440558">
              <w:rPr>
                <w:webHidden/>
              </w:rPr>
              <w:t>14</w:t>
            </w:r>
            <w:r>
              <w:rPr>
                <w:webHidden/>
              </w:rPr>
              <w:fldChar w:fldCharType="end"/>
            </w:r>
          </w:hyperlink>
        </w:p>
        <w:p w14:paraId="12C55713" w14:textId="2ED76B16" w:rsidR="00022B0E" w:rsidRDefault="00022B0E">
          <w:pPr>
            <w:pStyle w:val="Verzeichnis3"/>
            <w:rPr>
              <w:rFonts w:asciiTheme="minorHAnsi" w:eastAsiaTheme="minorEastAsia" w:hAnsiTheme="minorHAnsi" w:cstheme="minorBidi"/>
              <w:bCs w:val="0"/>
              <w:color w:val="auto"/>
              <w:sz w:val="22"/>
              <w:lang w:eastAsia="de-DE"/>
            </w:rPr>
          </w:pPr>
          <w:hyperlink w:anchor="_Toc59026526" w:history="1">
            <w:r w:rsidRPr="004762D6">
              <w:rPr>
                <w:rStyle w:val="Hyperlink"/>
              </w:rPr>
              <w:t>4.7</w:t>
            </w:r>
            <w:r>
              <w:rPr>
                <w:rFonts w:asciiTheme="minorHAnsi" w:eastAsiaTheme="minorEastAsia" w:hAnsiTheme="minorHAnsi" w:cstheme="minorBidi"/>
                <w:bCs w:val="0"/>
                <w:color w:val="auto"/>
                <w:sz w:val="22"/>
                <w:lang w:eastAsia="de-DE"/>
              </w:rPr>
              <w:tab/>
            </w:r>
            <w:r w:rsidRPr="004762D6">
              <w:rPr>
                <w:rStyle w:val="Hyperlink"/>
              </w:rPr>
              <w:t>Kandidatenverfahren &gt; Kandidaten bearbeiten - Register KV beenden</w:t>
            </w:r>
            <w:r>
              <w:rPr>
                <w:webHidden/>
              </w:rPr>
              <w:tab/>
            </w:r>
            <w:r>
              <w:rPr>
                <w:webHidden/>
              </w:rPr>
              <w:fldChar w:fldCharType="begin"/>
            </w:r>
            <w:r>
              <w:rPr>
                <w:webHidden/>
              </w:rPr>
              <w:instrText xml:space="preserve"> PAGEREF _Toc59026526 \h </w:instrText>
            </w:r>
            <w:r>
              <w:rPr>
                <w:webHidden/>
              </w:rPr>
            </w:r>
            <w:r>
              <w:rPr>
                <w:webHidden/>
              </w:rPr>
              <w:fldChar w:fldCharType="separate"/>
            </w:r>
            <w:r w:rsidR="00440558">
              <w:rPr>
                <w:webHidden/>
              </w:rPr>
              <w:t>14</w:t>
            </w:r>
            <w:r>
              <w:rPr>
                <w:webHidden/>
              </w:rPr>
              <w:fldChar w:fldCharType="end"/>
            </w:r>
          </w:hyperlink>
        </w:p>
        <w:p w14:paraId="37AA370A" w14:textId="7ABE7BA7" w:rsidR="00022B0E" w:rsidRDefault="00022B0E">
          <w:pPr>
            <w:pStyle w:val="Verzeichnis2"/>
            <w:rPr>
              <w:rFonts w:asciiTheme="minorHAnsi" w:eastAsiaTheme="minorEastAsia" w:hAnsiTheme="minorHAnsi"/>
              <w:color w:val="auto"/>
              <w:lang w:eastAsia="de-DE"/>
            </w:rPr>
          </w:pPr>
          <w:hyperlink w:anchor="_Toc59026527" w:history="1">
            <w:r w:rsidRPr="004762D6">
              <w:rPr>
                <w:rStyle w:val="Hyperlink"/>
              </w:rPr>
              <w:t>5</w:t>
            </w:r>
            <w:r>
              <w:rPr>
                <w:rFonts w:asciiTheme="minorHAnsi" w:eastAsiaTheme="minorEastAsia" w:hAnsiTheme="minorHAnsi"/>
                <w:color w:val="auto"/>
                <w:lang w:eastAsia="de-DE"/>
              </w:rPr>
              <w:tab/>
            </w:r>
            <w:r w:rsidRPr="004762D6">
              <w:rPr>
                <w:rStyle w:val="Hyperlink"/>
              </w:rPr>
              <w:t>Unterricht</w:t>
            </w:r>
            <w:r>
              <w:rPr>
                <w:webHidden/>
              </w:rPr>
              <w:tab/>
            </w:r>
            <w:r>
              <w:rPr>
                <w:webHidden/>
              </w:rPr>
              <w:fldChar w:fldCharType="begin"/>
            </w:r>
            <w:r>
              <w:rPr>
                <w:webHidden/>
              </w:rPr>
              <w:instrText xml:space="preserve"> PAGEREF _Toc59026527 \h </w:instrText>
            </w:r>
            <w:r>
              <w:rPr>
                <w:webHidden/>
              </w:rPr>
            </w:r>
            <w:r>
              <w:rPr>
                <w:webHidden/>
              </w:rPr>
              <w:fldChar w:fldCharType="separate"/>
            </w:r>
            <w:r w:rsidR="00440558">
              <w:rPr>
                <w:webHidden/>
              </w:rPr>
              <w:t>15</w:t>
            </w:r>
            <w:r>
              <w:rPr>
                <w:webHidden/>
              </w:rPr>
              <w:fldChar w:fldCharType="end"/>
            </w:r>
          </w:hyperlink>
        </w:p>
        <w:p w14:paraId="180E4AE2" w14:textId="61150B35" w:rsidR="00022B0E" w:rsidRDefault="00022B0E">
          <w:pPr>
            <w:pStyle w:val="Verzeichnis3"/>
            <w:rPr>
              <w:rFonts w:asciiTheme="minorHAnsi" w:eastAsiaTheme="minorEastAsia" w:hAnsiTheme="minorHAnsi" w:cstheme="minorBidi"/>
              <w:bCs w:val="0"/>
              <w:color w:val="auto"/>
              <w:sz w:val="22"/>
              <w:lang w:eastAsia="de-DE"/>
            </w:rPr>
          </w:pPr>
          <w:hyperlink w:anchor="_Toc59026528" w:history="1">
            <w:r w:rsidRPr="004762D6">
              <w:rPr>
                <w:rStyle w:val="Hyperlink"/>
              </w:rPr>
              <w:t>5.1</w:t>
            </w:r>
            <w:r>
              <w:rPr>
                <w:rFonts w:asciiTheme="minorHAnsi" w:eastAsiaTheme="minorEastAsia" w:hAnsiTheme="minorHAnsi" w:cstheme="minorBidi"/>
                <w:bCs w:val="0"/>
                <w:color w:val="auto"/>
                <w:sz w:val="22"/>
                <w:lang w:eastAsia="de-DE"/>
              </w:rPr>
              <w:tab/>
            </w:r>
            <w:r w:rsidRPr="004762D6">
              <w:rPr>
                <w:rStyle w:val="Hyperlink"/>
              </w:rPr>
              <w:t>Export / Import &gt; Stundenplan / Littera</w:t>
            </w:r>
            <w:r>
              <w:rPr>
                <w:webHidden/>
              </w:rPr>
              <w:tab/>
            </w:r>
            <w:r>
              <w:rPr>
                <w:webHidden/>
              </w:rPr>
              <w:fldChar w:fldCharType="begin"/>
            </w:r>
            <w:r>
              <w:rPr>
                <w:webHidden/>
              </w:rPr>
              <w:instrText xml:space="preserve"> PAGEREF _Toc59026528 \h </w:instrText>
            </w:r>
            <w:r>
              <w:rPr>
                <w:webHidden/>
              </w:rPr>
            </w:r>
            <w:r>
              <w:rPr>
                <w:webHidden/>
              </w:rPr>
              <w:fldChar w:fldCharType="separate"/>
            </w:r>
            <w:r w:rsidR="00440558">
              <w:rPr>
                <w:webHidden/>
              </w:rPr>
              <w:t>15</w:t>
            </w:r>
            <w:r>
              <w:rPr>
                <w:webHidden/>
              </w:rPr>
              <w:fldChar w:fldCharType="end"/>
            </w:r>
          </w:hyperlink>
        </w:p>
        <w:p w14:paraId="775B882E" w14:textId="015EB5A2" w:rsidR="00022B0E" w:rsidRDefault="00022B0E">
          <w:pPr>
            <w:pStyle w:val="Verzeichnis3"/>
            <w:rPr>
              <w:rFonts w:asciiTheme="minorHAnsi" w:eastAsiaTheme="minorEastAsia" w:hAnsiTheme="minorHAnsi" w:cstheme="minorBidi"/>
              <w:bCs w:val="0"/>
              <w:color w:val="auto"/>
              <w:sz w:val="22"/>
              <w:lang w:eastAsia="de-DE"/>
            </w:rPr>
          </w:pPr>
          <w:hyperlink w:anchor="_Toc59026529" w:history="1">
            <w:r w:rsidRPr="004762D6">
              <w:rPr>
                <w:rStyle w:val="Hyperlink"/>
              </w:rPr>
              <w:t>5.2</w:t>
            </w:r>
            <w:r>
              <w:rPr>
                <w:rFonts w:asciiTheme="minorHAnsi" w:eastAsiaTheme="minorEastAsia" w:hAnsiTheme="minorHAnsi" w:cstheme="minorBidi"/>
                <w:bCs w:val="0"/>
                <w:color w:val="auto"/>
                <w:sz w:val="22"/>
                <w:lang w:eastAsia="de-DE"/>
              </w:rPr>
              <w:tab/>
            </w:r>
            <w:r w:rsidRPr="004762D6">
              <w:rPr>
                <w:rStyle w:val="Hyperlink"/>
              </w:rPr>
              <w:t>UV-Bearbeitung &gt; Schüler - Kurszuordnung</w:t>
            </w:r>
            <w:r>
              <w:rPr>
                <w:webHidden/>
              </w:rPr>
              <w:tab/>
            </w:r>
            <w:r>
              <w:rPr>
                <w:webHidden/>
              </w:rPr>
              <w:fldChar w:fldCharType="begin"/>
            </w:r>
            <w:r>
              <w:rPr>
                <w:webHidden/>
              </w:rPr>
              <w:instrText xml:space="preserve"> PAGEREF _Toc59026529 \h </w:instrText>
            </w:r>
            <w:r>
              <w:rPr>
                <w:webHidden/>
              </w:rPr>
            </w:r>
            <w:r>
              <w:rPr>
                <w:webHidden/>
              </w:rPr>
              <w:fldChar w:fldCharType="separate"/>
            </w:r>
            <w:r w:rsidR="00440558">
              <w:rPr>
                <w:webHidden/>
              </w:rPr>
              <w:t>16</w:t>
            </w:r>
            <w:r>
              <w:rPr>
                <w:webHidden/>
              </w:rPr>
              <w:fldChar w:fldCharType="end"/>
            </w:r>
          </w:hyperlink>
        </w:p>
        <w:p w14:paraId="0D8442E0" w14:textId="7F1FD17F" w:rsidR="00022B0E" w:rsidRDefault="00022B0E">
          <w:pPr>
            <w:pStyle w:val="Verzeichnis3"/>
            <w:rPr>
              <w:rFonts w:asciiTheme="minorHAnsi" w:eastAsiaTheme="minorEastAsia" w:hAnsiTheme="minorHAnsi" w:cstheme="minorBidi"/>
              <w:bCs w:val="0"/>
              <w:color w:val="auto"/>
              <w:sz w:val="22"/>
              <w:lang w:eastAsia="de-DE"/>
            </w:rPr>
          </w:pPr>
          <w:hyperlink w:anchor="_Toc59026530" w:history="1">
            <w:r w:rsidRPr="004762D6">
              <w:rPr>
                <w:rStyle w:val="Hyperlink"/>
              </w:rPr>
              <w:t>5.3</w:t>
            </w:r>
            <w:r>
              <w:rPr>
                <w:rFonts w:asciiTheme="minorHAnsi" w:eastAsiaTheme="minorEastAsia" w:hAnsiTheme="minorHAnsi" w:cstheme="minorBidi"/>
                <w:bCs w:val="0"/>
                <w:color w:val="auto"/>
                <w:sz w:val="22"/>
                <w:lang w:eastAsia="de-DE"/>
              </w:rPr>
              <w:tab/>
            </w:r>
            <w:r w:rsidRPr="004762D6">
              <w:rPr>
                <w:rStyle w:val="Hyperlink"/>
              </w:rPr>
              <w:t>UV-Bearbeitung &gt; Lehrer - Kurszuordnung</w:t>
            </w:r>
            <w:r>
              <w:rPr>
                <w:webHidden/>
              </w:rPr>
              <w:tab/>
            </w:r>
            <w:r>
              <w:rPr>
                <w:webHidden/>
              </w:rPr>
              <w:fldChar w:fldCharType="begin"/>
            </w:r>
            <w:r>
              <w:rPr>
                <w:webHidden/>
              </w:rPr>
              <w:instrText xml:space="preserve"> PAGEREF _Toc59026530 \h </w:instrText>
            </w:r>
            <w:r>
              <w:rPr>
                <w:webHidden/>
              </w:rPr>
            </w:r>
            <w:r>
              <w:rPr>
                <w:webHidden/>
              </w:rPr>
              <w:fldChar w:fldCharType="separate"/>
            </w:r>
            <w:r w:rsidR="00440558">
              <w:rPr>
                <w:webHidden/>
              </w:rPr>
              <w:t>16</w:t>
            </w:r>
            <w:r>
              <w:rPr>
                <w:webHidden/>
              </w:rPr>
              <w:fldChar w:fldCharType="end"/>
            </w:r>
          </w:hyperlink>
        </w:p>
        <w:p w14:paraId="26065016" w14:textId="70AF896C" w:rsidR="00022B0E" w:rsidRDefault="00022B0E">
          <w:pPr>
            <w:pStyle w:val="Verzeichnis3"/>
            <w:rPr>
              <w:rFonts w:asciiTheme="minorHAnsi" w:eastAsiaTheme="minorEastAsia" w:hAnsiTheme="minorHAnsi" w:cstheme="minorBidi"/>
              <w:bCs w:val="0"/>
              <w:color w:val="auto"/>
              <w:sz w:val="22"/>
              <w:lang w:eastAsia="de-DE"/>
            </w:rPr>
          </w:pPr>
          <w:hyperlink w:anchor="_Toc59026531" w:history="1">
            <w:r w:rsidRPr="004762D6">
              <w:rPr>
                <w:rStyle w:val="Hyperlink"/>
              </w:rPr>
              <w:t>5.4</w:t>
            </w:r>
            <w:r>
              <w:rPr>
                <w:rFonts w:asciiTheme="minorHAnsi" w:eastAsiaTheme="minorEastAsia" w:hAnsiTheme="minorHAnsi" w:cstheme="minorBidi"/>
                <w:bCs w:val="0"/>
                <w:color w:val="auto"/>
                <w:sz w:val="22"/>
                <w:lang w:eastAsia="de-DE"/>
              </w:rPr>
              <w:tab/>
            </w:r>
            <w:r w:rsidRPr="004762D6">
              <w:rPr>
                <w:rStyle w:val="Hyperlink"/>
              </w:rPr>
              <w:t>UV-Bearbeitung &gt; Klassenbildung</w:t>
            </w:r>
            <w:r>
              <w:rPr>
                <w:webHidden/>
              </w:rPr>
              <w:tab/>
            </w:r>
            <w:r>
              <w:rPr>
                <w:webHidden/>
              </w:rPr>
              <w:fldChar w:fldCharType="begin"/>
            </w:r>
            <w:r>
              <w:rPr>
                <w:webHidden/>
              </w:rPr>
              <w:instrText xml:space="preserve"> PAGEREF _Toc59026531 \h </w:instrText>
            </w:r>
            <w:r>
              <w:rPr>
                <w:webHidden/>
              </w:rPr>
            </w:r>
            <w:r>
              <w:rPr>
                <w:webHidden/>
              </w:rPr>
              <w:fldChar w:fldCharType="separate"/>
            </w:r>
            <w:r w:rsidR="00440558">
              <w:rPr>
                <w:webHidden/>
              </w:rPr>
              <w:t>17</w:t>
            </w:r>
            <w:r>
              <w:rPr>
                <w:webHidden/>
              </w:rPr>
              <w:fldChar w:fldCharType="end"/>
            </w:r>
          </w:hyperlink>
        </w:p>
        <w:p w14:paraId="5B3B251F" w14:textId="0F145EB2" w:rsidR="00022B0E" w:rsidRDefault="00022B0E">
          <w:pPr>
            <w:pStyle w:val="Verzeichnis3"/>
            <w:rPr>
              <w:rFonts w:asciiTheme="minorHAnsi" w:eastAsiaTheme="minorEastAsia" w:hAnsiTheme="minorHAnsi" w:cstheme="minorBidi"/>
              <w:bCs w:val="0"/>
              <w:color w:val="auto"/>
              <w:sz w:val="22"/>
              <w:lang w:eastAsia="de-DE"/>
            </w:rPr>
          </w:pPr>
          <w:hyperlink w:anchor="_Toc59026532" w:history="1">
            <w:r w:rsidRPr="004762D6">
              <w:rPr>
                <w:rStyle w:val="Hyperlink"/>
              </w:rPr>
              <w:t>5.5</w:t>
            </w:r>
            <w:r>
              <w:rPr>
                <w:rFonts w:asciiTheme="minorHAnsi" w:eastAsiaTheme="minorEastAsia" w:hAnsiTheme="minorHAnsi" w:cstheme="minorBidi"/>
                <w:bCs w:val="0"/>
                <w:color w:val="auto"/>
                <w:sz w:val="22"/>
                <w:lang w:eastAsia="de-DE"/>
              </w:rPr>
              <w:tab/>
            </w:r>
            <w:r w:rsidRPr="004762D6">
              <w:rPr>
                <w:rStyle w:val="Hyperlink"/>
              </w:rPr>
              <w:t>Leistungserfassung &gt; Erfassung Beurteilung</w:t>
            </w:r>
            <w:r>
              <w:rPr>
                <w:webHidden/>
              </w:rPr>
              <w:tab/>
            </w:r>
            <w:r>
              <w:rPr>
                <w:webHidden/>
              </w:rPr>
              <w:fldChar w:fldCharType="begin"/>
            </w:r>
            <w:r>
              <w:rPr>
                <w:webHidden/>
              </w:rPr>
              <w:instrText xml:space="preserve"> PAGEREF _Toc59026532 \h </w:instrText>
            </w:r>
            <w:r>
              <w:rPr>
                <w:webHidden/>
              </w:rPr>
            </w:r>
            <w:r>
              <w:rPr>
                <w:webHidden/>
              </w:rPr>
              <w:fldChar w:fldCharType="separate"/>
            </w:r>
            <w:r w:rsidR="00440558">
              <w:rPr>
                <w:webHidden/>
              </w:rPr>
              <w:t>17</w:t>
            </w:r>
            <w:r>
              <w:rPr>
                <w:webHidden/>
              </w:rPr>
              <w:fldChar w:fldCharType="end"/>
            </w:r>
          </w:hyperlink>
        </w:p>
        <w:p w14:paraId="070BFAE5" w14:textId="542BF76E" w:rsidR="00022B0E" w:rsidRDefault="00022B0E">
          <w:pPr>
            <w:pStyle w:val="Verzeichnis3"/>
            <w:rPr>
              <w:rFonts w:asciiTheme="minorHAnsi" w:eastAsiaTheme="minorEastAsia" w:hAnsiTheme="minorHAnsi" w:cstheme="minorBidi"/>
              <w:bCs w:val="0"/>
              <w:color w:val="auto"/>
              <w:sz w:val="22"/>
              <w:lang w:eastAsia="de-DE"/>
            </w:rPr>
          </w:pPr>
          <w:hyperlink w:anchor="_Toc59026533" w:history="1">
            <w:r w:rsidRPr="004762D6">
              <w:rPr>
                <w:rStyle w:val="Hyperlink"/>
              </w:rPr>
              <w:t>5.6</w:t>
            </w:r>
            <w:r>
              <w:rPr>
                <w:rFonts w:asciiTheme="minorHAnsi" w:eastAsiaTheme="minorEastAsia" w:hAnsiTheme="minorHAnsi" w:cstheme="minorBidi"/>
                <w:bCs w:val="0"/>
                <w:color w:val="auto"/>
                <w:sz w:val="22"/>
                <w:lang w:eastAsia="de-DE"/>
              </w:rPr>
              <w:tab/>
            </w:r>
            <w:r w:rsidRPr="004762D6">
              <w:rPr>
                <w:rStyle w:val="Hyperlink"/>
              </w:rPr>
              <w:t>Leistungserfassung &gt; Schüler</w:t>
            </w:r>
            <w:r>
              <w:rPr>
                <w:webHidden/>
              </w:rPr>
              <w:tab/>
            </w:r>
            <w:r>
              <w:rPr>
                <w:webHidden/>
              </w:rPr>
              <w:fldChar w:fldCharType="begin"/>
            </w:r>
            <w:r>
              <w:rPr>
                <w:webHidden/>
              </w:rPr>
              <w:instrText xml:space="preserve"> PAGEREF _Toc59026533 \h </w:instrText>
            </w:r>
            <w:r>
              <w:rPr>
                <w:webHidden/>
              </w:rPr>
            </w:r>
            <w:r>
              <w:rPr>
                <w:webHidden/>
              </w:rPr>
              <w:fldChar w:fldCharType="separate"/>
            </w:r>
            <w:r w:rsidR="00440558">
              <w:rPr>
                <w:webHidden/>
              </w:rPr>
              <w:t>17</w:t>
            </w:r>
            <w:r>
              <w:rPr>
                <w:webHidden/>
              </w:rPr>
              <w:fldChar w:fldCharType="end"/>
            </w:r>
          </w:hyperlink>
        </w:p>
        <w:p w14:paraId="71A4D47E" w14:textId="23E13F31" w:rsidR="00022B0E" w:rsidRDefault="00022B0E">
          <w:pPr>
            <w:pStyle w:val="Verzeichnis4"/>
            <w:rPr>
              <w:rFonts w:asciiTheme="minorHAnsi" w:hAnsiTheme="minorHAnsi"/>
              <w:sz w:val="22"/>
            </w:rPr>
          </w:pPr>
          <w:hyperlink w:anchor="_Toc59026534" w:history="1">
            <w:r w:rsidRPr="004762D6">
              <w:rPr>
                <w:rStyle w:val="Hyperlink"/>
              </w:rPr>
              <w:t>5.6.1</w:t>
            </w:r>
            <w:r>
              <w:rPr>
                <w:rFonts w:asciiTheme="minorHAnsi" w:hAnsiTheme="minorHAnsi"/>
                <w:sz w:val="22"/>
              </w:rPr>
              <w:tab/>
            </w:r>
            <w:r w:rsidRPr="004762D6">
              <w:rPr>
                <w:rStyle w:val="Hyperlink"/>
              </w:rPr>
              <w:t>Register Versetzung/Eignung  – Zuerkannten Abschluss ändern</w:t>
            </w:r>
            <w:r>
              <w:rPr>
                <w:webHidden/>
              </w:rPr>
              <w:tab/>
            </w:r>
            <w:r>
              <w:rPr>
                <w:webHidden/>
              </w:rPr>
              <w:fldChar w:fldCharType="begin"/>
            </w:r>
            <w:r>
              <w:rPr>
                <w:webHidden/>
              </w:rPr>
              <w:instrText xml:space="preserve"> PAGEREF _Toc59026534 \h </w:instrText>
            </w:r>
            <w:r>
              <w:rPr>
                <w:webHidden/>
              </w:rPr>
            </w:r>
            <w:r>
              <w:rPr>
                <w:webHidden/>
              </w:rPr>
              <w:fldChar w:fldCharType="separate"/>
            </w:r>
            <w:r w:rsidR="00440558">
              <w:rPr>
                <w:webHidden/>
              </w:rPr>
              <w:t>17</w:t>
            </w:r>
            <w:r>
              <w:rPr>
                <w:webHidden/>
              </w:rPr>
              <w:fldChar w:fldCharType="end"/>
            </w:r>
          </w:hyperlink>
        </w:p>
        <w:p w14:paraId="5B78D38B" w14:textId="64647FB2" w:rsidR="00022B0E" w:rsidRDefault="00022B0E">
          <w:pPr>
            <w:pStyle w:val="Verzeichnis4"/>
            <w:rPr>
              <w:rFonts w:asciiTheme="minorHAnsi" w:hAnsiTheme="minorHAnsi"/>
              <w:sz w:val="22"/>
            </w:rPr>
          </w:pPr>
          <w:hyperlink w:anchor="_Toc59026535" w:history="1">
            <w:r w:rsidRPr="004762D6">
              <w:rPr>
                <w:rStyle w:val="Hyperlink"/>
              </w:rPr>
              <w:t>5.6.2</w:t>
            </w:r>
            <w:r>
              <w:rPr>
                <w:rFonts w:asciiTheme="minorHAnsi" w:hAnsiTheme="minorHAnsi"/>
                <w:sz w:val="22"/>
              </w:rPr>
              <w:tab/>
            </w:r>
            <w:r w:rsidRPr="004762D6">
              <w:rPr>
                <w:rStyle w:val="Hyperlink"/>
              </w:rPr>
              <w:t>Register Arbeits- und Sozialverhalten</w:t>
            </w:r>
            <w:r>
              <w:rPr>
                <w:webHidden/>
              </w:rPr>
              <w:tab/>
            </w:r>
            <w:r>
              <w:rPr>
                <w:webHidden/>
              </w:rPr>
              <w:fldChar w:fldCharType="begin"/>
            </w:r>
            <w:r>
              <w:rPr>
                <w:webHidden/>
              </w:rPr>
              <w:instrText xml:space="preserve"> PAGEREF _Toc59026535 \h </w:instrText>
            </w:r>
            <w:r>
              <w:rPr>
                <w:webHidden/>
              </w:rPr>
            </w:r>
            <w:r>
              <w:rPr>
                <w:webHidden/>
              </w:rPr>
              <w:fldChar w:fldCharType="separate"/>
            </w:r>
            <w:r w:rsidR="00440558">
              <w:rPr>
                <w:webHidden/>
              </w:rPr>
              <w:t>18</w:t>
            </w:r>
            <w:r>
              <w:rPr>
                <w:webHidden/>
              </w:rPr>
              <w:fldChar w:fldCharType="end"/>
            </w:r>
          </w:hyperlink>
        </w:p>
        <w:p w14:paraId="45585962" w14:textId="1D43DD71" w:rsidR="00022B0E" w:rsidRDefault="00022B0E">
          <w:pPr>
            <w:pStyle w:val="Verzeichnis3"/>
            <w:rPr>
              <w:rFonts w:asciiTheme="minorHAnsi" w:eastAsiaTheme="minorEastAsia" w:hAnsiTheme="minorHAnsi" w:cstheme="minorBidi"/>
              <w:bCs w:val="0"/>
              <w:color w:val="auto"/>
              <w:sz w:val="22"/>
              <w:lang w:eastAsia="de-DE"/>
            </w:rPr>
          </w:pPr>
          <w:hyperlink w:anchor="_Toc59026536" w:history="1">
            <w:r w:rsidRPr="004762D6">
              <w:rPr>
                <w:rStyle w:val="Hyperlink"/>
              </w:rPr>
              <w:t>5.7</w:t>
            </w:r>
            <w:r>
              <w:rPr>
                <w:rFonts w:asciiTheme="minorHAnsi" w:eastAsiaTheme="minorEastAsia" w:hAnsiTheme="minorHAnsi" w:cstheme="minorBidi"/>
                <w:bCs w:val="0"/>
                <w:color w:val="auto"/>
                <w:sz w:val="22"/>
                <w:lang w:eastAsia="de-DE"/>
              </w:rPr>
              <w:tab/>
            </w:r>
            <w:r w:rsidRPr="004762D6">
              <w:rPr>
                <w:rStyle w:val="Hyperlink"/>
              </w:rPr>
              <w:t>Leistungserfassung &gt; Historische Leistungsdaten</w:t>
            </w:r>
            <w:r>
              <w:rPr>
                <w:webHidden/>
              </w:rPr>
              <w:tab/>
            </w:r>
            <w:r>
              <w:rPr>
                <w:webHidden/>
              </w:rPr>
              <w:fldChar w:fldCharType="begin"/>
            </w:r>
            <w:r>
              <w:rPr>
                <w:webHidden/>
              </w:rPr>
              <w:instrText xml:space="preserve"> PAGEREF _Toc59026536 \h </w:instrText>
            </w:r>
            <w:r>
              <w:rPr>
                <w:webHidden/>
              </w:rPr>
            </w:r>
            <w:r>
              <w:rPr>
                <w:webHidden/>
              </w:rPr>
              <w:fldChar w:fldCharType="separate"/>
            </w:r>
            <w:r w:rsidR="00440558">
              <w:rPr>
                <w:webHidden/>
              </w:rPr>
              <w:t>18</w:t>
            </w:r>
            <w:r>
              <w:rPr>
                <w:webHidden/>
              </w:rPr>
              <w:fldChar w:fldCharType="end"/>
            </w:r>
          </w:hyperlink>
        </w:p>
        <w:p w14:paraId="6969CEEE" w14:textId="54005917" w:rsidR="00022B0E" w:rsidRDefault="00022B0E">
          <w:pPr>
            <w:pStyle w:val="Verzeichnis4"/>
            <w:rPr>
              <w:rFonts w:asciiTheme="minorHAnsi" w:hAnsiTheme="minorHAnsi"/>
              <w:sz w:val="22"/>
            </w:rPr>
          </w:pPr>
          <w:hyperlink w:anchor="_Toc59026537" w:history="1">
            <w:r w:rsidRPr="004762D6">
              <w:rPr>
                <w:rStyle w:val="Hyperlink"/>
              </w:rPr>
              <w:t>5.7.1</w:t>
            </w:r>
            <w:r>
              <w:rPr>
                <w:rFonts w:asciiTheme="minorHAnsi" w:hAnsiTheme="minorHAnsi"/>
                <w:sz w:val="22"/>
              </w:rPr>
              <w:tab/>
            </w:r>
            <w:r w:rsidRPr="004762D6">
              <w:rPr>
                <w:rStyle w:val="Hyperlink"/>
              </w:rPr>
              <w:t>Anzeige aller Register</w:t>
            </w:r>
            <w:r>
              <w:rPr>
                <w:webHidden/>
              </w:rPr>
              <w:tab/>
            </w:r>
            <w:r>
              <w:rPr>
                <w:webHidden/>
              </w:rPr>
              <w:fldChar w:fldCharType="begin"/>
            </w:r>
            <w:r>
              <w:rPr>
                <w:webHidden/>
              </w:rPr>
              <w:instrText xml:space="preserve"> PAGEREF _Toc59026537 \h </w:instrText>
            </w:r>
            <w:r>
              <w:rPr>
                <w:webHidden/>
              </w:rPr>
            </w:r>
            <w:r>
              <w:rPr>
                <w:webHidden/>
              </w:rPr>
              <w:fldChar w:fldCharType="separate"/>
            </w:r>
            <w:r w:rsidR="00440558">
              <w:rPr>
                <w:webHidden/>
              </w:rPr>
              <w:t>18</w:t>
            </w:r>
            <w:r>
              <w:rPr>
                <w:webHidden/>
              </w:rPr>
              <w:fldChar w:fldCharType="end"/>
            </w:r>
          </w:hyperlink>
        </w:p>
        <w:p w14:paraId="1B34617F" w14:textId="7B3F6A6F" w:rsidR="00022B0E" w:rsidRDefault="00022B0E">
          <w:pPr>
            <w:pStyle w:val="Verzeichnis4"/>
            <w:rPr>
              <w:rFonts w:asciiTheme="minorHAnsi" w:hAnsiTheme="minorHAnsi"/>
              <w:sz w:val="22"/>
            </w:rPr>
          </w:pPr>
          <w:hyperlink w:anchor="_Toc59026538" w:history="1">
            <w:r w:rsidRPr="004762D6">
              <w:rPr>
                <w:rStyle w:val="Hyperlink"/>
              </w:rPr>
              <w:t>5.7.2</w:t>
            </w:r>
            <w:r>
              <w:rPr>
                <w:rFonts w:asciiTheme="minorHAnsi" w:hAnsiTheme="minorHAnsi"/>
                <w:sz w:val="22"/>
              </w:rPr>
              <w:tab/>
            </w:r>
            <w:r w:rsidRPr="004762D6">
              <w:rPr>
                <w:rStyle w:val="Hyperlink"/>
              </w:rPr>
              <w:t>Register Kursnoten – Fächer hinzufügen</w:t>
            </w:r>
            <w:r>
              <w:rPr>
                <w:webHidden/>
              </w:rPr>
              <w:tab/>
            </w:r>
            <w:r>
              <w:rPr>
                <w:webHidden/>
              </w:rPr>
              <w:fldChar w:fldCharType="begin"/>
            </w:r>
            <w:r>
              <w:rPr>
                <w:webHidden/>
              </w:rPr>
              <w:instrText xml:space="preserve"> PAGEREF _Toc59026538 \h </w:instrText>
            </w:r>
            <w:r>
              <w:rPr>
                <w:webHidden/>
              </w:rPr>
            </w:r>
            <w:r>
              <w:rPr>
                <w:webHidden/>
              </w:rPr>
              <w:fldChar w:fldCharType="separate"/>
            </w:r>
            <w:r w:rsidR="00440558">
              <w:rPr>
                <w:webHidden/>
              </w:rPr>
              <w:t>18</w:t>
            </w:r>
            <w:r>
              <w:rPr>
                <w:webHidden/>
              </w:rPr>
              <w:fldChar w:fldCharType="end"/>
            </w:r>
          </w:hyperlink>
        </w:p>
        <w:p w14:paraId="438D013B" w14:textId="039EC797" w:rsidR="00022B0E" w:rsidRDefault="00022B0E">
          <w:pPr>
            <w:pStyle w:val="Verzeichnis3"/>
            <w:rPr>
              <w:rFonts w:asciiTheme="minorHAnsi" w:eastAsiaTheme="minorEastAsia" w:hAnsiTheme="minorHAnsi" w:cstheme="minorBidi"/>
              <w:bCs w:val="0"/>
              <w:color w:val="auto"/>
              <w:sz w:val="22"/>
              <w:lang w:eastAsia="de-DE"/>
            </w:rPr>
          </w:pPr>
          <w:hyperlink w:anchor="_Toc59026539" w:history="1">
            <w:r w:rsidRPr="004762D6">
              <w:rPr>
                <w:rStyle w:val="Hyperlink"/>
              </w:rPr>
              <w:t>5.8</w:t>
            </w:r>
            <w:r>
              <w:rPr>
                <w:rFonts w:asciiTheme="minorHAnsi" w:eastAsiaTheme="minorEastAsia" w:hAnsiTheme="minorHAnsi" w:cstheme="minorBidi"/>
                <w:bCs w:val="0"/>
                <w:color w:val="auto"/>
                <w:sz w:val="22"/>
                <w:lang w:eastAsia="de-DE"/>
              </w:rPr>
              <w:tab/>
            </w:r>
            <w:r w:rsidRPr="004762D6">
              <w:rPr>
                <w:rStyle w:val="Hyperlink"/>
              </w:rPr>
              <w:t>Abschlüsse &gt; FHR-Oberstufe</w:t>
            </w:r>
            <w:r>
              <w:rPr>
                <w:webHidden/>
              </w:rPr>
              <w:tab/>
            </w:r>
            <w:r>
              <w:rPr>
                <w:webHidden/>
              </w:rPr>
              <w:fldChar w:fldCharType="begin"/>
            </w:r>
            <w:r>
              <w:rPr>
                <w:webHidden/>
              </w:rPr>
              <w:instrText xml:space="preserve"> PAGEREF _Toc59026539 \h </w:instrText>
            </w:r>
            <w:r>
              <w:rPr>
                <w:webHidden/>
              </w:rPr>
            </w:r>
            <w:r>
              <w:rPr>
                <w:webHidden/>
              </w:rPr>
              <w:fldChar w:fldCharType="separate"/>
            </w:r>
            <w:r w:rsidR="00440558">
              <w:rPr>
                <w:webHidden/>
              </w:rPr>
              <w:t>19</w:t>
            </w:r>
            <w:r>
              <w:rPr>
                <w:webHidden/>
              </w:rPr>
              <w:fldChar w:fldCharType="end"/>
            </w:r>
          </w:hyperlink>
        </w:p>
        <w:p w14:paraId="137501D6" w14:textId="4143D74C" w:rsidR="00022B0E" w:rsidRDefault="00022B0E">
          <w:pPr>
            <w:pStyle w:val="Verzeichnis3"/>
            <w:rPr>
              <w:rFonts w:asciiTheme="minorHAnsi" w:eastAsiaTheme="minorEastAsia" w:hAnsiTheme="minorHAnsi" w:cstheme="minorBidi"/>
              <w:bCs w:val="0"/>
              <w:color w:val="auto"/>
              <w:sz w:val="22"/>
              <w:lang w:eastAsia="de-DE"/>
            </w:rPr>
          </w:pPr>
          <w:hyperlink w:anchor="_Toc59026540" w:history="1">
            <w:r w:rsidRPr="004762D6">
              <w:rPr>
                <w:rStyle w:val="Hyperlink"/>
              </w:rPr>
              <w:t>5.9</w:t>
            </w:r>
            <w:r>
              <w:rPr>
                <w:rFonts w:asciiTheme="minorHAnsi" w:eastAsiaTheme="minorEastAsia" w:hAnsiTheme="minorHAnsi" w:cstheme="minorBidi"/>
                <w:bCs w:val="0"/>
                <w:color w:val="auto"/>
                <w:sz w:val="22"/>
                <w:lang w:eastAsia="de-DE"/>
              </w:rPr>
              <w:tab/>
            </w:r>
            <w:r w:rsidRPr="004762D6">
              <w:rPr>
                <w:rStyle w:val="Hyperlink"/>
              </w:rPr>
              <w:t>Abschlüsse &gt; FHR-FOS</w:t>
            </w:r>
            <w:r>
              <w:rPr>
                <w:webHidden/>
              </w:rPr>
              <w:tab/>
            </w:r>
            <w:r>
              <w:rPr>
                <w:webHidden/>
              </w:rPr>
              <w:fldChar w:fldCharType="begin"/>
            </w:r>
            <w:r>
              <w:rPr>
                <w:webHidden/>
              </w:rPr>
              <w:instrText xml:space="preserve"> PAGEREF _Toc59026540 \h </w:instrText>
            </w:r>
            <w:r>
              <w:rPr>
                <w:webHidden/>
              </w:rPr>
            </w:r>
            <w:r>
              <w:rPr>
                <w:webHidden/>
              </w:rPr>
              <w:fldChar w:fldCharType="separate"/>
            </w:r>
            <w:r w:rsidR="00440558">
              <w:rPr>
                <w:webHidden/>
              </w:rPr>
              <w:t>20</w:t>
            </w:r>
            <w:r>
              <w:rPr>
                <w:webHidden/>
              </w:rPr>
              <w:fldChar w:fldCharType="end"/>
            </w:r>
          </w:hyperlink>
        </w:p>
        <w:p w14:paraId="0AD43A93" w14:textId="4A07394B" w:rsidR="00022B0E" w:rsidRDefault="00022B0E">
          <w:pPr>
            <w:pStyle w:val="Verzeichnis4"/>
            <w:rPr>
              <w:rFonts w:asciiTheme="minorHAnsi" w:hAnsiTheme="minorHAnsi"/>
              <w:sz w:val="22"/>
            </w:rPr>
          </w:pPr>
          <w:hyperlink w:anchor="_Toc59026541" w:history="1">
            <w:r w:rsidRPr="004762D6">
              <w:rPr>
                <w:rStyle w:val="Hyperlink"/>
              </w:rPr>
              <w:t>5.9.1</w:t>
            </w:r>
            <w:r>
              <w:rPr>
                <w:rFonts w:asciiTheme="minorHAnsi" w:hAnsiTheme="minorHAnsi"/>
                <w:sz w:val="22"/>
              </w:rPr>
              <w:tab/>
            </w:r>
            <w:r w:rsidRPr="004762D6">
              <w:rPr>
                <w:rStyle w:val="Hyperlink"/>
              </w:rPr>
              <w:t>Zusätzliches Filterkriterium Status und Sortierung der Ergebnisliste</w:t>
            </w:r>
            <w:r>
              <w:rPr>
                <w:webHidden/>
              </w:rPr>
              <w:tab/>
            </w:r>
            <w:r>
              <w:rPr>
                <w:webHidden/>
              </w:rPr>
              <w:fldChar w:fldCharType="begin"/>
            </w:r>
            <w:r>
              <w:rPr>
                <w:webHidden/>
              </w:rPr>
              <w:instrText xml:space="preserve"> PAGEREF _Toc59026541 \h </w:instrText>
            </w:r>
            <w:r>
              <w:rPr>
                <w:webHidden/>
              </w:rPr>
            </w:r>
            <w:r>
              <w:rPr>
                <w:webHidden/>
              </w:rPr>
              <w:fldChar w:fldCharType="separate"/>
            </w:r>
            <w:r w:rsidR="00440558">
              <w:rPr>
                <w:webHidden/>
              </w:rPr>
              <w:t>20</w:t>
            </w:r>
            <w:r>
              <w:rPr>
                <w:webHidden/>
              </w:rPr>
              <w:fldChar w:fldCharType="end"/>
            </w:r>
          </w:hyperlink>
        </w:p>
        <w:p w14:paraId="0AD7C5FD" w14:textId="015A40E9" w:rsidR="00022B0E" w:rsidRDefault="00022B0E">
          <w:pPr>
            <w:pStyle w:val="Verzeichnis4"/>
            <w:rPr>
              <w:rFonts w:asciiTheme="minorHAnsi" w:hAnsiTheme="minorHAnsi"/>
              <w:sz w:val="22"/>
            </w:rPr>
          </w:pPr>
          <w:hyperlink w:anchor="_Toc59026542" w:history="1">
            <w:r w:rsidRPr="004762D6">
              <w:rPr>
                <w:rStyle w:val="Hyperlink"/>
              </w:rPr>
              <w:t>5.9.2</w:t>
            </w:r>
            <w:r>
              <w:rPr>
                <w:rFonts w:asciiTheme="minorHAnsi" w:hAnsiTheme="minorHAnsi"/>
                <w:sz w:val="22"/>
              </w:rPr>
              <w:tab/>
            </w:r>
            <w:r w:rsidRPr="004762D6">
              <w:rPr>
                <w:rStyle w:val="Hyperlink"/>
              </w:rPr>
              <w:t>1. Register - Belegungsprüfung</w:t>
            </w:r>
            <w:r>
              <w:rPr>
                <w:webHidden/>
              </w:rPr>
              <w:tab/>
            </w:r>
            <w:r>
              <w:rPr>
                <w:webHidden/>
              </w:rPr>
              <w:fldChar w:fldCharType="begin"/>
            </w:r>
            <w:r>
              <w:rPr>
                <w:webHidden/>
              </w:rPr>
              <w:instrText xml:space="preserve"> PAGEREF _Toc59026542 \h </w:instrText>
            </w:r>
            <w:r>
              <w:rPr>
                <w:webHidden/>
              </w:rPr>
            </w:r>
            <w:r>
              <w:rPr>
                <w:webHidden/>
              </w:rPr>
              <w:fldChar w:fldCharType="separate"/>
            </w:r>
            <w:r w:rsidR="00440558">
              <w:rPr>
                <w:webHidden/>
              </w:rPr>
              <w:t>20</w:t>
            </w:r>
            <w:r>
              <w:rPr>
                <w:webHidden/>
              </w:rPr>
              <w:fldChar w:fldCharType="end"/>
            </w:r>
          </w:hyperlink>
        </w:p>
        <w:p w14:paraId="12D33150" w14:textId="7DF3DCAC" w:rsidR="00022B0E" w:rsidRDefault="00022B0E">
          <w:pPr>
            <w:pStyle w:val="Verzeichnis4"/>
            <w:rPr>
              <w:rFonts w:asciiTheme="minorHAnsi" w:hAnsiTheme="minorHAnsi"/>
              <w:sz w:val="22"/>
            </w:rPr>
          </w:pPr>
          <w:hyperlink w:anchor="_Toc59026543" w:history="1">
            <w:r w:rsidRPr="004762D6">
              <w:rPr>
                <w:rStyle w:val="Hyperlink"/>
              </w:rPr>
              <w:t>5.9.3</w:t>
            </w:r>
            <w:r>
              <w:rPr>
                <w:rFonts w:asciiTheme="minorHAnsi" w:hAnsiTheme="minorHAnsi"/>
                <w:sz w:val="22"/>
              </w:rPr>
              <w:tab/>
            </w:r>
            <w:r w:rsidRPr="004762D6">
              <w:rPr>
                <w:rStyle w:val="Hyperlink"/>
              </w:rPr>
              <w:t>2. Register - Schriftliche Prüfungen</w:t>
            </w:r>
            <w:r>
              <w:rPr>
                <w:webHidden/>
              </w:rPr>
              <w:tab/>
            </w:r>
            <w:r>
              <w:rPr>
                <w:webHidden/>
              </w:rPr>
              <w:fldChar w:fldCharType="begin"/>
            </w:r>
            <w:r>
              <w:rPr>
                <w:webHidden/>
              </w:rPr>
              <w:instrText xml:space="preserve"> PAGEREF _Toc59026543 \h </w:instrText>
            </w:r>
            <w:r>
              <w:rPr>
                <w:webHidden/>
              </w:rPr>
            </w:r>
            <w:r>
              <w:rPr>
                <w:webHidden/>
              </w:rPr>
              <w:fldChar w:fldCharType="separate"/>
            </w:r>
            <w:r w:rsidR="00440558">
              <w:rPr>
                <w:webHidden/>
              </w:rPr>
              <w:t>20</w:t>
            </w:r>
            <w:r>
              <w:rPr>
                <w:webHidden/>
              </w:rPr>
              <w:fldChar w:fldCharType="end"/>
            </w:r>
          </w:hyperlink>
        </w:p>
        <w:p w14:paraId="4B177898" w14:textId="4BF216C5" w:rsidR="00022B0E" w:rsidRDefault="00022B0E">
          <w:pPr>
            <w:pStyle w:val="Verzeichnis4"/>
            <w:rPr>
              <w:rFonts w:asciiTheme="minorHAnsi" w:hAnsiTheme="minorHAnsi"/>
              <w:sz w:val="22"/>
            </w:rPr>
          </w:pPr>
          <w:hyperlink w:anchor="_Toc59026544" w:history="1">
            <w:r w:rsidRPr="004762D6">
              <w:rPr>
                <w:rStyle w:val="Hyperlink"/>
              </w:rPr>
              <w:t>5.9.4</w:t>
            </w:r>
            <w:r>
              <w:rPr>
                <w:rFonts w:asciiTheme="minorHAnsi" w:hAnsiTheme="minorHAnsi"/>
                <w:sz w:val="22"/>
              </w:rPr>
              <w:tab/>
            </w:r>
            <w:r w:rsidRPr="004762D6">
              <w:rPr>
                <w:rStyle w:val="Hyperlink"/>
              </w:rPr>
              <w:t>3. Register - Mündliche Prüfungen</w:t>
            </w:r>
            <w:r>
              <w:rPr>
                <w:webHidden/>
              </w:rPr>
              <w:tab/>
            </w:r>
            <w:r>
              <w:rPr>
                <w:webHidden/>
              </w:rPr>
              <w:fldChar w:fldCharType="begin"/>
            </w:r>
            <w:r>
              <w:rPr>
                <w:webHidden/>
              </w:rPr>
              <w:instrText xml:space="preserve"> PAGEREF _Toc59026544 \h </w:instrText>
            </w:r>
            <w:r>
              <w:rPr>
                <w:webHidden/>
              </w:rPr>
            </w:r>
            <w:r>
              <w:rPr>
                <w:webHidden/>
              </w:rPr>
              <w:fldChar w:fldCharType="separate"/>
            </w:r>
            <w:r w:rsidR="00440558">
              <w:rPr>
                <w:webHidden/>
              </w:rPr>
              <w:t>22</w:t>
            </w:r>
            <w:r>
              <w:rPr>
                <w:webHidden/>
              </w:rPr>
              <w:fldChar w:fldCharType="end"/>
            </w:r>
          </w:hyperlink>
        </w:p>
        <w:p w14:paraId="5E7A3157" w14:textId="096D8AA3" w:rsidR="00022B0E" w:rsidRDefault="00022B0E">
          <w:pPr>
            <w:pStyle w:val="Verzeichnis4"/>
            <w:rPr>
              <w:rFonts w:asciiTheme="minorHAnsi" w:hAnsiTheme="minorHAnsi"/>
              <w:sz w:val="22"/>
            </w:rPr>
          </w:pPr>
          <w:hyperlink w:anchor="_Toc59026545" w:history="1">
            <w:r w:rsidRPr="004762D6">
              <w:rPr>
                <w:rStyle w:val="Hyperlink"/>
              </w:rPr>
              <w:t>5.9.5</w:t>
            </w:r>
            <w:r>
              <w:rPr>
                <w:rFonts w:asciiTheme="minorHAnsi" w:hAnsiTheme="minorHAnsi"/>
                <w:sz w:val="22"/>
              </w:rPr>
              <w:tab/>
            </w:r>
            <w:r w:rsidRPr="004762D6">
              <w:rPr>
                <w:rStyle w:val="Hyperlink"/>
              </w:rPr>
              <w:t>Neuer Bericht zur FOS</w:t>
            </w:r>
            <w:r>
              <w:rPr>
                <w:webHidden/>
              </w:rPr>
              <w:tab/>
            </w:r>
            <w:r>
              <w:rPr>
                <w:webHidden/>
              </w:rPr>
              <w:fldChar w:fldCharType="begin"/>
            </w:r>
            <w:r>
              <w:rPr>
                <w:webHidden/>
              </w:rPr>
              <w:instrText xml:space="preserve"> PAGEREF _Toc59026545 \h </w:instrText>
            </w:r>
            <w:r>
              <w:rPr>
                <w:webHidden/>
              </w:rPr>
            </w:r>
            <w:r>
              <w:rPr>
                <w:webHidden/>
              </w:rPr>
              <w:fldChar w:fldCharType="separate"/>
            </w:r>
            <w:r w:rsidR="00440558">
              <w:rPr>
                <w:webHidden/>
              </w:rPr>
              <w:t>22</w:t>
            </w:r>
            <w:r>
              <w:rPr>
                <w:webHidden/>
              </w:rPr>
              <w:fldChar w:fldCharType="end"/>
            </w:r>
          </w:hyperlink>
        </w:p>
        <w:p w14:paraId="10C3B372" w14:textId="372A67C2" w:rsidR="00022B0E" w:rsidRDefault="00022B0E">
          <w:pPr>
            <w:pStyle w:val="Verzeichnis3"/>
            <w:rPr>
              <w:rFonts w:asciiTheme="minorHAnsi" w:eastAsiaTheme="minorEastAsia" w:hAnsiTheme="minorHAnsi" w:cstheme="minorBidi"/>
              <w:bCs w:val="0"/>
              <w:color w:val="auto"/>
              <w:sz w:val="22"/>
              <w:lang w:eastAsia="de-DE"/>
            </w:rPr>
          </w:pPr>
          <w:hyperlink w:anchor="_Toc59026546" w:history="1">
            <w:r w:rsidRPr="004762D6">
              <w:rPr>
                <w:rStyle w:val="Hyperlink"/>
              </w:rPr>
              <w:t>5.10</w:t>
            </w:r>
            <w:r>
              <w:rPr>
                <w:rFonts w:asciiTheme="minorHAnsi" w:eastAsiaTheme="minorEastAsia" w:hAnsiTheme="minorHAnsi" w:cstheme="minorBidi"/>
                <w:bCs w:val="0"/>
                <w:color w:val="auto"/>
                <w:sz w:val="22"/>
                <w:lang w:eastAsia="de-DE"/>
              </w:rPr>
              <w:tab/>
            </w:r>
            <w:r w:rsidRPr="004762D6">
              <w:rPr>
                <w:rStyle w:val="Hyperlink"/>
              </w:rPr>
              <w:t>Abschlüsse &gt; Mittlerer Abschluss</w:t>
            </w:r>
            <w:r>
              <w:rPr>
                <w:webHidden/>
              </w:rPr>
              <w:tab/>
            </w:r>
            <w:r>
              <w:rPr>
                <w:webHidden/>
              </w:rPr>
              <w:fldChar w:fldCharType="begin"/>
            </w:r>
            <w:r>
              <w:rPr>
                <w:webHidden/>
              </w:rPr>
              <w:instrText xml:space="preserve"> PAGEREF _Toc59026546 \h </w:instrText>
            </w:r>
            <w:r>
              <w:rPr>
                <w:webHidden/>
              </w:rPr>
            </w:r>
            <w:r>
              <w:rPr>
                <w:webHidden/>
              </w:rPr>
              <w:fldChar w:fldCharType="separate"/>
            </w:r>
            <w:r w:rsidR="00440558">
              <w:rPr>
                <w:webHidden/>
              </w:rPr>
              <w:t>23</w:t>
            </w:r>
            <w:r>
              <w:rPr>
                <w:webHidden/>
              </w:rPr>
              <w:fldChar w:fldCharType="end"/>
            </w:r>
          </w:hyperlink>
        </w:p>
        <w:p w14:paraId="3EC7D1EA" w14:textId="26D49114" w:rsidR="00022B0E" w:rsidRDefault="00022B0E">
          <w:pPr>
            <w:pStyle w:val="Verzeichnis4"/>
            <w:rPr>
              <w:rFonts w:asciiTheme="minorHAnsi" w:hAnsiTheme="minorHAnsi"/>
              <w:sz w:val="22"/>
            </w:rPr>
          </w:pPr>
          <w:hyperlink w:anchor="_Toc59026547" w:history="1">
            <w:r w:rsidRPr="004762D6">
              <w:rPr>
                <w:rStyle w:val="Hyperlink"/>
              </w:rPr>
              <w:t>5.10.1</w:t>
            </w:r>
            <w:r>
              <w:rPr>
                <w:rFonts w:asciiTheme="minorHAnsi" w:hAnsiTheme="minorHAnsi"/>
                <w:sz w:val="22"/>
              </w:rPr>
              <w:tab/>
            </w:r>
            <w:r w:rsidRPr="004762D6">
              <w:rPr>
                <w:rStyle w:val="Hyperlink"/>
              </w:rPr>
              <w:t>Anpassung der Prüfung auf VOBGM § 60 Abs. 6</w:t>
            </w:r>
            <w:r>
              <w:rPr>
                <w:webHidden/>
              </w:rPr>
              <w:tab/>
            </w:r>
            <w:r>
              <w:rPr>
                <w:webHidden/>
              </w:rPr>
              <w:fldChar w:fldCharType="begin"/>
            </w:r>
            <w:r>
              <w:rPr>
                <w:webHidden/>
              </w:rPr>
              <w:instrText xml:space="preserve"> PAGEREF _Toc59026547 \h </w:instrText>
            </w:r>
            <w:r>
              <w:rPr>
                <w:webHidden/>
              </w:rPr>
            </w:r>
            <w:r>
              <w:rPr>
                <w:webHidden/>
              </w:rPr>
              <w:fldChar w:fldCharType="separate"/>
            </w:r>
            <w:r w:rsidR="00440558">
              <w:rPr>
                <w:webHidden/>
              </w:rPr>
              <w:t>23</w:t>
            </w:r>
            <w:r>
              <w:rPr>
                <w:webHidden/>
              </w:rPr>
              <w:fldChar w:fldCharType="end"/>
            </w:r>
          </w:hyperlink>
        </w:p>
        <w:p w14:paraId="12CCCC03" w14:textId="616F3458" w:rsidR="00022B0E" w:rsidRDefault="00022B0E">
          <w:pPr>
            <w:pStyle w:val="Verzeichnis4"/>
            <w:rPr>
              <w:rFonts w:asciiTheme="minorHAnsi" w:hAnsiTheme="minorHAnsi"/>
              <w:sz w:val="22"/>
            </w:rPr>
          </w:pPr>
          <w:hyperlink w:anchor="_Toc59026548" w:history="1">
            <w:r w:rsidRPr="004762D6">
              <w:rPr>
                <w:rStyle w:val="Hyperlink"/>
              </w:rPr>
              <w:t>5.10.2</w:t>
            </w:r>
            <w:r>
              <w:rPr>
                <w:rFonts w:asciiTheme="minorHAnsi" w:hAnsiTheme="minorHAnsi"/>
                <w:sz w:val="22"/>
              </w:rPr>
              <w:tab/>
            </w:r>
            <w:r w:rsidRPr="004762D6">
              <w:rPr>
                <w:rStyle w:val="Hyperlink"/>
              </w:rPr>
              <w:t>Anzeige der Zeugnisnoten und Ermittlung Endnoten für binnendifferenzierte Kurse</w:t>
            </w:r>
            <w:r>
              <w:rPr>
                <w:webHidden/>
              </w:rPr>
              <w:tab/>
            </w:r>
            <w:r>
              <w:rPr>
                <w:webHidden/>
              </w:rPr>
              <w:fldChar w:fldCharType="begin"/>
            </w:r>
            <w:r>
              <w:rPr>
                <w:webHidden/>
              </w:rPr>
              <w:instrText xml:space="preserve"> PAGEREF _Toc59026548 \h </w:instrText>
            </w:r>
            <w:r>
              <w:rPr>
                <w:webHidden/>
              </w:rPr>
            </w:r>
            <w:r>
              <w:rPr>
                <w:webHidden/>
              </w:rPr>
              <w:fldChar w:fldCharType="separate"/>
            </w:r>
            <w:r w:rsidR="00440558">
              <w:rPr>
                <w:webHidden/>
              </w:rPr>
              <w:t>23</w:t>
            </w:r>
            <w:r>
              <w:rPr>
                <w:webHidden/>
              </w:rPr>
              <w:fldChar w:fldCharType="end"/>
            </w:r>
          </w:hyperlink>
        </w:p>
        <w:p w14:paraId="55BB45F0" w14:textId="3C08F20E" w:rsidR="00022B0E" w:rsidRDefault="00022B0E">
          <w:pPr>
            <w:pStyle w:val="Verzeichnis3"/>
            <w:rPr>
              <w:rFonts w:asciiTheme="minorHAnsi" w:eastAsiaTheme="minorEastAsia" w:hAnsiTheme="minorHAnsi" w:cstheme="minorBidi"/>
              <w:bCs w:val="0"/>
              <w:color w:val="auto"/>
              <w:sz w:val="22"/>
              <w:lang w:eastAsia="de-DE"/>
            </w:rPr>
          </w:pPr>
          <w:hyperlink w:anchor="_Toc59026549" w:history="1">
            <w:r w:rsidRPr="004762D6">
              <w:rPr>
                <w:rStyle w:val="Hyperlink"/>
              </w:rPr>
              <w:t>5.11</w:t>
            </w:r>
            <w:r>
              <w:rPr>
                <w:rFonts w:asciiTheme="minorHAnsi" w:eastAsiaTheme="minorEastAsia" w:hAnsiTheme="minorHAnsi" w:cstheme="minorBidi"/>
                <w:bCs w:val="0"/>
                <w:color w:val="auto"/>
                <w:sz w:val="22"/>
                <w:lang w:eastAsia="de-DE"/>
              </w:rPr>
              <w:tab/>
            </w:r>
            <w:r w:rsidRPr="004762D6">
              <w:rPr>
                <w:rStyle w:val="Hyperlink"/>
              </w:rPr>
              <w:t>Zeugnisse &gt; Zeugnis erstellen</w:t>
            </w:r>
            <w:r>
              <w:rPr>
                <w:webHidden/>
              </w:rPr>
              <w:tab/>
            </w:r>
            <w:r>
              <w:rPr>
                <w:webHidden/>
              </w:rPr>
              <w:fldChar w:fldCharType="begin"/>
            </w:r>
            <w:r>
              <w:rPr>
                <w:webHidden/>
              </w:rPr>
              <w:instrText xml:space="preserve"> PAGEREF _Toc59026549 \h </w:instrText>
            </w:r>
            <w:r>
              <w:rPr>
                <w:webHidden/>
              </w:rPr>
            </w:r>
            <w:r>
              <w:rPr>
                <w:webHidden/>
              </w:rPr>
              <w:fldChar w:fldCharType="separate"/>
            </w:r>
            <w:r w:rsidR="00440558">
              <w:rPr>
                <w:webHidden/>
              </w:rPr>
              <w:t>24</w:t>
            </w:r>
            <w:r>
              <w:rPr>
                <w:webHidden/>
              </w:rPr>
              <w:fldChar w:fldCharType="end"/>
            </w:r>
          </w:hyperlink>
        </w:p>
        <w:p w14:paraId="0C76E088" w14:textId="71297091" w:rsidR="00022B0E" w:rsidRDefault="00022B0E">
          <w:pPr>
            <w:pStyle w:val="Verzeichnis4"/>
            <w:rPr>
              <w:rFonts w:asciiTheme="minorHAnsi" w:hAnsiTheme="minorHAnsi"/>
              <w:sz w:val="22"/>
            </w:rPr>
          </w:pPr>
          <w:hyperlink w:anchor="_Toc59026550" w:history="1">
            <w:r w:rsidRPr="004762D6">
              <w:rPr>
                <w:rStyle w:val="Hyperlink"/>
              </w:rPr>
              <w:t>5.11.1</w:t>
            </w:r>
            <w:r>
              <w:rPr>
                <w:rFonts w:asciiTheme="minorHAnsi" w:hAnsiTheme="minorHAnsi"/>
                <w:sz w:val="22"/>
              </w:rPr>
              <w:tab/>
            </w:r>
            <w:r w:rsidRPr="004762D6">
              <w:rPr>
                <w:rStyle w:val="Hyperlink"/>
              </w:rPr>
              <w:t>Dialogfenster Zuweisung bearbeiten – Plausibilisierung Abschluss</w:t>
            </w:r>
            <w:r>
              <w:rPr>
                <w:webHidden/>
              </w:rPr>
              <w:tab/>
            </w:r>
            <w:r>
              <w:rPr>
                <w:webHidden/>
              </w:rPr>
              <w:fldChar w:fldCharType="begin"/>
            </w:r>
            <w:r>
              <w:rPr>
                <w:webHidden/>
              </w:rPr>
              <w:instrText xml:space="preserve"> PAGEREF _Toc59026550 \h </w:instrText>
            </w:r>
            <w:r>
              <w:rPr>
                <w:webHidden/>
              </w:rPr>
            </w:r>
            <w:r>
              <w:rPr>
                <w:webHidden/>
              </w:rPr>
              <w:fldChar w:fldCharType="separate"/>
            </w:r>
            <w:r w:rsidR="00440558">
              <w:rPr>
                <w:webHidden/>
              </w:rPr>
              <w:t>24</w:t>
            </w:r>
            <w:r>
              <w:rPr>
                <w:webHidden/>
              </w:rPr>
              <w:fldChar w:fldCharType="end"/>
            </w:r>
          </w:hyperlink>
        </w:p>
        <w:p w14:paraId="47907ACD" w14:textId="1CDB0B5B" w:rsidR="00022B0E" w:rsidRDefault="00022B0E">
          <w:pPr>
            <w:pStyle w:val="Verzeichnis4"/>
            <w:rPr>
              <w:rStyle w:val="Hyperlink"/>
            </w:rPr>
          </w:pPr>
          <w:hyperlink w:anchor="_Toc59026551" w:history="1">
            <w:r w:rsidRPr="004762D6">
              <w:rPr>
                <w:rStyle w:val="Hyperlink"/>
              </w:rPr>
              <w:t>5.11.2</w:t>
            </w:r>
            <w:r>
              <w:rPr>
                <w:rFonts w:asciiTheme="minorHAnsi" w:hAnsiTheme="minorHAnsi"/>
                <w:sz w:val="22"/>
              </w:rPr>
              <w:tab/>
            </w:r>
            <w:r w:rsidRPr="004762D6">
              <w:rPr>
                <w:rStyle w:val="Hyperlink"/>
              </w:rPr>
              <w:t>Dialogfenster Zuweisung bearbeiten – Abschluss GE für IGS Stufe 10/1</w:t>
            </w:r>
            <w:r>
              <w:rPr>
                <w:webHidden/>
              </w:rPr>
              <w:tab/>
            </w:r>
            <w:r>
              <w:rPr>
                <w:webHidden/>
              </w:rPr>
              <w:fldChar w:fldCharType="begin"/>
            </w:r>
            <w:r>
              <w:rPr>
                <w:webHidden/>
              </w:rPr>
              <w:instrText xml:space="preserve"> PAGEREF _Toc59026551 \h </w:instrText>
            </w:r>
            <w:r>
              <w:rPr>
                <w:webHidden/>
              </w:rPr>
            </w:r>
            <w:r>
              <w:rPr>
                <w:webHidden/>
              </w:rPr>
              <w:fldChar w:fldCharType="separate"/>
            </w:r>
            <w:r w:rsidR="00440558">
              <w:rPr>
                <w:webHidden/>
              </w:rPr>
              <w:t>25</w:t>
            </w:r>
            <w:r>
              <w:rPr>
                <w:webHidden/>
              </w:rPr>
              <w:fldChar w:fldCharType="end"/>
            </w:r>
          </w:hyperlink>
        </w:p>
        <w:p w14:paraId="4358CABB" w14:textId="77777777" w:rsidR="00022B0E" w:rsidRDefault="00022B0E">
          <w:pPr>
            <w:spacing w:before="0" w:after="200" w:line="276" w:lineRule="auto"/>
            <w:rPr>
              <w:rStyle w:val="Hyperlink"/>
              <w:rFonts w:eastAsiaTheme="minorEastAsia"/>
              <w:noProof/>
              <w:lang w:eastAsia="de-DE"/>
            </w:rPr>
          </w:pPr>
          <w:r>
            <w:rPr>
              <w:rStyle w:val="Hyperlink"/>
            </w:rPr>
            <w:br w:type="page"/>
          </w:r>
        </w:p>
        <w:p w14:paraId="778DB806" w14:textId="77777777" w:rsidR="00022B0E" w:rsidRDefault="00022B0E">
          <w:pPr>
            <w:pStyle w:val="Verzeichnis4"/>
            <w:rPr>
              <w:rFonts w:asciiTheme="minorHAnsi" w:hAnsiTheme="minorHAnsi"/>
              <w:sz w:val="22"/>
            </w:rPr>
          </w:pPr>
        </w:p>
        <w:p w14:paraId="0CC3E98F" w14:textId="7390B7E9" w:rsidR="00022B0E" w:rsidRDefault="00022B0E">
          <w:pPr>
            <w:pStyle w:val="Verzeichnis3"/>
            <w:rPr>
              <w:rFonts w:asciiTheme="minorHAnsi" w:eastAsiaTheme="minorEastAsia" w:hAnsiTheme="minorHAnsi" w:cstheme="minorBidi"/>
              <w:bCs w:val="0"/>
              <w:color w:val="auto"/>
              <w:sz w:val="22"/>
              <w:lang w:eastAsia="de-DE"/>
            </w:rPr>
          </w:pPr>
          <w:hyperlink w:anchor="_Toc59026552" w:history="1">
            <w:r w:rsidRPr="004762D6">
              <w:rPr>
                <w:rStyle w:val="Hyperlink"/>
              </w:rPr>
              <w:t>5.12</w:t>
            </w:r>
            <w:r>
              <w:rPr>
                <w:rFonts w:asciiTheme="minorHAnsi" w:eastAsiaTheme="minorEastAsia" w:hAnsiTheme="minorHAnsi" w:cstheme="minorBidi"/>
                <w:bCs w:val="0"/>
                <w:color w:val="auto"/>
                <w:sz w:val="22"/>
                <w:lang w:eastAsia="de-DE"/>
              </w:rPr>
              <w:tab/>
            </w:r>
            <w:r w:rsidRPr="004762D6">
              <w:rPr>
                <w:rStyle w:val="Hyperlink"/>
              </w:rPr>
              <w:t>Zeugniskonfiguration &gt; Zeugnisformulare</w:t>
            </w:r>
            <w:r>
              <w:rPr>
                <w:webHidden/>
              </w:rPr>
              <w:tab/>
            </w:r>
            <w:r>
              <w:rPr>
                <w:webHidden/>
              </w:rPr>
              <w:fldChar w:fldCharType="begin"/>
            </w:r>
            <w:r>
              <w:rPr>
                <w:webHidden/>
              </w:rPr>
              <w:instrText xml:space="preserve"> PAGEREF _Toc59026552 \h </w:instrText>
            </w:r>
            <w:r>
              <w:rPr>
                <w:webHidden/>
              </w:rPr>
            </w:r>
            <w:r>
              <w:rPr>
                <w:webHidden/>
              </w:rPr>
              <w:fldChar w:fldCharType="separate"/>
            </w:r>
            <w:r w:rsidR="00440558">
              <w:rPr>
                <w:webHidden/>
              </w:rPr>
              <w:t>25</w:t>
            </w:r>
            <w:r>
              <w:rPr>
                <w:webHidden/>
              </w:rPr>
              <w:fldChar w:fldCharType="end"/>
            </w:r>
          </w:hyperlink>
        </w:p>
        <w:p w14:paraId="52E3D9AE" w14:textId="310F956A" w:rsidR="00022B0E" w:rsidRDefault="00022B0E">
          <w:pPr>
            <w:pStyle w:val="Verzeichnis4"/>
            <w:rPr>
              <w:rFonts w:asciiTheme="minorHAnsi" w:hAnsiTheme="minorHAnsi"/>
              <w:sz w:val="22"/>
            </w:rPr>
          </w:pPr>
          <w:hyperlink w:anchor="_Toc59026553" w:history="1">
            <w:r w:rsidRPr="004762D6">
              <w:rPr>
                <w:rStyle w:val="Hyperlink"/>
              </w:rPr>
              <w:t>5.12.1</w:t>
            </w:r>
            <w:r>
              <w:rPr>
                <w:rFonts w:asciiTheme="minorHAnsi" w:hAnsiTheme="minorHAnsi"/>
                <w:sz w:val="22"/>
              </w:rPr>
              <w:tab/>
            </w:r>
            <w:r w:rsidRPr="004762D6">
              <w:rPr>
                <w:rStyle w:val="Hyperlink"/>
              </w:rPr>
              <w:t>AGYM – Abgangszeugnis</w:t>
            </w:r>
            <w:r>
              <w:rPr>
                <w:webHidden/>
              </w:rPr>
              <w:tab/>
            </w:r>
            <w:r>
              <w:rPr>
                <w:webHidden/>
              </w:rPr>
              <w:fldChar w:fldCharType="begin"/>
            </w:r>
            <w:r>
              <w:rPr>
                <w:webHidden/>
              </w:rPr>
              <w:instrText xml:space="preserve"> PAGEREF _Toc59026553 \h </w:instrText>
            </w:r>
            <w:r>
              <w:rPr>
                <w:webHidden/>
              </w:rPr>
            </w:r>
            <w:r>
              <w:rPr>
                <w:webHidden/>
              </w:rPr>
              <w:fldChar w:fldCharType="separate"/>
            </w:r>
            <w:r w:rsidR="00440558">
              <w:rPr>
                <w:webHidden/>
              </w:rPr>
              <w:t>25</w:t>
            </w:r>
            <w:r>
              <w:rPr>
                <w:webHidden/>
              </w:rPr>
              <w:fldChar w:fldCharType="end"/>
            </w:r>
          </w:hyperlink>
        </w:p>
        <w:p w14:paraId="0A22D409" w14:textId="6A6488DB" w:rsidR="00022B0E" w:rsidRDefault="00022B0E">
          <w:pPr>
            <w:pStyle w:val="Verzeichnis4"/>
            <w:rPr>
              <w:rFonts w:asciiTheme="minorHAnsi" w:hAnsiTheme="minorHAnsi"/>
              <w:sz w:val="22"/>
            </w:rPr>
          </w:pPr>
          <w:hyperlink w:anchor="_Toc59026554" w:history="1">
            <w:r w:rsidRPr="004762D6">
              <w:rPr>
                <w:rStyle w:val="Hyperlink"/>
              </w:rPr>
              <w:t>5.12.2</w:t>
            </w:r>
            <w:r>
              <w:rPr>
                <w:rFonts w:asciiTheme="minorHAnsi" w:hAnsiTheme="minorHAnsi"/>
                <w:sz w:val="22"/>
              </w:rPr>
              <w:tab/>
            </w:r>
            <w:r w:rsidRPr="004762D6">
              <w:rPr>
                <w:rStyle w:val="Hyperlink"/>
              </w:rPr>
              <w:t>Abiturzeugnis – Fehler behoben</w:t>
            </w:r>
            <w:r>
              <w:rPr>
                <w:webHidden/>
              </w:rPr>
              <w:tab/>
            </w:r>
            <w:r>
              <w:rPr>
                <w:webHidden/>
              </w:rPr>
              <w:fldChar w:fldCharType="begin"/>
            </w:r>
            <w:r>
              <w:rPr>
                <w:webHidden/>
              </w:rPr>
              <w:instrText xml:space="preserve"> PAGEREF _Toc59026554 \h </w:instrText>
            </w:r>
            <w:r>
              <w:rPr>
                <w:webHidden/>
              </w:rPr>
            </w:r>
            <w:r>
              <w:rPr>
                <w:webHidden/>
              </w:rPr>
              <w:fldChar w:fldCharType="separate"/>
            </w:r>
            <w:r w:rsidR="00440558">
              <w:rPr>
                <w:webHidden/>
              </w:rPr>
              <w:t>25</w:t>
            </w:r>
            <w:r>
              <w:rPr>
                <w:webHidden/>
              </w:rPr>
              <w:fldChar w:fldCharType="end"/>
            </w:r>
          </w:hyperlink>
        </w:p>
        <w:p w14:paraId="752D1F5A" w14:textId="7CB0D31C" w:rsidR="00022B0E" w:rsidRDefault="00022B0E">
          <w:pPr>
            <w:pStyle w:val="Verzeichnis4"/>
            <w:rPr>
              <w:rFonts w:asciiTheme="minorHAnsi" w:hAnsiTheme="minorHAnsi"/>
              <w:sz w:val="22"/>
            </w:rPr>
          </w:pPr>
          <w:hyperlink w:anchor="_Toc59026555" w:history="1">
            <w:r w:rsidRPr="004762D6">
              <w:rPr>
                <w:rStyle w:val="Hyperlink"/>
              </w:rPr>
              <w:t>5.12.3</w:t>
            </w:r>
            <w:r>
              <w:rPr>
                <w:rFonts w:asciiTheme="minorHAnsi" w:hAnsiTheme="minorHAnsi"/>
                <w:sz w:val="22"/>
              </w:rPr>
              <w:tab/>
            </w:r>
            <w:r w:rsidRPr="004762D6">
              <w:rPr>
                <w:rStyle w:val="Hyperlink"/>
              </w:rPr>
              <w:t>Ein- und Zweijährige Fachschule – Abschlusszeugnis - Projektthemen</w:t>
            </w:r>
            <w:r>
              <w:rPr>
                <w:webHidden/>
              </w:rPr>
              <w:tab/>
            </w:r>
            <w:r>
              <w:rPr>
                <w:webHidden/>
              </w:rPr>
              <w:fldChar w:fldCharType="begin"/>
            </w:r>
            <w:r>
              <w:rPr>
                <w:webHidden/>
              </w:rPr>
              <w:instrText xml:space="preserve"> PAGEREF _Toc59026555 \h </w:instrText>
            </w:r>
            <w:r>
              <w:rPr>
                <w:webHidden/>
              </w:rPr>
            </w:r>
            <w:r>
              <w:rPr>
                <w:webHidden/>
              </w:rPr>
              <w:fldChar w:fldCharType="separate"/>
            </w:r>
            <w:r w:rsidR="00440558">
              <w:rPr>
                <w:webHidden/>
              </w:rPr>
              <w:t>25</w:t>
            </w:r>
            <w:r>
              <w:rPr>
                <w:webHidden/>
              </w:rPr>
              <w:fldChar w:fldCharType="end"/>
            </w:r>
          </w:hyperlink>
        </w:p>
        <w:p w14:paraId="5F18C7D7" w14:textId="5C85B3A7" w:rsidR="00022B0E" w:rsidRDefault="00022B0E">
          <w:pPr>
            <w:pStyle w:val="Verzeichnis4"/>
            <w:rPr>
              <w:rFonts w:asciiTheme="minorHAnsi" w:hAnsiTheme="minorHAnsi"/>
              <w:sz w:val="22"/>
            </w:rPr>
          </w:pPr>
          <w:hyperlink w:anchor="_Toc59026556" w:history="1">
            <w:r w:rsidRPr="004762D6">
              <w:rPr>
                <w:rStyle w:val="Hyperlink"/>
              </w:rPr>
              <w:t>5.12.4</w:t>
            </w:r>
            <w:r>
              <w:rPr>
                <w:rFonts w:asciiTheme="minorHAnsi" w:hAnsiTheme="minorHAnsi"/>
                <w:sz w:val="22"/>
              </w:rPr>
              <w:tab/>
            </w:r>
            <w:r w:rsidRPr="004762D6">
              <w:rPr>
                <w:rStyle w:val="Hyperlink"/>
              </w:rPr>
              <w:t>Ein- und Zweijährige Fachschule – Zusatzzeugnis 2</w:t>
            </w:r>
            <w:r>
              <w:rPr>
                <w:webHidden/>
              </w:rPr>
              <w:tab/>
            </w:r>
            <w:r>
              <w:rPr>
                <w:webHidden/>
              </w:rPr>
              <w:fldChar w:fldCharType="begin"/>
            </w:r>
            <w:r>
              <w:rPr>
                <w:webHidden/>
              </w:rPr>
              <w:instrText xml:space="preserve"> PAGEREF _Toc59026556 \h </w:instrText>
            </w:r>
            <w:r>
              <w:rPr>
                <w:webHidden/>
              </w:rPr>
            </w:r>
            <w:r>
              <w:rPr>
                <w:webHidden/>
              </w:rPr>
              <w:fldChar w:fldCharType="separate"/>
            </w:r>
            <w:r w:rsidR="00440558">
              <w:rPr>
                <w:webHidden/>
              </w:rPr>
              <w:t>25</w:t>
            </w:r>
            <w:r>
              <w:rPr>
                <w:webHidden/>
              </w:rPr>
              <w:fldChar w:fldCharType="end"/>
            </w:r>
          </w:hyperlink>
        </w:p>
        <w:p w14:paraId="54B75E98" w14:textId="01D82EA6" w:rsidR="00022B0E" w:rsidRDefault="00022B0E">
          <w:pPr>
            <w:pStyle w:val="Verzeichnis4"/>
            <w:rPr>
              <w:rFonts w:asciiTheme="minorHAnsi" w:hAnsiTheme="minorHAnsi"/>
              <w:sz w:val="22"/>
            </w:rPr>
          </w:pPr>
          <w:hyperlink w:anchor="_Toc59026557" w:history="1">
            <w:r w:rsidRPr="004762D6">
              <w:rPr>
                <w:rStyle w:val="Hyperlink"/>
              </w:rPr>
              <w:t>5.12.5</w:t>
            </w:r>
            <w:r>
              <w:rPr>
                <w:rFonts w:asciiTheme="minorHAnsi" w:hAnsiTheme="minorHAnsi"/>
                <w:sz w:val="22"/>
              </w:rPr>
              <w:tab/>
            </w:r>
            <w:r w:rsidRPr="004762D6">
              <w:rPr>
                <w:rStyle w:val="Hyperlink"/>
              </w:rPr>
              <w:t>BST – Abschlusszeugnis - Gleichstellungen</w:t>
            </w:r>
            <w:r>
              <w:rPr>
                <w:webHidden/>
              </w:rPr>
              <w:tab/>
            </w:r>
            <w:r>
              <w:rPr>
                <w:webHidden/>
              </w:rPr>
              <w:fldChar w:fldCharType="begin"/>
            </w:r>
            <w:r>
              <w:rPr>
                <w:webHidden/>
              </w:rPr>
              <w:instrText xml:space="preserve"> PAGEREF _Toc59026557 \h </w:instrText>
            </w:r>
            <w:r>
              <w:rPr>
                <w:webHidden/>
              </w:rPr>
            </w:r>
            <w:r>
              <w:rPr>
                <w:webHidden/>
              </w:rPr>
              <w:fldChar w:fldCharType="separate"/>
            </w:r>
            <w:r w:rsidR="00440558">
              <w:rPr>
                <w:webHidden/>
              </w:rPr>
              <w:t>26</w:t>
            </w:r>
            <w:r>
              <w:rPr>
                <w:webHidden/>
              </w:rPr>
              <w:fldChar w:fldCharType="end"/>
            </w:r>
          </w:hyperlink>
        </w:p>
        <w:p w14:paraId="19B4BEBE" w14:textId="68BA41D2" w:rsidR="00022B0E" w:rsidRDefault="00022B0E">
          <w:pPr>
            <w:pStyle w:val="Verzeichnis4"/>
            <w:rPr>
              <w:rFonts w:asciiTheme="minorHAnsi" w:hAnsiTheme="minorHAnsi"/>
              <w:sz w:val="22"/>
            </w:rPr>
          </w:pPr>
          <w:hyperlink w:anchor="_Toc59026558" w:history="1">
            <w:r w:rsidRPr="004762D6">
              <w:rPr>
                <w:rStyle w:val="Hyperlink"/>
              </w:rPr>
              <w:t>5.12.6</w:t>
            </w:r>
            <w:r>
              <w:rPr>
                <w:rFonts w:asciiTheme="minorHAnsi" w:hAnsiTheme="minorHAnsi"/>
                <w:sz w:val="22"/>
              </w:rPr>
              <w:tab/>
            </w:r>
            <w:r w:rsidRPr="004762D6">
              <w:rPr>
                <w:rStyle w:val="Hyperlink"/>
              </w:rPr>
              <w:t>FOS – Abgangszeugnis - Fehlerbehebung</w:t>
            </w:r>
            <w:r>
              <w:rPr>
                <w:webHidden/>
              </w:rPr>
              <w:tab/>
            </w:r>
            <w:r>
              <w:rPr>
                <w:webHidden/>
              </w:rPr>
              <w:fldChar w:fldCharType="begin"/>
            </w:r>
            <w:r>
              <w:rPr>
                <w:webHidden/>
              </w:rPr>
              <w:instrText xml:space="preserve"> PAGEREF _Toc59026558 \h </w:instrText>
            </w:r>
            <w:r>
              <w:rPr>
                <w:webHidden/>
              </w:rPr>
            </w:r>
            <w:r>
              <w:rPr>
                <w:webHidden/>
              </w:rPr>
              <w:fldChar w:fldCharType="separate"/>
            </w:r>
            <w:r w:rsidR="00440558">
              <w:rPr>
                <w:webHidden/>
              </w:rPr>
              <w:t>26</w:t>
            </w:r>
            <w:r>
              <w:rPr>
                <w:webHidden/>
              </w:rPr>
              <w:fldChar w:fldCharType="end"/>
            </w:r>
          </w:hyperlink>
        </w:p>
        <w:p w14:paraId="46064A7A" w14:textId="4F0697CF" w:rsidR="00022B0E" w:rsidRDefault="00022B0E">
          <w:pPr>
            <w:pStyle w:val="Verzeichnis4"/>
            <w:rPr>
              <w:rFonts w:asciiTheme="minorHAnsi" w:hAnsiTheme="minorHAnsi"/>
              <w:sz w:val="22"/>
            </w:rPr>
          </w:pPr>
          <w:hyperlink w:anchor="_Toc59026559" w:history="1">
            <w:r w:rsidRPr="004762D6">
              <w:rPr>
                <w:rStyle w:val="Hyperlink"/>
              </w:rPr>
              <w:t>5.12.7</w:t>
            </w:r>
            <w:r>
              <w:rPr>
                <w:rFonts w:asciiTheme="minorHAnsi" w:hAnsiTheme="minorHAnsi"/>
                <w:sz w:val="22"/>
              </w:rPr>
              <w:tab/>
            </w:r>
            <w:r w:rsidRPr="004762D6">
              <w:rPr>
                <w:rStyle w:val="Hyperlink"/>
              </w:rPr>
              <w:t>FOS – Abschlusszeugnis - Anpassung</w:t>
            </w:r>
            <w:r>
              <w:rPr>
                <w:webHidden/>
              </w:rPr>
              <w:tab/>
            </w:r>
            <w:r>
              <w:rPr>
                <w:webHidden/>
              </w:rPr>
              <w:fldChar w:fldCharType="begin"/>
            </w:r>
            <w:r>
              <w:rPr>
                <w:webHidden/>
              </w:rPr>
              <w:instrText xml:space="preserve"> PAGEREF _Toc59026559 \h </w:instrText>
            </w:r>
            <w:r>
              <w:rPr>
                <w:webHidden/>
              </w:rPr>
            </w:r>
            <w:r>
              <w:rPr>
                <w:webHidden/>
              </w:rPr>
              <w:fldChar w:fldCharType="separate"/>
            </w:r>
            <w:r w:rsidR="00440558">
              <w:rPr>
                <w:webHidden/>
              </w:rPr>
              <w:t>26</w:t>
            </w:r>
            <w:r>
              <w:rPr>
                <w:webHidden/>
              </w:rPr>
              <w:fldChar w:fldCharType="end"/>
            </w:r>
          </w:hyperlink>
        </w:p>
        <w:p w14:paraId="7A6400C9" w14:textId="0E7DF1CB" w:rsidR="00022B0E" w:rsidRDefault="00022B0E">
          <w:pPr>
            <w:pStyle w:val="Verzeichnis4"/>
            <w:rPr>
              <w:rFonts w:asciiTheme="minorHAnsi" w:hAnsiTheme="minorHAnsi"/>
              <w:sz w:val="22"/>
            </w:rPr>
          </w:pPr>
          <w:hyperlink w:anchor="_Toc59026560" w:history="1">
            <w:r w:rsidRPr="004762D6">
              <w:rPr>
                <w:rStyle w:val="Hyperlink"/>
              </w:rPr>
              <w:t>5.12.8</w:t>
            </w:r>
            <w:r>
              <w:rPr>
                <w:rFonts w:asciiTheme="minorHAnsi" w:hAnsiTheme="minorHAnsi"/>
                <w:sz w:val="22"/>
              </w:rPr>
              <w:tab/>
            </w:r>
            <w:r w:rsidRPr="004762D6">
              <w:rPr>
                <w:rStyle w:val="Hyperlink"/>
              </w:rPr>
              <w:t>Mittlerer Abschluss – Abschlusszeugnis</w:t>
            </w:r>
            <w:r>
              <w:rPr>
                <w:webHidden/>
              </w:rPr>
              <w:tab/>
            </w:r>
            <w:r>
              <w:rPr>
                <w:webHidden/>
              </w:rPr>
              <w:fldChar w:fldCharType="begin"/>
            </w:r>
            <w:r>
              <w:rPr>
                <w:webHidden/>
              </w:rPr>
              <w:instrText xml:space="preserve"> PAGEREF _Toc59026560 \h </w:instrText>
            </w:r>
            <w:r>
              <w:rPr>
                <w:webHidden/>
              </w:rPr>
            </w:r>
            <w:r>
              <w:rPr>
                <w:webHidden/>
              </w:rPr>
              <w:fldChar w:fldCharType="separate"/>
            </w:r>
            <w:r w:rsidR="00440558">
              <w:rPr>
                <w:webHidden/>
              </w:rPr>
              <w:t>26</w:t>
            </w:r>
            <w:r>
              <w:rPr>
                <w:webHidden/>
              </w:rPr>
              <w:fldChar w:fldCharType="end"/>
            </w:r>
          </w:hyperlink>
        </w:p>
        <w:p w14:paraId="697F1062" w14:textId="0B459717" w:rsidR="00022B0E" w:rsidRDefault="00022B0E">
          <w:pPr>
            <w:pStyle w:val="Verzeichnis4"/>
            <w:rPr>
              <w:rFonts w:asciiTheme="minorHAnsi" w:hAnsiTheme="minorHAnsi"/>
              <w:sz w:val="22"/>
            </w:rPr>
          </w:pPr>
          <w:hyperlink w:anchor="_Toc59026561" w:history="1">
            <w:r w:rsidRPr="004762D6">
              <w:rPr>
                <w:rStyle w:val="Hyperlink"/>
              </w:rPr>
              <w:t>5.12.9</w:t>
            </w:r>
            <w:r>
              <w:rPr>
                <w:rFonts w:asciiTheme="minorHAnsi" w:hAnsiTheme="minorHAnsi"/>
                <w:sz w:val="22"/>
              </w:rPr>
              <w:tab/>
            </w:r>
            <w:r w:rsidRPr="004762D6">
              <w:rPr>
                <w:rStyle w:val="Hyperlink"/>
              </w:rPr>
              <w:t>Fremdsprachenzertifikat SEK1 E und F</w:t>
            </w:r>
            <w:r>
              <w:rPr>
                <w:webHidden/>
              </w:rPr>
              <w:tab/>
            </w:r>
            <w:r>
              <w:rPr>
                <w:webHidden/>
              </w:rPr>
              <w:fldChar w:fldCharType="begin"/>
            </w:r>
            <w:r>
              <w:rPr>
                <w:webHidden/>
              </w:rPr>
              <w:instrText xml:space="preserve"> PAGEREF _Toc59026561 \h </w:instrText>
            </w:r>
            <w:r>
              <w:rPr>
                <w:webHidden/>
              </w:rPr>
            </w:r>
            <w:r>
              <w:rPr>
                <w:webHidden/>
              </w:rPr>
              <w:fldChar w:fldCharType="separate"/>
            </w:r>
            <w:r w:rsidR="00440558">
              <w:rPr>
                <w:webHidden/>
              </w:rPr>
              <w:t>27</w:t>
            </w:r>
            <w:r>
              <w:rPr>
                <w:webHidden/>
              </w:rPr>
              <w:fldChar w:fldCharType="end"/>
            </w:r>
          </w:hyperlink>
        </w:p>
        <w:p w14:paraId="4AA4790F" w14:textId="382842BE" w:rsidR="00022B0E" w:rsidRDefault="00022B0E">
          <w:pPr>
            <w:pStyle w:val="Verzeichnis2"/>
            <w:rPr>
              <w:rFonts w:asciiTheme="minorHAnsi" w:eastAsiaTheme="minorEastAsia" w:hAnsiTheme="minorHAnsi"/>
              <w:color w:val="auto"/>
              <w:lang w:eastAsia="de-DE"/>
            </w:rPr>
          </w:pPr>
          <w:hyperlink w:anchor="_Toc59026562" w:history="1">
            <w:r w:rsidRPr="004762D6">
              <w:rPr>
                <w:rStyle w:val="Hyperlink"/>
              </w:rPr>
              <w:t>6</w:t>
            </w:r>
            <w:r>
              <w:rPr>
                <w:rFonts w:asciiTheme="minorHAnsi" w:eastAsiaTheme="minorEastAsia" w:hAnsiTheme="minorHAnsi"/>
                <w:color w:val="auto"/>
                <w:lang w:eastAsia="de-DE"/>
              </w:rPr>
              <w:tab/>
            </w:r>
            <w:r w:rsidRPr="004762D6">
              <w:rPr>
                <w:rStyle w:val="Hyperlink"/>
              </w:rPr>
              <w:t>Extras</w:t>
            </w:r>
            <w:r>
              <w:rPr>
                <w:webHidden/>
              </w:rPr>
              <w:tab/>
            </w:r>
            <w:r>
              <w:rPr>
                <w:webHidden/>
              </w:rPr>
              <w:fldChar w:fldCharType="begin"/>
            </w:r>
            <w:r>
              <w:rPr>
                <w:webHidden/>
              </w:rPr>
              <w:instrText xml:space="preserve"> PAGEREF _Toc59026562 \h </w:instrText>
            </w:r>
            <w:r>
              <w:rPr>
                <w:webHidden/>
              </w:rPr>
            </w:r>
            <w:r>
              <w:rPr>
                <w:webHidden/>
              </w:rPr>
              <w:fldChar w:fldCharType="separate"/>
            </w:r>
            <w:r w:rsidR="00440558">
              <w:rPr>
                <w:webHidden/>
              </w:rPr>
              <w:t>27</w:t>
            </w:r>
            <w:r>
              <w:rPr>
                <w:webHidden/>
              </w:rPr>
              <w:fldChar w:fldCharType="end"/>
            </w:r>
          </w:hyperlink>
        </w:p>
        <w:p w14:paraId="22C51F26" w14:textId="280EDED7" w:rsidR="00022B0E" w:rsidRDefault="00022B0E">
          <w:pPr>
            <w:pStyle w:val="Verzeichnis3"/>
            <w:rPr>
              <w:rFonts w:asciiTheme="minorHAnsi" w:eastAsiaTheme="minorEastAsia" w:hAnsiTheme="minorHAnsi" w:cstheme="minorBidi"/>
              <w:bCs w:val="0"/>
              <w:color w:val="auto"/>
              <w:sz w:val="22"/>
              <w:lang w:eastAsia="de-DE"/>
            </w:rPr>
          </w:pPr>
          <w:hyperlink w:anchor="_Toc59026563" w:history="1">
            <w:r w:rsidRPr="004762D6">
              <w:rPr>
                <w:rStyle w:val="Hyperlink"/>
              </w:rPr>
              <w:t>6.1</w:t>
            </w:r>
            <w:r>
              <w:rPr>
                <w:rFonts w:asciiTheme="minorHAnsi" w:eastAsiaTheme="minorEastAsia" w:hAnsiTheme="minorHAnsi" w:cstheme="minorBidi"/>
                <w:bCs w:val="0"/>
                <w:color w:val="auto"/>
                <w:sz w:val="22"/>
                <w:lang w:eastAsia="de-DE"/>
              </w:rPr>
              <w:tab/>
            </w:r>
            <w:r w:rsidRPr="004762D6">
              <w:rPr>
                <w:rStyle w:val="Hyperlink"/>
              </w:rPr>
              <w:t>Aufgabenliste</w:t>
            </w:r>
            <w:r>
              <w:rPr>
                <w:webHidden/>
              </w:rPr>
              <w:tab/>
            </w:r>
            <w:r>
              <w:rPr>
                <w:webHidden/>
              </w:rPr>
              <w:fldChar w:fldCharType="begin"/>
            </w:r>
            <w:r>
              <w:rPr>
                <w:webHidden/>
              </w:rPr>
              <w:instrText xml:space="preserve"> PAGEREF _Toc59026563 \h </w:instrText>
            </w:r>
            <w:r>
              <w:rPr>
                <w:webHidden/>
              </w:rPr>
            </w:r>
            <w:r>
              <w:rPr>
                <w:webHidden/>
              </w:rPr>
              <w:fldChar w:fldCharType="separate"/>
            </w:r>
            <w:r w:rsidR="00440558">
              <w:rPr>
                <w:webHidden/>
              </w:rPr>
              <w:t>27</w:t>
            </w:r>
            <w:r>
              <w:rPr>
                <w:webHidden/>
              </w:rPr>
              <w:fldChar w:fldCharType="end"/>
            </w:r>
          </w:hyperlink>
        </w:p>
        <w:p w14:paraId="7F48C174" w14:textId="38C5A650" w:rsidR="00022B0E" w:rsidRDefault="00022B0E">
          <w:pPr>
            <w:pStyle w:val="Verzeichnis4"/>
            <w:rPr>
              <w:rFonts w:asciiTheme="minorHAnsi" w:hAnsiTheme="minorHAnsi"/>
              <w:sz w:val="22"/>
            </w:rPr>
          </w:pPr>
          <w:hyperlink w:anchor="_Toc59026564" w:history="1">
            <w:r w:rsidRPr="004762D6">
              <w:rPr>
                <w:rStyle w:val="Hyperlink"/>
              </w:rPr>
              <w:t>6.1.1</w:t>
            </w:r>
            <w:r>
              <w:rPr>
                <w:rFonts w:asciiTheme="minorHAnsi" w:hAnsiTheme="minorHAnsi"/>
                <w:sz w:val="22"/>
              </w:rPr>
              <w:tab/>
            </w:r>
            <w:r w:rsidRPr="004762D6">
              <w:rPr>
                <w:rStyle w:val="Hyperlink"/>
              </w:rPr>
              <w:t>Entfernte Aufgabenlistenmeldung</w:t>
            </w:r>
            <w:r>
              <w:rPr>
                <w:webHidden/>
              </w:rPr>
              <w:tab/>
            </w:r>
            <w:r>
              <w:rPr>
                <w:webHidden/>
              </w:rPr>
              <w:fldChar w:fldCharType="begin"/>
            </w:r>
            <w:r>
              <w:rPr>
                <w:webHidden/>
              </w:rPr>
              <w:instrText xml:space="preserve"> PAGEREF _Toc59026564 \h </w:instrText>
            </w:r>
            <w:r>
              <w:rPr>
                <w:webHidden/>
              </w:rPr>
            </w:r>
            <w:r>
              <w:rPr>
                <w:webHidden/>
              </w:rPr>
              <w:fldChar w:fldCharType="separate"/>
            </w:r>
            <w:r w:rsidR="00440558">
              <w:rPr>
                <w:webHidden/>
              </w:rPr>
              <w:t>27</w:t>
            </w:r>
            <w:r>
              <w:rPr>
                <w:webHidden/>
              </w:rPr>
              <w:fldChar w:fldCharType="end"/>
            </w:r>
          </w:hyperlink>
        </w:p>
        <w:p w14:paraId="25327860" w14:textId="7BEA4142" w:rsidR="00022B0E" w:rsidRDefault="00022B0E">
          <w:pPr>
            <w:pStyle w:val="Verzeichnis3"/>
            <w:rPr>
              <w:rFonts w:asciiTheme="minorHAnsi" w:eastAsiaTheme="minorEastAsia" w:hAnsiTheme="minorHAnsi" w:cstheme="minorBidi"/>
              <w:bCs w:val="0"/>
              <w:color w:val="auto"/>
              <w:sz w:val="22"/>
              <w:lang w:eastAsia="de-DE"/>
            </w:rPr>
          </w:pPr>
          <w:hyperlink w:anchor="_Toc59026565" w:history="1">
            <w:r w:rsidRPr="004762D6">
              <w:rPr>
                <w:rStyle w:val="Hyperlink"/>
              </w:rPr>
              <w:t>6.2</w:t>
            </w:r>
            <w:r>
              <w:rPr>
                <w:rFonts w:asciiTheme="minorHAnsi" w:eastAsiaTheme="minorEastAsia" w:hAnsiTheme="minorHAnsi" w:cstheme="minorBidi"/>
                <w:bCs w:val="0"/>
                <w:color w:val="auto"/>
                <w:sz w:val="22"/>
                <w:lang w:eastAsia="de-DE"/>
              </w:rPr>
              <w:tab/>
            </w:r>
            <w:r w:rsidRPr="004762D6">
              <w:rPr>
                <w:rStyle w:val="Hyperlink"/>
              </w:rPr>
              <w:t>Berichtsverwaltung &gt; Personal</w:t>
            </w:r>
            <w:r>
              <w:rPr>
                <w:webHidden/>
              </w:rPr>
              <w:tab/>
            </w:r>
            <w:r>
              <w:rPr>
                <w:webHidden/>
              </w:rPr>
              <w:fldChar w:fldCharType="begin"/>
            </w:r>
            <w:r>
              <w:rPr>
                <w:webHidden/>
              </w:rPr>
              <w:instrText xml:space="preserve"> PAGEREF _Toc59026565 \h </w:instrText>
            </w:r>
            <w:r>
              <w:rPr>
                <w:webHidden/>
              </w:rPr>
            </w:r>
            <w:r>
              <w:rPr>
                <w:webHidden/>
              </w:rPr>
              <w:fldChar w:fldCharType="separate"/>
            </w:r>
            <w:r w:rsidR="00440558">
              <w:rPr>
                <w:webHidden/>
              </w:rPr>
              <w:t>27</w:t>
            </w:r>
            <w:r>
              <w:rPr>
                <w:webHidden/>
              </w:rPr>
              <w:fldChar w:fldCharType="end"/>
            </w:r>
          </w:hyperlink>
        </w:p>
        <w:p w14:paraId="1C40D0D2" w14:textId="14770FD7" w:rsidR="00022B0E" w:rsidRDefault="00022B0E">
          <w:pPr>
            <w:pStyle w:val="Verzeichnis4"/>
            <w:rPr>
              <w:rFonts w:asciiTheme="minorHAnsi" w:hAnsiTheme="minorHAnsi"/>
              <w:sz w:val="22"/>
            </w:rPr>
          </w:pPr>
          <w:hyperlink w:anchor="_Toc59026566" w:history="1">
            <w:r w:rsidRPr="004762D6">
              <w:rPr>
                <w:rStyle w:val="Hyperlink"/>
              </w:rPr>
              <w:t>6.2.1</w:t>
            </w:r>
            <w:r>
              <w:rPr>
                <w:rFonts w:asciiTheme="minorHAnsi" w:hAnsiTheme="minorHAnsi"/>
                <w:sz w:val="22"/>
              </w:rPr>
              <w:tab/>
            </w:r>
            <w:r w:rsidRPr="004762D6">
              <w:rPr>
                <w:rStyle w:val="Hyperlink"/>
              </w:rPr>
              <w:t>Personalbasisdaten</w:t>
            </w:r>
            <w:r>
              <w:rPr>
                <w:webHidden/>
              </w:rPr>
              <w:tab/>
            </w:r>
            <w:r>
              <w:rPr>
                <w:webHidden/>
              </w:rPr>
              <w:fldChar w:fldCharType="begin"/>
            </w:r>
            <w:r>
              <w:rPr>
                <w:webHidden/>
              </w:rPr>
              <w:instrText xml:space="preserve"> PAGEREF _Toc59026566 \h </w:instrText>
            </w:r>
            <w:r>
              <w:rPr>
                <w:webHidden/>
              </w:rPr>
            </w:r>
            <w:r>
              <w:rPr>
                <w:webHidden/>
              </w:rPr>
              <w:fldChar w:fldCharType="separate"/>
            </w:r>
            <w:r w:rsidR="00440558">
              <w:rPr>
                <w:webHidden/>
              </w:rPr>
              <w:t>27</w:t>
            </w:r>
            <w:r>
              <w:rPr>
                <w:webHidden/>
              </w:rPr>
              <w:fldChar w:fldCharType="end"/>
            </w:r>
          </w:hyperlink>
        </w:p>
        <w:p w14:paraId="7D97C8E0" w14:textId="4ED2E111" w:rsidR="00022B0E" w:rsidRDefault="00022B0E">
          <w:pPr>
            <w:pStyle w:val="Verzeichnis4"/>
            <w:rPr>
              <w:rFonts w:asciiTheme="minorHAnsi" w:hAnsiTheme="minorHAnsi"/>
              <w:sz w:val="22"/>
            </w:rPr>
          </w:pPr>
          <w:hyperlink w:anchor="_Toc59026567" w:history="1">
            <w:r w:rsidRPr="004762D6">
              <w:rPr>
                <w:rStyle w:val="Hyperlink"/>
              </w:rPr>
              <w:t>6.2.2</w:t>
            </w:r>
            <w:r>
              <w:rPr>
                <w:rFonts w:asciiTheme="minorHAnsi" w:hAnsiTheme="minorHAnsi"/>
                <w:sz w:val="22"/>
              </w:rPr>
              <w:tab/>
            </w:r>
            <w:r w:rsidRPr="004762D6">
              <w:rPr>
                <w:rStyle w:val="Hyperlink"/>
              </w:rPr>
              <w:t>Personalverwaltung – Fachgruppen Fachgruppenmitglieder, Fachgruppensprecher</w:t>
            </w:r>
            <w:r>
              <w:rPr>
                <w:webHidden/>
              </w:rPr>
              <w:tab/>
            </w:r>
            <w:r>
              <w:rPr>
                <w:webHidden/>
              </w:rPr>
              <w:fldChar w:fldCharType="begin"/>
            </w:r>
            <w:r>
              <w:rPr>
                <w:webHidden/>
              </w:rPr>
              <w:instrText xml:space="preserve"> PAGEREF _Toc59026567 \h </w:instrText>
            </w:r>
            <w:r>
              <w:rPr>
                <w:webHidden/>
              </w:rPr>
            </w:r>
            <w:r>
              <w:rPr>
                <w:webHidden/>
              </w:rPr>
              <w:fldChar w:fldCharType="separate"/>
            </w:r>
            <w:r w:rsidR="00440558">
              <w:rPr>
                <w:webHidden/>
              </w:rPr>
              <w:t>27</w:t>
            </w:r>
            <w:r>
              <w:rPr>
                <w:webHidden/>
              </w:rPr>
              <w:fldChar w:fldCharType="end"/>
            </w:r>
          </w:hyperlink>
        </w:p>
        <w:p w14:paraId="4302293E" w14:textId="2BE37D57" w:rsidR="00022B0E" w:rsidRDefault="00022B0E">
          <w:pPr>
            <w:pStyle w:val="Verzeichnis3"/>
            <w:rPr>
              <w:rFonts w:asciiTheme="minorHAnsi" w:eastAsiaTheme="minorEastAsia" w:hAnsiTheme="minorHAnsi" w:cstheme="minorBidi"/>
              <w:bCs w:val="0"/>
              <w:color w:val="auto"/>
              <w:sz w:val="22"/>
              <w:lang w:eastAsia="de-DE"/>
            </w:rPr>
          </w:pPr>
          <w:hyperlink w:anchor="_Toc59026568" w:history="1">
            <w:r w:rsidRPr="004762D6">
              <w:rPr>
                <w:rStyle w:val="Hyperlink"/>
              </w:rPr>
              <w:t>6.3</w:t>
            </w:r>
            <w:r>
              <w:rPr>
                <w:rFonts w:asciiTheme="minorHAnsi" w:eastAsiaTheme="minorEastAsia" w:hAnsiTheme="minorHAnsi" w:cstheme="minorBidi"/>
                <w:bCs w:val="0"/>
                <w:color w:val="auto"/>
                <w:sz w:val="22"/>
                <w:lang w:eastAsia="de-DE"/>
              </w:rPr>
              <w:tab/>
            </w:r>
            <w:r w:rsidRPr="004762D6">
              <w:rPr>
                <w:rStyle w:val="Hyperlink"/>
              </w:rPr>
              <w:t>Berichtsverwaltung &gt; Schule</w:t>
            </w:r>
            <w:r>
              <w:rPr>
                <w:webHidden/>
              </w:rPr>
              <w:tab/>
            </w:r>
            <w:r>
              <w:rPr>
                <w:webHidden/>
              </w:rPr>
              <w:fldChar w:fldCharType="begin"/>
            </w:r>
            <w:r>
              <w:rPr>
                <w:webHidden/>
              </w:rPr>
              <w:instrText xml:space="preserve"> PAGEREF _Toc59026568 \h </w:instrText>
            </w:r>
            <w:r>
              <w:rPr>
                <w:webHidden/>
              </w:rPr>
            </w:r>
            <w:r>
              <w:rPr>
                <w:webHidden/>
              </w:rPr>
              <w:fldChar w:fldCharType="separate"/>
            </w:r>
            <w:r w:rsidR="00440558">
              <w:rPr>
                <w:webHidden/>
              </w:rPr>
              <w:t>28</w:t>
            </w:r>
            <w:r>
              <w:rPr>
                <w:webHidden/>
              </w:rPr>
              <w:fldChar w:fldCharType="end"/>
            </w:r>
          </w:hyperlink>
        </w:p>
        <w:p w14:paraId="44F510B5" w14:textId="7731A22D" w:rsidR="00022B0E" w:rsidRDefault="00022B0E">
          <w:pPr>
            <w:pStyle w:val="Verzeichnis4"/>
            <w:rPr>
              <w:rFonts w:asciiTheme="minorHAnsi" w:hAnsiTheme="minorHAnsi"/>
              <w:sz w:val="22"/>
            </w:rPr>
          </w:pPr>
          <w:hyperlink w:anchor="_Toc59026569" w:history="1">
            <w:r w:rsidRPr="004762D6">
              <w:rPr>
                <w:rStyle w:val="Hyperlink"/>
              </w:rPr>
              <w:t>6.3.1</w:t>
            </w:r>
            <w:r>
              <w:rPr>
                <w:rFonts w:asciiTheme="minorHAnsi" w:hAnsiTheme="minorHAnsi"/>
                <w:sz w:val="22"/>
              </w:rPr>
              <w:tab/>
            </w:r>
            <w:r w:rsidRPr="004762D6">
              <w:rPr>
                <w:rStyle w:val="Hyperlink"/>
              </w:rPr>
              <w:t>Klassen – Bericht: Klassenliste</w:t>
            </w:r>
            <w:r>
              <w:rPr>
                <w:webHidden/>
              </w:rPr>
              <w:tab/>
            </w:r>
            <w:r>
              <w:rPr>
                <w:webHidden/>
              </w:rPr>
              <w:fldChar w:fldCharType="begin"/>
            </w:r>
            <w:r>
              <w:rPr>
                <w:webHidden/>
              </w:rPr>
              <w:instrText xml:space="preserve"> PAGEREF _Toc59026569 \h </w:instrText>
            </w:r>
            <w:r>
              <w:rPr>
                <w:webHidden/>
              </w:rPr>
            </w:r>
            <w:r>
              <w:rPr>
                <w:webHidden/>
              </w:rPr>
              <w:fldChar w:fldCharType="separate"/>
            </w:r>
            <w:r w:rsidR="00440558">
              <w:rPr>
                <w:webHidden/>
              </w:rPr>
              <w:t>28</w:t>
            </w:r>
            <w:r>
              <w:rPr>
                <w:webHidden/>
              </w:rPr>
              <w:fldChar w:fldCharType="end"/>
            </w:r>
          </w:hyperlink>
        </w:p>
        <w:p w14:paraId="088EB9C9" w14:textId="796FFB3E" w:rsidR="00022B0E" w:rsidRDefault="00022B0E">
          <w:pPr>
            <w:pStyle w:val="Verzeichnis3"/>
            <w:rPr>
              <w:rFonts w:asciiTheme="minorHAnsi" w:eastAsiaTheme="minorEastAsia" w:hAnsiTheme="minorHAnsi" w:cstheme="minorBidi"/>
              <w:bCs w:val="0"/>
              <w:color w:val="auto"/>
              <w:sz w:val="22"/>
              <w:lang w:eastAsia="de-DE"/>
            </w:rPr>
          </w:pPr>
          <w:hyperlink w:anchor="_Toc59026570" w:history="1">
            <w:r w:rsidRPr="004762D6">
              <w:rPr>
                <w:rStyle w:val="Hyperlink"/>
              </w:rPr>
              <w:t>6.4</w:t>
            </w:r>
            <w:r>
              <w:rPr>
                <w:rFonts w:asciiTheme="minorHAnsi" w:eastAsiaTheme="minorEastAsia" w:hAnsiTheme="minorHAnsi" w:cstheme="minorBidi"/>
                <w:bCs w:val="0"/>
                <w:color w:val="auto"/>
                <w:sz w:val="22"/>
                <w:lang w:eastAsia="de-DE"/>
              </w:rPr>
              <w:tab/>
            </w:r>
            <w:r w:rsidRPr="004762D6">
              <w:rPr>
                <w:rStyle w:val="Hyperlink"/>
              </w:rPr>
              <w:t>Berichtsverwaltung &gt; Schüler</w:t>
            </w:r>
            <w:r>
              <w:rPr>
                <w:webHidden/>
              </w:rPr>
              <w:tab/>
            </w:r>
            <w:r>
              <w:rPr>
                <w:webHidden/>
              </w:rPr>
              <w:fldChar w:fldCharType="begin"/>
            </w:r>
            <w:r>
              <w:rPr>
                <w:webHidden/>
              </w:rPr>
              <w:instrText xml:space="preserve"> PAGEREF _Toc59026570 \h </w:instrText>
            </w:r>
            <w:r>
              <w:rPr>
                <w:webHidden/>
              </w:rPr>
            </w:r>
            <w:r>
              <w:rPr>
                <w:webHidden/>
              </w:rPr>
              <w:fldChar w:fldCharType="separate"/>
            </w:r>
            <w:r w:rsidR="00440558">
              <w:rPr>
                <w:webHidden/>
              </w:rPr>
              <w:t>28</w:t>
            </w:r>
            <w:r>
              <w:rPr>
                <w:webHidden/>
              </w:rPr>
              <w:fldChar w:fldCharType="end"/>
            </w:r>
          </w:hyperlink>
        </w:p>
        <w:p w14:paraId="667A192D" w14:textId="0B6A470B" w:rsidR="00022B0E" w:rsidRDefault="00022B0E">
          <w:pPr>
            <w:pStyle w:val="Verzeichnis4"/>
            <w:rPr>
              <w:rFonts w:asciiTheme="minorHAnsi" w:hAnsiTheme="minorHAnsi"/>
              <w:sz w:val="22"/>
            </w:rPr>
          </w:pPr>
          <w:hyperlink w:anchor="_Toc59026571" w:history="1">
            <w:r w:rsidRPr="004762D6">
              <w:rPr>
                <w:rStyle w:val="Hyperlink"/>
              </w:rPr>
              <w:t>6.4.1</w:t>
            </w:r>
            <w:r>
              <w:rPr>
                <w:rFonts w:asciiTheme="minorHAnsi" w:hAnsiTheme="minorHAnsi"/>
                <w:sz w:val="22"/>
              </w:rPr>
              <w:tab/>
            </w:r>
            <w:r w:rsidRPr="004762D6">
              <w:rPr>
                <w:rStyle w:val="Hyperlink"/>
              </w:rPr>
              <w:t>Allgemeine Listen – Erweiterung Auswahlliste Geschlecht</w:t>
            </w:r>
            <w:r>
              <w:rPr>
                <w:webHidden/>
              </w:rPr>
              <w:tab/>
            </w:r>
            <w:r>
              <w:rPr>
                <w:webHidden/>
              </w:rPr>
              <w:fldChar w:fldCharType="begin"/>
            </w:r>
            <w:r>
              <w:rPr>
                <w:webHidden/>
              </w:rPr>
              <w:instrText xml:space="preserve"> PAGEREF _Toc59026571 \h </w:instrText>
            </w:r>
            <w:r>
              <w:rPr>
                <w:webHidden/>
              </w:rPr>
            </w:r>
            <w:r>
              <w:rPr>
                <w:webHidden/>
              </w:rPr>
              <w:fldChar w:fldCharType="separate"/>
            </w:r>
            <w:r w:rsidR="00440558">
              <w:rPr>
                <w:webHidden/>
              </w:rPr>
              <w:t>28</w:t>
            </w:r>
            <w:r>
              <w:rPr>
                <w:webHidden/>
              </w:rPr>
              <w:fldChar w:fldCharType="end"/>
            </w:r>
          </w:hyperlink>
        </w:p>
        <w:p w14:paraId="7524C649" w14:textId="75C42EFF" w:rsidR="00022B0E" w:rsidRDefault="00022B0E">
          <w:pPr>
            <w:pStyle w:val="Verzeichnis4"/>
            <w:rPr>
              <w:rFonts w:asciiTheme="minorHAnsi" w:hAnsiTheme="minorHAnsi"/>
              <w:sz w:val="22"/>
            </w:rPr>
          </w:pPr>
          <w:hyperlink w:anchor="_Toc59026572" w:history="1">
            <w:r w:rsidRPr="004762D6">
              <w:rPr>
                <w:rStyle w:val="Hyperlink"/>
              </w:rPr>
              <w:t>6.4.2</w:t>
            </w:r>
            <w:r>
              <w:rPr>
                <w:rFonts w:asciiTheme="minorHAnsi" w:hAnsiTheme="minorHAnsi"/>
                <w:sz w:val="22"/>
              </w:rPr>
              <w:tab/>
            </w:r>
            <w:r w:rsidRPr="004762D6">
              <w:rPr>
                <w:rStyle w:val="Hyperlink"/>
              </w:rPr>
              <w:t>Allgemeine Liste – Anzeige Familiensprache 2</w:t>
            </w:r>
            <w:r>
              <w:rPr>
                <w:webHidden/>
              </w:rPr>
              <w:tab/>
            </w:r>
            <w:r>
              <w:rPr>
                <w:webHidden/>
              </w:rPr>
              <w:fldChar w:fldCharType="begin"/>
            </w:r>
            <w:r>
              <w:rPr>
                <w:webHidden/>
              </w:rPr>
              <w:instrText xml:space="preserve"> PAGEREF _Toc59026572 \h </w:instrText>
            </w:r>
            <w:r>
              <w:rPr>
                <w:webHidden/>
              </w:rPr>
            </w:r>
            <w:r>
              <w:rPr>
                <w:webHidden/>
              </w:rPr>
              <w:fldChar w:fldCharType="separate"/>
            </w:r>
            <w:r w:rsidR="00440558">
              <w:rPr>
                <w:webHidden/>
              </w:rPr>
              <w:t>29</w:t>
            </w:r>
            <w:r>
              <w:rPr>
                <w:webHidden/>
              </w:rPr>
              <w:fldChar w:fldCharType="end"/>
            </w:r>
          </w:hyperlink>
        </w:p>
        <w:p w14:paraId="1ED7D0CA" w14:textId="366D9E68" w:rsidR="00022B0E" w:rsidRDefault="00022B0E">
          <w:pPr>
            <w:pStyle w:val="Verzeichnis4"/>
            <w:rPr>
              <w:rFonts w:asciiTheme="minorHAnsi" w:hAnsiTheme="minorHAnsi"/>
              <w:sz w:val="22"/>
            </w:rPr>
          </w:pPr>
          <w:hyperlink w:anchor="_Toc59026573" w:history="1">
            <w:r w:rsidRPr="004762D6">
              <w:rPr>
                <w:rStyle w:val="Hyperlink"/>
              </w:rPr>
              <w:t>6.4.3</w:t>
            </w:r>
            <w:r>
              <w:rPr>
                <w:rFonts w:asciiTheme="minorHAnsi" w:hAnsiTheme="minorHAnsi"/>
                <w:sz w:val="22"/>
              </w:rPr>
              <w:tab/>
            </w:r>
            <w:r w:rsidRPr="004762D6">
              <w:rPr>
                <w:rStyle w:val="Hyperlink"/>
              </w:rPr>
              <w:t>Allgemeine Listen – Bericht: Fremdsprachenfolge</w:t>
            </w:r>
            <w:r>
              <w:rPr>
                <w:webHidden/>
              </w:rPr>
              <w:tab/>
            </w:r>
            <w:r>
              <w:rPr>
                <w:webHidden/>
              </w:rPr>
              <w:fldChar w:fldCharType="begin"/>
            </w:r>
            <w:r>
              <w:rPr>
                <w:webHidden/>
              </w:rPr>
              <w:instrText xml:space="preserve"> PAGEREF _Toc59026573 \h </w:instrText>
            </w:r>
            <w:r>
              <w:rPr>
                <w:webHidden/>
              </w:rPr>
            </w:r>
            <w:r>
              <w:rPr>
                <w:webHidden/>
              </w:rPr>
              <w:fldChar w:fldCharType="separate"/>
            </w:r>
            <w:r w:rsidR="00440558">
              <w:rPr>
                <w:webHidden/>
              </w:rPr>
              <w:t>29</w:t>
            </w:r>
            <w:r>
              <w:rPr>
                <w:webHidden/>
              </w:rPr>
              <w:fldChar w:fldCharType="end"/>
            </w:r>
          </w:hyperlink>
        </w:p>
        <w:p w14:paraId="58718902" w14:textId="37E3C65C" w:rsidR="00022B0E" w:rsidRDefault="00022B0E">
          <w:pPr>
            <w:pStyle w:val="Verzeichnis4"/>
            <w:rPr>
              <w:rFonts w:asciiTheme="minorHAnsi" w:hAnsiTheme="minorHAnsi"/>
              <w:sz w:val="22"/>
            </w:rPr>
          </w:pPr>
          <w:hyperlink w:anchor="_Toc59026574" w:history="1">
            <w:r w:rsidRPr="004762D6">
              <w:rPr>
                <w:rStyle w:val="Hyperlink"/>
              </w:rPr>
              <w:t>6.4.4</w:t>
            </w:r>
            <w:r>
              <w:rPr>
                <w:rFonts w:asciiTheme="minorHAnsi" w:hAnsiTheme="minorHAnsi"/>
                <w:sz w:val="22"/>
              </w:rPr>
              <w:tab/>
            </w:r>
            <w:r w:rsidRPr="004762D6">
              <w:rPr>
                <w:rStyle w:val="Hyperlink"/>
              </w:rPr>
              <w:t>Allgemeine Listen – Bericht: Schülerliste</w:t>
            </w:r>
            <w:r>
              <w:rPr>
                <w:webHidden/>
              </w:rPr>
              <w:tab/>
            </w:r>
            <w:r>
              <w:rPr>
                <w:webHidden/>
              </w:rPr>
              <w:fldChar w:fldCharType="begin"/>
            </w:r>
            <w:r>
              <w:rPr>
                <w:webHidden/>
              </w:rPr>
              <w:instrText xml:space="preserve"> PAGEREF _Toc59026574 \h </w:instrText>
            </w:r>
            <w:r>
              <w:rPr>
                <w:webHidden/>
              </w:rPr>
            </w:r>
            <w:r>
              <w:rPr>
                <w:webHidden/>
              </w:rPr>
              <w:fldChar w:fldCharType="separate"/>
            </w:r>
            <w:r w:rsidR="00440558">
              <w:rPr>
                <w:webHidden/>
              </w:rPr>
              <w:t>29</w:t>
            </w:r>
            <w:r>
              <w:rPr>
                <w:webHidden/>
              </w:rPr>
              <w:fldChar w:fldCharType="end"/>
            </w:r>
          </w:hyperlink>
        </w:p>
        <w:p w14:paraId="16A1F157" w14:textId="2DEBFE26" w:rsidR="00022B0E" w:rsidRDefault="00022B0E">
          <w:pPr>
            <w:pStyle w:val="Verzeichnis4"/>
            <w:rPr>
              <w:rFonts w:asciiTheme="minorHAnsi" w:hAnsiTheme="minorHAnsi"/>
              <w:sz w:val="22"/>
            </w:rPr>
          </w:pPr>
          <w:hyperlink w:anchor="_Toc59026575" w:history="1">
            <w:r w:rsidRPr="004762D6">
              <w:rPr>
                <w:rStyle w:val="Hyperlink"/>
              </w:rPr>
              <w:t>6.4.5</w:t>
            </w:r>
            <w:r>
              <w:rPr>
                <w:rFonts w:asciiTheme="minorHAnsi" w:hAnsiTheme="minorHAnsi"/>
                <w:sz w:val="22"/>
              </w:rPr>
              <w:tab/>
            </w:r>
            <w:r w:rsidRPr="004762D6">
              <w:rPr>
                <w:rStyle w:val="Hyperlink"/>
              </w:rPr>
              <w:t>Allgemeine Listen – Neue Berichte: AWS Namen und AWS Zahlen</w:t>
            </w:r>
            <w:r>
              <w:rPr>
                <w:webHidden/>
              </w:rPr>
              <w:tab/>
            </w:r>
            <w:r>
              <w:rPr>
                <w:webHidden/>
              </w:rPr>
              <w:fldChar w:fldCharType="begin"/>
            </w:r>
            <w:r>
              <w:rPr>
                <w:webHidden/>
              </w:rPr>
              <w:instrText xml:space="preserve"> PAGEREF _Toc59026575 \h </w:instrText>
            </w:r>
            <w:r>
              <w:rPr>
                <w:webHidden/>
              </w:rPr>
            </w:r>
            <w:r>
              <w:rPr>
                <w:webHidden/>
              </w:rPr>
              <w:fldChar w:fldCharType="separate"/>
            </w:r>
            <w:r w:rsidR="00440558">
              <w:rPr>
                <w:webHidden/>
              </w:rPr>
              <w:t>29</w:t>
            </w:r>
            <w:r>
              <w:rPr>
                <w:webHidden/>
              </w:rPr>
              <w:fldChar w:fldCharType="end"/>
            </w:r>
          </w:hyperlink>
        </w:p>
        <w:p w14:paraId="5DB44163" w14:textId="7C20BAF0" w:rsidR="00022B0E" w:rsidRDefault="00022B0E">
          <w:pPr>
            <w:pStyle w:val="Verzeichnis3"/>
            <w:rPr>
              <w:rFonts w:asciiTheme="minorHAnsi" w:eastAsiaTheme="minorEastAsia" w:hAnsiTheme="minorHAnsi" w:cstheme="minorBidi"/>
              <w:bCs w:val="0"/>
              <w:color w:val="auto"/>
              <w:sz w:val="22"/>
              <w:lang w:eastAsia="de-DE"/>
            </w:rPr>
          </w:pPr>
          <w:hyperlink w:anchor="_Toc59026576" w:history="1">
            <w:r w:rsidRPr="004762D6">
              <w:rPr>
                <w:rStyle w:val="Hyperlink"/>
              </w:rPr>
              <w:t>6.5</w:t>
            </w:r>
            <w:r>
              <w:rPr>
                <w:rFonts w:asciiTheme="minorHAnsi" w:eastAsiaTheme="minorEastAsia" w:hAnsiTheme="minorHAnsi" w:cstheme="minorBidi"/>
                <w:bCs w:val="0"/>
                <w:color w:val="auto"/>
                <w:sz w:val="22"/>
                <w:lang w:eastAsia="de-DE"/>
              </w:rPr>
              <w:tab/>
            </w:r>
            <w:r w:rsidRPr="004762D6">
              <w:rPr>
                <w:rStyle w:val="Hyperlink"/>
              </w:rPr>
              <w:t>Berichtsverwaltung &gt; Unterricht</w:t>
            </w:r>
            <w:r>
              <w:rPr>
                <w:webHidden/>
              </w:rPr>
              <w:tab/>
            </w:r>
            <w:r>
              <w:rPr>
                <w:webHidden/>
              </w:rPr>
              <w:fldChar w:fldCharType="begin"/>
            </w:r>
            <w:r>
              <w:rPr>
                <w:webHidden/>
              </w:rPr>
              <w:instrText xml:space="preserve"> PAGEREF _Toc59026576 \h </w:instrText>
            </w:r>
            <w:r>
              <w:rPr>
                <w:webHidden/>
              </w:rPr>
            </w:r>
            <w:r>
              <w:rPr>
                <w:webHidden/>
              </w:rPr>
              <w:fldChar w:fldCharType="separate"/>
            </w:r>
            <w:r w:rsidR="00440558">
              <w:rPr>
                <w:webHidden/>
              </w:rPr>
              <w:t>31</w:t>
            </w:r>
            <w:r>
              <w:rPr>
                <w:webHidden/>
              </w:rPr>
              <w:fldChar w:fldCharType="end"/>
            </w:r>
          </w:hyperlink>
        </w:p>
        <w:p w14:paraId="673D684D" w14:textId="25209840" w:rsidR="00022B0E" w:rsidRDefault="00022B0E">
          <w:pPr>
            <w:pStyle w:val="Verzeichnis4"/>
            <w:rPr>
              <w:rFonts w:asciiTheme="minorHAnsi" w:hAnsiTheme="minorHAnsi"/>
              <w:sz w:val="22"/>
            </w:rPr>
          </w:pPr>
          <w:hyperlink w:anchor="_Toc59026577" w:history="1">
            <w:r w:rsidRPr="004762D6">
              <w:rPr>
                <w:rStyle w:val="Hyperlink"/>
              </w:rPr>
              <w:t>6.5.1</w:t>
            </w:r>
            <w:r>
              <w:rPr>
                <w:rFonts w:asciiTheme="minorHAnsi" w:hAnsiTheme="minorHAnsi"/>
                <w:sz w:val="22"/>
              </w:rPr>
              <w:tab/>
            </w:r>
            <w:r w:rsidRPr="004762D6">
              <w:rPr>
                <w:rStyle w:val="Hyperlink"/>
              </w:rPr>
              <w:t>FHR-FOS – Bericht: FOS Prüfungsbericht</w:t>
            </w:r>
            <w:r>
              <w:rPr>
                <w:webHidden/>
              </w:rPr>
              <w:tab/>
            </w:r>
            <w:r>
              <w:rPr>
                <w:webHidden/>
              </w:rPr>
              <w:fldChar w:fldCharType="begin"/>
            </w:r>
            <w:r>
              <w:rPr>
                <w:webHidden/>
              </w:rPr>
              <w:instrText xml:space="preserve"> PAGEREF _Toc59026577 \h </w:instrText>
            </w:r>
            <w:r>
              <w:rPr>
                <w:webHidden/>
              </w:rPr>
            </w:r>
            <w:r>
              <w:rPr>
                <w:webHidden/>
              </w:rPr>
              <w:fldChar w:fldCharType="separate"/>
            </w:r>
            <w:r w:rsidR="00440558">
              <w:rPr>
                <w:webHidden/>
              </w:rPr>
              <w:t>31</w:t>
            </w:r>
            <w:r>
              <w:rPr>
                <w:webHidden/>
              </w:rPr>
              <w:fldChar w:fldCharType="end"/>
            </w:r>
          </w:hyperlink>
        </w:p>
        <w:p w14:paraId="39D73D0C" w14:textId="62BBEC55" w:rsidR="00022B0E" w:rsidRDefault="00022B0E">
          <w:pPr>
            <w:pStyle w:val="Verzeichnis4"/>
            <w:rPr>
              <w:rFonts w:asciiTheme="minorHAnsi" w:hAnsiTheme="minorHAnsi"/>
              <w:sz w:val="22"/>
            </w:rPr>
          </w:pPr>
          <w:hyperlink w:anchor="_Toc59026578" w:history="1">
            <w:r w:rsidRPr="004762D6">
              <w:rPr>
                <w:rStyle w:val="Hyperlink"/>
              </w:rPr>
              <w:t>6.5.2</w:t>
            </w:r>
            <w:r>
              <w:rPr>
                <w:rFonts w:asciiTheme="minorHAnsi" w:hAnsiTheme="minorHAnsi"/>
                <w:sz w:val="22"/>
              </w:rPr>
              <w:tab/>
            </w:r>
            <w:r w:rsidRPr="004762D6">
              <w:rPr>
                <w:rStyle w:val="Hyperlink"/>
              </w:rPr>
              <w:t>H/R Abschluss – Bericht: Ergebnisse Abschlussprüfung Klasse</w:t>
            </w:r>
            <w:r>
              <w:rPr>
                <w:webHidden/>
              </w:rPr>
              <w:tab/>
            </w:r>
            <w:r>
              <w:rPr>
                <w:webHidden/>
              </w:rPr>
              <w:fldChar w:fldCharType="begin"/>
            </w:r>
            <w:r>
              <w:rPr>
                <w:webHidden/>
              </w:rPr>
              <w:instrText xml:space="preserve"> PAGEREF _Toc59026578 \h </w:instrText>
            </w:r>
            <w:r>
              <w:rPr>
                <w:webHidden/>
              </w:rPr>
            </w:r>
            <w:r>
              <w:rPr>
                <w:webHidden/>
              </w:rPr>
              <w:fldChar w:fldCharType="separate"/>
            </w:r>
            <w:r w:rsidR="00440558">
              <w:rPr>
                <w:webHidden/>
              </w:rPr>
              <w:t>31</w:t>
            </w:r>
            <w:r>
              <w:rPr>
                <w:webHidden/>
              </w:rPr>
              <w:fldChar w:fldCharType="end"/>
            </w:r>
          </w:hyperlink>
        </w:p>
        <w:p w14:paraId="114DBE7E" w14:textId="1851D991" w:rsidR="00022B0E" w:rsidRDefault="00022B0E">
          <w:pPr>
            <w:pStyle w:val="Verzeichnis4"/>
            <w:rPr>
              <w:rFonts w:asciiTheme="minorHAnsi" w:hAnsiTheme="minorHAnsi"/>
              <w:sz w:val="22"/>
            </w:rPr>
          </w:pPr>
          <w:hyperlink w:anchor="_Toc59026579" w:history="1">
            <w:r w:rsidRPr="004762D6">
              <w:rPr>
                <w:rStyle w:val="Hyperlink"/>
              </w:rPr>
              <w:t>6.5.3</w:t>
            </w:r>
            <w:r>
              <w:rPr>
                <w:rFonts w:asciiTheme="minorHAnsi" w:hAnsiTheme="minorHAnsi"/>
                <w:sz w:val="22"/>
              </w:rPr>
              <w:tab/>
            </w:r>
            <w:r w:rsidRPr="004762D6">
              <w:rPr>
                <w:rStyle w:val="Hyperlink"/>
              </w:rPr>
              <w:t>H/R Abschluss – Bericht: Abschluss - Elternbenachrichtigung</w:t>
            </w:r>
            <w:r>
              <w:rPr>
                <w:webHidden/>
              </w:rPr>
              <w:tab/>
            </w:r>
            <w:r>
              <w:rPr>
                <w:webHidden/>
              </w:rPr>
              <w:fldChar w:fldCharType="begin"/>
            </w:r>
            <w:r>
              <w:rPr>
                <w:webHidden/>
              </w:rPr>
              <w:instrText xml:space="preserve"> PAGEREF _Toc59026579 \h </w:instrText>
            </w:r>
            <w:r>
              <w:rPr>
                <w:webHidden/>
              </w:rPr>
            </w:r>
            <w:r>
              <w:rPr>
                <w:webHidden/>
              </w:rPr>
              <w:fldChar w:fldCharType="separate"/>
            </w:r>
            <w:r w:rsidR="00440558">
              <w:rPr>
                <w:webHidden/>
              </w:rPr>
              <w:t>32</w:t>
            </w:r>
            <w:r>
              <w:rPr>
                <w:webHidden/>
              </w:rPr>
              <w:fldChar w:fldCharType="end"/>
            </w:r>
          </w:hyperlink>
        </w:p>
        <w:p w14:paraId="6E91A609" w14:textId="02BF5A0C" w:rsidR="00022B0E" w:rsidRDefault="00022B0E">
          <w:pPr>
            <w:pStyle w:val="Verzeichnis4"/>
            <w:rPr>
              <w:rFonts w:asciiTheme="minorHAnsi" w:hAnsiTheme="minorHAnsi"/>
              <w:sz w:val="22"/>
            </w:rPr>
          </w:pPr>
          <w:hyperlink w:anchor="_Toc59026580" w:history="1">
            <w:r w:rsidRPr="004762D6">
              <w:rPr>
                <w:rStyle w:val="Hyperlink"/>
              </w:rPr>
              <w:t>6.5.4</w:t>
            </w:r>
            <w:r>
              <w:rPr>
                <w:rFonts w:asciiTheme="minorHAnsi" w:hAnsiTheme="minorHAnsi"/>
                <w:sz w:val="22"/>
              </w:rPr>
              <w:tab/>
            </w:r>
            <w:r w:rsidRPr="004762D6">
              <w:rPr>
                <w:rStyle w:val="Hyperlink"/>
              </w:rPr>
              <w:t>Leistungen – Bericht: Zeugniskonferenzliste-Excel</w:t>
            </w:r>
            <w:r>
              <w:rPr>
                <w:webHidden/>
              </w:rPr>
              <w:tab/>
            </w:r>
            <w:r>
              <w:rPr>
                <w:webHidden/>
              </w:rPr>
              <w:fldChar w:fldCharType="begin"/>
            </w:r>
            <w:r>
              <w:rPr>
                <w:webHidden/>
              </w:rPr>
              <w:instrText xml:space="preserve"> PAGEREF _Toc59026580 \h </w:instrText>
            </w:r>
            <w:r>
              <w:rPr>
                <w:webHidden/>
              </w:rPr>
            </w:r>
            <w:r>
              <w:rPr>
                <w:webHidden/>
              </w:rPr>
              <w:fldChar w:fldCharType="separate"/>
            </w:r>
            <w:r w:rsidR="00440558">
              <w:rPr>
                <w:webHidden/>
              </w:rPr>
              <w:t>32</w:t>
            </w:r>
            <w:r>
              <w:rPr>
                <w:webHidden/>
              </w:rPr>
              <w:fldChar w:fldCharType="end"/>
            </w:r>
          </w:hyperlink>
        </w:p>
        <w:p w14:paraId="649BA54C" w14:textId="289C0032" w:rsidR="00022B0E" w:rsidRDefault="00022B0E">
          <w:pPr>
            <w:pStyle w:val="Verzeichnis4"/>
            <w:rPr>
              <w:rFonts w:asciiTheme="minorHAnsi" w:hAnsiTheme="minorHAnsi"/>
              <w:sz w:val="22"/>
            </w:rPr>
          </w:pPr>
          <w:hyperlink w:anchor="_Toc59026581" w:history="1">
            <w:r w:rsidRPr="004762D6">
              <w:rPr>
                <w:rStyle w:val="Hyperlink"/>
              </w:rPr>
              <w:t>6.5.5</w:t>
            </w:r>
            <w:r>
              <w:rPr>
                <w:rFonts w:asciiTheme="minorHAnsi" w:hAnsiTheme="minorHAnsi"/>
                <w:sz w:val="22"/>
              </w:rPr>
              <w:tab/>
            </w:r>
            <w:r w:rsidRPr="004762D6">
              <w:rPr>
                <w:rStyle w:val="Hyperlink"/>
              </w:rPr>
              <w:t>Leistungen – Berichte: Schülerhistorie und Leistungshistorie</w:t>
            </w:r>
            <w:r>
              <w:rPr>
                <w:webHidden/>
              </w:rPr>
              <w:tab/>
            </w:r>
            <w:r>
              <w:rPr>
                <w:webHidden/>
              </w:rPr>
              <w:fldChar w:fldCharType="begin"/>
            </w:r>
            <w:r>
              <w:rPr>
                <w:webHidden/>
              </w:rPr>
              <w:instrText xml:space="preserve"> PAGEREF _Toc59026581 \h </w:instrText>
            </w:r>
            <w:r>
              <w:rPr>
                <w:webHidden/>
              </w:rPr>
            </w:r>
            <w:r>
              <w:rPr>
                <w:webHidden/>
              </w:rPr>
              <w:fldChar w:fldCharType="separate"/>
            </w:r>
            <w:r w:rsidR="00440558">
              <w:rPr>
                <w:webHidden/>
              </w:rPr>
              <w:t>32</w:t>
            </w:r>
            <w:r>
              <w:rPr>
                <w:webHidden/>
              </w:rPr>
              <w:fldChar w:fldCharType="end"/>
            </w:r>
          </w:hyperlink>
        </w:p>
        <w:p w14:paraId="42214288" w14:textId="03397656" w:rsidR="00022B0E" w:rsidRDefault="00022B0E">
          <w:pPr>
            <w:pStyle w:val="Verzeichnis3"/>
            <w:rPr>
              <w:rFonts w:asciiTheme="minorHAnsi" w:eastAsiaTheme="minorEastAsia" w:hAnsiTheme="minorHAnsi" w:cstheme="minorBidi"/>
              <w:bCs w:val="0"/>
              <w:color w:val="auto"/>
              <w:sz w:val="22"/>
              <w:lang w:eastAsia="de-DE"/>
            </w:rPr>
          </w:pPr>
          <w:hyperlink w:anchor="_Toc59026582" w:history="1">
            <w:r w:rsidRPr="004762D6">
              <w:rPr>
                <w:rStyle w:val="Hyperlink"/>
              </w:rPr>
              <w:t>6.6</w:t>
            </w:r>
            <w:r>
              <w:rPr>
                <w:rFonts w:asciiTheme="minorHAnsi" w:eastAsiaTheme="minorEastAsia" w:hAnsiTheme="minorHAnsi" w:cstheme="minorBidi"/>
                <w:bCs w:val="0"/>
                <w:color w:val="auto"/>
                <w:sz w:val="22"/>
                <w:lang w:eastAsia="de-DE"/>
              </w:rPr>
              <w:tab/>
            </w:r>
            <w:r w:rsidRPr="004762D6">
              <w:rPr>
                <w:rStyle w:val="Hyperlink"/>
              </w:rPr>
              <w:t>Abfrageassistent</w:t>
            </w:r>
            <w:r>
              <w:rPr>
                <w:webHidden/>
              </w:rPr>
              <w:tab/>
            </w:r>
            <w:r>
              <w:rPr>
                <w:webHidden/>
              </w:rPr>
              <w:fldChar w:fldCharType="begin"/>
            </w:r>
            <w:r>
              <w:rPr>
                <w:webHidden/>
              </w:rPr>
              <w:instrText xml:space="preserve"> PAGEREF _Toc59026582 \h </w:instrText>
            </w:r>
            <w:r>
              <w:rPr>
                <w:webHidden/>
              </w:rPr>
            </w:r>
            <w:r>
              <w:rPr>
                <w:webHidden/>
              </w:rPr>
              <w:fldChar w:fldCharType="separate"/>
            </w:r>
            <w:r w:rsidR="00440558">
              <w:rPr>
                <w:webHidden/>
              </w:rPr>
              <w:t>33</w:t>
            </w:r>
            <w:r>
              <w:rPr>
                <w:webHidden/>
              </w:rPr>
              <w:fldChar w:fldCharType="end"/>
            </w:r>
          </w:hyperlink>
        </w:p>
        <w:p w14:paraId="110220CB" w14:textId="3FD392EC" w:rsidR="00022B0E" w:rsidRDefault="00022B0E">
          <w:pPr>
            <w:pStyle w:val="Verzeichnis4"/>
            <w:rPr>
              <w:rFonts w:asciiTheme="minorHAnsi" w:hAnsiTheme="minorHAnsi"/>
              <w:sz w:val="22"/>
            </w:rPr>
          </w:pPr>
          <w:hyperlink w:anchor="_Toc59026583" w:history="1">
            <w:r w:rsidRPr="004762D6">
              <w:rPr>
                <w:rStyle w:val="Hyperlink"/>
              </w:rPr>
              <w:t>6.6.1</w:t>
            </w:r>
            <w:r>
              <w:rPr>
                <w:rFonts w:asciiTheme="minorHAnsi" w:hAnsiTheme="minorHAnsi"/>
                <w:sz w:val="22"/>
              </w:rPr>
              <w:tab/>
            </w:r>
            <w:r w:rsidRPr="004762D6">
              <w:rPr>
                <w:rStyle w:val="Hyperlink"/>
              </w:rPr>
              <w:t>Datenquelle Personal</w:t>
            </w:r>
            <w:r>
              <w:rPr>
                <w:webHidden/>
              </w:rPr>
              <w:tab/>
            </w:r>
            <w:r>
              <w:rPr>
                <w:webHidden/>
              </w:rPr>
              <w:fldChar w:fldCharType="begin"/>
            </w:r>
            <w:r>
              <w:rPr>
                <w:webHidden/>
              </w:rPr>
              <w:instrText xml:space="preserve"> PAGEREF _Toc59026583 \h </w:instrText>
            </w:r>
            <w:r>
              <w:rPr>
                <w:webHidden/>
              </w:rPr>
            </w:r>
            <w:r>
              <w:rPr>
                <w:webHidden/>
              </w:rPr>
              <w:fldChar w:fldCharType="separate"/>
            </w:r>
            <w:r w:rsidR="00440558">
              <w:rPr>
                <w:webHidden/>
              </w:rPr>
              <w:t>33</w:t>
            </w:r>
            <w:r>
              <w:rPr>
                <w:webHidden/>
              </w:rPr>
              <w:fldChar w:fldCharType="end"/>
            </w:r>
          </w:hyperlink>
        </w:p>
        <w:p w14:paraId="19B0C6DE" w14:textId="5FB30D5A" w:rsidR="00022B0E" w:rsidRDefault="00022B0E">
          <w:pPr>
            <w:pStyle w:val="Verzeichnis4"/>
            <w:rPr>
              <w:rFonts w:asciiTheme="minorHAnsi" w:hAnsiTheme="minorHAnsi"/>
              <w:sz w:val="22"/>
            </w:rPr>
          </w:pPr>
          <w:hyperlink w:anchor="_Toc59026584" w:history="1">
            <w:r w:rsidRPr="004762D6">
              <w:rPr>
                <w:rStyle w:val="Hyperlink"/>
              </w:rPr>
              <w:t>6.6.2</w:t>
            </w:r>
            <w:r>
              <w:rPr>
                <w:rFonts w:asciiTheme="minorHAnsi" w:hAnsiTheme="minorHAnsi"/>
                <w:sz w:val="22"/>
              </w:rPr>
              <w:tab/>
            </w:r>
            <w:r w:rsidRPr="004762D6">
              <w:rPr>
                <w:rStyle w:val="Hyperlink"/>
              </w:rPr>
              <w:t>Datenquelle Schüler</w:t>
            </w:r>
            <w:r>
              <w:rPr>
                <w:webHidden/>
              </w:rPr>
              <w:tab/>
            </w:r>
            <w:r>
              <w:rPr>
                <w:webHidden/>
              </w:rPr>
              <w:fldChar w:fldCharType="begin"/>
            </w:r>
            <w:r>
              <w:rPr>
                <w:webHidden/>
              </w:rPr>
              <w:instrText xml:space="preserve"> PAGEREF _Toc59026584 \h </w:instrText>
            </w:r>
            <w:r>
              <w:rPr>
                <w:webHidden/>
              </w:rPr>
            </w:r>
            <w:r>
              <w:rPr>
                <w:webHidden/>
              </w:rPr>
              <w:fldChar w:fldCharType="separate"/>
            </w:r>
            <w:r w:rsidR="00440558">
              <w:rPr>
                <w:webHidden/>
              </w:rPr>
              <w:t>33</w:t>
            </w:r>
            <w:r>
              <w:rPr>
                <w:webHidden/>
              </w:rPr>
              <w:fldChar w:fldCharType="end"/>
            </w:r>
          </w:hyperlink>
        </w:p>
        <w:p w14:paraId="2DC9F230" w14:textId="6581F6F9" w:rsidR="00022B0E" w:rsidRDefault="00022B0E">
          <w:pPr>
            <w:pStyle w:val="Verzeichnis4"/>
            <w:rPr>
              <w:rFonts w:asciiTheme="minorHAnsi" w:hAnsiTheme="minorHAnsi"/>
              <w:sz w:val="22"/>
            </w:rPr>
          </w:pPr>
          <w:hyperlink w:anchor="_Toc59026585" w:history="1">
            <w:r w:rsidRPr="004762D6">
              <w:rPr>
                <w:rStyle w:val="Hyperlink"/>
              </w:rPr>
              <w:t>6.6.3</w:t>
            </w:r>
            <w:r>
              <w:rPr>
                <w:rFonts w:asciiTheme="minorHAnsi" w:hAnsiTheme="minorHAnsi"/>
                <w:sz w:val="22"/>
              </w:rPr>
              <w:tab/>
            </w:r>
            <w:r w:rsidRPr="004762D6">
              <w:rPr>
                <w:rStyle w:val="Hyperlink"/>
              </w:rPr>
              <w:t>Schüler und Schüler-Kompakt</w:t>
            </w:r>
            <w:r>
              <w:rPr>
                <w:webHidden/>
              </w:rPr>
              <w:tab/>
            </w:r>
            <w:r>
              <w:rPr>
                <w:webHidden/>
              </w:rPr>
              <w:fldChar w:fldCharType="begin"/>
            </w:r>
            <w:r>
              <w:rPr>
                <w:webHidden/>
              </w:rPr>
              <w:instrText xml:space="preserve"> PAGEREF _Toc59026585 \h </w:instrText>
            </w:r>
            <w:r>
              <w:rPr>
                <w:webHidden/>
              </w:rPr>
            </w:r>
            <w:r>
              <w:rPr>
                <w:webHidden/>
              </w:rPr>
              <w:fldChar w:fldCharType="separate"/>
            </w:r>
            <w:r w:rsidR="00440558">
              <w:rPr>
                <w:webHidden/>
              </w:rPr>
              <w:t>33</w:t>
            </w:r>
            <w:r>
              <w:rPr>
                <w:webHidden/>
              </w:rPr>
              <w:fldChar w:fldCharType="end"/>
            </w:r>
          </w:hyperlink>
        </w:p>
        <w:p w14:paraId="375CF67A" w14:textId="1F1B92F0" w:rsidR="00022B0E" w:rsidRDefault="00022B0E">
          <w:pPr>
            <w:pStyle w:val="Verzeichnis2"/>
            <w:rPr>
              <w:rFonts w:asciiTheme="minorHAnsi" w:eastAsiaTheme="minorEastAsia" w:hAnsiTheme="minorHAnsi"/>
              <w:color w:val="auto"/>
              <w:lang w:eastAsia="de-DE"/>
            </w:rPr>
          </w:pPr>
          <w:hyperlink w:anchor="_Toc59026586" w:history="1">
            <w:r w:rsidRPr="004762D6">
              <w:rPr>
                <w:rStyle w:val="Hyperlink"/>
              </w:rPr>
              <w:t>7</w:t>
            </w:r>
            <w:r>
              <w:rPr>
                <w:rFonts w:asciiTheme="minorHAnsi" w:eastAsiaTheme="minorEastAsia" w:hAnsiTheme="minorHAnsi"/>
                <w:color w:val="auto"/>
                <w:lang w:eastAsia="de-DE"/>
              </w:rPr>
              <w:tab/>
            </w:r>
            <w:r w:rsidRPr="004762D6">
              <w:rPr>
                <w:rStyle w:val="Hyperlink"/>
              </w:rPr>
              <w:t>Ausblick auf das Release 41 (April 2021)</w:t>
            </w:r>
            <w:r>
              <w:rPr>
                <w:webHidden/>
              </w:rPr>
              <w:tab/>
            </w:r>
            <w:r>
              <w:rPr>
                <w:webHidden/>
              </w:rPr>
              <w:fldChar w:fldCharType="begin"/>
            </w:r>
            <w:r>
              <w:rPr>
                <w:webHidden/>
              </w:rPr>
              <w:instrText xml:space="preserve"> PAGEREF _Toc59026586 \h </w:instrText>
            </w:r>
            <w:r>
              <w:rPr>
                <w:webHidden/>
              </w:rPr>
            </w:r>
            <w:r>
              <w:rPr>
                <w:webHidden/>
              </w:rPr>
              <w:fldChar w:fldCharType="separate"/>
            </w:r>
            <w:r w:rsidR="00440558">
              <w:rPr>
                <w:webHidden/>
              </w:rPr>
              <w:t>33</w:t>
            </w:r>
            <w:r>
              <w:rPr>
                <w:webHidden/>
              </w:rPr>
              <w:fldChar w:fldCharType="end"/>
            </w:r>
          </w:hyperlink>
        </w:p>
        <w:p w14:paraId="747AFC89" w14:textId="77777777" w:rsidR="00022B0E" w:rsidRDefault="003B23B5" w:rsidP="00022B0E">
          <w:pPr>
            <w:pStyle w:val="Verzeichnis2"/>
            <w:ind w:left="0" w:firstLine="0"/>
          </w:pPr>
          <w:r>
            <w:rPr>
              <w:b/>
            </w:rPr>
            <w:fldChar w:fldCharType="end"/>
          </w:r>
        </w:p>
      </w:sdtContent>
    </w:sdt>
    <w:bookmarkStart w:id="0" w:name="_Toc347838641" w:displacedByCustomXml="prev"/>
    <w:bookmarkStart w:id="1" w:name="_Toc347838604" w:displacedByCustomXml="prev"/>
    <w:bookmarkStart w:id="2" w:name="_Toc347835312" w:displacedByCustomXml="prev"/>
    <w:bookmarkStart w:id="3" w:name="_Toc343545156" w:displacedByCustomXml="prev"/>
    <w:p w14:paraId="227F8C91" w14:textId="6F10D9A8" w:rsidR="005B029A" w:rsidRPr="004B7D42" w:rsidRDefault="005B029A" w:rsidP="005B029A">
      <w:pPr>
        <w:pStyle w:val="LDBereich"/>
      </w:pPr>
      <w:bookmarkStart w:id="4" w:name="_GoBack"/>
      <w:bookmarkEnd w:id="4"/>
      <w:r w:rsidRPr="004B7D42">
        <w:t xml:space="preserve">Allgemeine </w:t>
      </w:r>
      <w:r w:rsidRPr="005B029A">
        <w:t>Hinweise</w:t>
      </w:r>
    </w:p>
    <w:p w14:paraId="12404BF4" w14:textId="77777777" w:rsidR="005B029A" w:rsidRDefault="005B029A" w:rsidP="00556D79">
      <w:pPr>
        <w:pStyle w:val="LDTextinhalteingerckt"/>
      </w:pPr>
      <w:r>
        <w:t xml:space="preserve">Alle verwendeten Personennamen und </w:t>
      </w:r>
      <w:r w:rsidRPr="005B029A">
        <w:t>Leistungsdaten</w:t>
      </w:r>
      <w:r>
        <w:t xml:space="preserve"> in den Bildschirmfotos sind anonymisiert. Sollten sich dennoch Übereinstimmungen ergeben, sind diese zufällig und nicht beabsichtigt.</w:t>
      </w:r>
    </w:p>
    <w:p w14:paraId="47AE88BC" w14:textId="77777777" w:rsidR="005B029A" w:rsidRDefault="005B029A" w:rsidP="00556D79">
      <w:pPr>
        <w:pStyle w:val="LDTextinhalteingerckt"/>
      </w:pPr>
      <w:r>
        <w:t>Die Bildschirmfotos dienen lediglich der allgemeinen Darstellung des Sachverhalts und können in Inhalt und Schulform von den tatsächlich bei den Benutzern der LUSD verwendeten Daten abweichen.</w:t>
      </w:r>
    </w:p>
    <w:p w14:paraId="59370BA7" w14:textId="449C04F8" w:rsidR="005B029A" w:rsidRDefault="005B029A" w:rsidP="00556D79">
      <w:pPr>
        <w:pStyle w:val="LDTextinhalteingerckt"/>
      </w:pPr>
      <w:r>
        <w:t xml:space="preserve">Aus Gründen der besseren Lesbarkeit wird auf die gleichzeitige Verwendung </w:t>
      </w:r>
      <w:r w:rsidRPr="005B029A">
        <w:t>mehrer</w:t>
      </w:r>
      <w:r w:rsidR="00C917A0">
        <w:t>er</w:t>
      </w:r>
      <w:r w:rsidRPr="005B029A">
        <w:t xml:space="preserve"> geschlecht</w:t>
      </w:r>
      <w:r w:rsidR="00D72C86">
        <w:t>s-</w:t>
      </w:r>
      <w:r w:rsidRPr="005B029A">
        <w:t>bezogener Sprachformen verzichtet. Sämtliche Personenbezeichnungen gelten gleichwohl für alle Geschlechter</w:t>
      </w:r>
      <w:r w:rsidR="00D72C86">
        <w:t>.</w:t>
      </w:r>
    </w:p>
    <w:p w14:paraId="074DE8DC" w14:textId="77777777" w:rsidR="00D72C86" w:rsidRPr="00C03F25" w:rsidRDefault="00D72C86" w:rsidP="00CC5FAA">
      <w:pPr>
        <w:pStyle w:val="LDTextinhalt"/>
      </w:pPr>
      <w:r w:rsidRPr="00C03F25">
        <w:br w:type="page"/>
      </w:r>
    </w:p>
    <w:p w14:paraId="04D85B7E" w14:textId="18581C99" w:rsidR="002374F6" w:rsidRDefault="002374F6" w:rsidP="00CC5FAA">
      <w:pPr>
        <w:pStyle w:val="berschrift2"/>
      </w:pPr>
      <w:bookmarkStart w:id="5" w:name="_Toc59026503"/>
      <w:r>
        <w:t>Allgemeine Anpassungen</w:t>
      </w:r>
      <w:bookmarkEnd w:id="5"/>
    </w:p>
    <w:p w14:paraId="7834D361" w14:textId="55DA0143" w:rsidR="00D54197" w:rsidRDefault="00D54197" w:rsidP="00CC5FAA">
      <w:pPr>
        <w:pStyle w:val="berschrift3"/>
      </w:pPr>
      <w:bookmarkStart w:id="6" w:name="_Toc54160357"/>
      <w:bookmarkStart w:id="7" w:name="_Toc59026504"/>
      <w:r>
        <w:t>Dashboard auf LUSD-Startseite</w:t>
      </w:r>
      <w:bookmarkEnd w:id="6"/>
      <w:bookmarkEnd w:id="7"/>
    </w:p>
    <w:p w14:paraId="6CE447BA" w14:textId="77777777" w:rsidR="007527F7" w:rsidRDefault="00D54197" w:rsidP="00556D79">
      <w:pPr>
        <w:pStyle w:val="LDTextinhalteingerckt"/>
      </w:pPr>
      <w:r>
        <w:t xml:space="preserve">Die Kachel </w:t>
      </w:r>
      <w:r w:rsidRPr="007527F7">
        <w:rPr>
          <w:rStyle w:val="LDBedienelement"/>
        </w:rPr>
        <w:t xml:space="preserve">Schulform </w:t>
      </w:r>
      <w:r>
        <w:t xml:space="preserve">wurde um das Segment </w:t>
      </w:r>
      <w:r w:rsidRPr="007527F7">
        <w:rPr>
          <w:rStyle w:val="LDBedienelement"/>
        </w:rPr>
        <w:t>- ohne Schulform -</w:t>
      </w:r>
      <w:r>
        <w:t xml:space="preserve"> </w:t>
      </w:r>
      <w:r w:rsidR="00C56074">
        <w:t>ergänzt</w:t>
      </w:r>
      <w:r>
        <w:t xml:space="preserve">. </w:t>
      </w:r>
    </w:p>
    <w:p w14:paraId="61051515" w14:textId="2970FA2B" w:rsidR="007527F7" w:rsidRDefault="007527F7" w:rsidP="00AF657F">
      <w:pPr>
        <w:pStyle w:val="LDAuflistungText"/>
      </w:pPr>
      <w:r>
        <w:t>Erscheint das Segment bei Ihnen nicht, haben Sie keine Schüler ohne Schulform.</w:t>
      </w:r>
    </w:p>
    <w:p w14:paraId="1B387200" w14:textId="2DD069F4" w:rsidR="00C56074" w:rsidRDefault="00AF657F" w:rsidP="008F5B12">
      <w:pPr>
        <w:pStyle w:val="LDAuflistungText"/>
      </w:pPr>
      <w:r>
        <w:t xml:space="preserve">Mit Klick auf das </w:t>
      </w:r>
      <w:r w:rsidR="00D54197">
        <w:t xml:space="preserve">vorhandene Segment </w:t>
      </w:r>
      <w:r w:rsidR="00D54197">
        <w:rPr>
          <w:rStyle w:val="hervorhebung"/>
        </w:rPr>
        <w:t xml:space="preserve">- </w:t>
      </w:r>
      <w:r w:rsidR="00D54197" w:rsidRPr="00D54197">
        <w:rPr>
          <w:rStyle w:val="hervorhebung"/>
        </w:rPr>
        <w:t>ohne Schulform</w:t>
      </w:r>
      <w:r w:rsidR="00D54197">
        <w:rPr>
          <w:rStyle w:val="hervorhebung"/>
        </w:rPr>
        <w:t xml:space="preserve"> – </w:t>
      </w:r>
      <w:r w:rsidR="00D54197" w:rsidRPr="00D54197">
        <w:t xml:space="preserve">gelangen Sie direkt zu den Stammdaten der Schüler, </w:t>
      </w:r>
      <w:r>
        <w:t xml:space="preserve">denen </w:t>
      </w:r>
      <w:r w:rsidR="00D54197" w:rsidRPr="00D54197">
        <w:t>noch kei</w:t>
      </w:r>
      <w:r w:rsidR="00C56074">
        <w:t xml:space="preserve">ne Schulform zugewiesen wurde. </w:t>
      </w:r>
    </w:p>
    <w:p w14:paraId="75381DA3" w14:textId="15F0B409" w:rsidR="00250FF1" w:rsidRDefault="00AF657F" w:rsidP="00CC5FAA">
      <w:pPr>
        <w:pStyle w:val="berschrift3"/>
      </w:pPr>
      <w:bookmarkStart w:id="8" w:name="_Toc59026505"/>
      <w:r>
        <w:t xml:space="preserve">HTML-Format bei </w:t>
      </w:r>
      <w:r w:rsidR="00250FF1">
        <w:t>Berichte</w:t>
      </w:r>
      <w:r>
        <w:t>n</w:t>
      </w:r>
      <w:bookmarkEnd w:id="8"/>
    </w:p>
    <w:p w14:paraId="453753E6" w14:textId="1B0D876C" w:rsidR="00250FF1" w:rsidRDefault="00AF657F" w:rsidP="00556D79">
      <w:pPr>
        <w:pStyle w:val="LDTextinhalteingerckt"/>
      </w:pPr>
      <w:r>
        <w:t xml:space="preserve">In der Berichtsverwaltung können Sie keine Berichte im </w:t>
      </w:r>
      <w:r w:rsidR="00250FF1">
        <w:t>HTML</w:t>
      </w:r>
      <w:r>
        <w:t xml:space="preserve">-Format mehr erstellen. Das Format wurde </w:t>
      </w:r>
      <w:r w:rsidR="00250FF1">
        <w:t>abgeschaltet.</w:t>
      </w:r>
    </w:p>
    <w:p w14:paraId="12E3AD11" w14:textId="25883A87" w:rsidR="000A2CFC" w:rsidRDefault="000A2CFC" w:rsidP="00CC5FAA">
      <w:pPr>
        <w:pStyle w:val="berschrift2"/>
      </w:pPr>
      <w:bookmarkStart w:id="9" w:name="_Toc59026506"/>
      <w:r>
        <w:t>Schule</w:t>
      </w:r>
      <w:bookmarkEnd w:id="9"/>
    </w:p>
    <w:p w14:paraId="763A205C" w14:textId="1A75613F" w:rsidR="001421A5" w:rsidRDefault="001421A5" w:rsidP="00CC5FAA">
      <w:pPr>
        <w:pStyle w:val="berschrift3"/>
      </w:pPr>
      <w:bookmarkStart w:id="10" w:name="_Toc59026507"/>
      <w:r>
        <w:t>Schulstammdaten</w:t>
      </w:r>
      <w:bookmarkEnd w:id="10"/>
    </w:p>
    <w:p w14:paraId="24207080" w14:textId="447EADBA" w:rsidR="001421A5" w:rsidRDefault="001421A5" w:rsidP="00D07F16">
      <w:pPr>
        <w:pStyle w:val="LDAuflistungText"/>
      </w:pPr>
      <w:r>
        <w:t xml:space="preserve">Neu ist der </w:t>
      </w:r>
      <w:r w:rsidRPr="001421A5">
        <w:rPr>
          <w:rStyle w:val="hervorhebung"/>
        </w:rPr>
        <w:t>Bereich Schulfachlicher Aufsichtsber</w:t>
      </w:r>
      <w:r w:rsidR="00214F54">
        <w:rPr>
          <w:rStyle w:val="hervorhebung"/>
        </w:rPr>
        <w:t>e</w:t>
      </w:r>
      <w:r w:rsidRPr="001421A5">
        <w:rPr>
          <w:rStyle w:val="hervorhebung"/>
        </w:rPr>
        <w:t>ich (SAB)</w:t>
      </w:r>
      <w:r>
        <w:t>.</w:t>
      </w:r>
    </w:p>
    <w:p w14:paraId="67BBE7F7" w14:textId="646D5EDA" w:rsidR="001421A5" w:rsidRPr="00DB2EF1" w:rsidRDefault="001421A5" w:rsidP="00DB2EF1">
      <w:pPr>
        <w:pStyle w:val="LDTextinhaltweitereingerckt"/>
      </w:pPr>
      <w:r w:rsidRPr="00DB2EF1">
        <w:t>Hier werden aus SAP die Informationen zu dem für Ihre Schule zuständigen Schulamt sowie der Name und die Kontaktdaten des zuständigen schulfachlichen Aufsichtsbeamten (SAB) angezeigt.</w:t>
      </w:r>
    </w:p>
    <w:p w14:paraId="6ABF23A1" w14:textId="6B7B73DE" w:rsidR="00D07F16" w:rsidRPr="00DB2EF1" w:rsidRDefault="00D07F16" w:rsidP="00045DF9">
      <w:pPr>
        <w:pStyle w:val="LDAuflistungText"/>
      </w:pPr>
      <w:r w:rsidRPr="00DB2EF1">
        <w:t xml:space="preserve">Neu ist auch die Angabe der </w:t>
      </w:r>
      <w:r w:rsidRPr="00D07F16">
        <w:rPr>
          <w:rStyle w:val="hervorhebung"/>
        </w:rPr>
        <w:t>6-stelligen Dienststellennummer</w:t>
      </w:r>
      <w:r w:rsidRPr="00DB2EF1">
        <w:t xml:space="preserve"> in der oberen Statuszeile.</w:t>
      </w:r>
      <w:r w:rsidR="00045DF9" w:rsidRPr="00DB2EF1">
        <w:t xml:space="preserve"> </w:t>
      </w:r>
      <w:r w:rsidRPr="00DB2EF1">
        <w:t xml:space="preserve">Wenn Sie den Mauszeiger darüber bewegen, wird der Schulname als Kurzinfo eingeblendet. </w:t>
      </w:r>
    </w:p>
    <w:p w14:paraId="07D87E1D" w14:textId="77777777" w:rsidR="001421A5" w:rsidRPr="001421A5" w:rsidRDefault="001421A5" w:rsidP="00CC5FAA">
      <w:pPr>
        <w:pStyle w:val="LDTextinhalt"/>
      </w:pPr>
    </w:p>
    <w:p w14:paraId="7524BB2D" w14:textId="69AC2FC5" w:rsidR="00D07F16" w:rsidRDefault="00D07F16" w:rsidP="00556D79">
      <w:pPr>
        <w:pStyle w:val="LDTextinhalteingerckt"/>
      </w:pPr>
      <w:r>
        <w:rPr>
          <w:noProof/>
          <w:lang w:eastAsia="de-DE"/>
        </w:rPr>
        <mc:AlternateContent>
          <mc:Choice Requires="wps">
            <w:drawing>
              <wp:anchor distT="0" distB="0" distL="114300" distR="114300" simplePos="0" relativeHeight="251679744" behindDoc="0" locked="0" layoutInCell="1" allowOverlap="1" wp14:anchorId="53C5D713" wp14:editId="59F55608">
                <wp:simplePos x="0" y="0"/>
                <wp:positionH relativeFrom="page">
                  <wp:posOffset>3678382</wp:posOffset>
                </wp:positionH>
                <wp:positionV relativeFrom="paragraph">
                  <wp:posOffset>1412009</wp:posOffset>
                </wp:positionV>
                <wp:extent cx="2216496" cy="817418"/>
                <wp:effectExtent l="0" t="0" r="12700" b="20955"/>
                <wp:wrapNone/>
                <wp:docPr id="58" name="Rechteck 58"/>
                <wp:cNvGraphicFramePr/>
                <a:graphic xmlns:a="http://schemas.openxmlformats.org/drawingml/2006/main">
                  <a:graphicData uri="http://schemas.microsoft.com/office/word/2010/wordprocessingShape">
                    <wps:wsp>
                      <wps:cNvSpPr/>
                      <wps:spPr>
                        <a:xfrm>
                          <a:off x="0" y="0"/>
                          <a:ext cx="2216496" cy="817418"/>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B665A" id="Rechteck 58" o:spid="_x0000_s1026" style="position:absolute;margin-left:289.65pt;margin-top:111.2pt;width:174.55pt;height:64.3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" filled="f" strokecolor="#c00000" strokeweight="1.5pt">
                <w10:wrap anchorx="page"/>
              </v:rect>
            </w:pict>
          </mc:Fallback>
        </mc:AlternateContent>
      </w:r>
      <w:r>
        <w:rPr>
          <w:noProof/>
          <w:lang w:eastAsia="de-DE"/>
        </w:rPr>
        <mc:AlternateContent>
          <mc:Choice Requires="wps">
            <w:drawing>
              <wp:anchor distT="0" distB="0" distL="114300" distR="114300" simplePos="0" relativeHeight="251677696" behindDoc="0" locked="0" layoutInCell="1" allowOverlap="1" wp14:anchorId="250EAAF8" wp14:editId="6F3190A9">
                <wp:simplePos x="0" y="0"/>
                <wp:positionH relativeFrom="column">
                  <wp:posOffset>4972974</wp:posOffset>
                </wp:positionH>
                <wp:positionV relativeFrom="paragraph">
                  <wp:posOffset>5773</wp:posOffset>
                </wp:positionV>
                <wp:extent cx="263236" cy="166254"/>
                <wp:effectExtent l="0" t="0" r="22860" b="24765"/>
                <wp:wrapNone/>
                <wp:docPr id="14" name="Rechteck 14"/>
                <wp:cNvGraphicFramePr/>
                <a:graphic xmlns:a="http://schemas.openxmlformats.org/drawingml/2006/main">
                  <a:graphicData uri="http://schemas.microsoft.com/office/word/2010/wordprocessingShape">
                    <wps:wsp>
                      <wps:cNvSpPr/>
                      <wps:spPr>
                        <a:xfrm>
                          <a:off x="0" y="0"/>
                          <a:ext cx="263236" cy="166254"/>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71189" id="Rechteck 14" o:spid="_x0000_s1026" style="position:absolute;margin-left:391.55pt;margin-top:.45pt;width:20.75pt;height:13.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" filled="f" strokecolor="#c00000" strokeweight="1.5pt"/>
            </w:pict>
          </mc:Fallback>
        </mc:AlternateContent>
      </w:r>
      <w:r w:rsidR="001421A5" w:rsidRPr="001421A5">
        <w:rPr>
          <w:noProof/>
          <w:shd w:val="clear" w:color="auto" w:fill="FFFFFF"/>
          <w:lang w:eastAsia="de-DE"/>
        </w:rPr>
        <w:drawing>
          <wp:inline distT="0" distB="0" distL="0" distR="0" wp14:anchorId="17F691D0" wp14:editId="2AC14BFF">
            <wp:extent cx="5400000" cy="2984400"/>
            <wp:effectExtent l="19050" t="19050" r="10795" b="2603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2984400"/>
                    </a:xfrm>
                    <a:prstGeom prst="rect">
                      <a:avLst/>
                    </a:prstGeom>
                    <a:ln w="6350">
                      <a:solidFill>
                        <a:schemeClr val="bg1">
                          <a:lumMod val="65000"/>
                        </a:schemeClr>
                      </a:solidFill>
                    </a:ln>
                  </pic:spPr>
                </pic:pic>
              </a:graphicData>
            </a:graphic>
          </wp:inline>
        </w:drawing>
      </w:r>
    </w:p>
    <w:p w14:paraId="16D276DC" w14:textId="3C6BBE77" w:rsidR="001421A5" w:rsidRDefault="00D07F16" w:rsidP="00D07F16">
      <w:pPr>
        <w:pStyle w:val="LDBildunterschrift"/>
      </w:pPr>
      <w:bookmarkStart w:id="11" w:name="_Ref58905926"/>
      <w:r>
        <w:t xml:space="preserve">Abb. </w:t>
      </w:r>
      <w:fldSimple w:instr=" SEQ Abb. \* ARABIC ">
        <w:r w:rsidR="00440558">
          <w:rPr>
            <w:noProof/>
          </w:rPr>
          <w:t>1</w:t>
        </w:r>
      </w:fldSimple>
      <w:bookmarkEnd w:id="11"/>
      <w:r>
        <w:t xml:space="preserve"> Webseite Schulstammdaten - mit Bereich Schulfachliche Aufsicht und 6-stelliger Schulnummer</w:t>
      </w:r>
    </w:p>
    <w:p w14:paraId="1D9C24EF" w14:textId="77777777" w:rsidR="005B2BC2" w:rsidRPr="000A2CFC" w:rsidRDefault="005B2BC2" w:rsidP="00556D79">
      <w:pPr>
        <w:pStyle w:val="LDTextinhalteingerckt"/>
      </w:pPr>
    </w:p>
    <w:p w14:paraId="26811D5F" w14:textId="77777777" w:rsidR="00045DF9" w:rsidRDefault="00045DF9" w:rsidP="00CC5FAA">
      <w:pPr>
        <w:pStyle w:val="LDTextinhalt"/>
      </w:pPr>
      <w:r>
        <w:br w:type="page"/>
      </w:r>
    </w:p>
    <w:p w14:paraId="44F3203A" w14:textId="134DB0B7" w:rsidR="00FD3EB0" w:rsidRDefault="00FD3EB0" w:rsidP="00CC5FAA">
      <w:pPr>
        <w:pStyle w:val="berschrift2"/>
      </w:pPr>
      <w:bookmarkStart w:id="12" w:name="_Toc59026508"/>
      <w:r>
        <w:t>Personal</w:t>
      </w:r>
      <w:bookmarkEnd w:id="12"/>
    </w:p>
    <w:p w14:paraId="72050A3B" w14:textId="7458C7BF" w:rsidR="008F5B12" w:rsidRPr="008F5B12" w:rsidRDefault="008F5B12" w:rsidP="00CC5FAA">
      <w:pPr>
        <w:pStyle w:val="berschrift3"/>
      </w:pPr>
      <w:bookmarkStart w:id="13" w:name="_Toc59026509"/>
      <w:r>
        <w:t>Neue Menüführung</w:t>
      </w:r>
      <w:r w:rsidR="00256E58">
        <w:t xml:space="preserve"> der Personalseiten und </w:t>
      </w:r>
      <w:r w:rsidR="00D07F16">
        <w:t xml:space="preserve">bei </w:t>
      </w:r>
      <w:r w:rsidR="00256E58">
        <w:t>Berichte</w:t>
      </w:r>
      <w:r w:rsidR="00D07F16">
        <w:t>n</w:t>
      </w:r>
      <w:r w:rsidR="00256E58">
        <w:t xml:space="preserve"> zum Personal</w:t>
      </w:r>
      <w:bookmarkEnd w:id="13"/>
    </w:p>
    <w:tbl>
      <w:tblPr>
        <w:tblStyle w:val="Tabellenraster"/>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3543"/>
      </w:tblGrid>
      <w:tr w:rsidR="00250FF1" w14:paraId="1E57343F" w14:textId="77777777" w:rsidTr="007F6ECD">
        <w:tc>
          <w:tcPr>
            <w:tcW w:w="6238" w:type="dxa"/>
          </w:tcPr>
          <w:p w14:paraId="76254759" w14:textId="6B01F829" w:rsidR="00250FF1" w:rsidRDefault="00ED1EBC" w:rsidP="00556D79">
            <w:pPr>
              <w:pStyle w:val="LDTextinhalteingerckt"/>
            </w:pPr>
            <w:r>
              <w:rPr>
                <w:noProof/>
                <w:lang w:eastAsia="de-DE"/>
              </w:rPr>
              <mc:AlternateContent>
                <mc:Choice Requires="wps">
                  <w:drawing>
                    <wp:anchor distT="0" distB="0" distL="114300" distR="114300" simplePos="0" relativeHeight="251675648" behindDoc="0" locked="0" layoutInCell="1" allowOverlap="1" wp14:anchorId="69729BD7" wp14:editId="6A5E27C5">
                      <wp:simplePos x="0" y="0"/>
                      <wp:positionH relativeFrom="column">
                        <wp:posOffset>514985</wp:posOffset>
                      </wp:positionH>
                      <wp:positionV relativeFrom="paragraph">
                        <wp:posOffset>675640</wp:posOffset>
                      </wp:positionV>
                      <wp:extent cx="844550" cy="431800"/>
                      <wp:effectExtent l="0" t="0" r="12700" b="25400"/>
                      <wp:wrapNone/>
                      <wp:docPr id="63" name="Rechteck 63"/>
                      <wp:cNvGraphicFramePr/>
                      <a:graphic xmlns:a="http://schemas.openxmlformats.org/drawingml/2006/main">
                        <a:graphicData uri="http://schemas.microsoft.com/office/word/2010/wordprocessingShape">
                          <wps:wsp>
                            <wps:cNvSpPr/>
                            <wps:spPr>
                              <a:xfrm>
                                <a:off x="0" y="0"/>
                                <a:ext cx="844550" cy="4318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780E8" id="Rechteck 63" o:spid="_x0000_s1026" style="position:absolute;margin-left:40.55pt;margin-top:53.2pt;width:66.5pt;height: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" filled="f" strokecolor="#c00000" strokeweight="1.5pt"/>
                  </w:pict>
                </mc:Fallback>
              </mc:AlternateContent>
            </w:r>
            <w:r>
              <w:rPr>
                <w:noProof/>
                <w:lang w:eastAsia="de-DE"/>
              </w:rPr>
              <w:drawing>
                <wp:inline distT="0" distB="0" distL="0" distR="0" wp14:anchorId="681E65D3" wp14:editId="71353E05">
                  <wp:extent cx="1620000" cy="1040400"/>
                  <wp:effectExtent l="19050" t="19050" r="18415" b="2667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2a.PNG"/>
                          <pic:cNvPicPr/>
                        </pic:nvPicPr>
                        <pic:blipFill>
                          <a:blip r:embed="rId13">
                            <a:extLst>
                              <a:ext uri="{28A0092B-C50C-407E-A947-70E740481C1C}">
                                <a14:useLocalDpi xmlns:a14="http://schemas.microsoft.com/office/drawing/2010/main" val="0"/>
                              </a:ext>
                            </a:extLst>
                          </a:blip>
                          <a:stretch>
                            <a:fillRect/>
                          </a:stretch>
                        </pic:blipFill>
                        <pic:spPr>
                          <a:xfrm>
                            <a:off x="0" y="0"/>
                            <a:ext cx="1620000" cy="1040400"/>
                          </a:xfrm>
                          <a:prstGeom prst="rect">
                            <a:avLst/>
                          </a:prstGeom>
                          <a:ln>
                            <a:solidFill>
                              <a:schemeClr val="bg1">
                                <a:lumMod val="50000"/>
                              </a:schemeClr>
                            </a:solidFill>
                          </a:ln>
                        </pic:spPr>
                      </pic:pic>
                    </a:graphicData>
                  </a:graphic>
                </wp:inline>
              </w:drawing>
            </w:r>
          </w:p>
        </w:tc>
        <w:tc>
          <w:tcPr>
            <w:tcW w:w="3543" w:type="dxa"/>
          </w:tcPr>
          <w:p w14:paraId="316E7444" w14:textId="77777777" w:rsidR="000D4623" w:rsidRPr="00817CF0" w:rsidRDefault="000D4623" w:rsidP="000D4623">
            <w:r w:rsidRPr="00817CF0">
              <w:t xml:space="preserve">Die Webseiten zum Personal finden Sie nun unter dem eigenen </w:t>
            </w:r>
            <w:r w:rsidRPr="00817CF0">
              <w:rPr>
                <w:rStyle w:val="hervorhebung"/>
              </w:rPr>
              <w:t xml:space="preserve">Hauptmenüpunkt </w:t>
            </w:r>
            <w:r w:rsidRPr="00817CF0">
              <w:rPr>
                <w:rStyle w:val="LDMenpunkt"/>
              </w:rPr>
              <w:t>Personal</w:t>
            </w:r>
          </w:p>
          <w:p w14:paraId="423B8A00" w14:textId="77777777" w:rsidR="000D4623" w:rsidRDefault="000D4623" w:rsidP="00817CF0"/>
          <w:p w14:paraId="32B8F2BA" w14:textId="6307EDD2" w:rsidR="00817CF0" w:rsidRDefault="00817CF0" w:rsidP="00817CF0">
            <w:r w:rsidRPr="00817CF0">
              <w:t xml:space="preserve">Dieser enthält die beiden </w:t>
            </w:r>
            <w:r w:rsidRPr="000D4623">
              <w:rPr>
                <w:rStyle w:val="hervorhebung"/>
              </w:rPr>
              <w:t>Untermenüpunkte</w:t>
            </w:r>
          </w:p>
          <w:p w14:paraId="629A88D8" w14:textId="1C2EE535" w:rsidR="00817CF0" w:rsidRDefault="00817CF0" w:rsidP="00817CF0">
            <w:pPr>
              <w:pStyle w:val="LDAuflistunginTabelle"/>
            </w:pPr>
            <w:r w:rsidRPr="00256E58">
              <w:rPr>
                <w:rStyle w:val="LDMenpunkt"/>
              </w:rPr>
              <w:t>Personalbasisdaten</w:t>
            </w:r>
            <w:r w:rsidRPr="00817CF0">
              <w:t xml:space="preserve"> </w:t>
            </w:r>
          </w:p>
          <w:p w14:paraId="0F2F22D0" w14:textId="5449ECE5" w:rsidR="00250FF1" w:rsidRDefault="00817CF0" w:rsidP="000D4623">
            <w:pPr>
              <w:pStyle w:val="LDAuflistunginTabelle"/>
            </w:pPr>
            <w:r w:rsidRPr="00256E58">
              <w:rPr>
                <w:rStyle w:val="LDMenpunkt"/>
              </w:rPr>
              <w:t>Personalverwaltung</w:t>
            </w:r>
          </w:p>
        </w:tc>
      </w:tr>
      <w:tr w:rsidR="00ED1EBC" w14:paraId="29DCC545" w14:textId="77777777" w:rsidTr="007F6ECD">
        <w:tc>
          <w:tcPr>
            <w:tcW w:w="6238" w:type="dxa"/>
          </w:tcPr>
          <w:p w14:paraId="5CBEDA83" w14:textId="0C63B473" w:rsidR="000D4623" w:rsidRPr="000D4623" w:rsidRDefault="00045DF9" w:rsidP="00045DF9">
            <w:pPr>
              <w:pStyle w:val="LDTextinhalteingerckt"/>
              <w:rPr>
                <w:shd w:val="clear" w:color="auto" w:fill="FFFFFF"/>
              </w:rPr>
            </w:pPr>
            <w:r>
              <w:rPr>
                <w:noProof/>
                <w:lang w:eastAsia="de-DE"/>
              </w:rPr>
              <mc:AlternateContent>
                <mc:Choice Requires="wps">
                  <w:drawing>
                    <wp:anchor distT="0" distB="0" distL="114300" distR="114300" simplePos="0" relativeHeight="251671552" behindDoc="0" locked="0" layoutInCell="1" allowOverlap="1" wp14:anchorId="27C2B9E9" wp14:editId="38985F97">
                      <wp:simplePos x="0" y="0"/>
                      <wp:positionH relativeFrom="column">
                        <wp:posOffset>2259273</wp:posOffset>
                      </wp:positionH>
                      <wp:positionV relativeFrom="paragraph">
                        <wp:posOffset>1605453</wp:posOffset>
                      </wp:positionV>
                      <wp:extent cx="768350" cy="412750"/>
                      <wp:effectExtent l="0" t="0" r="12700" b="25400"/>
                      <wp:wrapNone/>
                      <wp:docPr id="59" name="Rechteck 59"/>
                      <wp:cNvGraphicFramePr/>
                      <a:graphic xmlns:a="http://schemas.openxmlformats.org/drawingml/2006/main">
                        <a:graphicData uri="http://schemas.microsoft.com/office/word/2010/wordprocessingShape">
                          <wps:wsp>
                            <wps:cNvSpPr/>
                            <wps:spPr>
                              <a:xfrm>
                                <a:off x="0" y="0"/>
                                <a:ext cx="768350" cy="4127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8457E" id="Rechteck 59" o:spid="_x0000_s1026" style="position:absolute;margin-left:177.9pt;margin-top:126.4pt;width:60.5pt;height: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" filled="f" strokecolor="#c00000" strokeweight="1.5pt"/>
                  </w:pict>
                </mc:Fallback>
              </mc:AlternateContent>
            </w:r>
            <w:r w:rsidR="00ED1EBC">
              <w:rPr>
                <w:noProof/>
                <w:lang w:eastAsia="de-DE"/>
              </w:rPr>
              <mc:AlternateContent>
                <mc:Choice Requires="wps">
                  <w:drawing>
                    <wp:anchor distT="0" distB="0" distL="114300" distR="114300" simplePos="0" relativeHeight="251673600" behindDoc="0" locked="0" layoutInCell="1" allowOverlap="1" wp14:anchorId="352F0996" wp14:editId="16A0BF84">
                      <wp:simplePos x="0" y="0"/>
                      <wp:positionH relativeFrom="column">
                        <wp:posOffset>540385</wp:posOffset>
                      </wp:positionH>
                      <wp:positionV relativeFrom="paragraph">
                        <wp:posOffset>842645</wp:posOffset>
                      </wp:positionV>
                      <wp:extent cx="825500" cy="1003300"/>
                      <wp:effectExtent l="0" t="0" r="12700" b="25400"/>
                      <wp:wrapNone/>
                      <wp:docPr id="61" name="Rechteck 61"/>
                      <wp:cNvGraphicFramePr/>
                      <a:graphic xmlns:a="http://schemas.openxmlformats.org/drawingml/2006/main">
                        <a:graphicData uri="http://schemas.microsoft.com/office/word/2010/wordprocessingShape">
                          <wps:wsp>
                            <wps:cNvSpPr/>
                            <wps:spPr>
                              <a:xfrm>
                                <a:off x="0" y="0"/>
                                <a:ext cx="825500" cy="10033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F0AFE" id="Rechteck 61" o:spid="_x0000_s1026" style="position:absolute;margin-left:42.55pt;margin-top:66.35pt;width:65pt;height:7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" filled="f" strokecolor="#c00000" strokeweight="1.5pt"/>
                  </w:pict>
                </mc:Fallback>
              </mc:AlternateContent>
            </w:r>
            <w:r w:rsidR="00ED1EBC">
              <w:rPr>
                <w:noProof/>
                <w:lang w:eastAsia="de-DE"/>
              </w:rPr>
              <w:drawing>
                <wp:inline distT="0" distB="0" distL="0" distR="0" wp14:anchorId="29659D4A" wp14:editId="3A4FF0BB">
                  <wp:extent cx="1620000" cy="1951200"/>
                  <wp:effectExtent l="19050" t="19050" r="18415" b="1143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3.PNG"/>
                          <pic:cNvPicPr/>
                        </pic:nvPicPr>
                        <pic:blipFill>
                          <a:blip r:embed="rId14">
                            <a:extLst>
                              <a:ext uri="{28A0092B-C50C-407E-A947-70E740481C1C}">
                                <a14:useLocalDpi xmlns:a14="http://schemas.microsoft.com/office/drawing/2010/main" val="0"/>
                              </a:ext>
                            </a:extLst>
                          </a:blip>
                          <a:stretch>
                            <a:fillRect/>
                          </a:stretch>
                        </pic:blipFill>
                        <pic:spPr>
                          <a:xfrm>
                            <a:off x="0" y="0"/>
                            <a:ext cx="1620000" cy="1951200"/>
                          </a:xfrm>
                          <a:prstGeom prst="rect">
                            <a:avLst/>
                          </a:prstGeom>
                          <a:ln>
                            <a:solidFill>
                              <a:schemeClr val="bg1">
                                <a:lumMod val="50000"/>
                              </a:schemeClr>
                            </a:solidFill>
                          </a:ln>
                        </pic:spPr>
                      </pic:pic>
                    </a:graphicData>
                  </a:graphic>
                </wp:inline>
              </w:drawing>
            </w:r>
            <w:r>
              <w:t xml:space="preserve"> </w:t>
            </w:r>
            <w:r w:rsidR="000D4623" w:rsidRPr="000D4623">
              <w:rPr>
                <w:noProof/>
                <w:shd w:val="clear" w:color="auto" w:fill="FFFFFF"/>
                <w:lang w:eastAsia="de-DE"/>
              </w:rPr>
              <w:drawing>
                <wp:inline distT="0" distB="0" distL="0" distR="0" wp14:anchorId="0063F9F0" wp14:editId="1678237D">
                  <wp:extent cx="1620000" cy="1292400"/>
                  <wp:effectExtent l="19050" t="19050" r="18415" b="2222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4.PNG"/>
                          <pic:cNvPicPr/>
                        </pic:nvPicPr>
                        <pic:blipFill>
                          <a:blip r:embed="rId15">
                            <a:extLst>
                              <a:ext uri="{28A0092B-C50C-407E-A947-70E740481C1C}">
                                <a14:useLocalDpi xmlns:a14="http://schemas.microsoft.com/office/drawing/2010/main" val="0"/>
                              </a:ext>
                            </a:extLst>
                          </a:blip>
                          <a:stretch>
                            <a:fillRect/>
                          </a:stretch>
                        </pic:blipFill>
                        <pic:spPr>
                          <a:xfrm>
                            <a:off x="0" y="0"/>
                            <a:ext cx="1620000" cy="1292400"/>
                          </a:xfrm>
                          <a:prstGeom prst="rect">
                            <a:avLst/>
                          </a:prstGeom>
                          <a:ln>
                            <a:solidFill>
                              <a:schemeClr val="bg1">
                                <a:lumMod val="50000"/>
                              </a:schemeClr>
                            </a:solidFill>
                          </a:ln>
                        </pic:spPr>
                      </pic:pic>
                    </a:graphicData>
                  </a:graphic>
                </wp:inline>
              </w:drawing>
            </w:r>
          </w:p>
        </w:tc>
        <w:tc>
          <w:tcPr>
            <w:tcW w:w="3543" w:type="dxa"/>
          </w:tcPr>
          <w:p w14:paraId="5E75F04F" w14:textId="6D316F86" w:rsidR="00256E58" w:rsidRDefault="00817CF0" w:rsidP="00CC5FAA">
            <w:pPr>
              <w:pStyle w:val="LDTextinhalt"/>
            </w:pPr>
            <w:r>
              <w:t>D</w:t>
            </w:r>
            <w:r w:rsidR="00256E58">
              <w:t xml:space="preserve">ie </w:t>
            </w:r>
            <w:r w:rsidR="000D4623">
              <w:t xml:space="preserve">Menüpunkte unter </w:t>
            </w:r>
            <w:r w:rsidR="000D4623" w:rsidRPr="00256E58">
              <w:rPr>
                <w:rStyle w:val="hervorhebung"/>
              </w:rPr>
              <w:t>Personalbasi</w:t>
            </w:r>
            <w:r w:rsidR="00214F54">
              <w:rPr>
                <w:rStyle w:val="hervorhebung"/>
              </w:rPr>
              <w:t>s</w:t>
            </w:r>
            <w:r w:rsidR="000D4623" w:rsidRPr="00256E58">
              <w:rPr>
                <w:rStyle w:val="hervorhebung"/>
              </w:rPr>
              <w:t>daten</w:t>
            </w:r>
            <w:r w:rsidR="000D4623">
              <w:t xml:space="preserve"> entsprechen den </w:t>
            </w:r>
            <w:r w:rsidR="00256E58">
              <w:t>bisherigen Register</w:t>
            </w:r>
            <w:r w:rsidR="000D4623">
              <w:t>n</w:t>
            </w:r>
            <w:r w:rsidR="00256E58">
              <w:t xml:space="preserve"> der </w:t>
            </w:r>
            <w:r w:rsidR="00256E58" w:rsidRPr="000D4623">
              <w:rPr>
                <w:rStyle w:val="LDMenpunkt"/>
              </w:rPr>
              <w:t>Webseite Schule &gt; Personal &gt; Personal bearbeiten</w:t>
            </w:r>
            <w:r w:rsidR="00256E58">
              <w:t xml:space="preserve"> </w:t>
            </w:r>
          </w:p>
          <w:p w14:paraId="67D0A6BF" w14:textId="77777777" w:rsidR="00045DF9" w:rsidRDefault="00045DF9" w:rsidP="00CC5FAA">
            <w:pPr>
              <w:pStyle w:val="LDTextinhalt"/>
            </w:pPr>
          </w:p>
          <w:p w14:paraId="11E6707F" w14:textId="55EC9755" w:rsidR="000D4623" w:rsidRDefault="000D4623" w:rsidP="00CC5FAA">
            <w:pPr>
              <w:pStyle w:val="LDTextinhalt"/>
            </w:pPr>
            <w:r>
              <w:t xml:space="preserve">Die Menüpunkte unter </w:t>
            </w:r>
            <w:r w:rsidRPr="00256E58">
              <w:rPr>
                <w:rStyle w:val="hervorhebung"/>
              </w:rPr>
              <w:t>Personal</w:t>
            </w:r>
            <w:r>
              <w:rPr>
                <w:rStyle w:val="hervorhebung"/>
              </w:rPr>
              <w:t xml:space="preserve">verwaltung </w:t>
            </w:r>
            <w:r>
              <w:t>entsprechen</w:t>
            </w:r>
            <w:r w:rsidRPr="00AF657F">
              <w:t xml:space="preserve"> </w:t>
            </w:r>
            <w:r w:rsidR="00045DF9">
              <w:br/>
            </w:r>
            <w:r>
              <w:t xml:space="preserve">den </w:t>
            </w:r>
            <w:r w:rsidRPr="00AF657F">
              <w:t xml:space="preserve">bisherigen Webseiten </w:t>
            </w:r>
            <w:r w:rsidRPr="00ED1EBC">
              <w:rPr>
                <w:rStyle w:val="LDMenpunkt"/>
              </w:rPr>
              <w:t>Fachgruppen</w:t>
            </w:r>
            <w:r w:rsidRPr="00AF657F">
              <w:t xml:space="preserve"> und </w:t>
            </w:r>
            <w:r w:rsidRPr="00ED1EBC">
              <w:rPr>
                <w:rStyle w:val="LDMenpunkt"/>
              </w:rPr>
              <w:t>Lehrerzuordnung</w:t>
            </w:r>
            <w:r>
              <w:t>.</w:t>
            </w:r>
          </w:p>
          <w:p w14:paraId="20D1C0C3" w14:textId="5A8B53B9" w:rsidR="000D4623" w:rsidRDefault="000D4623" w:rsidP="00CC5FAA">
            <w:pPr>
              <w:pStyle w:val="LDTextinhalt"/>
            </w:pPr>
            <w:r w:rsidRPr="00AF657F">
              <w:t xml:space="preserve">Die Funktionalitäten </w:t>
            </w:r>
            <w:r w:rsidR="00045DF9">
              <w:t xml:space="preserve">aller Webseiten </w:t>
            </w:r>
            <w:r w:rsidRPr="00AF657F">
              <w:t>sind unverändert</w:t>
            </w:r>
            <w:r w:rsidR="00DF0D5F">
              <w:t>.</w:t>
            </w:r>
          </w:p>
        </w:tc>
      </w:tr>
    </w:tbl>
    <w:p w14:paraId="7D848F8E" w14:textId="5DECDC0D" w:rsidR="000D4623" w:rsidRDefault="000D4623" w:rsidP="00CC5FAA">
      <w:pPr>
        <w:pStyle w:val="berschrift3"/>
      </w:pPr>
      <w:bookmarkStart w:id="14" w:name="_Toc59026510"/>
      <w:r>
        <w:t>Berichte zum Personal</w:t>
      </w:r>
      <w:bookmarkEnd w:id="14"/>
    </w:p>
    <w:p w14:paraId="6CB38DD7" w14:textId="5E019380" w:rsidR="00250FF1" w:rsidRDefault="00256E58" w:rsidP="000D4623">
      <w:pPr>
        <w:pStyle w:val="LDAuflistungText"/>
      </w:pPr>
      <w:r>
        <w:t xml:space="preserve">Die Berichte zum Personal finden Sie nun </w:t>
      </w:r>
      <w:r w:rsidR="00250FF1" w:rsidRPr="00250FF1">
        <w:t xml:space="preserve">unter </w:t>
      </w:r>
      <w:r w:rsidR="00250FF1" w:rsidRPr="00B13D74">
        <w:rPr>
          <w:rStyle w:val="hervorhebung"/>
        </w:rPr>
        <w:t>Extras &gt; Berichtsverwaltung &gt; Personal</w:t>
      </w:r>
      <w:r w:rsidR="00250FF1" w:rsidRPr="00250FF1">
        <w:t>.</w:t>
      </w:r>
    </w:p>
    <w:p w14:paraId="1E28BCC8" w14:textId="77777777" w:rsidR="000D4623" w:rsidRDefault="005A2D8B" w:rsidP="000D4623">
      <w:pPr>
        <w:pStyle w:val="LDAuflistungText"/>
      </w:pPr>
      <w:r>
        <w:t>D</w:t>
      </w:r>
      <w:r w:rsidRPr="00181BC5">
        <w:t xml:space="preserve">as Ausgabeformat CSV </w:t>
      </w:r>
      <w:r>
        <w:t xml:space="preserve">wurde </w:t>
      </w:r>
      <w:r w:rsidRPr="00181BC5">
        <w:t>bei fast allen Berichten zum Personal deaktiviert.</w:t>
      </w:r>
    </w:p>
    <w:p w14:paraId="69D5DBF7" w14:textId="1A29D64D" w:rsidR="005A2D8B" w:rsidRPr="00DB2EF1" w:rsidRDefault="005A2D8B" w:rsidP="00DB2EF1">
      <w:pPr>
        <w:pStyle w:val="LDTextinhaltweitereingerckt"/>
      </w:pPr>
      <w:r w:rsidRPr="00DB2EF1">
        <w:t>Entsprechende Berichte können Sie mit dem Abfrageassistenten erstellen.</w:t>
      </w:r>
    </w:p>
    <w:p w14:paraId="08F5C394" w14:textId="77777777" w:rsidR="00256E58" w:rsidRDefault="00250FF1" w:rsidP="00556D79">
      <w:pPr>
        <w:pStyle w:val="LDTextinhalteingerckt"/>
      </w:pPr>
      <w:r w:rsidRPr="006D5EAE">
        <w:rPr>
          <w:noProof/>
          <w:shd w:val="clear" w:color="auto" w:fill="FFFFFF"/>
          <w:lang w:eastAsia="de-DE"/>
        </w:rPr>
        <w:drawing>
          <wp:inline distT="0" distB="0" distL="0" distR="0" wp14:anchorId="608988C8" wp14:editId="492AC39B">
            <wp:extent cx="2160000" cy="2343600"/>
            <wp:effectExtent l="19050" t="19050" r="12065" b="1905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7.PNG"/>
                    <pic:cNvPicPr/>
                  </pic:nvPicPr>
                  <pic:blipFill>
                    <a:blip r:embed="rId16">
                      <a:extLst>
                        <a:ext uri="{28A0092B-C50C-407E-A947-70E740481C1C}">
                          <a14:useLocalDpi xmlns:a14="http://schemas.microsoft.com/office/drawing/2010/main" val="0"/>
                        </a:ext>
                      </a:extLst>
                    </a:blip>
                    <a:stretch>
                      <a:fillRect/>
                    </a:stretch>
                  </pic:blipFill>
                  <pic:spPr>
                    <a:xfrm>
                      <a:off x="0" y="0"/>
                      <a:ext cx="2160000" cy="2343600"/>
                    </a:xfrm>
                    <a:prstGeom prst="rect">
                      <a:avLst/>
                    </a:prstGeom>
                    <a:noFill/>
                    <a:ln>
                      <a:solidFill>
                        <a:schemeClr val="bg1">
                          <a:lumMod val="50000"/>
                        </a:schemeClr>
                      </a:solidFill>
                    </a:ln>
                  </pic:spPr>
                </pic:pic>
              </a:graphicData>
            </a:graphic>
          </wp:inline>
        </w:drawing>
      </w:r>
    </w:p>
    <w:p w14:paraId="6AA3BC96" w14:textId="4C9CE2C2" w:rsidR="00250FF1" w:rsidRDefault="00256E58" w:rsidP="00256E58">
      <w:pPr>
        <w:pStyle w:val="LDBildunterschrift"/>
      </w:pPr>
      <w:r>
        <w:t xml:space="preserve">Abb. </w:t>
      </w:r>
      <w:fldSimple w:instr=" SEQ Abb. \* ARABIC ">
        <w:r w:rsidR="00440558">
          <w:rPr>
            <w:noProof/>
          </w:rPr>
          <w:t>2</w:t>
        </w:r>
      </w:fldSimple>
      <w:r>
        <w:t xml:space="preserve">  Berichte zum Personal in der Berichtsverwaltung</w:t>
      </w:r>
    </w:p>
    <w:p w14:paraId="058027B1" w14:textId="55157EC7" w:rsidR="00793ED4" w:rsidRPr="00793ED4" w:rsidRDefault="00793ED4" w:rsidP="00CC5FAA">
      <w:pPr>
        <w:pStyle w:val="berschrift3"/>
      </w:pPr>
      <w:bookmarkStart w:id="15" w:name="_Toc57301070"/>
      <w:bookmarkStart w:id="16" w:name="_Toc59026511"/>
      <w:r w:rsidRPr="00793ED4">
        <w:t>Personal &gt; Personalbasisdaten &gt; Stundenbilanz</w:t>
      </w:r>
      <w:bookmarkEnd w:id="16"/>
      <w:r w:rsidRPr="00793ED4">
        <w:t xml:space="preserve"> </w:t>
      </w:r>
      <w:bookmarkEnd w:id="15"/>
    </w:p>
    <w:p w14:paraId="6F683618" w14:textId="556F1255" w:rsidR="00181BC5" w:rsidRDefault="00181BC5" w:rsidP="00556D79">
      <w:pPr>
        <w:pStyle w:val="LDTextinhalteingerckt"/>
      </w:pPr>
      <w:r>
        <w:t xml:space="preserve">Die Webseite </w:t>
      </w:r>
      <w:r w:rsidRPr="00256E58">
        <w:rPr>
          <w:rStyle w:val="LDMenpunkt"/>
        </w:rPr>
        <w:t>Stundenbilanz</w:t>
      </w:r>
      <w:r>
        <w:t xml:space="preserve"> wurde durch Neuanordnung </w:t>
      </w:r>
      <w:r w:rsidR="00045DF9">
        <w:t xml:space="preserve">der </w:t>
      </w:r>
      <w:r>
        <w:t>Bereiche übersich</w:t>
      </w:r>
      <w:r w:rsidR="00250FF1">
        <w:t>t</w:t>
      </w:r>
      <w:r>
        <w:t>licher gestaltet.</w:t>
      </w:r>
    </w:p>
    <w:p w14:paraId="6F02800C" w14:textId="77777777" w:rsidR="00256E58" w:rsidRDefault="00181BC5" w:rsidP="00556D79">
      <w:pPr>
        <w:pStyle w:val="LDTextinhalteingerckt"/>
      </w:pPr>
      <w:r>
        <w:rPr>
          <w:noProof/>
          <w:lang w:eastAsia="de-DE"/>
        </w:rPr>
        <w:drawing>
          <wp:inline distT="0" distB="0" distL="0" distR="0" wp14:anchorId="4850C82E" wp14:editId="6CC98438">
            <wp:extent cx="4500000" cy="2858400"/>
            <wp:effectExtent l="19050" t="19050" r="15240" b="1841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undenbilanz_neu.PNG"/>
                    <pic:cNvPicPr/>
                  </pic:nvPicPr>
                  <pic:blipFill>
                    <a:blip r:embed="rId17">
                      <a:extLst>
                        <a:ext uri="{28A0092B-C50C-407E-A947-70E740481C1C}">
                          <a14:useLocalDpi xmlns:a14="http://schemas.microsoft.com/office/drawing/2010/main" val="0"/>
                        </a:ext>
                      </a:extLst>
                    </a:blip>
                    <a:stretch>
                      <a:fillRect/>
                    </a:stretch>
                  </pic:blipFill>
                  <pic:spPr>
                    <a:xfrm>
                      <a:off x="0" y="0"/>
                      <a:ext cx="4500000" cy="2858400"/>
                    </a:xfrm>
                    <a:prstGeom prst="rect">
                      <a:avLst/>
                    </a:prstGeom>
                    <a:ln>
                      <a:solidFill>
                        <a:schemeClr val="bg1">
                          <a:lumMod val="50000"/>
                        </a:schemeClr>
                      </a:solidFill>
                    </a:ln>
                  </pic:spPr>
                </pic:pic>
              </a:graphicData>
            </a:graphic>
          </wp:inline>
        </w:drawing>
      </w:r>
    </w:p>
    <w:p w14:paraId="05DB8318" w14:textId="068DE195" w:rsidR="00793ED4" w:rsidRDefault="00256E58" w:rsidP="00256E58">
      <w:pPr>
        <w:pStyle w:val="LDBildunterschrift"/>
      </w:pPr>
      <w:r>
        <w:t xml:space="preserve">Abb. </w:t>
      </w:r>
      <w:fldSimple w:instr=" SEQ Abb. \* ARABIC ">
        <w:r w:rsidR="00440558">
          <w:rPr>
            <w:noProof/>
          </w:rPr>
          <w:t>3</w:t>
        </w:r>
      </w:fldSimple>
      <w:r>
        <w:t xml:space="preserve">  Die neu gestaltete Webseite Stundenbilanz</w:t>
      </w:r>
    </w:p>
    <w:p w14:paraId="390BB6D8" w14:textId="3FF94BA8" w:rsidR="00A97651" w:rsidRDefault="001A32A4" w:rsidP="00CC5FAA">
      <w:pPr>
        <w:pStyle w:val="berschrift2"/>
      </w:pPr>
      <w:bookmarkStart w:id="17" w:name="_Toc59026512"/>
      <w:r>
        <w:t>Schüler</w:t>
      </w:r>
      <w:bookmarkEnd w:id="17"/>
    </w:p>
    <w:p w14:paraId="601F11FE" w14:textId="1CDAFF43" w:rsidR="008D73DA" w:rsidRDefault="008D73DA" w:rsidP="00CC5FAA">
      <w:pPr>
        <w:pStyle w:val="berschrift3"/>
      </w:pPr>
      <w:bookmarkStart w:id="18" w:name="_Toc59026513"/>
      <w:r>
        <w:t>Schülerbasisdaten &gt; Schülerstammdaten</w:t>
      </w:r>
      <w:bookmarkEnd w:id="18"/>
    </w:p>
    <w:p w14:paraId="221120F2" w14:textId="5AC77287" w:rsidR="00EE638B" w:rsidRPr="00DF60F3" w:rsidRDefault="005A2D8B" w:rsidP="005A2D8B">
      <w:pPr>
        <w:pStyle w:val="LDAuflistungText"/>
        <w:rPr>
          <w:rStyle w:val="LDMeneintrag"/>
        </w:rPr>
      </w:pPr>
      <w:r>
        <w:t xml:space="preserve">Die </w:t>
      </w:r>
      <w:r w:rsidR="00EE638B">
        <w:t xml:space="preserve">Auswahlliste </w:t>
      </w:r>
      <w:r w:rsidR="00EE638B" w:rsidRPr="005A2D8B">
        <w:rPr>
          <w:rStyle w:val="LDBedienelement"/>
        </w:rPr>
        <w:t>Namenszusatz</w:t>
      </w:r>
      <w:r w:rsidR="00EE638B">
        <w:t xml:space="preserve"> </w:t>
      </w:r>
      <w:r>
        <w:t>enthält nun auch die E</w:t>
      </w:r>
      <w:r w:rsidR="00EE638B">
        <w:t>inträge</w:t>
      </w:r>
      <w:r>
        <w:t xml:space="preserve"> </w:t>
      </w:r>
      <w:r w:rsidR="00EE638B" w:rsidRPr="005A2D8B">
        <w:rPr>
          <w:rStyle w:val="LDMeneintrag"/>
        </w:rPr>
        <w:t>Freifrau zu</w:t>
      </w:r>
      <w:r w:rsidR="00EE638B">
        <w:t xml:space="preserve">, </w:t>
      </w:r>
      <w:r w:rsidR="00EE638B" w:rsidRPr="005A2D8B">
        <w:rPr>
          <w:rStyle w:val="LDMeneintrag"/>
        </w:rPr>
        <w:t>Freiherr zu</w:t>
      </w:r>
      <w:r w:rsidR="00EE638B">
        <w:t xml:space="preserve"> und </w:t>
      </w:r>
      <w:r w:rsidR="00EE638B" w:rsidRPr="005A2D8B">
        <w:rPr>
          <w:rStyle w:val="LDMeneintrag"/>
        </w:rPr>
        <w:t>Freiin zu</w:t>
      </w:r>
      <w:r>
        <w:rPr>
          <w:rStyle w:val="LDMeneintrag"/>
        </w:rPr>
        <w:t>.</w:t>
      </w:r>
    </w:p>
    <w:p w14:paraId="30818E05" w14:textId="67874D2C" w:rsidR="005A2D8B" w:rsidRDefault="005A2D8B" w:rsidP="005A2D8B">
      <w:pPr>
        <w:pStyle w:val="LDAuflistungText"/>
      </w:pPr>
      <w:r>
        <w:t xml:space="preserve">Die Auswahllisten </w:t>
      </w:r>
      <w:r w:rsidRPr="005A2D8B">
        <w:rPr>
          <w:rStyle w:val="LDBedienelement"/>
        </w:rPr>
        <w:t>Familiensprache</w:t>
      </w:r>
      <w:r>
        <w:t xml:space="preserve"> und </w:t>
      </w:r>
      <w:r w:rsidRPr="005A2D8B">
        <w:rPr>
          <w:rStyle w:val="LDBedienelement"/>
        </w:rPr>
        <w:t>Familiensprache 2</w:t>
      </w:r>
      <w:r>
        <w:t xml:space="preserve"> enthalten nun auch die Sprachen </w:t>
      </w:r>
      <w:r w:rsidRPr="005A2D8B">
        <w:rPr>
          <w:rStyle w:val="LDMeneintrag"/>
        </w:rPr>
        <w:t>Somali, Amharisch</w:t>
      </w:r>
      <w:r w:rsidRPr="00047259">
        <w:rPr>
          <w:rStyle w:val="hervorhebung"/>
        </w:rPr>
        <w:t xml:space="preserve"> </w:t>
      </w:r>
      <w:r w:rsidRPr="005A2D8B">
        <w:t xml:space="preserve">und </w:t>
      </w:r>
      <w:r w:rsidRPr="005A2D8B">
        <w:rPr>
          <w:rStyle w:val="LDMeneintrag"/>
        </w:rPr>
        <w:t>Tigrinya.</w:t>
      </w:r>
    </w:p>
    <w:p w14:paraId="3D0B4CCD" w14:textId="3FD0B802" w:rsidR="00A31938" w:rsidRDefault="00A31938" w:rsidP="00CC5FAA">
      <w:pPr>
        <w:pStyle w:val="berschrift3"/>
      </w:pPr>
      <w:bookmarkStart w:id="19" w:name="_Toc59026514"/>
      <w:r>
        <w:t>Schülerbasisdaten &gt; Sch</w:t>
      </w:r>
      <w:r w:rsidR="00914C98">
        <w:t>ullaufbahn</w:t>
      </w:r>
      <w:bookmarkEnd w:id="19"/>
    </w:p>
    <w:p w14:paraId="7AC450AD" w14:textId="5710B0A3" w:rsidR="005A2D8B" w:rsidRDefault="005A2D8B" w:rsidP="00556D79">
      <w:pPr>
        <w:pStyle w:val="LDTextinhalteingerckt"/>
      </w:pPr>
      <w:r>
        <w:t>I</w:t>
      </w:r>
      <w:r w:rsidR="00913092">
        <w:t>n den Dialogfenstern </w:t>
      </w:r>
      <w:r w:rsidR="00913092" w:rsidRPr="004A0A8C">
        <w:rPr>
          <w:rStyle w:val="hervorhebung"/>
        </w:rPr>
        <w:t>Schullaufbahn hinzufügen</w:t>
      </w:r>
      <w:r w:rsidR="00913092">
        <w:t xml:space="preserve"> und </w:t>
      </w:r>
      <w:r w:rsidR="00913092" w:rsidRPr="004A0A8C">
        <w:rPr>
          <w:rStyle w:val="hervorhebung"/>
        </w:rPr>
        <w:t>Schullaufbahn bearbeiten</w:t>
      </w:r>
      <w:r w:rsidR="00913092">
        <w:t xml:space="preserve"> </w:t>
      </w:r>
      <w:r>
        <w:t xml:space="preserve">können Sie in den Feldern </w:t>
      </w:r>
      <w:r w:rsidRPr="005A2D8B">
        <w:rPr>
          <w:rStyle w:val="LDBedienelement"/>
        </w:rPr>
        <w:t>Von*</w:t>
      </w:r>
      <w:r>
        <w:t xml:space="preserve"> und </w:t>
      </w:r>
      <w:r w:rsidRPr="005A2D8B">
        <w:rPr>
          <w:rStyle w:val="LDBedienelement"/>
        </w:rPr>
        <w:t>Bis</w:t>
      </w:r>
      <w:r>
        <w:rPr>
          <w:rStyle w:val="LDBedienelement"/>
        </w:rPr>
        <w:t>*</w:t>
      </w:r>
      <w:r>
        <w:t xml:space="preserve"> kein Datum eingegeben</w:t>
      </w:r>
      <w:r w:rsidR="00FF7386">
        <w:t>,</w:t>
      </w:r>
      <w:r>
        <w:t xml:space="preserve"> das vor dem 01.01.1950 liegt.</w:t>
      </w:r>
      <w:r w:rsidR="00045DF9">
        <w:t xml:space="preserve"> </w:t>
      </w:r>
      <w:r w:rsidR="001C3E61">
        <w:t>Alt-Dat</w:t>
      </w:r>
      <w:r w:rsidR="009B246D">
        <w:t xml:space="preserve">en wurden </w:t>
      </w:r>
      <w:r>
        <w:t>automatisiert angepasst.</w:t>
      </w:r>
    </w:p>
    <w:p w14:paraId="104FE5B4" w14:textId="3F5975DB" w:rsidR="005B2BC2" w:rsidRDefault="005B2BC2" w:rsidP="00CC5FAA">
      <w:pPr>
        <w:pStyle w:val="berschrift3"/>
      </w:pPr>
      <w:bookmarkStart w:id="20" w:name="_Schülersuche"/>
      <w:bookmarkStart w:id="21" w:name="_Toc59026515"/>
      <w:bookmarkEnd w:id="20"/>
      <w:r>
        <w:t>Schülerbasisdaten &gt; Betriebe</w:t>
      </w:r>
      <w:r w:rsidR="00E76AE2">
        <w:t xml:space="preserve"> / Praktika</w:t>
      </w:r>
      <w:bookmarkEnd w:id="21"/>
    </w:p>
    <w:p w14:paraId="27C83C99" w14:textId="67278853" w:rsidR="00E76AE2" w:rsidRDefault="00556D79" w:rsidP="00556D79">
      <w:pPr>
        <w:pStyle w:val="LDTextinhalteingerckt"/>
      </w:pPr>
      <w:r>
        <w:t xml:space="preserve">Die angezeigten Spalten in der Tabelle </w:t>
      </w:r>
      <w:r w:rsidRPr="00556D79">
        <w:rPr>
          <w:rStyle w:val="LDBedienelement"/>
        </w:rPr>
        <w:t>Betrieb</w:t>
      </w:r>
      <w:r>
        <w:t xml:space="preserve"> (</w:t>
      </w:r>
      <w:r>
        <w:fldChar w:fldCharType="begin"/>
      </w:r>
      <w:r>
        <w:instrText xml:space="preserve"> REF _Ref58905926 \h </w:instrText>
      </w:r>
      <w:r>
        <w:fldChar w:fldCharType="separate"/>
      </w:r>
      <w:r w:rsidR="00440558">
        <w:t xml:space="preserve">Abb. </w:t>
      </w:r>
      <w:r w:rsidR="00440558">
        <w:rPr>
          <w:noProof/>
        </w:rPr>
        <w:t>1</w:t>
      </w:r>
      <w:r>
        <w:fldChar w:fldCharType="end"/>
      </w:r>
      <w:r>
        <w:t xml:space="preserve">) sind auf der Webseite </w:t>
      </w:r>
      <w:r w:rsidRPr="00556D79">
        <w:rPr>
          <w:rStyle w:val="LDMenpunkt"/>
        </w:rPr>
        <w:t>Schülerbasisdaten &gt; Betriebe/Praktika</w:t>
      </w:r>
      <w:r>
        <w:t xml:space="preserve"> nun analog zu denen auf der </w:t>
      </w:r>
      <w:r w:rsidR="00E76AE2">
        <w:t xml:space="preserve">Webseite </w:t>
      </w:r>
      <w:r w:rsidRPr="00556D79">
        <w:rPr>
          <w:rStyle w:val="LDMenpunkt"/>
        </w:rPr>
        <w:t>Schule &gt; Schulumfeld &gt; Betriebe</w:t>
      </w:r>
      <w:r>
        <w:t>.</w:t>
      </w:r>
    </w:p>
    <w:p w14:paraId="065C337B" w14:textId="77777777" w:rsidR="00556D79" w:rsidRDefault="00E76AE2" w:rsidP="00556D79">
      <w:pPr>
        <w:pStyle w:val="LDTextinhalteingerckt"/>
      </w:pPr>
      <w:r>
        <w:rPr>
          <w:noProof/>
          <w:lang w:eastAsia="de-DE"/>
        </w:rPr>
        <w:drawing>
          <wp:inline distT="0" distB="0" distL="0" distR="0" wp14:anchorId="5651F2F6" wp14:editId="38224EC4">
            <wp:extent cx="4320000" cy="1069200"/>
            <wp:effectExtent l="19050" t="19050" r="23495" b="17145"/>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1069200"/>
                    </a:xfrm>
                    <a:prstGeom prst="rect">
                      <a:avLst/>
                    </a:prstGeom>
                    <a:noFill/>
                    <a:ln>
                      <a:solidFill>
                        <a:schemeClr val="bg1">
                          <a:lumMod val="50000"/>
                        </a:schemeClr>
                      </a:solidFill>
                    </a:ln>
                  </pic:spPr>
                </pic:pic>
              </a:graphicData>
            </a:graphic>
          </wp:inline>
        </w:drawing>
      </w:r>
    </w:p>
    <w:p w14:paraId="17EA8CDD" w14:textId="580F07EB" w:rsidR="00E76AE2" w:rsidRPr="00E76AE2" w:rsidRDefault="00556D79" w:rsidP="00556D79">
      <w:pPr>
        <w:pStyle w:val="LDBildunterschrift"/>
      </w:pPr>
      <w:r>
        <w:t xml:space="preserve">Abb. </w:t>
      </w:r>
      <w:fldSimple w:instr=" SEQ Abb. \* ARABIC ">
        <w:r w:rsidR="00440558">
          <w:rPr>
            <w:noProof/>
          </w:rPr>
          <w:t>4</w:t>
        </w:r>
      </w:fldSimple>
      <w:r>
        <w:t xml:space="preserve"> Webseite Schülerbasisdaten &gt; Betriebe/Praktika</w:t>
      </w:r>
    </w:p>
    <w:p w14:paraId="14EFFF1E" w14:textId="75567192" w:rsidR="000E14E7" w:rsidRDefault="00F13B0D" w:rsidP="00CC5FAA">
      <w:pPr>
        <w:pStyle w:val="berschrift3"/>
      </w:pPr>
      <w:bookmarkStart w:id="22" w:name="_Toc59026516"/>
      <w:r>
        <w:t xml:space="preserve">Schülerbasisdaten &gt; </w:t>
      </w:r>
      <w:r w:rsidR="00F71ED7">
        <w:t>Qualifikationen</w:t>
      </w:r>
      <w:bookmarkEnd w:id="22"/>
    </w:p>
    <w:p w14:paraId="5FF62644" w14:textId="0BB51984" w:rsidR="008623E7" w:rsidRPr="00242D6B" w:rsidRDefault="008623E7" w:rsidP="00242D6B">
      <w:pPr>
        <w:pStyle w:val="berschrift4"/>
      </w:pPr>
      <w:bookmarkStart w:id="23" w:name="_Toc59026517"/>
      <w:r w:rsidRPr="00242D6B">
        <w:t>Plausibilisierung der Abschlüsse</w:t>
      </w:r>
      <w:bookmarkEnd w:id="23"/>
    </w:p>
    <w:p w14:paraId="4A9C690A" w14:textId="2ADF037A" w:rsidR="00F13B0D" w:rsidRDefault="00F71ED7" w:rsidP="00556D79">
      <w:pPr>
        <w:pStyle w:val="LDTextinhalteingerckt"/>
        <w:rPr>
          <w:bCs/>
        </w:rPr>
      </w:pPr>
      <w:r w:rsidRPr="00082CA4">
        <w:t xml:space="preserve">Auf Wunsch des Statistik-Referats erscheinen in den Dialogfenstern </w:t>
      </w:r>
      <w:r w:rsidRPr="00913092">
        <w:rPr>
          <w:rStyle w:val="LDBedienelement"/>
        </w:rPr>
        <w:t>Abschluss hinzufügen</w:t>
      </w:r>
      <w:r w:rsidRPr="00082CA4">
        <w:t xml:space="preserve"> und </w:t>
      </w:r>
      <w:r w:rsidRPr="00913092">
        <w:rPr>
          <w:rStyle w:val="LDBedienelement"/>
        </w:rPr>
        <w:t>Abschluss bearbeiten</w:t>
      </w:r>
      <w:r w:rsidR="007F6ECD">
        <w:rPr>
          <w:bCs/>
        </w:rPr>
        <w:t xml:space="preserve"> Meldungstexte. </w:t>
      </w:r>
      <w:r w:rsidR="007F6ECD">
        <w:t>Eine Übernahme der Abschlüsse ist trotzdem möglich.</w:t>
      </w:r>
    </w:p>
    <w:tbl>
      <w:tblPr>
        <w:tblStyle w:val="Tabellenraster"/>
        <w:tblW w:w="0" w:type="auto"/>
        <w:tblInd w:w="709" w:type="dxa"/>
        <w:tblLook w:val="04A0" w:firstRow="1" w:lastRow="0" w:firstColumn="1" w:lastColumn="0" w:noHBand="0" w:noVBand="1"/>
      </w:tblPr>
      <w:tblGrid>
        <w:gridCol w:w="3486"/>
        <w:gridCol w:w="5376"/>
      </w:tblGrid>
      <w:tr w:rsidR="00913092" w14:paraId="5DEF2F13" w14:textId="77777777" w:rsidTr="009B2BEF">
        <w:tc>
          <w:tcPr>
            <w:tcW w:w="3539" w:type="dxa"/>
          </w:tcPr>
          <w:p w14:paraId="142DB6CC" w14:textId="7EB24FFB" w:rsidR="00913092" w:rsidRDefault="00913092" w:rsidP="00CC5FAA">
            <w:pPr>
              <w:pStyle w:val="LDTextinhalt"/>
            </w:pPr>
            <w:r>
              <w:rPr>
                <w:bCs/>
              </w:rPr>
              <w:t>Wenn Sie im aktuellen HJ für eine</w:t>
            </w:r>
            <w:r w:rsidR="00934DD5">
              <w:rPr>
                <w:bCs/>
              </w:rPr>
              <w:t>n</w:t>
            </w:r>
            <w:r>
              <w:rPr>
                <w:bCs/>
              </w:rPr>
              <w:t xml:space="preserve"> Schüler der Stufe </w:t>
            </w:r>
            <w:r w:rsidRPr="00082CA4">
              <w:t xml:space="preserve">09/1 </w:t>
            </w:r>
            <w:r w:rsidR="000A2CFC">
              <w:t xml:space="preserve">oder </w:t>
            </w:r>
            <w:r w:rsidRPr="00082CA4">
              <w:t xml:space="preserve">09/2 </w:t>
            </w:r>
            <w:r w:rsidR="00226C41">
              <w:t xml:space="preserve">als ersten Abschluss </w:t>
            </w:r>
            <w:r>
              <w:t xml:space="preserve">den </w:t>
            </w:r>
            <w:r w:rsidRPr="00226C41">
              <w:rPr>
                <w:rStyle w:val="LDMeneintrag"/>
              </w:rPr>
              <w:t>KABS</w:t>
            </w:r>
            <w:r>
              <w:t xml:space="preserve"> eintragen</w:t>
            </w:r>
            <w:r w:rsidR="00934DD5">
              <w:t xml:space="preserve"> und übernehmen möchten</w:t>
            </w:r>
            <w:r>
              <w:t xml:space="preserve">, </w:t>
            </w:r>
            <w:r w:rsidRPr="00082CA4">
              <w:t>erscheint folgender Meldungstext</w:t>
            </w:r>
            <w:r>
              <w:t>:</w:t>
            </w:r>
          </w:p>
          <w:p w14:paraId="7E9267E7" w14:textId="692F8006" w:rsidR="00913092" w:rsidRPr="00934DD5" w:rsidRDefault="00913092" w:rsidP="00CC5FAA">
            <w:pPr>
              <w:pStyle w:val="LDTextinhalt"/>
              <w:rPr>
                <w:rStyle w:val="LDMeneintrag"/>
              </w:rPr>
            </w:pPr>
            <w:r w:rsidRPr="002E78A7">
              <w:rPr>
                <w:rStyle w:val="LDMeneintrag"/>
              </w:rPr>
              <w:t>Hinweis</w:t>
            </w:r>
            <w:r w:rsidRPr="00934DD5">
              <w:rPr>
                <w:rStyle w:val="LDMeneintrag"/>
              </w:rPr>
              <w:t>: In Stufe 9 dürfen als erste Abschlüsse nur OHA, OLH, HA, HQ, HA-G, BAFL oder GE vergeben werden. KABS darf in Stufe 9 nur bei Wiederholung der Stufe vergeben werden</w:t>
            </w:r>
            <w:r w:rsidR="00226C41">
              <w:rPr>
                <w:rStyle w:val="LDMeneintrag"/>
              </w:rPr>
              <w:t>.</w:t>
            </w:r>
          </w:p>
        </w:tc>
        <w:tc>
          <w:tcPr>
            <w:tcW w:w="5323" w:type="dxa"/>
          </w:tcPr>
          <w:p w14:paraId="51A9109D" w14:textId="4E0877BC" w:rsidR="00913092" w:rsidRDefault="009B2BEF" w:rsidP="00CC5FAA">
            <w:pPr>
              <w:pStyle w:val="LDTextinhalt"/>
            </w:pPr>
            <w:r>
              <w:drawing>
                <wp:inline distT="0" distB="0" distL="0" distR="0" wp14:anchorId="46FAAEDD" wp14:editId="6C0B07A4">
                  <wp:extent cx="3240000" cy="1998000"/>
                  <wp:effectExtent l="0" t="0" r="0" b="254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0000" cy="1998000"/>
                          </a:xfrm>
                          <a:prstGeom prst="rect">
                            <a:avLst/>
                          </a:prstGeom>
                          <a:noFill/>
                        </pic:spPr>
                      </pic:pic>
                    </a:graphicData>
                  </a:graphic>
                </wp:inline>
              </w:drawing>
            </w:r>
          </w:p>
        </w:tc>
      </w:tr>
      <w:tr w:rsidR="00913092" w14:paraId="0380AB1D" w14:textId="77777777" w:rsidTr="009B2BEF">
        <w:tc>
          <w:tcPr>
            <w:tcW w:w="3539" w:type="dxa"/>
          </w:tcPr>
          <w:p w14:paraId="1751BDA8" w14:textId="3B524F6C" w:rsidR="00934DD5" w:rsidRDefault="00934DD5" w:rsidP="00CC5FAA">
            <w:pPr>
              <w:pStyle w:val="LDTextinhalt"/>
            </w:pPr>
            <w:r>
              <w:rPr>
                <w:bCs/>
              </w:rPr>
              <w:t xml:space="preserve">Wenn Sie im aktuellen HJ für einen Schüler der Stufe </w:t>
            </w:r>
            <w:r w:rsidRPr="00082CA4">
              <w:t xml:space="preserve">09/1 </w:t>
            </w:r>
            <w:r w:rsidR="0080022B">
              <w:t xml:space="preserve">oder </w:t>
            </w:r>
            <w:r w:rsidRPr="00082CA4">
              <w:t xml:space="preserve">09/2 </w:t>
            </w:r>
            <w:r w:rsidR="00226C41">
              <w:t xml:space="preserve">als ersten </w:t>
            </w:r>
            <w:r>
              <w:t xml:space="preserve">Abschluss </w:t>
            </w:r>
            <w:r w:rsidRPr="00226C41">
              <w:rPr>
                <w:rStyle w:val="LDMeneintrag"/>
              </w:rPr>
              <w:t>ABB</w:t>
            </w:r>
            <w:r>
              <w:t xml:space="preserve"> eintragen </w:t>
            </w:r>
            <w:r w:rsidR="00214F54">
              <w:t>und übernehmen</w:t>
            </w:r>
            <w:r>
              <w:t xml:space="preserve"> möchten, </w:t>
            </w:r>
            <w:r w:rsidRPr="00082CA4">
              <w:t>erscheint folgender Meldungstext</w:t>
            </w:r>
            <w:r>
              <w:t>:</w:t>
            </w:r>
          </w:p>
          <w:p w14:paraId="3BEDD627" w14:textId="2A4E05B0" w:rsidR="00913092" w:rsidRDefault="00913092" w:rsidP="00CC5FAA">
            <w:pPr>
              <w:pStyle w:val="LDTextinhalt"/>
              <w:rPr>
                <w:bCs/>
              </w:rPr>
            </w:pPr>
            <w:r w:rsidRPr="00AF657F">
              <w:rPr>
                <w:rStyle w:val="LDMeneintrag"/>
              </w:rPr>
              <w:t xml:space="preserve">Hinweis: In Stufe 9 dürfen als erste Abschlüsse nur OHA, OLH, HA, HQ, HA-G, BAFL oder GE vergeben </w:t>
            </w:r>
            <w:r w:rsidR="00226C41">
              <w:rPr>
                <w:rStyle w:val="LDMeneintrag"/>
              </w:rPr>
              <w:t>w</w:t>
            </w:r>
            <w:r w:rsidRPr="00AF657F">
              <w:rPr>
                <w:rStyle w:val="LDMeneintrag"/>
              </w:rPr>
              <w:t>erden. ABB darf in Stufe 9 nur bei Wiederholung der Stufe vergeben werde</w:t>
            </w:r>
            <w:r w:rsidR="00DF0D5F">
              <w:rPr>
                <w:rStyle w:val="LDMeneintrag"/>
              </w:rPr>
              <w:t>n.</w:t>
            </w:r>
          </w:p>
        </w:tc>
        <w:tc>
          <w:tcPr>
            <w:tcW w:w="5323" w:type="dxa"/>
          </w:tcPr>
          <w:p w14:paraId="2E3D5F60" w14:textId="34E157E3" w:rsidR="00913092" w:rsidRDefault="00913092" w:rsidP="00CC5FAA">
            <w:pPr>
              <w:pStyle w:val="LDTextinhalt"/>
            </w:pPr>
            <w:r>
              <w:drawing>
                <wp:inline distT="0" distB="0" distL="0" distR="0" wp14:anchorId="43F57901" wp14:editId="0FBF9717">
                  <wp:extent cx="3240000" cy="1954800"/>
                  <wp:effectExtent l="19050" t="19050" r="17780" b="2667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40000" cy="1954800"/>
                          </a:xfrm>
                          <a:prstGeom prst="rect">
                            <a:avLst/>
                          </a:prstGeom>
                          <a:ln>
                            <a:solidFill>
                              <a:schemeClr val="bg1">
                                <a:lumMod val="50000"/>
                              </a:schemeClr>
                            </a:solidFill>
                          </a:ln>
                        </pic:spPr>
                      </pic:pic>
                    </a:graphicData>
                  </a:graphic>
                </wp:inline>
              </w:drawing>
            </w:r>
          </w:p>
        </w:tc>
      </w:tr>
      <w:tr w:rsidR="00913092" w14:paraId="0A52CA91" w14:textId="77777777" w:rsidTr="009B2BEF">
        <w:tc>
          <w:tcPr>
            <w:tcW w:w="3539" w:type="dxa"/>
          </w:tcPr>
          <w:p w14:paraId="09CEF659" w14:textId="3575C755" w:rsidR="00DF60F3" w:rsidRPr="00DF60F3" w:rsidRDefault="00226C41" w:rsidP="00DF60F3">
            <w:r>
              <w:rPr>
                <w:bCs/>
              </w:rPr>
              <w:t xml:space="preserve">Wenn Sie im aktuellen HJ für Schüler </w:t>
            </w:r>
            <w:r>
              <w:rPr>
                <w:rStyle w:val="LDTextinhaltZchn"/>
              </w:rPr>
              <w:t xml:space="preserve">aller Schulformen, außer denen mit den </w:t>
            </w:r>
            <w:r w:rsidRPr="007527F7">
              <w:rPr>
                <w:rStyle w:val="LDTextinhaltZchn"/>
              </w:rPr>
              <w:t>Förderschul</w:t>
            </w:r>
            <w:r w:rsidR="00045DF9">
              <w:rPr>
                <w:rStyle w:val="LDTextinhaltZchn"/>
              </w:rPr>
              <w:t>-</w:t>
            </w:r>
            <w:r w:rsidRPr="007527F7">
              <w:rPr>
                <w:rStyle w:val="LDTextinhaltZchn"/>
              </w:rPr>
              <w:t>schulformen FS</w:t>
            </w:r>
            <w:r>
              <w:rPr>
                <w:rStyle w:val="LDTextinhaltZchn"/>
              </w:rPr>
              <w:t xml:space="preserve">/*, als ersten Abschluss </w:t>
            </w:r>
            <w:r w:rsidRPr="00226C41">
              <w:rPr>
                <w:rStyle w:val="LDMeneintrag"/>
              </w:rPr>
              <w:t>B</w:t>
            </w:r>
            <w:r w:rsidR="00913092" w:rsidRPr="00226C41">
              <w:rPr>
                <w:rStyle w:val="LDMeneintrag"/>
              </w:rPr>
              <w:t>AFL</w:t>
            </w:r>
            <w:r w:rsidR="00214F54">
              <w:rPr>
                <w:rStyle w:val="LDTextinhaltZchn"/>
              </w:rPr>
              <w:t> </w:t>
            </w:r>
            <w:r>
              <w:rPr>
                <w:rStyle w:val="LDTextinhaltZchn"/>
              </w:rPr>
              <w:t>eintragen und übernehmen, er</w:t>
            </w:r>
            <w:r w:rsidR="00913092" w:rsidRPr="007527F7">
              <w:rPr>
                <w:rStyle w:val="LDTextinhaltZchn"/>
              </w:rPr>
              <w:t xml:space="preserve">scheint </w:t>
            </w:r>
            <w:r w:rsidR="00C256D9">
              <w:rPr>
                <w:rStyle w:val="LDTextinhaltZchn"/>
              </w:rPr>
              <w:t xml:space="preserve">folgender Meldungstext, sofern </w:t>
            </w:r>
            <w:r w:rsidR="00913092" w:rsidRPr="007527F7">
              <w:rPr>
                <w:rStyle w:val="LDTextinhaltZchn"/>
              </w:rPr>
              <w:t xml:space="preserve">bei </w:t>
            </w:r>
            <w:r w:rsidR="00913092" w:rsidRPr="00DF60F3">
              <w:t xml:space="preserve">den betreffenden Schülern keine gültige IB-LER-Förderung eingetragen ist: </w:t>
            </w:r>
          </w:p>
          <w:p w14:paraId="7A3124B7" w14:textId="00E082BC" w:rsidR="00913092" w:rsidRPr="00C256D9" w:rsidRDefault="00913092" w:rsidP="00C256D9">
            <w:pPr>
              <w:rPr>
                <w:i/>
                <w:iCs/>
                <w:szCs w:val="20"/>
              </w:rPr>
            </w:pPr>
            <w:r w:rsidRPr="00DF60F3">
              <w:rPr>
                <w:rStyle w:val="LDMeneintrag"/>
              </w:rPr>
              <w:t>Hinweis: Der Abschluss BAFL darf nur vergeben werden, wenn eine aktuell gültige IB-LER-Förderung eingetragen ist.</w:t>
            </w:r>
          </w:p>
        </w:tc>
        <w:tc>
          <w:tcPr>
            <w:tcW w:w="5323" w:type="dxa"/>
          </w:tcPr>
          <w:p w14:paraId="4A5A6EA0" w14:textId="3B6DBC13" w:rsidR="00913092" w:rsidRDefault="0009466D" w:rsidP="00CC5FAA">
            <w:pPr>
              <w:pStyle w:val="LDTextinhalt"/>
            </w:pPr>
            <w:r>
              <w:drawing>
                <wp:inline distT="0" distB="0" distL="0" distR="0" wp14:anchorId="2D6B5C36" wp14:editId="6F10B5DC">
                  <wp:extent cx="3240000" cy="2008800"/>
                  <wp:effectExtent l="19050" t="19050" r="17780" b="1079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0000" cy="2008800"/>
                          </a:xfrm>
                          <a:prstGeom prst="rect">
                            <a:avLst/>
                          </a:prstGeom>
                          <a:noFill/>
                          <a:ln>
                            <a:solidFill>
                              <a:schemeClr val="bg1">
                                <a:lumMod val="50000"/>
                              </a:schemeClr>
                            </a:solidFill>
                          </a:ln>
                        </pic:spPr>
                      </pic:pic>
                    </a:graphicData>
                  </a:graphic>
                </wp:inline>
              </w:drawing>
            </w:r>
          </w:p>
        </w:tc>
      </w:tr>
      <w:tr w:rsidR="00913092" w14:paraId="0A94577D" w14:textId="77777777" w:rsidTr="009B2BEF">
        <w:tc>
          <w:tcPr>
            <w:tcW w:w="3539" w:type="dxa"/>
          </w:tcPr>
          <w:p w14:paraId="7947DF28" w14:textId="68C31429" w:rsidR="00C256D9" w:rsidRPr="00DF60F3" w:rsidRDefault="00C256D9" w:rsidP="00C256D9">
            <w:r>
              <w:rPr>
                <w:bCs/>
              </w:rPr>
              <w:t xml:space="preserve">Wenn Sie im aktuellen HJ für Schüler </w:t>
            </w:r>
            <w:r>
              <w:rPr>
                <w:rStyle w:val="LDTextinhaltZchn"/>
              </w:rPr>
              <w:t xml:space="preserve">aller Schulformen, außer denen mit den </w:t>
            </w:r>
            <w:r w:rsidRPr="007527F7">
              <w:rPr>
                <w:rStyle w:val="LDTextinhaltZchn"/>
              </w:rPr>
              <w:t>Förderschul</w:t>
            </w:r>
            <w:r w:rsidR="00045DF9">
              <w:rPr>
                <w:rStyle w:val="LDTextinhaltZchn"/>
              </w:rPr>
              <w:t>-</w:t>
            </w:r>
            <w:r w:rsidRPr="007527F7">
              <w:rPr>
                <w:rStyle w:val="LDTextinhaltZchn"/>
              </w:rPr>
              <w:t>schulformen FS</w:t>
            </w:r>
            <w:r>
              <w:rPr>
                <w:rStyle w:val="LDTextinhaltZchn"/>
              </w:rPr>
              <w:t xml:space="preserve">/*, als ersten Abschluss </w:t>
            </w:r>
            <w:r>
              <w:rPr>
                <w:rStyle w:val="LDMeneintrag"/>
              </w:rPr>
              <w:t>GE</w:t>
            </w:r>
            <w:r w:rsidRPr="007527F7">
              <w:rPr>
                <w:rStyle w:val="LDTextinhaltZchn"/>
              </w:rPr>
              <w:t> </w:t>
            </w:r>
            <w:r>
              <w:rPr>
                <w:rStyle w:val="LDTextinhaltZchn"/>
              </w:rPr>
              <w:t>eintragen und übernehmen, er</w:t>
            </w:r>
            <w:r w:rsidRPr="007527F7">
              <w:rPr>
                <w:rStyle w:val="LDTextinhaltZchn"/>
              </w:rPr>
              <w:t>scheint folgender Meldungstext</w:t>
            </w:r>
            <w:r w:rsidR="00045DF9">
              <w:rPr>
                <w:rStyle w:val="LDTextinhaltZchn"/>
              </w:rPr>
              <w:t xml:space="preserve">, </w:t>
            </w:r>
            <w:r w:rsidRPr="007527F7">
              <w:rPr>
                <w:rStyle w:val="LDTextinhaltZchn"/>
              </w:rPr>
              <w:t xml:space="preserve">wenn bei </w:t>
            </w:r>
            <w:r w:rsidRPr="00DF60F3">
              <w:t xml:space="preserve">den betreffenden Schülern keine gültige </w:t>
            </w:r>
            <w:r>
              <w:t>IB-GE</w:t>
            </w:r>
            <w:r w:rsidRPr="00DF60F3">
              <w:t xml:space="preserve">-Förderung eingetragen ist: </w:t>
            </w:r>
          </w:p>
          <w:p w14:paraId="619AB766" w14:textId="082E621A" w:rsidR="00913092" w:rsidRPr="007527F7" w:rsidRDefault="00913092" w:rsidP="00DF60F3">
            <w:pPr>
              <w:rPr>
                <w:rStyle w:val="LDTextinhaltZchn"/>
              </w:rPr>
            </w:pPr>
            <w:r w:rsidRPr="00DF60F3">
              <w:rPr>
                <w:rStyle w:val="LDMeneintrag"/>
              </w:rPr>
              <w:t>Hinweis: Der Abschluss GE darf nur vergeben werden, wenn eine aktuell gültige IB-GE-Förderung eingetragen ist.</w:t>
            </w:r>
          </w:p>
        </w:tc>
        <w:tc>
          <w:tcPr>
            <w:tcW w:w="5323" w:type="dxa"/>
          </w:tcPr>
          <w:p w14:paraId="077ABC3E" w14:textId="3882B4F9" w:rsidR="00913092" w:rsidRDefault="00913092" w:rsidP="00CC5FAA">
            <w:pPr>
              <w:pStyle w:val="LDTextinhalt"/>
            </w:pPr>
            <w:r>
              <w:drawing>
                <wp:inline distT="0" distB="0" distL="0" distR="0" wp14:anchorId="09658083" wp14:editId="4391B7D5">
                  <wp:extent cx="3240000" cy="1958400"/>
                  <wp:effectExtent l="19050" t="19050" r="17780" b="2286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0000" cy="1958400"/>
                          </a:xfrm>
                          <a:prstGeom prst="rect">
                            <a:avLst/>
                          </a:prstGeom>
                          <a:ln>
                            <a:solidFill>
                              <a:schemeClr val="bg1">
                                <a:lumMod val="50000"/>
                              </a:schemeClr>
                            </a:solidFill>
                          </a:ln>
                        </pic:spPr>
                      </pic:pic>
                    </a:graphicData>
                  </a:graphic>
                </wp:inline>
              </w:drawing>
            </w:r>
          </w:p>
        </w:tc>
      </w:tr>
    </w:tbl>
    <w:p w14:paraId="1DBD8777" w14:textId="42D16782" w:rsidR="005134AB" w:rsidRPr="00242D6B" w:rsidRDefault="005134AB" w:rsidP="00242D6B">
      <w:pPr>
        <w:pStyle w:val="berschrift4"/>
      </w:pPr>
      <w:bookmarkStart w:id="24" w:name="_Toc59026518"/>
      <w:r w:rsidRPr="00242D6B">
        <w:t>Änderung des voraussichtlichen Abschlusses bei bereits zuerkanntem Abschluss</w:t>
      </w:r>
      <w:bookmarkEnd w:id="24"/>
    </w:p>
    <w:p w14:paraId="3D23A337" w14:textId="26ABA36A" w:rsidR="00DF60F3" w:rsidRDefault="00DF60F3" w:rsidP="00556D79">
      <w:pPr>
        <w:pStyle w:val="LDTextinhalteingerckt"/>
      </w:pPr>
      <w:r>
        <w:t xml:space="preserve">Ein Schüler hat auf den Abschlussseiten </w:t>
      </w:r>
      <w:r w:rsidRPr="00DF60F3">
        <w:rPr>
          <w:rStyle w:val="LDMenpunkt"/>
        </w:rPr>
        <w:t>Mittler</w:t>
      </w:r>
      <w:r w:rsidR="00DF0D5F">
        <w:rPr>
          <w:rStyle w:val="LDMenpunkt"/>
        </w:rPr>
        <w:t>er</w:t>
      </w:r>
      <w:r w:rsidRPr="00DF60F3">
        <w:rPr>
          <w:rStyle w:val="LDMenpunkt"/>
        </w:rPr>
        <w:t xml:space="preserve"> Abschluss</w:t>
      </w:r>
      <w:r>
        <w:t xml:space="preserve"> oder </w:t>
      </w:r>
      <w:r w:rsidRPr="00DF60F3">
        <w:rPr>
          <w:rStyle w:val="LDMenpunkt"/>
        </w:rPr>
        <w:t>Hauptschulabschluss</w:t>
      </w:r>
      <w:r>
        <w:t xml:space="preserve"> </w:t>
      </w:r>
      <w:r w:rsidRPr="0073613D">
        <w:t>de</w:t>
      </w:r>
      <w:r>
        <w:t>n</w:t>
      </w:r>
      <w:r w:rsidRPr="0073613D">
        <w:t xml:space="preserve"> entsprechenden Abschluss</w:t>
      </w:r>
      <w:r>
        <w:t xml:space="preserve"> </w:t>
      </w:r>
      <w:r w:rsidRPr="0073613D">
        <w:t>zuerkannt bekommen</w:t>
      </w:r>
      <w:r>
        <w:t>.</w:t>
      </w:r>
    </w:p>
    <w:p w14:paraId="44026DAC" w14:textId="7245D83B" w:rsidR="00DF60F3" w:rsidRDefault="00DF60F3" w:rsidP="00556D79">
      <w:pPr>
        <w:pStyle w:val="LDTextinhalteingerckt"/>
      </w:pPr>
      <w:r>
        <w:t xml:space="preserve">Ändern Sie </w:t>
      </w:r>
      <w:r w:rsidR="00C256D9">
        <w:t xml:space="preserve">nun </w:t>
      </w:r>
      <w:r>
        <w:t xml:space="preserve">für einen solchen Schüler auf der Webseite </w:t>
      </w:r>
      <w:r w:rsidRPr="00C256D9">
        <w:rPr>
          <w:rStyle w:val="LDMenpunkt"/>
        </w:rPr>
        <w:t>Schüler - Schülerbasisdaten - Qualifikationen</w:t>
      </w:r>
      <w:r w:rsidRPr="0073613D">
        <w:t xml:space="preserve"> </w:t>
      </w:r>
      <w:r>
        <w:t xml:space="preserve">den </w:t>
      </w:r>
      <w:r w:rsidR="0073613D" w:rsidRPr="0073613D">
        <w:t>voraus</w:t>
      </w:r>
      <w:r w:rsidR="00214F54">
        <w:t>s</w:t>
      </w:r>
      <w:r w:rsidR="0073613D" w:rsidRPr="0073613D">
        <w:t>ichtliche</w:t>
      </w:r>
      <w:r w:rsidR="00214F54">
        <w:t>n</w:t>
      </w:r>
      <w:r w:rsidR="0073613D" w:rsidRPr="0073613D">
        <w:t xml:space="preserve"> Abschluss</w:t>
      </w:r>
      <w:r>
        <w:t xml:space="preserve">, </w:t>
      </w:r>
      <w:r w:rsidR="0073613D" w:rsidRPr="0073613D">
        <w:t xml:space="preserve">erscheint </w:t>
      </w:r>
      <w:r>
        <w:t>die Meldung</w:t>
      </w:r>
    </w:p>
    <w:p w14:paraId="729C84FC" w14:textId="331D03DB" w:rsidR="00C54C22" w:rsidRDefault="0073613D" w:rsidP="00045DF9">
      <w:pPr>
        <w:pStyle w:val="LDTextinhalteingerckt"/>
      </w:pPr>
      <w:r w:rsidRPr="00AF657F">
        <w:rPr>
          <w:rStyle w:val="LDMeneintrag"/>
        </w:rPr>
        <w:t xml:space="preserve">Hinweis: Eine Änderung des voraussichtlichen Abschlusses führt zur Rücksetzung eines bereits durchgeführten Abschlusses. Die Gesamt- und Endnoten werden gelöscht. </w:t>
      </w:r>
    </w:p>
    <w:p w14:paraId="39B47439" w14:textId="2C42E4CE" w:rsidR="00C54C22" w:rsidRDefault="00C15314" w:rsidP="00DF60F3">
      <w:pPr>
        <w:pStyle w:val="LDAuflistungText"/>
      </w:pPr>
      <w:r>
        <w:t xml:space="preserve">Um den </w:t>
      </w:r>
      <w:r w:rsidRPr="0073613D">
        <w:t>vor</w:t>
      </w:r>
      <w:r>
        <w:t xml:space="preserve">aussichtlichen </w:t>
      </w:r>
      <w:r w:rsidR="00214F54">
        <w:t>Abschluss</w:t>
      </w:r>
      <w:r w:rsidRPr="0073613D">
        <w:t xml:space="preserve"> </w:t>
      </w:r>
      <w:r>
        <w:t>beizubehalten, k</w:t>
      </w:r>
      <w:r w:rsidRPr="0073613D">
        <w:t>lick</w:t>
      </w:r>
      <w:r>
        <w:t xml:space="preserve">en Sie auf </w:t>
      </w:r>
      <w:r w:rsidRPr="00C54C22">
        <w:rPr>
          <w:rStyle w:val="LDBedienelement"/>
        </w:rPr>
        <w:t>Abbrechen</w:t>
      </w:r>
      <w:r w:rsidR="00C256D9">
        <w:t>.</w:t>
      </w:r>
    </w:p>
    <w:p w14:paraId="63FF09F0" w14:textId="517FB04C" w:rsidR="005F705B" w:rsidRDefault="00DF60F3" w:rsidP="00DF60F3">
      <w:pPr>
        <w:pStyle w:val="LDAuflistungText"/>
      </w:pPr>
      <w:r>
        <w:t xml:space="preserve">Um den bereits zuerkannten Abschluss incl. der Gesamt- und Endnoten </w:t>
      </w:r>
      <w:r w:rsidR="008636DC">
        <w:t xml:space="preserve">auf den Webseiten </w:t>
      </w:r>
      <w:r w:rsidR="008636DC" w:rsidRPr="00DF60F3">
        <w:rPr>
          <w:rStyle w:val="LDMenpunkt"/>
        </w:rPr>
        <w:t>Mittler</w:t>
      </w:r>
      <w:r w:rsidR="00F73BE2">
        <w:rPr>
          <w:rStyle w:val="LDMenpunkt"/>
        </w:rPr>
        <w:t>er</w:t>
      </w:r>
      <w:r w:rsidR="008636DC" w:rsidRPr="00DF60F3">
        <w:rPr>
          <w:rStyle w:val="LDMenpunkt"/>
        </w:rPr>
        <w:t xml:space="preserve"> Abschluss</w:t>
      </w:r>
      <w:r w:rsidR="008636DC">
        <w:t xml:space="preserve"> oder </w:t>
      </w:r>
      <w:r w:rsidR="008636DC" w:rsidRPr="00DF60F3">
        <w:rPr>
          <w:rStyle w:val="LDMenpunkt"/>
        </w:rPr>
        <w:t>Hauptschulabschluss</w:t>
      </w:r>
      <w:r w:rsidR="008636DC">
        <w:t xml:space="preserve"> </w:t>
      </w:r>
      <w:r>
        <w:t>zu löschen und den neuen vorläufigen Abschluss zu speichern, k</w:t>
      </w:r>
      <w:r w:rsidR="0073613D" w:rsidRPr="0073613D">
        <w:t>lick</w:t>
      </w:r>
      <w:r>
        <w:t xml:space="preserve">en Sie auf </w:t>
      </w:r>
      <w:r w:rsidR="0073613D" w:rsidRPr="00C54C22">
        <w:rPr>
          <w:rStyle w:val="LDBedienelement"/>
        </w:rPr>
        <w:t>Fortfahren</w:t>
      </w:r>
      <w:r>
        <w:rPr>
          <w:rStyle w:val="LDBedienelement"/>
        </w:rPr>
        <w:t>.</w:t>
      </w:r>
    </w:p>
    <w:p w14:paraId="1C62AEC0" w14:textId="0CC49135" w:rsidR="00695906" w:rsidRPr="00242D6B" w:rsidRDefault="00695906" w:rsidP="00242D6B">
      <w:pPr>
        <w:pStyle w:val="berschrift4"/>
      </w:pPr>
      <w:bookmarkStart w:id="25" w:name="_Toc59026519"/>
      <w:r w:rsidRPr="00242D6B">
        <w:t>Abschlusszuweisung</w:t>
      </w:r>
      <w:bookmarkEnd w:id="25"/>
    </w:p>
    <w:p w14:paraId="7CC07A9F" w14:textId="44CFDC40" w:rsidR="00695906" w:rsidRPr="0073613D" w:rsidRDefault="00695906" w:rsidP="00556D79">
      <w:pPr>
        <w:pStyle w:val="LDTextinhalteingerckt"/>
      </w:pPr>
      <w:r>
        <w:t xml:space="preserve">Es ist nun </w:t>
      </w:r>
      <w:r w:rsidR="00DF60F3">
        <w:t xml:space="preserve">auch </w:t>
      </w:r>
      <w:r>
        <w:t xml:space="preserve">für die Schulform IGS </w:t>
      </w:r>
      <w:r w:rsidR="00DF60F3">
        <w:t>m</w:t>
      </w:r>
      <w:r>
        <w:t xml:space="preserve">öglich, </w:t>
      </w:r>
      <w:r w:rsidR="00DF60F3">
        <w:t xml:space="preserve">im aktuellen Halbjahr </w:t>
      </w:r>
      <w:r>
        <w:t>in der Stufe 10/1 den Abschluss GE zuzuweisen.</w:t>
      </w:r>
    </w:p>
    <w:p w14:paraId="0F1939DC" w14:textId="67EBCEED" w:rsidR="00E65742" w:rsidRDefault="00E65742" w:rsidP="00CC5FAA">
      <w:pPr>
        <w:pStyle w:val="berschrift3"/>
      </w:pPr>
      <w:bookmarkStart w:id="26" w:name="_Schülerbasisdaten_&gt;_Qualifikationen"/>
      <w:bookmarkStart w:id="27" w:name="_Toc54160370"/>
      <w:bookmarkStart w:id="28" w:name="_Toc59026520"/>
      <w:bookmarkEnd w:id="26"/>
      <w:r w:rsidRPr="00AD294F">
        <w:t xml:space="preserve">Kandidatenverfahren &gt; </w:t>
      </w:r>
      <w:r>
        <w:t>Aufnehmen/Einschulen</w:t>
      </w:r>
      <w:bookmarkEnd w:id="27"/>
      <w:r w:rsidR="00C946F7">
        <w:t xml:space="preserve"> - Fehlerbehebung</w:t>
      </w:r>
      <w:bookmarkEnd w:id="28"/>
    </w:p>
    <w:p w14:paraId="137C9F93" w14:textId="7ED6AAC8" w:rsidR="007B3150" w:rsidRDefault="00DF60F3" w:rsidP="00556D79">
      <w:pPr>
        <w:pStyle w:val="LDTextinhalteingerckt"/>
      </w:pPr>
      <w:r>
        <w:t xml:space="preserve">Der </w:t>
      </w:r>
      <w:r w:rsidR="008636DC">
        <w:t xml:space="preserve">unerwartete </w:t>
      </w:r>
      <w:r>
        <w:t xml:space="preserve">Fehler, </w:t>
      </w:r>
      <w:r w:rsidR="00E65742">
        <w:t>bei dem gelöschte Kandidaten ohne Schullaufbahn</w:t>
      </w:r>
      <w:r w:rsidR="008D4DDB">
        <w:t xml:space="preserve"> -</w:t>
      </w:r>
      <w:r w:rsidR="00E65742">
        <w:t xml:space="preserve"> </w:t>
      </w:r>
      <w:r w:rsidR="008D4DDB">
        <w:t>aber mit medizinischen Informationen – von keiner Schule</w:t>
      </w:r>
      <w:r w:rsidR="00E65742">
        <w:t xml:space="preserve"> mehr aufgenommen werden konnten</w:t>
      </w:r>
      <w:r>
        <w:t>, wurde behoben</w:t>
      </w:r>
      <w:r w:rsidR="008D4DDB">
        <w:t xml:space="preserve">. </w:t>
      </w:r>
    </w:p>
    <w:p w14:paraId="2E9A1424" w14:textId="2FBB6293" w:rsidR="00D6604B" w:rsidRDefault="008D4DDB" w:rsidP="00556D79">
      <w:pPr>
        <w:pStyle w:val="LDTextinhalteingerckt"/>
      </w:pPr>
      <w:r>
        <w:t>Di</w:t>
      </w:r>
      <w:r w:rsidR="00FB4AF0">
        <w:t>e</w:t>
      </w:r>
      <w:r>
        <w:t xml:space="preserve"> </w:t>
      </w:r>
      <w:r w:rsidR="00E77489">
        <w:t xml:space="preserve">betroffenen </w:t>
      </w:r>
      <w:r>
        <w:t xml:space="preserve">Schüler können nun </w:t>
      </w:r>
      <w:r w:rsidR="00A707FE">
        <w:t xml:space="preserve">über </w:t>
      </w:r>
      <w:r w:rsidR="007B3150">
        <w:t>die Suchfunktion</w:t>
      </w:r>
      <w:r w:rsidR="00A707FE">
        <w:t xml:space="preserve"> des Dialogfensters </w:t>
      </w:r>
      <w:r w:rsidR="00A707FE" w:rsidRPr="00AF657F">
        <w:rPr>
          <w:rStyle w:val="hervorhebung"/>
        </w:rPr>
        <w:t>Kandidatenaufnahme</w:t>
      </w:r>
      <w:r w:rsidR="00A707FE">
        <w:t xml:space="preserve"> </w:t>
      </w:r>
      <w:r>
        <w:t xml:space="preserve">unter korrektem Namen und Geburtsdatum </w:t>
      </w:r>
      <w:r w:rsidR="00A707FE">
        <w:t xml:space="preserve">aufgenommen </w:t>
      </w:r>
      <w:r w:rsidR="00FB4AF0">
        <w:t>werden.</w:t>
      </w:r>
    </w:p>
    <w:p w14:paraId="15D23792" w14:textId="2B163364" w:rsidR="00D6604B" w:rsidRDefault="00D6604B" w:rsidP="00CC5FAA">
      <w:pPr>
        <w:pStyle w:val="berschrift3"/>
      </w:pPr>
      <w:bookmarkStart w:id="29" w:name="_Toc59026521"/>
      <w:r w:rsidRPr="00AD294F">
        <w:t xml:space="preserve">Kandidatenverfahren &gt; </w:t>
      </w:r>
      <w:r>
        <w:t xml:space="preserve">Abgänger </w:t>
      </w:r>
      <w:r w:rsidR="001A00ED">
        <w:t xml:space="preserve">- </w:t>
      </w:r>
      <w:r>
        <w:t xml:space="preserve">Neugestaltung der </w:t>
      </w:r>
      <w:r w:rsidR="001A00ED">
        <w:t>Webs</w:t>
      </w:r>
      <w:r>
        <w:t>eite</w:t>
      </w:r>
      <w:bookmarkEnd w:id="29"/>
    </w:p>
    <w:p w14:paraId="2AF2F807" w14:textId="1C12D5B6" w:rsidR="00B50217" w:rsidRDefault="000A66F8" w:rsidP="00556D79">
      <w:pPr>
        <w:pStyle w:val="LDTextinhalteingerckt"/>
      </w:pPr>
      <w:r>
        <w:t xml:space="preserve">Die Webseite Abgänger wurde neu gestaltet </w:t>
      </w:r>
      <w:r w:rsidR="000E0417">
        <w:t>(</w:t>
      </w:r>
      <w:r w:rsidR="000E0417">
        <w:fldChar w:fldCharType="begin"/>
      </w:r>
      <w:r w:rsidR="000E0417">
        <w:instrText xml:space="preserve"> REF _Ref58827660 \h </w:instrText>
      </w:r>
      <w:r w:rsidR="000E0417">
        <w:fldChar w:fldCharType="separate"/>
      </w:r>
      <w:r w:rsidR="00440558">
        <w:t xml:space="preserve">Abb. </w:t>
      </w:r>
      <w:r w:rsidR="00440558">
        <w:rPr>
          <w:noProof/>
        </w:rPr>
        <w:t>5</w:t>
      </w:r>
      <w:r w:rsidR="000E0417">
        <w:fldChar w:fldCharType="end"/>
      </w:r>
      <w:r w:rsidR="000E0417">
        <w:t>)</w:t>
      </w:r>
      <w:r w:rsidR="00045DF9">
        <w:t xml:space="preserve"> </w:t>
      </w:r>
      <w:r w:rsidR="000E0417">
        <w:t>un</w:t>
      </w:r>
      <w:r w:rsidR="00B50217">
        <w:t xml:space="preserve">d mit neuen Funktionen versehen. </w:t>
      </w:r>
    </w:p>
    <w:p w14:paraId="3950BF02" w14:textId="24C45602" w:rsidR="00B50217" w:rsidRPr="000E0417" w:rsidRDefault="00B50217" w:rsidP="00556D79">
      <w:pPr>
        <w:pStyle w:val="LDTextinhalteingerckt"/>
      </w:pPr>
      <w:r>
        <w:t xml:space="preserve">Unter anderem wurde die </w:t>
      </w:r>
      <w:r w:rsidRPr="005F46FC">
        <w:rPr>
          <w:rStyle w:val="hervorhebung"/>
        </w:rPr>
        <w:t>Plausibilisierung der eingegeben</w:t>
      </w:r>
      <w:r w:rsidR="00F73BE2">
        <w:rPr>
          <w:rStyle w:val="hervorhebung"/>
        </w:rPr>
        <w:t>en</w:t>
      </w:r>
      <w:r w:rsidRPr="005F46FC">
        <w:rPr>
          <w:rStyle w:val="hervorhebung"/>
        </w:rPr>
        <w:t xml:space="preserve"> Wunsch-</w:t>
      </w:r>
      <w:r>
        <w:rPr>
          <w:rStyle w:val="hervorhebung"/>
        </w:rPr>
        <w:t xml:space="preserve">Stufe </w:t>
      </w:r>
      <w:r w:rsidRPr="005F46FC">
        <w:rPr>
          <w:rStyle w:val="hervorhebung"/>
        </w:rPr>
        <w:t>angepasst</w:t>
      </w:r>
      <w:r>
        <w:t>, um die Datenqualität, durch Vermeiden von unplausiblen Eingaben, zu erhöhen</w:t>
      </w:r>
      <w:r w:rsidR="00045DF9">
        <w:t>.</w:t>
      </w:r>
    </w:p>
    <w:p w14:paraId="015FBD76" w14:textId="77777777" w:rsidR="000E0417" w:rsidRDefault="000E0417" w:rsidP="00556D79">
      <w:pPr>
        <w:pStyle w:val="LDTextinhalteingerckt"/>
      </w:pPr>
    </w:p>
    <w:tbl>
      <w:tblPr>
        <w:tblStyle w:val="Tabellenraster"/>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260"/>
      </w:tblGrid>
      <w:tr w:rsidR="000E0417" w14:paraId="6DB8AB59" w14:textId="77777777" w:rsidTr="000E0417">
        <w:trPr>
          <w:trHeight w:val="567"/>
        </w:trPr>
        <w:tc>
          <w:tcPr>
            <w:tcW w:w="5240" w:type="dxa"/>
          </w:tcPr>
          <w:p w14:paraId="54DCFA23" w14:textId="77777777" w:rsidR="000E0417" w:rsidRPr="00E0553A" w:rsidRDefault="000E0417" w:rsidP="00242D6B">
            <w:pPr>
              <w:pStyle w:val="LDAuflistunginTabelle"/>
              <w:rPr>
                <w:rStyle w:val="hervorhebung"/>
              </w:rPr>
            </w:pPr>
            <w:r w:rsidRPr="00E0553A">
              <w:rPr>
                <w:rStyle w:val="hervorhebung"/>
              </w:rPr>
              <w:t>Neue Auswahl der Schüler zur Bearbeitung</w:t>
            </w:r>
          </w:p>
        </w:tc>
        <w:tc>
          <w:tcPr>
            <w:tcW w:w="3260" w:type="dxa"/>
          </w:tcPr>
          <w:p w14:paraId="3C74F3C5" w14:textId="4683958D" w:rsidR="000E0417" w:rsidRDefault="000E0417" w:rsidP="00CC5FAA">
            <w:pPr>
              <w:pStyle w:val="LDTextinhalt"/>
              <w:numPr>
                <w:ilvl w:val="0"/>
                <w:numId w:val="40"/>
              </w:numPr>
            </w:pPr>
            <w:r>
              <w:t xml:space="preserve">Kapitel </w:t>
            </w:r>
            <w:r w:rsidR="00B03847">
              <w:t>4.6.1</w:t>
            </w:r>
            <w:r>
              <w:t xml:space="preserve">  -  Seite  </w:t>
            </w:r>
            <w:r>
              <w:fldChar w:fldCharType="begin"/>
            </w:r>
            <w:r>
              <w:instrText xml:space="preserve"> PAGEREF _Ref58839510 \h </w:instrText>
            </w:r>
            <w:r>
              <w:fldChar w:fldCharType="separate"/>
            </w:r>
            <w:r w:rsidR="00440558">
              <w:t>10</w:t>
            </w:r>
            <w:r>
              <w:fldChar w:fldCharType="end"/>
            </w:r>
          </w:p>
        </w:tc>
      </w:tr>
      <w:tr w:rsidR="000E0417" w14:paraId="1E2E6904" w14:textId="77777777" w:rsidTr="000E0417">
        <w:trPr>
          <w:trHeight w:val="567"/>
        </w:trPr>
        <w:tc>
          <w:tcPr>
            <w:tcW w:w="5240" w:type="dxa"/>
          </w:tcPr>
          <w:p w14:paraId="60926CEA" w14:textId="56F1DDBC" w:rsidR="000E0417" w:rsidRPr="00E0553A" w:rsidRDefault="000E0417" w:rsidP="000E0417">
            <w:pPr>
              <w:pStyle w:val="LDAuflistunginTabelle"/>
              <w:rPr>
                <w:rStyle w:val="hervorhebung"/>
              </w:rPr>
            </w:pPr>
            <w:r>
              <w:rPr>
                <w:rStyle w:val="hervorhebung"/>
              </w:rPr>
              <w:t>Neue Darstellung der übernommenen Schüler</w:t>
            </w:r>
            <w:r>
              <w:t xml:space="preserve"> </w:t>
            </w:r>
            <w:r w:rsidRPr="000E0417">
              <w:rPr>
                <w:rStyle w:val="hervorhebung"/>
              </w:rPr>
              <w:t>und deren KVs/Wunsch-Schulen</w:t>
            </w:r>
          </w:p>
        </w:tc>
        <w:tc>
          <w:tcPr>
            <w:tcW w:w="3260" w:type="dxa"/>
          </w:tcPr>
          <w:p w14:paraId="6C694950" w14:textId="77C99348" w:rsidR="000E0417" w:rsidRDefault="000E0417" w:rsidP="00CC5FAA">
            <w:pPr>
              <w:pStyle w:val="LDTextinhalt"/>
              <w:numPr>
                <w:ilvl w:val="0"/>
                <w:numId w:val="40"/>
              </w:numPr>
            </w:pPr>
            <w:r>
              <w:t xml:space="preserve">Kapitel </w:t>
            </w:r>
            <w:r>
              <w:fldChar w:fldCharType="begin"/>
            </w:r>
            <w:r>
              <w:instrText xml:space="preserve"> REF _Ref58839544 \r \h </w:instrText>
            </w:r>
            <w:r>
              <w:fldChar w:fldCharType="separate"/>
            </w:r>
            <w:r w:rsidR="00440558">
              <w:t>4.6.2</w:t>
            </w:r>
            <w:r>
              <w:fldChar w:fldCharType="end"/>
            </w:r>
            <w:r>
              <w:t xml:space="preserve">  -  Seite  </w:t>
            </w:r>
            <w:r>
              <w:fldChar w:fldCharType="begin"/>
            </w:r>
            <w:r>
              <w:instrText xml:space="preserve"> PAGEREF _Ref58839527 \h </w:instrText>
            </w:r>
            <w:r>
              <w:fldChar w:fldCharType="separate"/>
            </w:r>
            <w:r w:rsidR="00440558">
              <w:t>11</w:t>
            </w:r>
            <w:r>
              <w:fldChar w:fldCharType="end"/>
            </w:r>
          </w:p>
        </w:tc>
      </w:tr>
      <w:tr w:rsidR="000E0417" w14:paraId="55FE2687" w14:textId="77777777" w:rsidTr="000E0417">
        <w:trPr>
          <w:trHeight w:val="567"/>
        </w:trPr>
        <w:tc>
          <w:tcPr>
            <w:tcW w:w="5240" w:type="dxa"/>
          </w:tcPr>
          <w:p w14:paraId="757F881B" w14:textId="73D22F9C" w:rsidR="000E0417" w:rsidRPr="00E0553A" w:rsidRDefault="000E0417" w:rsidP="000E0417">
            <w:pPr>
              <w:pStyle w:val="LDAuflistunginTabelle"/>
              <w:rPr>
                <w:rStyle w:val="hervorhebung"/>
              </w:rPr>
            </w:pPr>
            <w:r>
              <w:rPr>
                <w:rStyle w:val="hervorhebung"/>
              </w:rPr>
              <w:t>Bearbeitung der übernommenen S</w:t>
            </w:r>
            <w:r w:rsidRPr="00E0553A">
              <w:rPr>
                <w:rStyle w:val="hervorhebung"/>
              </w:rPr>
              <w:t xml:space="preserve">chüler  </w:t>
            </w:r>
          </w:p>
        </w:tc>
        <w:tc>
          <w:tcPr>
            <w:tcW w:w="3260" w:type="dxa"/>
          </w:tcPr>
          <w:p w14:paraId="389562DA" w14:textId="5A83556E" w:rsidR="000E0417" w:rsidRDefault="000E0417" w:rsidP="00CC5FAA">
            <w:pPr>
              <w:pStyle w:val="LDTextinhalt"/>
              <w:numPr>
                <w:ilvl w:val="0"/>
                <w:numId w:val="40"/>
              </w:numPr>
            </w:pPr>
            <w:r>
              <w:t xml:space="preserve">Kapitel </w:t>
            </w:r>
            <w:r>
              <w:fldChar w:fldCharType="begin"/>
            </w:r>
            <w:r>
              <w:instrText xml:space="preserve"> REF _Ref58839549 \r \h </w:instrText>
            </w:r>
            <w:r>
              <w:fldChar w:fldCharType="separate"/>
            </w:r>
            <w:r w:rsidR="00440558">
              <w:t>4.6.3</w:t>
            </w:r>
            <w:r>
              <w:fldChar w:fldCharType="end"/>
            </w:r>
            <w:r>
              <w:t xml:space="preserve">  -  Seite  </w:t>
            </w:r>
            <w:r>
              <w:fldChar w:fldCharType="begin"/>
            </w:r>
            <w:r>
              <w:instrText xml:space="preserve"> PAGEREF _Ref58839536 \h </w:instrText>
            </w:r>
            <w:r>
              <w:fldChar w:fldCharType="separate"/>
            </w:r>
            <w:r w:rsidR="00440558">
              <w:t>12</w:t>
            </w:r>
            <w:r>
              <w:fldChar w:fldCharType="end"/>
            </w:r>
          </w:p>
        </w:tc>
      </w:tr>
      <w:tr w:rsidR="000E0417" w14:paraId="569D330D" w14:textId="77777777" w:rsidTr="000E0417">
        <w:trPr>
          <w:trHeight w:val="567"/>
        </w:trPr>
        <w:tc>
          <w:tcPr>
            <w:tcW w:w="5240" w:type="dxa"/>
          </w:tcPr>
          <w:p w14:paraId="1218E103" w14:textId="6CA1B943" w:rsidR="000E0417" w:rsidRPr="00C147B7" w:rsidRDefault="000E0417" w:rsidP="00B50217">
            <w:pPr>
              <w:pStyle w:val="LDAuflistunginTabelle"/>
              <w:rPr>
                <w:rStyle w:val="hervorhebung"/>
              </w:rPr>
            </w:pPr>
            <w:r w:rsidRPr="005F46FC">
              <w:rPr>
                <w:rStyle w:val="hervorhebung"/>
              </w:rPr>
              <w:t>Plausibilisierung der Wunsch-</w:t>
            </w:r>
            <w:r w:rsidR="00B50217">
              <w:rPr>
                <w:rStyle w:val="hervorhebung"/>
              </w:rPr>
              <w:t>Stufe</w:t>
            </w:r>
          </w:p>
        </w:tc>
        <w:tc>
          <w:tcPr>
            <w:tcW w:w="3260" w:type="dxa"/>
          </w:tcPr>
          <w:p w14:paraId="5F7CED01" w14:textId="2FD30072" w:rsidR="000E0417" w:rsidRDefault="000E0417" w:rsidP="00CC5FAA">
            <w:pPr>
              <w:pStyle w:val="LDTextinhalt"/>
              <w:numPr>
                <w:ilvl w:val="0"/>
                <w:numId w:val="40"/>
              </w:numPr>
            </w:pPr>
            <w:r>
              <w:t xml:space="preserve">Kapitel </w:t>
            </w:r>
            <w:r>
              <w:fldChar w:fldCharType="begin"/>
            </w:r>
            <w:r>
              <w:instrText xml:space="preserve"> REF _Ref58839745 \r \h </w:instrText>
            </w:r>
            <w:r>
              <w:fldChar w:fldCharType="separate"/>
            </w:r>
            <w:r w:rsidR="00440558">
              <w:t>4.6.4</w:t>
            </w:r>
            <w:r>
              <w:fldChar w:fldCharType="end"/>
            </w:r>
            <w:r>
              <w:t xml:space="preserve">  -  Seite </w:t>
            </w:r>
            <w:r>
              <w:fldChar w:fldCharType="begin"/>
            </w:r>
            <w:r>
              <w:instrText xml:space="preserve"> PAGEREF _Ref58839757 \h </w:instrText>
            </w:r>
            <w:r>
              <w:fldChar w:fldCharType="separate"/>
            </w:r>
            <w:r w:rsidR="00440558">
              <w:t>14</w:t>
            </w:r>
            <w:r>
              <w:fldChar w:fldCharType="end"/>
            </w:r>
          </w:p>
        </w:tc>
      </w:tr>
    </w:tbl>
    <w:p w14:paraId="7AC09E0D" w14:textId="77777777" w:rsidR="000E0417" w:rsidRDefault="000E0417" w:rsidP="00556D79">
      <w:pPr>
        <w:pStyle w:val="LDTextinhalteingerckt"/>
      </w:pPr>
    </w:p>
    <w:p w14:paraId="468288AC" w14:textId="77777777" w:rsidR="001A00ED" w:rsidRDefault="004B6F8C" w:rsidP="00556D79">
      <w:pPr>
        <w:pStyle w:val="LDTextinhalteingerckt"/>
      </w:pPr>
      <w:r>
        <w:rPr>
          <w:noProof/>
          <w:lang w:eastAsia="de-DE"/>
        </w:rPr>
        <w:drawing>
          <wp:inline distT="0" distB="0" distL="0" distR="0" wp14:anchorId="2D2E572B" wp14:editId="312E7A0C">
            <wp:extent cx="5040000" cy="3157200"/>
            <wp:effectExtent l="19050" t="19050" r="27305" b="2476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0000" cy="3157200"/>
                    </a:xfrm>
                    <a:prstGeom prst="rect">
                      <a:avLst/>
                    </a:prstGeom>
                    <a:ln>
                      <a:solidFill>
                        <a:schemeClr val="bg1">
                          <a:lumMod val="50000"/>
                        </a:schemeClr>
                      </a:solidFill>
                    </a:ln>
                  </pic:spPr>
                </pic:pic>
              </a:graphicData>
            </a:graphic>
          </wp:inline>
        </w:drawing>
      </w:r>
    </w:p>
    <w:p w14:paraId="552CF856" w14:textId="5B1A9E00" w:rsidR="001A00ED" w:rsidRDefault="001A00ED" w:rsidP="001A00ED">
      <w:pPr>
        <w:pStyle w:val="LDBildunterschrift"/>
      </w:pPr>
      <w:bookmarkStart w:id="30" w:name="_Ref58827660"/>
      <w:r>
        <w:t xml:space="preserve">Abb. </w:t>
      </w:r>
      <w:fldSimple w:instr=" SEQ Abb. \* ARABIC ">
        <w:r w:rsidR="00440558">
          <w:rPr>
            <w:noProof/>
          </w:rPr>
          <w:t>5</w:t>
        </w:r>
      </w:fldSimple>
      <w:bookmarkEnd w:id="30"/>
      <w:r>
        <w:t xml:space="preserve"> Die neue gestaltete Webseite Abgänger</w:t>
      </w:r>
    </w:p>
    <w:p w14:paraId="6B65C4AB" w14:textId="50F184A3" w:rsidR="000A66F8" w:rsidRDefault="00E0553A" w:rsidP="005B2119">
      <w:pPr>
        <w:pStyle w:val="berschrift4"/>
      </w:pPr>
      <w:bookmarkStart w:id="31" w:name="_Ref58839510"/>
      <w:bookmarkStart w:id="32" w:name="_Toc59026522"/>
      <w:r>
        <w:t xml:space="preserve">Neue Auswahl der </w:t>
      </w:r>
      <w:r w:rsidR="005B2119">
        <w:t>Schüler zur Bearbeitung</w:t>
      </w:r>
      <w:bookmarkEnd w:id="31"/>
      <w:bookmarkEnd w:id="32"/>
    </w:p>
    <w:p w14:paraId="50280949" w14:textId="0BFD23ED" w:rsidR="00FD33A7" w:rsidRPr="00FD33A7" w:rsidRDefault="005B2119" w:rsidP="00556D79">
      <w:pPr>
        <w:pStyle w:val="LDTextinhalteingerckt"/>
      </w:pPr>
      <w:r>
        <w:t>Di</w:t>
      </w:r>
      <w:r w:rsidR="000A66F8">
        <w:t xml:space="preserve">e </w:t>
      </w:r>
      <w:r w:rsidR="00E0553A">
        <w:rPr>
          <w:rStyle w:val="hervorhebung"/>
        </w:rPr>
        <w:t xml:space="preserve">bisherige </w:t>
      </w:r>
      <w:r w:rsidR="00FD33A7" w:rsidRPr="005F46FC">
        <w:rPr>
          <w:rStyle w:val="hervorhebung"/>
        </w:rPr>
        <w:t xml:space="preserve">Schülersuche </w:t>
      </w:r>
      <w:r>
        <w:rPr>
          <w:rStyle w:val="hervorhebung"/>
        </w:rPr>
        <w:t xml:space="preserve">wurde </w:t>
      </w:r>
      <w:r w:rsidR="000A66F8" w:rsidRPr="005F46FC">
        <w:rPr>
          <w:rStyle w:val="hervorhebung"/>
        </w:rPr>
        <w:t xml:space="preserve">durch zwei </w:t>
      </w:r>
      <w:r w:rsidR="00FD33A7" w:rsidRPr="005F46FC">
        <w:rPr>
          <w:rStyle w:val="hervorhebung"/>
        </w:rPr>
        <w:t>Optionen</w:t>
      </w:r>
      <w:r w:rsidR="000A66F8" w:rsidRPr="005F46FC">
        <w:rPr>
          <w:rStyle w:val="hervorhebung"/>
        </w:rPr>
        <w:t xml:space="preserve"> ersetzt</w:t>
      </w:r>
      <w:r w:rsidR="000A66F8">
        <w:t xml:space="preserve">, mit denen Sie Schüler zur Bearbeitung auswählen </w:t>
      </w:r>
      <w:r w:rsidR="00E0553A">
        <w:t xml:space="preserve">und übernehmen </w:t>
      </w:r>
      <w:r w:rsidR="000A66F8">
        <w:t xml:space="preserve">können </w:t>
      </w:r>
      <w:r w:rsidR="005F46FC">
        <w:t>(</w:t>
      </w:r>
      <w:r w:rsidR="005F46FC">
        <w:fldChar w:fldCharType="begin"/>
      </w:r>
      <w:r w:rsidR="005F46FC">
        <w:instrText xml:space="preserve"> REF _Ref58829266 \h </w:instrText>
      </w:r>
      <w:r w:rsidR="005F46FC">
        <w:fldChar w:fldCharType="separate"/>
      </w:r>
      <w:r w:rsidR="00440558">
        <w:t xml:space="preserve">       Abb. </w:t>
      </w:r>
      <w:r w:rsidR="00440558">
        <w:rPr>
          <w:noProof/>
        </w:rPr>
        <w:t>6</w:t>
      </w:r>
      <w:r w:rsidR="005F46FC">
        <w:fldChar w:fldCharType="end"/>
      </w:r>
      <w:r w:rsidR="005F46FC">
        <w:t>)</w:t>
      </w:r>
    </w:p>
    <w:p w14:paraId="56A62730" w14:textId="3593F4A4" w:rsidR="00FD33A7" w:rsidRPr="00C54C22" w:rsidRDefault="00FD33A7" w:rsidP="005B2119">
      <w:pPr>
        <w:pStyle w:val="LDAuflistungText"/>
      </w:pPr>
      <w:r w:rsidRPr="00FD33A7">
        <w:t xml:space="preserve">Über den </w:t>
      </w:r>
      <w:r w:rsidRPr="00C54C22">
        <w:t xml:space="preserve">Optionsschalter </w:t>
      </w:r>
      <w:r w:rsidRPr="005F46FC">
        <w:rPr>
          <w:rStyle w:val="LDBedienelement"/>
        </w:rPr>
        <w:t>Schulform/Stufe</w:t>
      </w:r>
      <w:r w:rsidRPr="00C54C22">
        <w:t xml:space="preserve"> </w:t>
      </w:r>
      <w:r w:rsidR="005F46FC">
        <w:t xml:space="preserve">wählen Sie anhand der Einträge in den </w:t>
      </w:r>
      <w:r w:rsidRPr="00C54C22">
        <w:t>Felder</w:t>
      </w:r>
      <w:r w:rsidR="005F46FC">
        <w:t>n</w:t>
      </w:r>
      <w:r w:rsidRPr="00C54C22">
        <w:t xml:space="preserve"> </w:t>
      </w:r>
      <w:r w:rsidRPr="005F46FC">
        <w:rPr>
          <w:rStyle w:val="LDBedienelement"/>
        </w:rPr>
        <w:t>SF/BK*</w:t>
      </w:r>
      <w:r w:rsidRPr="00C54C22">
        <w:t xml:space="preserve">, </w:t>
      </w:r>
      <w:r w:rsidRPr="005F46FC">
        <w:rPr>
          <w:rStyle w:val="LDBedienelement"/>
        </w:rPr>
        <w:t>St/Sem*</w:t>
      </w:r>
      <w:r w:rsidRPr="00C54C22">
        <w:t xml:space="preserve"> und </w:t>
      </w:r>
      <w:r w:rsidRPr="005F46FC">
        <w:rPr>
          <w:rStyle w:val="LDBedienelement"/>
        </w:rPr>
        <w:t>Status*</w:t>
      </w:r>
      <w:r w:rsidRPr="00C54C22">
        <w:t xml:space="preserve"> </w:t>
      </w:r>
      <w:r w:rsidR="005F46FC">
        <w:t xml:space="preserve">alle Schüler aus, die dieser Auswahl entsprechen. Damit wird sichergestellt, </w:t>
      </w:r>
      <w:r w:rsidR="005F46FC" w:rsidRPr="005F46FC">
        <w:t xml:space="preserve">dass auch </w:t>
      </w:r>
      <w:r w:rsidR="005F46FC">
        <w:t xml:space="preserve">bei </w:t>
      </w:r>
      <w:r w:rsidR="005F46FC" w:rsidRPr="005F46FC">
        <w:t>der Mehrfachbearbeitung eine Plausibilisierung der Wunsch-Stufe erfolgen</w:t>
      </w:r>
      <w:r w:rsidR="005F46FC">
        <w:t xml:space="preserve"> kann</w:t>
      </w:r>
      <w:r w:rsidR="005F46FC" w:rsidRPr="005F46FC">
        <w:t>.</w:t>
      </w:r>
    </w:p>
    <w:p w14:paraId="0C96B8F1" w14:textId="0FF22DC7" w:rsidR="00FA0FFA" w:rsidRDefault="00FD33A7" w:rsidP="005B2119">
      <w:pPr>
        <w:pStyle w:val="LDAuflistungText"/>
      </w:pPr>
      <w:r w:rsidRPr="00C54C22">
        <w:t xml:space="preserve">Über den Optionsschalter </w:t>
      </w:r>
      <w:r w:rsidRPr="005F46FC">
        <w:rPr>
          <w:rStyle w:val="LDBedienelement"/>
        </w:rPr>
        <w:t>Nachname/Einzelbearbeitung</w:t>
      </w:r>
      <w:r w:rsidR="005F46FC">
        <w:rPr>
          <w:rStyle w:val="LDBedienelement"/>
        </w:rPr>
        <w:t xml:space="preserve"> </w:t>
      </w:r>
      <w:r w:rsidR="005F46FC">
        <w:t>wählen Sie einen einzelnen Schüler zu</w:t>
      </w:r>
      <w:r w:rsidR="00F73BE2">
        <w:t>r</w:t>
      </w:r>
      <w:r w:rsidR="005F46FC">
        <w:t xml:space="preserve"> Bearbeitung aus. Hier können Sie auch </w:t>
      </w:r>
      <w:r w:rsidRPr="00C54C22">
        <w:t xml:space="preserve">Kandidaten mit SD-R </w:t>
      </w:r>
      <w:r w:rsidR="005F46FC">
        <w:t>auswählen.</w:t>
      </w:r>
    </w:p>
    <w:p w14:paraId="7E61C1D1" w14:textId="4EC8E8C5" w:rsidR="000A66F8" w:rsidRPr="00DB2EF1" w:rsidRDefault="005B2119" w:rsidP="00DB2EF1">
      <w:pPr>
        <w:pStyle w:val="LDTextinhaltweitereingerckt"/>
      </w:pPr>
      <w:r w:rsidRPr="00DB2EF1">
        <w:br/>
      </w:r>
      <w:r w:rsidR="00843650" w:rsidRPr="00DB2EF1">
        <w:rPr>
          <w:noProof/>
          <w:lang w:eastAsia="de-DE"/>
        </w:rPr>
        <w:drawing>
          <wp:inline distT="0" distB="0" distL="0" distR="0" wp14:anchorId="3D622406" wp14:editId="25CDFA5F">
            <wp:extent cx="4680000" cy="2019600"/>
            <wp:effectExtent l="19050" t="19050" r="25400" b="1905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80000" cy="2019600"/>
                    </a:xfrm>
                    <a:prstGeom prst="rect">
                      <a:avLst/>
                    </a:prstGeom>
                    <a:ln>
                      <a:solidFill>
                        <a:schemeClr val="bg1">
                          <a:lumMod val="50000"/>
                        </a:schemeClr>
                      </a:solidFill>
                    </a:ln>
                  </pic:spPr>
                </pic:pic>
              </a:graphicData>
            </a:graphic>
          </wp:inline>
        </w:drawing>
      </w:r>
    </w:p>
    <w:bookmarkStart w:id="33" w:name="_Ref58829266"/>
    <w:p w14:paraId="0CFF4C65" w14:textId="6D2E08E6" w:rsidR="00843650" w:rsidRPr="00FD33A7" w:rsidRDefault="002E78A7" w:rsidP="000A66F8">
      <w:pPr>
        <w:pStyle w:val="LDBildunterschrift"/>
      </w:pPr>
      <w:r>
        <w:t xml:space="preserve">      </w:t>
      </w:r>
      <w:r w:rsidR="00045DF9">
        <w:t xml:space="preserve"> </w:t>
      </w:r>
      <w:r w:rsidR="000A66F8">
        <w:t xml:space="preserve">Abb. </w:t>
      </w:r>
      <w:fldSimple w:instr=" SEQ Abb. \* ARABIC ">
        <w:r w:rsidR="00440558">
          <w:rPr>
            <w:noProof/>
          </w:rPr>
          <w:t>6</w:t>
        </w:r>
      </w:fldSimple>
      <w:bookmarkEnd w:id="33"/>
      <w:r w:rsidR="000A66F8">
        <w:t xml:space="preserve"> Webseite Abgänger – Optionen zur Auswahl der Schüler</w:t>
      </w:r>
    </w:p>
    <w:p w14:paraId="7B69DDF6" w14:textId="03D40C9A" w:rsidR="006553E8" w:rsidRPr="00242D6B" w:rsidRDefault="00E0553A" w:rsidP="00242D6B">
      <w:pPr>
        <w:pStyle w:val="berschrift4"/>
      </w:pPr>
      <w:bookmarkStart w:id="34" w:name="_Ref58839527"/>
      <w:bookmarkStart w:id="35" w:name="_Ref58839544"/>
      <w:bookmarkStart w:id="36" w:name="_Toc59026523"/>
      <w:r w:rsidRPr="00242D6B">
        <w:t xml:space="preserve">Neue </w:t>
      </w:r>
      <w:r w:rsidR="006553E8" w:rsidRPr="00242D6B">
        <w:t xml:space="preserve">Darstellung der </w:t>
      </w:r>
      <w:r w:rsidR="002E78A7" w:rsidRPr="00242D6B">
        <w:t xml:space="preserve">übernommenen </w:t>
      </w:r>
      <w:r w:rsidRPr="00242D6B">
        <w:t>Schüler</w:t>
      </w:r>
      <w:bookmarkEnd w:id="34"/>
      <w:bookmarkEnd w:id="35"/>
      <w:r w:rsidR="000E0417" w:rsidRPr="00242D6B">
        <w:t xml:space="preserve"> und deren KVs/Wunsch-Schulen</w:t>
      </w:r>
      <w:bookmarkEnd w:id="36"/>
    </w:p>
    <w:p w14:paraId="639EC7B4" w14:textId="7ABF9699" w:rsidR="006553E8" w:rsidRDefault="006553E8" w:rsidP="00556D79">
      <w:pPr>
        <w:pStyle w:val="LDTextinhalteingerckt"/>
      </w:pPr>
      <w:r>
        <w:t>Die Darstellung der übernommenen Schülerdatensätze erfolgt tabellarisch</w:t>
      </w:r>
      <w:r w:rsidR="000E0417">
        <w:t xml:space="preserve"> (</w:t>
      </w:r>
      <w:r w:rsidR="000459D6">
        <w:fldChar w:fldCharType="begin"/>
      </w:r>
      <w:r w:rsidR="000459D6">
        <w:instrText xml:space="preserve"> REF _Ref58831732 \h </w:instrText>
      </w:r>
      <w:r w:rsidR="000459D6">
        <w:fldChar w:fldCharType="separate"/>
      </w:r>
      <w:r w:rsidR="00440558">
        <w:t xml:space="preserve">Abb. </w:t>
      </w:r>
      <w:r w:rsidR="00440558">
        <w:rPr>
          <w:noProof/>
        </w:rPr>
        <w:t>7</w:t>
      </w:r>
      <w:r w:rsidR="000459D6">
        <w:fldChar w:fldCharType="end"/>
      </w:r>
      <w:r w:rsidR="000E0417">
        <w:t>)</w:t>
      </w:r>
      <w:r>
        <w:t>.</w:t>
      </w:r>
    </w:p>
    <w:p w14:paraId="6B8C1813" w14:textId="7AC8C2DF" w:rsidR="00E0553A" w:rsidRDefault="00E0553A" w:rsidP="00101586">
      <w:pPr>
        <w:pStyle w:val="LDAuflistungText"/>
      </w:pPr>
      <w:r>
        <w:t xml:space="preserve">Ähnlich wie auf der Webseite </w:t>
      </w:r>
      <w:r w:rsidRPr="002E78A7">
        <w:rPr>
          <w:rStyle w:val="LDMenpunkt"/>
        </w:rPr>
        <w:t>Überweisung</w:t>
      </w:r>
      <w:r>
        <w:t xml:space="preserve"> gibt es für jeden Schülerdatensatz eine „Untertabelle“, in der Sie die Kandidatenverhältnisse/Wunsch-Schulen des Schülers sehen können.</w:t>
      </w:r>
    </w:p>
    <w:p w14:paraId="78848975" w14:textId="77777777" w:rsidR="00E0553A" w:rsidRDefault="00E0553A" w:rsidP="00CC5FAA">
      <w:pPr>
        <w:pStyle w:val="LDAuflistungzweiteEbene"/>
      </w:pPr>
      <w:r>
        <w:t xml:space="preserve">Um die </w:t>
      </w:r>
      <w:r w:rsidRPr="002E78A7">
        <w:rPr>
          <w:rStyle w:val="hervorhebung"/>
        </w:rPr>
        <w:t>Untertabelle eines Schülers</w:t>
      </w:r>
      <w:r>
        <w:t xml:space="preserve"> zu sehen, klicken Sie vor den gewünschten Schülernamen auf das Schaltsymbol </w:t>
      </w:r>
      <w:r>
        <w:drawing>
          <wp:inline distT="0" distB="0" distL="0" distR="0" wp14:anchorId="2F25192C" wp14:editId="3D437E35">
            <wp:extent cx="151200" cy="15120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ufklappen.png"/>
                    <pic:cNvPicPr/>
                  </pic:nvPicPr>
                  <pic:blipFill>
                    <a:blip r:embed="rId25">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t>.</w:t>
      </w:r>
    </w:p>
    <w:p w14:paraId="3555C9EC" w14:textId="346DEE66" w:rsidR="00E0553A" w:rsidRDefault="00E0553A" w:rsidP="00CC5FAA">
      <w:pPr>
        <w:pStyle w:val="LDAuflistungzweiteEbene"/>
      </w:pPr>
      <w:r>
        <w:t xml:space="preserve">Um die </w:t>
      </w:r>
      <w:r w:rsidRPr="002E78A7">
        <w:rPr>
          <w:rStyle w:val="hervorhebung"/>
        </w:rPr>
        <w:t>Untertabelle aller Schüler</w:t>
      </w:r>
      <w:r>
        <w:t xml:space="preserve"> zu sehen, klicken Sie </w:t>
      </w:r>
      <w:r w:rsidR="00214F54">
        <w:t>in</w:t>
      </w:r>
      <w:r>
        <w:t xml:space="preserve"> das </w:t>
      </w:r>
      <w:r w:rsidRPr="002E78A7">
        <w:t>Kästchen</w:t>
      </w:r>
      <w:r w:rsidR="00101586">
        <w:t xml:space="preserve"> im Spaltenkopf.</w:t>
      </w:r>
    </w:p>
    <w:p w14:paraId="4DEA3342" w14:textId="719547AC" w:rsidR="00101586" w:rsidRDefault="00101586" w:rsidP="00101586">
      <w:pPr>
        <w:pStyle w:val="LDAuflistungText"/>
      </w:pPr>
      <w:r>
        <w:t>Ist ein Kandidatenverhältnis/eine Wunsch-Schule angelegt, erscheint dieses in dieser Untertabelle (</w:t>
      </w:r>
      <w:r w:rsidR="000459D6">
        <w:fldChar w:fldCharType="begin"/>
      </w:r>
      <w:r w:rsidR="000459D6">
        <w:instrText xml:space="preserve"> REF _Ref58862018 \h </w:instrText>
      </w:r>
      <w:r w:rsidR="000459D6">
        <w:fldChar w:fldCharType="separate"/>
      </w:r>
      <w:r w:rsidR="00440558">
        <w:t xml:space="preserve">Abb. </w:t>
      </w:r>
      <w:r w:rsidR="00440558">
        <w:rPr>
          <w:noProof/>
        </w:rPr>
        <w:t>8</w:t>
      </w:r>
      <w:r w:rsidR="000459D6">
        <w:fldChar w:fldCharType="end"/>
      </w:r>
      <w:r>
        <w:t>).</w:t>
      </w:r>
    </w:p>
    <w:p w14:paraId="395CE607" w14:textId="4624CF15" w:rsidR="00101586" w:rsidRDefault="00101586" w:rsidP="00101586">
      <w:pPr>
        <w:pStyle w:val="LDAuflistungText"/>
      </w:pPr>
      <w:r w:rsidRPr="00101586">
        <w:t>Die zu einer Wunsch-Schule gehörenden Wunsch-Daten erscheinen wiederum in einer Untertabelle, die au</w:t>
      </w:r>
      <w:r>
        <w:t>f- und einklappbar ist (Abb. 7</w:t>
      </w:r>
      <w:r w:rsidR="000E0417">
        <w:t>)</w:t>
      </w:r>
      <w:r>
        <w:t>.</w:t>
      </w:r>
    </w:p>
    <w:p w14:paraId="6850C89A" w14:textId="77777777" w:rsidR="00101586" w:rsidRDefault="00101586" w:rsidP="00CC5FAA">
      <w:pPr>
        <w:pStyle w:val="LDAbsatznachberschrift"/>
      </w:pPr>
    </w:p>
    <w:tbl>
      <w:tblPr>
        <w:tblStyle w:val="Tabellenraster"/>
        <w:tblW w:w="8505"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7654"/>
      </w:tblGrid>
      <w:tr w:rsidR="00101586" w:rsidRPr="00796632" w14:paraId="416335CE" w14:textId="77777777" w:rsidTr="00101586">
        <w:trPr>
          <w:trHeight w:val="817"/>
        </w:trPr>
        <w:tc>
          <w:tcPr>
            <w:tcW w:w="851" w:type="dxa"/>
            <w:tcBorders>
              <w:top w:val="nil"/>
              <w:bottom w:val="nil"/>
            </w:tcBorders>
          </w:tcPr>
          <w:p w14:paraId="6455194D" w14:textId="77777777" w:rsidR="00101586" w:rsidRPr="00796632" w:rsidRDefault="00101586" w:rsidP="00CC5FAA">
            <w:pPr>
              <w:pStyle w:val="LDTextinhalt"/>
            </w:pPr>
            <w:r>
              <w:drawing>
                <wp:inline distT="0" distB="0" distL="0" distR="0" wp14:anchorId="1613F4E2" wp14:editId="16A63BCD">
                  <wp:extent cx="289560" cy="289560"/>
                  <wp:effectExtent l="0" t="0" r="0" b="0"/>
                  <wp:docPr id="62" name="Grafik 62"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654" w:type="dxa"/>
            <w:tcBorders>
              <w:top w:val="single" w:sz="4" w:space="0" w:color="808080" w:themeColor="background1" w:themeShade="80"/>
              <w:bottom w:val="single" w:sz="4" w:space="0" w:color="808080" w:themeColor="background1" w:themeShade="80"/>
            </w:tcBorders>
            <w:vAlign w:val="center"/>
          </w:tcPr>
          <w:p w14:paraId="2FB88986" w14:textId="77777777" w:rsidR="00101586" w:rsidRPr="003A14AD" w:rsidRDefault="00101586" w:rsidP="00CC5FAA">
            <w:pPr>
              <w:pStyle w:val="LDTextinhalt"/>
              <w:rPr>
                <w:rStyle w:val="hervorhebunggrn"/>
              </w:rPr>
            </w:pPr>
            <w:r w:rsidRPr="003A14AD">
              <w:rPr>
                <w:rStyle w:val="hervorhebunggrn"/>
              </w:rPr>
              <w:t xml:space="preserve">Hinweis </w:t>
            </w:r>
          </w:p>
          <w:p w14:paraId="55809865" w14:textId="77777777" w:rsidR="00101586" w:rsidRPr="00F208F5" w:rsidRDefault="00101586" w:rsidP="00CC5FAA">
            <w:pPr>
              <w:pStyle w:val="LDTextinhalt"/>
            </w:pPr>
            <w:r>
              <w:t>Einem Schüler können mehrere Wunsch-Schulen/Kandidatenverhältnisse mit jeweils unterschiedlichen Wunsch-Daten zugeordnet werden.</w:t>
            </w:r>
          </w:p>
        </w:tc>
      </w:tr>
    </w:tbl>
    <w:p w14:paraId="3271F5CD" w14:textId="77777777" w:rsidR="00240DBC" w:rsidRDefault="00240DBC" w:rsidP="00556D79">
      <w:pPr>
        <w:pStyle w:val="LDTextinhalteingerckt"/>
      </w:pPr>
      <w:r>
        <w:rPr>
          <w:noProof/>
          <w:lang w:eastAsia="de-DE"/>
        </w:rPr>
        <w:drawing>
          <wp:inline distT="0" distB="0" distL="0" distR="0" wp14:anchorId="3F176677" wp14:editId="422F7164">
            <wp:extent cx="4680000" cy="2984400"/>
            <wp:effectExtent l="19050" t="19050" r="25400" b="2603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0000" cy="2984400"/>
                    </a:xfrm>
                    <a:prstGeom prst="rect">
                      <a:avLst/>
                    </a:prstGeom>
                    <a:ln>
                      <a:solidFill>
                        <a:schemeClr val="bg1">
                          <a:lumMod val="50000"/>
                        </a:schemeClr>
                      </a:solidFill>
                    </a:ln>
                  </pic:spPr>
                </pic:pic>
              </a:graphicData>
            </a:graphic>
          </wp:inline>
        </w:drawing>
      </w:r>
    </w:p>
    <w:p w14:paraId="1DDCDF02" w14:textId="6177BEE2" w:rsidR="00FB4FEF" w:rsidRDefault="00240DBC" w:rsidP="00101586">
      <w:pPr>
        <w:pStyle w:val="LDBildunterschrift"/>
      </w:pPr>
      <w:bookmarkStart w:id="37" w:name="_Ref58831732"/>
      <w:r>
        <w:t xml:space="preserve">Abb. </w:t>
      </w:r>
      <w:fldSimple w:instr=" SEQ Abb. \* ARABIC ">
        <w:r w:rsidR="00440558">
          <w:rPr>
            <w:noProof/>
          </w:rPr>
          <w:t>7</w:t>
        </w:r>
      </w:fldSimple>
      <w:bookmarkEnd w:id="37"/>
      <w:r>
        <w:t xml:space="preserve"> Webseite Abgänger mit übernommenen Schülern</w:t>
      </w:r>
    </w:p>
    <w:p w14:paraId="4B455227" w14:textId="097B2B99" w:rsidR="0087462F" w:rsidRDefault="0087462F" w:rsidP="00556D79">
      <w:pPr>
        <w:pStyle w:val="LDTextinhalteingerckt"/>
      </w:pPr>
      <w:r>
        <w:rPr>
          <w:noProof/>
          <w:lang w:eastAsia="de-DE"/>
        </w:rPr>
        <w:drawing>
          <wp:inline distT="0" distB="0" distL="0" distR="0" wp14:anchorId="6E16E627" wp14:editId="088E3FA7">
            <wp:extent cx="4680000" cy="2926800"/>
            <wp:effectExtent l="19050" t="19050" r="25400" b="26035"/>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bgänge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0000" cy="2926800"/>
                    </a:xfrm>
                    <a:prstGeom prst="rect">
                      <a:avLst/>
                    </a:prstGeom>
                    <a:ln>
                      <a:solidFill>
                        <a:schemeClr val="bg1">
                          <a:lumMod val="50000"/>
                        </a:schemeClr>
                      </a:solidFill>
                    </a:ln>
                  </pic:spPr>
                </pic:pic>
              </a:graphicData>
            </a:graphic>
          </wp:inline>
        </w:drawing>
      </w:r>
    </w:p>
    <w:p w14:paraId="15F87CCB" w14:textId="318F49C6" w:rsidR="0087462F" w:rsidRPr="00C72CA1" w:rsidRDefault="0087462F" w:rsidP="0087462F">
      <w:pPr>
        <w:pStyle w:val="LDBildunterschrift"/>
      </w:pPr>
      <w:bookmarkStart w:id="38" w:name="_Ref58862018"/>
      <w:r>
        <w:t xml:space="preserve">Abb. </w:t>
      </w:r>
      <w:fldSimple w:instr=" SEQ Abb. \* ARABIC ">
        <w:r w:rsidR="00440558">
          <w:rPr>
            <w:noProof/>
          </w:rPr>
          <w:t>8</w:t>
        </w:r>
      </w:fldSimple>
      <w:bookmarkEnd w:id="38"/>
      <w:r>
        <w:t xml:space="preserve"> Webseite Abgänger – Angelegte KV mit jeweiliger Wunschschule</w:t>
      </w:r>
    </w:p>
    <w:p w14:paraId="38F40D01" w14:textId="77777777" w:rsidR="0087462F" w:rsidRDefault="0087462F" w:rsidP="00556D79">
      <w:pPr>
        <w:pStyle w:val="LDTextinhalteingerckt"/>
      </w:pPr>
      <w:r w:rsidRPr="0087462F">
        <w:rPr>
          <w:noProof/>
          <w:shd w:val="clear" w:color="auto" w:fill="FFFFFF"/>
          <w:lang w:eastAsia="de-DE"/>
        </w:rPr>
        <w:drawing>
          <wp:inline distT="0" distB="0" distL="0" distR="0" wp14:anchorId="7E20E037" wp14:editId="04E27E46">
            <wp:extent cx="4680000" cy="2944800"/>
            <wp:effectExtent l="19050" t="19050" r="25400" b="2730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bgänger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0000" cy="2944800"/>
                    </a:xfrm>
                    <a:prstGeom prst="rect">
                      <a:avLst/>
                    </a:prstGeom>
                    <a:ln>
                      <a:solidFill>
                        <a:schemeClr val="bg1">
                          <a:lumMod val="50000"/>
                        </a:schemeClr>
                      </a:solidFill>
                    </a:ln>
                  </pic:spPr>
                </pic:pic>
              </a:graphicData>
            </a:graphic>
          </wp:inline>
        </w:drawing>
      </w:r>
    </w:p>
    <w:p w14:paraId="64E59DFC" w14:textId="0B23D0B4" w:rsidR="00101586" w:rsidRDefault="0087462F" w:rsidP="0087462F">
      <w:pPr>
        <w:pStyle w:val="LDBildunterschrift"/>
      </w:pPr>
      <w:r>
        <w:t xml:space="preserve">Abb. </w:t>
      </w:r>
      <w:fldSimple w:instr=" SEQ Abb. \* ARABIC ">
        <w:r w:rsidR="00440558">
          <w:rPr>
            <w:noProof/>
          </w:rPr>
          <w:t>9</w:t>
        </w:r>
      </w:fldSimple>
      <w:r>
        <w:t xml:space="preserve"> Webseite Abgänger – Wunsch-Schulen mit Wunsch-Daten</w:t>
      </w:r>
    </w:p>
    <w:p w14:paraId="7F6B33B2" w14:textId="22F5919A" w:rsidR="00194B85" w:rsidRPr="00242D6B" w:rsidRDefault="008636DC" w:rsidP="00242D6B">
      <w:pPr>
        <w:pStyle w:val="berschrift4"/>
      </w:pPr>
      <w:bookmarkStart w:id="39" w:name="_Ref58839536"/>
      <w:bookmarkStart w:id="40" w:name="_Ref58839549"/>
      <w:bookmarkStart w:id="41" w:name="_Toc59026524"/>
      <w:r w:rsidRPr="00242D6B">
        <w:t>Bearbeitung der ausgewählten Schüler</w:t>
      </w:r>
      <w:bookmarkEnd w:id="39"/>
      <w:bookmarkEnd w:id="40"/>
      <w:bookmarkEnd w:id="41"/>
    </w:p>
    <w:p w14:paraId="07C3F144" w14:textId="46324DF3" w:rsidR="008636DC" w:rsidRDefault="000E0417" w:rsidP="00556D79">
      <w:pPr>
        <w:pStyle w:val="LDTextinhalteingerckt"/>
      </w:pPr>
      <w:r>
        <w:t>Die Felder und Schaltflächen zur Bearbeitung befinden sich unterhalb der Schülertabelle (</w:t>
      </w:r>
      <w:r>
        <w:fldChar w:fldCharType="begin"/>
      </w:r>
      <w:r>
        <w:instrText xml:space="preserve"> REF _Ref58841052 \h </w:instrText>
      </w:r>
      <w:r>
        <w:fldChar w:fldCharType="separate"/>
      </w:r>
      <w:r w:rsidR="00440558">
        <w:t xml:space="preserve">Abb. </w:t>
      </w:r>
      <w:r w:rsidR="00440558">
        <w:rPr>
          <w:noProof/>
        </w:rPr>
        <w:t>10</w:t>
      </w:r>
      <w:r>
        <w:fldChar w:fldCharType="end"/>
      </w:r>
      <w:r>
        <w:t xml:space="preserve">). </w:t>
      </w:r>
    </w:p>
    <w:p w14:paraId="42073837" w14:textId="1955B315" w:rsidR="008636DC" w:rsidRDefault="008636DC" w:rsidP="00556D79">
      <w:pPr>
        <w:pStyle w:val="LDTextinhalteingerckt"/>
      </w:pPr>
      <w:r>
        <w:rPr>
          <w:noProof/>
          <w:lang w:eastAsia="de-DE"/>
        </w:rPr>
        <w:drawing>
          <wp:inline distT="0" distB="0" distL="0" distR="0" wp14:anchorId="2BA04F31" wp14:editId="0464A18E">
            <wp:extent cx="4680000" cy="471600"/>
            <wp:effectExtent l="19050" t="19050" r="6350" b="2413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680000" cy="471600"/>
                    </a:xfrm>
                    <a:prstGeom prst="rect">
                      <a:avLst/>
                    </a:prstGeom>
                    <a:ln>
                      <a:solidFill>
                        <a:schemeClr val="bg1">
                          <a:lumMod val="50000"/>
                        </a:schemeClr>
                      </a:solidFill>
                    </a:ln>
                  </pic:spPr>
                </pic:pic>
              </a:graphicData>
            </a:graphic>
          </wp:inline>
        </w:drawing>
      </w:r>
    </w:p>
    <w:p w14:paraId="10921445" w14:textId="2310B152" w:rsidR="008636DC" w:rsidRDefault="008636DC" w:rsidP="008636DC">
      <w:pPr>
        <w:pStyle w:val="LDBildunterschrift"/>
      </w:pPr>
      <w:bookmarkStart w:id="42" w:name="_Ref58841052"/>
      <w:r>
        <w:t xml:space="preserve">Abb. </w:t>
      </w:r>
      <w:fldSimple w:instr=" SEQ Abb. \* ARABIC ">
        <w:r w:rsidR="00440558">
          <w:rPr>
            <w:noProof/>
          </w:rPr>
          <w:t>10</w:t>
        </w:r>
      </w:fldSimple>
      <w:bookmarkEnd w:id="42"/>
      <w:r>
        <w:t xml:space="preserve"> Webseite Abgänger – Schalt</w:t>
      </w:r>
      <w:r w:rsidR="000E0417">
        <w:t>flächen</w:t>
      </w:r>
      <w:r>
        <w:t xml:space="preserve"> zur Bearbeitung</w:t>
      </w:r>
    </w:p>
    <w:p w14:paraId="692935D7" w14:textId="4831C27C" w:rsidR="000E0417" w:rsidRDefault="000E0417" w:rsidP="00556D79">
      <w:pPr>
        <w:pStyle w:val="LDTextinhalteingerckt"/>
      </w:pPr>
      <w:r>
        <w:t>Sie können für einzelne Schüler nacheinander oder für mehrere Schüler gleichzeitig u. a. folgende Anwendungsfälle bearbeiten:</w:t>
      </w:r>
    </w:p>
    <w:tbl>
      <w:tblPr>
        <w:tblStyle w:val="Tabellenraster"/>
        <w:tblW w:w="0" w:type="auto"/>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681"/>
        <w:gridCol w:w="4819"/>
      </w:tblGrid>
      <w:tr w:rsidR="008636DC" w14:paraId="4A3FCC38" w14:textId="77777777" w:rsidTr="00634A9D">
        <w:tc>
          <w:tcPr>
            <w:tcW w:w="3681" w:type="dxa"/>
          </w:tcPr>
          <w:p w14:paraId="7C6995E4" w14:textId="133CD71B" w:rsidR="008636DC" w:rsidRPr="008636DC" w:rsidRDefault="005B2119" w:rsidP="00CC5FAA">
            <w:pPr>
              <w:pStyle w:val="LDTextinhalt"/>
              <w:rPr>
                <w:rStyle w:val="LDMeneintrag"/>
                <w:i w:val="0"/>
                <w:iCs w:val="0"/>
                <w:szCs w:val="24"/>
              </w:rPr>
            </w:pPr>
            <w:r>
              <w:rPr>
                <w:rStyle w:val="hervorhebung"/>
              </w:rPr>
              <w:t>S</w:t>
            </w:r>
            <w:r w:rsidR="008636DC" w:rsidRPr="008636DC">
              <w:rPr>
                <w:rStyle w:val="hervorhebung"/>
              </w:rPr>
              <w:t>ofortfreig</w:t>
            </w:r>
            <w:r>
              <w:rPr>
                <w:rStyle w:val="hervorhebung"/>
              </w:rPr>
              <w:t xml:space="preserve">abe </w:t>
            </w:r>
            <w:r w:rsidRPr="000A2D40">
              <w:t>eintragen</w:t>
            </w:r>
          </w:p>
        </w:tc>
        <w:tc>
          <w:tcPr>
            <w:tcW w:w="4819" w:type="dxa"/>
          </w:tcPr>
          <w:p w14:paraId="79A857DE" w14:textId="221EE040" w:rsidR="008636DC" w:rsidRDefault="008636DC" w:rsidP="00CC5FAA">
            <w:pPr>
              <w:pStyle w:val="LDTextinhalt"/>
            </w:pPr>
            <w:r>
              <w:t xml:space="preserve">Klicken Sie auf die Schaltfläche </w:t>
            </w:r>
            <w:r>
              <w:drawing>
                <wp:inline distT="0" distB="0" distL="0" distR="0" wp14:anchorId="7198908F" wp14:editId="04EEBF94">
                  <wp:extent cx="874800" cy="122400"/>
                  <wp:effectExtent l="0" t="0" r="1905" b="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ofortfreigabe.png"/>
                          <pic:cNvPicPr/>
                        </pic:nvPicPr>
                        <pic:blipFill>
                          <a:blip r:embed="rId31">
                            <a:extLst>
                              <a:ext uri="{28A0092B-C50C-407E-A947-70E740481C1C}">
                                <a14:useLocalDpi xmlns:a14="http://schemas.microsoft.com/office/drawing/2010/main" val="0"/>
                              </a:ext>
                            </a:extLst>
                          </a:blip>
                          <a:stretch>
                            <a:fillRect/>
                          </a:stretch>
                        </pic:blipFill>
                        <pic:spPr>
                          <a:xfrm>
                            <a:off x="0" y="0"/>
                            <a:ext cx="874800" cy="122400"/>
                          </a:xfrm>
                          <a:prstGeom prst="rect">
                            <a:avLst/>
                          </a:prstGeom>
                        </pic:spPr>
                      </pic:pic>
                    </a:graphicData>
                  </a:graphic>
                </wp:inline>
              </w:drawing>
            </w:r>
            <w:r w:rsidR="000E0417">
              <w:t>.</w:t>
            </w:r>
          </w:p>
        </w:tc>
      </w:tr>
      <w:tr w:rsidR="008636DC" w14:paraId="047AAB34" w14:textId="77777777" w:rsidTr="00634A9D">
        <w:tc>
          <w:tcPr>
            <w:tcW w:w="3681" w:type="dxa"/>
          </w:tcPr>
          <w:p w14:paraId="33D7C18E" w14:textId="72D0DB12" w:rsidR="008636DC" w:rsidRDefault="005B2119" w:rsidP="00CC5FAA">
            <w:pPr>
              <w:pStyle w:val="LDTextinhalt"/>
            </w:pPr>
            <w:r>
              <w:rPr>
                <w:rStyle w:val="hervorhebung"/>
              </w:rPr>
              <w:t xml:space="preserve">Konkretes Freigabedatum </w:t>
            </w:r>
            <w:r w:rsidRPr="005B2119">
              <w:t>eintragen</w:t>
            </w:r>
          </w:p>
        </w:tc>
        <w:tc>
          <w:tcPr>
            <w:tcW w:w="4819" w:type="dxa"/>
          </w:tcPr>
          <w:p w14:paraId="77293F9F" w14:textId="63E8F051" w:rsidR="008636DC" w:rsidRDefault="008636DC" w:rsidP="00CC5FAA">
            <w:pPr>
              <w:pStyle w:val="LDTextinhalt"/>
            </w:pPr>
            <w:r>
              <w:t xml:space="preserve">Geben Sie im Feld </w:t>
            </w:r>
            <w:r w:rsidR="00C147B7">
              <w:drawing>
                <wp:inline distT="0" distB="0" distL="0" distR="0" wp14:anchorId="5A7896C3" wp14:editId="443CEED5">
                  <wp:extent cx="1584000" cy="180000"/>
                  <wp:effectExtent l="0" t="0" r="0" b="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584000" cy="180000"/>
                          </a:xfrm>
                          <a:prstGeom prst="rect">
                            <a:avLst/>
                          </a:prstGeom>
                        </pic:spPr>
                      </pic:pic>
                    </a:graphicData>
                  </a:graphic>
                </wp:inline>
              </w:drawing>
            </w:r>
            <w:r w:rsidR="00C147B7">
              <w:t xml:space="preserve"> </w:t>
            </w:r>
            <w:r>
              <w:t>das gewün</w:t>
            </w:r>
            <w:r w:rsidR="00214F54">
              <w:t>s</w:t>
            </w:r>
            <w:r>
              <w:t>chte Freigabedatum ein.</w:t>
            </w:r>
          </w:p>
        </w:tc>
      </w:tr>
      <w:tr w:rsidR="008636DC" w14:paraId="207B5A91" w14:textId="77777777" w:rsidTr="00634A9D">
        <w:tc>
          <w:tcPr>
            <w:tcW w:w="3681" w:type="dxa"/>
          </w:tcPr>
          <w:p w14:paraId="27625EB7" w14:textId="6E00DB64" w:rsidR="008636DC" w:rsidRPr="00C147B7" w:rsidRDefault="008636DC" w:rsidP="00CC5FAA">
            <w:pPr>
              <w:pStyle w:val="LDTextinhalt"/>
              <w:rPr>
                <w:rStyle w:val="hervorhebung"/>
              </w:rPr>
            </w:pPr>
            <w:r w:rsidRPr="00C147B7">
              <w:rPr>
                <w:rStyle w:val="hervorhebung"/>
              </w:rPr>
              <w:t xml:space="preserve">Wunsch-Schule </w:t>
            </w:r>
            <w:r w:rsidRPr="005B2119">
              <w:t>hinzufügen</w:t>
            </w:r>
          </w:p>
        </w:tc>
        <w:tc>
          <w:tcPr>
            <w:tcW w:w="4819" w:type="dxa"/>
          </w:tcPr>
          <w:p w14:paraId="6FC77C85" w14:textId="3F2F4B9C" w:rsidR="00C147B7" w:rsidRDefault="00C147B7" w:rsidP="00CC5FAA">
            <w:pPr>
              <w:pStyle w:val="LDTextinhalt"/>
            </w:pPr>
            <w:r>
              <w:t xml:space="preserve">Klicken Sie unter W-Schule auf die Schaltfläche </w:t>
            </w:r>
            <w:r>
              <w:drawing>
                <wp:inline distT="0" distB="0" distL="0" distR="0" wp14:anchorId="5F91DBB8" wp14:editId="79A70E69">
                  <wp:extent cx="835200" cy="144000"/>
                  <wp:effectExtent l="0" t="0" r="3175" b="889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inzufügen.png"/>
                          <pic:cNvPicPr/>
                        </pic:nvPicPr>
                        <pic:blipFill>
                          <a:blip r:embed="rId33">
                            <a:extLst>
                              <a:ext uri="{28A0092B-C50C-407E-A947-70E740481C1C}">
                                <a14:useLocalDpi xmlns:a14="http://schemas.microsoft.com/office/drawing/2010/main" val="0"/>
                              </a:ext>
                            </a:extLst>
                          </a:blip>
                          <a:stretch>
                            <a:fillRect/>
                          </a:stretch>
                        </pic:blipFill>
                        <pic:spPr>
                          <a:xfrm>
                            <a:off x="0" y="0"/>
                            <a:ext cx="835200" cy="144000"/>
                          </a:xfrm>
                          <a:prstGeom prst="rect">
                            <a:avLst/>
                          </a:prstGeom>
                        </pic:spPr>
                      </pic:pic>
                    </a:graphicData>
                  </a:graphic>
                </wp:inline>
              </w:drawing>
            </w:r>
            <w:r>
              <w:t>.</w:t>
            </w:r>
          </w:p>
          <w:p w14:paraId="03D86A86" w14:textId="4E088E63" w:rsidR="00C147B7" w:rsidRPr="00B50217" w:rsidRDefault="00C147B7" w:rsidP="00CC5FAA">
            <w:pPr>
              <w:pStyle w:val="LDTextinhalt"/>
            </w:pPr>
            <w:r w:rsidRPr="00B50217">
              <w:drawing>
                <wp:inline distT="0" distB="0" distL="0" distR="0" wp14:anchorId="394B3C97" wp14:editId="07C87E3F">
                  <wp:extent cx="2700000" cy="1879200"/>
                  <wp:effectExtent l="19050" t="19050" r="24765" b="2603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0000" cy="1879200"/>
                          </a:xfrm>
                          <a:prstGeom prst="rect">
                            <a:avLst/>
                          </a:prstGeom>
                          <a:ln>
                            <a:solidFill>
                              <a:schemeClr val="bg1">
                                <a:lumMod val="50000"/>
                              </a:schemeClr>
                            </a:solidFill>
                          </a:ln>
                        </pic:spPr>
                      </pic:pic>
                    </a:graphicData>
                  </a:graphic>
                </wp:inline>
              </w:drawing>
            </w:r>
          </w:p>
        </w:tc>
      </w:tr>
      <w:tr w:rsidR="008636DC" w14:paraId="60F7183E" w14:textId="77777777" w:rsidTr="00634A9D">
        <w:tc>
          <w:tcPr>
            <w:tcW w:w="3681" w:type="dxa"/>
          </w:tcPr>
          <w:p w14:paraId="0A4ABDD5" w14:textId="031E5CF8" w:rsidR="008636DC" w:rsidRDefault="008636DC" w:rsidP="005B2119">
            <w:pPr>
              <w:rPr>
                <w:rStyle w:val="LDTextinhaltZchn"/>
              </w:rPr>
            </w:pPr>
            <w:r w:rsidRPr="004C0D55">
              <w:rPr>
                <w:rStyle w:val="hervorhebung"/>
              </w:rPr>
              <w:t>Wunsch-Religion(sunterricht)</w:t>
            </w:r>
            <w:r>
              <w:rPr>
                <w:rStyle w:val="LDTextinhaltZchn"/>
              </w:rPr>
              <w:t xml:space="preserve"> hinzufügen / bearbeiten</w:t>
            </w:r>
          </w:p>
        </w:tc>
        <w:tc>
          <w:tcPr>
            <w:tcW w:w="4819" w:type="dxa"/>
          </w:tcPr>
          <w:p w14:paraId="13D4DEA4" w14:textId="4274EE20" w:rsidR="008636DC" w:rsidRDefault="00C147B7" w:rsidP="00CC5FAA">
            <w:pPr>
              <w:pStyle w:val="LDTextinhalt"/>
            </w:pPr>
            <w:r>
              <w:t xml:space="preserve">Klicken Sie unter W-RU auf die Schaltfläche </w:t>
            </w:r>
            <w:r>
              <w:drawing>
                <wp:inline distT="0" distB="0" distL="0" distR="0" wp14:anchorId="67F5B60E" wp14:editId="585633B1">
                  <wp:extent cx="810000" cy="144000"/>
                  <wp:effectExtent l="0" t="0" r="0" b="889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earbeiten.png"/>
                          <pic:cNvPicPr/>
                        </pic:nvPicPr>
                        <pic:blipFill>
                          <a:blip r:embed="rId35">
                            <a:extLst>
                              <a:ext uri="{28A0092B-C50C-407E-A947-70E740481C1C}">
                                <a14:useLocalDpi xmlns:a14="http://schemas.microsoft.com/office/drawing/2010/main" val="0"/>
                              </a:ext>
                            </a:extLst>
                          </a:blip>
                          <a:stretch>
                            <a:fillRect/>
                          </a:stretch>
                        </pic:blipFill>
                        <pic:spPr>
                          <a:xfrm>
                            <a:off x="0" y="0"/>
                            <a:ext cx="810000" cy="144000"/>
                          </a:xfrm>
                          <a:prstGeom prst="rect">
                            <a:avLst/>
                          </a:prstGeom>
                        </pic:spPr>
                      </pic:pic>
                    </a:graphicData>
                  </a:graphic>
                </wp:inline>
              </w:drawing>
            </w:r>
            <w:r>
              <w:t>.</w:t>
            </w:r>
          </w:p>
          <w:p w14:paraId="70615497" w14:textId="7CF2B1ED" w:rsidR="00C147B7" w:rsidRDefault="00C147B7" w:rsidP="00CC5FAA">
            <w:pPr>
              <w:pStyle w:val="LDTextinhalt"/>
            </w:pPr>
            <w:r>
              <w:drawing>
                <wp:inline distT="0" distB="0" distL="0" distR="0" wp14:anchorId="05A0CFCE" wp14:editId="42852AA1">
                  <wp:extent cx="2700000" cy="1904400"/>
                  <wp:effectExtent l="19050" t="19050" r="24765" b="1968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00000" cy="1904400"/>
                          </a:xfrm>
                          <a:prstGeom prst="rect">
                            <a:avLst/>
                          </a:prstGeom>
                          <a:ln>
                            <a:solidFill>
                              <a:schemeClr val="bg1">
                                <a:lumMod val="50000"/>
                              </a:schemeClr>
                            </a:solidFill>
                          </a:ln>
                        </pic:spPr>
                      </pic:pic>
                    </a:graphicData>
                  </a:graphic>
                </wp:inline>
              </w:drawing>
            </w:r>
          </w:p>
        </w:tc>
      </w:tr>
      <w:tr w:rsidR="008636DC" w14:paraId="1D61E799" w14:textId="77777777" w:rsidTr="00634A9D">
        <w:tc>
          <w:tcPr>
            <w:tcW w:w="3681" w:type="dxa"/>
          </w:tcPr>
          <w:p w14:paraId="7C5B7524" w14:textId="4C1563EF" w:rsidR="008636DC" w:rsidRDefault="008636DC" w:rsidP="005B2119">
            <w:pPr>
              <w:rPr>
                <w:rStyle w:val="LDTextinhaltZchn"/>
              </w:rPr>
            </w:pPr>
            <w:r w:rsidRPr="004C0D55">
              <w:rPr>
                <w:rStyle w:val="hervorhebung"/>
              </w:rPr>
              <w:t>Wunsch-Daten</w:t>
            </w:r>
            <w:r w:rsidR="00F73BE2">
              <w:rPr>
                <w:rStyle w:val="LDTextinhaltZchn"/>
              </w:rPr>
              <w:t xml:space="preserve"> hinzufügen </w:t>
            </w:r>
            <w:r>
              <w:rPr>
                <w:rStyle w:val="LDTextinhaltZchn"/>
              </w:rPr>
              <w:t xml:space="preserve">/ bearbeiten </w:t>
            </w:r>
          </w:p>
        </w:tc>
        <w:tc>
          <w:tcPr>
            <w:tcW w:w="4819" w:type="dxa"/>
          </w:tcPr>
          <w:p w14:paraId="4BF4103C" w14:textId="0D3BFBC6" w:rsidR="004C0D55" w:rsidRDefault="00F73BE2" w:rsidP="00CC5FAA">
            <w:pPr>
              <w:pStyle w:val="LDTextinhalt"/>
            </w:pPr>
            <w:r>
              <w:t>Klicken Sie unter W-D</w:t>
            </w:r>
            <w:r w:rsidR="004C0D55">
              <w:t xml:space="preserve">aten auf die Schaltfläche </w:t>
            </w:r>
            <w:r w:rsidR="004C0D55">
              <w:drawing>
                <wp:inline distT="0" distB="0" distL="0" distR="0" wp14:anchorId="6D1FA443" wp14:editId="71ED8FB4">
                  <wp:extent cx="835200" cy="144000"/>
                  <wp:effectExtent l="0" t="0" r="3175" b="889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inzufügen.png"/>
                          <pic:cNvPicPr/>
                        </pic:nvPicPr>
                        <pic:blipFill>
                          <a:blip r:embed="rId33">
                            <a:extLst>
                              <a:ext uri="{28A0092B-C50C-407E-A947-70E740481C1C}">
                                <a14:useLocalDpi xmlns:a14="http://schemas.microsoft.com/office/drawing/2010/main" val="0"/>
                              </a:ext>
                            </a:extLst>
                          </a:blip>
                          <a:stretch>
                            <a:fillRect/>
                          </a:stretch>
                        </pic:blipFill>
                        <pic:spPr>
                          <a:xfrm>
                            <a:off x="0" y="0"/>
                            <a:ext cx="835200" cy="144000"/>
                          </a:xfrm>
                          <a:prstGeom prst="rect">
                            <a:avLst/>
                          </a:prstGeom>
                        </pic:spPr>
                      </pic:pic>
                    </a:graphicData>
                  </a:graphic>
                </wp:inline>
              </w:drawing>
            </w:r>
            <w:r w:rsidR="004C0D55">
              <w:t xml:space="preserve"> oder  </w:t>
            </w:r>
            <w:r w:rsidR="004C0D55">
              <w:drawing>
                <wp:inline distT="0" distB="0" distL="0" distR="0" wp14:anchorId="0D686DD6" wp14:editId="7A4A58AC">
                  <wp:extent cx="810000" cy="144000"/>
                  <wp:effectExtent l="0" t="0" r="0" b="889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earbeiten.png"/>
                          <pic:cNvPicPr/>
                        </pic:nvPicPr>
                        <pic:blipFill>
                          <a:blip r:embed="rId35">
                            <a:extLst>
                              <a:ext uri="{28A0092B-C50C-407E-A947-70E740481C1C}">
                                <a14:useLocalDpi xmlns:a14="http://schemas.microsoft.com/office/drawing/2010/main" val="0"/>
                              </a:ext>
                            </a:extLst>
                          </a:blip>
                          <a:stretch>
                            <a:fillRect/>
                          </a:stretch>
                        </pic:blipFill>
                        <pic:spPr>
                          <a:xfrm>
                            <a:off x="0" y="0"/>
                            <a:ext cx="810000" cy="144000"/>
                          </a:xfrm>
                          <a:prstGeom prst="rect">
                            <a:avLst/>
                          </a:prstGeom>
                        </pic:spPr>
                      </pic:pic>
                    </a:graphicData>
                  </a:graphic>
                </wp:inline>
              </w:drawing>
            </w:r>
            <w:r w:rsidR="004C0D55">
              <w:t>.</w:t>
            </w:r>
          </w:p>
          <w:p w14:paraId="5BA9D51F" w14:textId="0C2CE060" w:rsidR="008636DC" w:rsidRDefault="008636DC" w:rsidP="00CC5FAA">
            <w:pPr>
              <w:pStyle w:val="LDTextinhalt"/>
            </w:pPr>
            <w:r>
              <w:drawing>
                <wp:inline distT="0" distB="0" distL="0" distR="0" wp14:anchorId="30A87D78" wp14:editId="427335E8">
                  <wp:extent cx="2700000" cy="1886400"/>
                  <wp:effectExtent l="19050" t="19050" r="24765" b="1905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00000" cy="1886400"/>
                          </a:xfrm>
                          <a:prstGeom prst="rect">
                            <a:avLst/>
                          </a:prstGeom>
                          <a:ln>
                            <a:solidFill>
                              <a:schemeClr val="bg1">
                                <a:lumMod val="50000"/>
                              </a:schemeClr>
                            </a:solidFill>
                          </a:ln>
                        </pic:spPr>
                      </pic:pic>
                    </a:graphicData>
                  </a:graphic>
                </wp:inline>
              </w:drawing>
            </w:r>
          </w:p>
        </w:tc>
      </w:tr>
    </w:tbl>
    <w:p w14:paraId="62531A24" w14:textId="38FE2F17" w:rsidR="00B837AD" w:rsidRPr="00242D6B" w:rsidRDefault="00B837AD" w:rsidP="00242D6B">
      <w:pPr>
        <w:pStyle w:val="berschrift4"/>
      </w:pPr>
      <w:bookmarkStart w:id="43" w:name="_Ref58839745"/>
      <w:bookmarkStart w:id="44" w:name="_Ref58839757"/>
      <w:bookmarkStart w:id="45" w:name="_Toc59026525"/>
      <w:r w:rsidRPr="00242D6B">
        <w:t>Plausibilisierung der Wunsch-Stufe</w:t>
      </w:r>
      <w:bookmarkEnd w:id="43"/>
      <w:bookmarkEnd w:id="44"/>
      <w:bookmarkEnd w:id="45"/>
    </w:p>
    <w:p w14:paraId="38471CB9" w14:textId="77777777" w:rsidR="00B50217" w:rsidRDefault="00CB2C0B" w:rsidP="00556D79">
      <w:pPr>
        <w:pStyle w:val="LDTextinhalteingerckt"/>
      </w:pPr>
      <w:r>
        <w:t xml:space="preserve">Da nur Datensätze mit </w:t>
      </w:r>
      <w:r w:rsidR="00B50217">
        <w:t>der</w:t>
      </w:r>
      <w:r>
        <w:t xml:space="preserve">selben aktuellen Stufe auf die Seite übernommen werden können, kann auch in der Mehrfachbearbeitung eine Plausibilisierung der Wunsch-Stufe erfolgen. </w:t>
      </w:r>
    </w:p>
    <w:p w14:paraId="3EA616D7" w14:textId="45BEB187" w:rsidR="0040145B" w:rsidRDefault="00CB2C0B" w:rsidP="00556D79">
      <w:pPr>
        <w:pStyle w:val="LDTextinhalteingerckt"/>
      </w:pPr>
      <w:r>
        <w:t>Plausibel ist eine Wunsch-Stufe, wenn die entsprechende Jahrgangsstufe gleich oder um 1 größer als die aktuelle Stufe ist. Ist eine Wunsch-Stufe nach d</w:t>
      </w:r>
      <w:r w:rsidR="00B50217">
        <w:t xml:space="preserve">ieser </w:t>
      </w:r>
      <w:r>
        <w:t xml:space="preserve">Definition unplausibel, erscheint </w:t>
      </w:r>
      <w:r w:rsidR="00B50217">
        <w:t>die Meldung</w:t>
      </w:r>
      <w:r w:rsidR="00BC20D9">
        <w:t xml:space="preserve"> (</w:t>
      </w:r>
      <w:r w:rsidR="00BC20D9">
        <w:fldChar w:fldCharType="begin"/>
      </w:r>
      <w:r w:rsidR="00BC20D9">
        <w:instrText xml:space="preserve"> REF _Ref59023450 \h </w:instrText>
      </w:r>
      <w:r w:rsidR="00BC20D9">
        <w:fldChar w:fldCharType="separate"/>
      </w:r>
      <w:r w:rsidR="00440558">
        <w:t xml:space="preserve">Abb. </w:t>
      </w:r>
      <w:r w:rsidR="00440558">
        <w:rPr>
          <w:noProof/>
        </w:rPr>
        <w:t>11</w:t>
      </w:r>
      <w:r w:rsidR="00BC20D9">
        <w:fldChar w:fldCharType="end"/>
      </w:r>
      <w:r w:rsidR="00BC20D9">
        <w:t>)</w:t>
      </w:r>
      <w:r w:rsidR="00B50217">
        <w:t>:</w:t>
      </w:r>
    </w:p>
    <w:p w14:paraId="083E97C8" w14:textId="77777777" w:rsidR="00BC20D9" w:rsidRDefault="00CB2C0B" w:rsidP="00BC20D9">
      <w:pPr>
        <w:pStyle w:val="LDTextinhalteingerckt"/>
        <w:keepNext/>
      </w:pPr>
      <w:r>
        <w:rPr>
          <w:noProof/>
          <w:lang w:eastAsia="de-DE"/>
        </w:rPr>
        <w:drawing>
          <wp:inline distT="0" distB="0" distL="0" distR="0" wp14:anchorId="1B6C69C2" wp14:editId="7458F89E">
            <wp:extent cx="2700000" cy="1926000"/>
            <wp:effectExtent l="19050" t="19050" r="24765" b="1714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00000" cy="1926000"/>
                    </a:xfrm>
                    <a:prstGeom prst="rect">
                      <a:avLst/>
                    </a:prstGeom>
                    <a:ln>
                      <a:solidFill>
                        <a:schemeClr val="bg1">
                          <a:lumMod val="50000"/>
                        </a:schemeClr>
                      </a:solidFill>
                    </a:ln>
                  </pic:spPr>
                </pic:pic>
              </a:graphicData>
            </a:graphic>
          </wp:inline>
        </w:drawing>
      </w:r>
    </w:p>
    <w:p w14:paraId="4E84B4A0" w14:textId="7B2A041D" w:rsidR="00CB2C0B" w:rsidRDefault="00BC20D9" w:rsidP="00BC20D9">
      <w:pPr>
        <w:pStyle w:val="LDBildunterschrift"/>
      </w:pPr>
      <w:bookmarkStart w:id="46" w:name="_Ref59023450"/>
      <w:r>
        <w:t xml:space="preserve">Abb. </w:t>
      </w:r>
      <w:fldSimple w:instr=" SEQ Abb. \* ARABIC ">
        <w:r w:rsidR="00440558">
          <w:rPr>
            <w:noProof/>
          </w:rPr>
          <w:t>11</w:t>
        </w:r>
      </w:fldSimple>
      <w:bookmarkEnd w:id="46"/>
      <w:r>
        <w:t xml:space="preserve"> Meldung im Dialogfenster Wunsch-Schule hinzufügen</w:t>
      </w:r>
    </w:p>
    <w:p w14:paraId="41A4948D" w14:textId="5289683B" w:rsidR="00B50217" w:rsidRDefault="00B50217" w:rsidP="00556D79">
      <w:pPr>
        <w:pStyle w:val="LDTextinhalteingerckt"/>
      </w:pPr>
    </w:p>
    <w:tbl>
      <w:tblPr>
        <w:tblStyle w:val="Tabellenraster"/>
        <w:tblW w:w="8505"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7654"/>
      </w:tblGrid>
      <w:tr w:rsidR="000A2D40" w:rsidRPr="00796632" w14:paraId="353EF608" w14:textId="77777777" w:rsidTr="00242D6B">
        <w:trPr>
          <w:trHeight w:val="817"/>
        </w:trPr>
        <w:tc>
          <w:tcPr>
            <w:tcW w:w="851" w:type="dxa"/>
            <w:vMerge w:val="restart"/>
            <w:tcBorders>
              <w:top w:val="nil"/>
            </w:tcBorders>
          </w:tcPr>
          <w:p w14:paraId="04077A9E" w14:textId="77777777" w:rsidR="000A2D40" w:rsidRPr="00796632" w:rsidRDefault="000A2D40" w:rsidP="00CC5FAA">
            <w:pPr>
              <w:pStyle w:val="LDTextinhalt"/>
            </w:pPr>
            <w:r>
              <w:drawing>
                <wp:inline distT="0" distB="0" distL="0" distR="0" wp14:anchorId="4B7153E4" wp14:editId="55AC3A80">
                  <wp:extent cx="289560" cy="289560"/>
                  <wp:effectExtent l="0" t="0" r="0" b="0"/>
                  <wp:docPr id="82" name="Grafik 82"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654" w:type="dxa"/>
            <w:tcBorders>
              <w:top w:val="single" w:sz="4" w:space="0" w:color="808080" w:themeColor="background1" w:themeShade="80"/>
              <w:bottom w:val="single" w:sz="4" w:space="0" w:color="808080" w:themeColor="background1" w:themeShade="80"/>
            </w:tcBorders>
            <w:vAlign w:val="center"/>
          </w:tcPr>
          <w:p w14:paraId="2DF7B0A1" w14:textId="77777777" w:rsidR="000A2D40" w:rsidRPr="003A14AD" w:rsidRDefault="000A2D40" w:rsidP="00CC5FAA">
            <w:pPr>
              <w:pStyle w:val="LDTextinhalt"/>
              <w:rPr>
                <w:rStyle w:val="hervorhebunggrn"/>
              </w:rPr>
            </w:pPr>
            <w:r w:rsidRPr="003A14AD">
              <w:rPr>
                <w:rStyle w:val="hervorhebunggrn"/>
              </w:rPr>
              <w:t xml:space="preserve">Hinweis </w:t>
            </w:r>
          </w:p>
          <w:p w14:paraId="0A7EF789" w14:textId="1902A3D4" w:rsidR="000A2D40" w:rsidRDefault="000A2D40" w:rsidP="000A2D40">
            <w:pPr>
              <w:pStyle w:val="LDAuflistunginTabelle"/>
            </w:pPr>
            <w:r>
              <w:t xml:space="preserve">In der Regel sollten Sie auf </w:t>
            </w:r>
            <w:r>
              <w:rPr>
                <w:noProof/>
              </w:rPr>
              <w:drawing>
                <wp:inline distT="0" distB="0" distL="0" distR="0" wp14:anchorId="1553C706" wp14:editId="4A06DDD6">
                  <wp:extent cx="576000" cy="144000"/>
                  <wp:effectExtent l="0" t="0" r="0" b="8890"/>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Abbrechen.png"/>
                          <pic:cNvPicPr/>
                        </pic:nvPicPr>
                        <pic:blipFill>
                          <a:blip r:embed="rId39">
                            <a:extLst>
                              <a:ext uri="{28A0092B-C50C-407E-A947-70E740481C1C}">
                                <a14:useLocalDpi xmlns:a14="http://schemas.microsoft.com/office/drawing/2010/main" val="0"/>
                              </a:ext>
                            </a:extLst>
                          </a:blip>
                          <a:stretch>
                            <a:fillRect/>
                          </a:stretch>
                        </pic:blipFill>
                        <pic:spPr>
                          <a:xfrm>
                            <a:off x="0" y="0"/>
                            <a:ext cx="576000" cy="144000"/>
                          </a:xfrm>
                          <a:prstGeom prst="rect">
                            <a:avLst/>
                          </a:prstGeom>
                        </pic:spPr>
                      </pic:pic>
                    </a:graphicData>
                  </a:graphic>
                </wp:inline>
              </w:drawing>
            </w:r>
            <w:r>
              <w:t xml:space="preserve"> klicken und die Wunsch-Stufe korrigieren.</w:t>
            </w:r>
          </w:p>
          <w:p w14:paraId="70E4D981" w14:textId="4920CDAB" w:rsidR="000A2D40" w:rsidRDefault="000A2D40" w:rsidP="000A2D40">
            <w:pPr>
              <w:pStyle w:val="LDAuflistunginTabelle"/>
            </w:pPr>
            <w:r>
              <w:t xml:space="preserve">Sie sollten nur in Ausnahmefällen, z.B. beim Übergang von GYM8-09/2 nach GYM E1 in dieser Meldung auf </w:t>
            </w:r>
            <w:r>
              <w:rPr>
                <w:noProof/>
              </w:rPr>
              <w:drawing>
                <wp:inline distT="0" distB="0" distL="0" distR="0" wp14:anchorId="04B60850" wp14:editId="56698774">
                  <wp:extent cx="554400" cy="144000"/>
                  <wp:effectExtent l="0" t="0" r="0" b="8890"/>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Fortfahren.png"/>
                          <pic:cNvPicPr/>
                        </pic:nvPicPr>
                        <pic:blipFill>
                          <a:blip r:embed="rId40">
                            <a:extLst>
                              <a:ext uri="{28A0092B-C50C-407E-A947-70E740481C1C}">
                                <a14:useLocalDpi xmlns:a14="http://schemas.microsoft.com/office/drawing/2010/main" val="0"/>
                              </a:ext>
                            </a:extLst>
                          </a:blip>
                          <a:stretch>
                            <a:fillRect/>
                          </a:stretch>
                        </pic:blipFill>
                        <pic:spPr>
                          <a:xfrm>
                            <a:off x="0" y="0"/>
                            <a:ext cx="554400" cy="144000"/>
                          </a:xfrm>
                          <a:prstGeom prst="rect">
                            <a:avLst/>
                          </a:prstGeom>
                        </pic:spPr>
                      </pic:pic>
                    </a:graphicData>
                  </a:graphic>
                </wp:inline>
              </w:drawing>
            </w:r>
            <w:r>
              <w:t xml:space="preserve"> klicken und die gewählten Wunsch-Daten übernehmen und speichern.</w:t>
            </w:r>
          </w:p>
          <w:p w14:paraId="123FD0EE" w14:textId="03ED4572" w:rsidR="000A2D40" w:rsidRPr="00F208F5" w:rsidRDefault="000A2D40" w:rsidP="00CC5FAA">
            <w:pPr>
              <w:pStyle w:val="LDTextinhalt"/>
            </w:pPr>
          </w:p>
        </w:tc>
      </w:tr>
      <w:tr w:rsidR="000A2D40" w:rsidRPr="00796632" w14:paraId="1C10669C" w14:textId="77777777" w:rsidTr="00242D6B">
        <w:trPr>
          <w:trHeight w:val="817"/>
        </w:trPr>
        <w:tc>
          <w:tcPr>
            <w:tcW w:w="851" w:type="dxa"/>
            <w:vMerge/>
            <w:tcBorders>
              <w:bottom w:val="nil"/>
            </w:tcBorders>
          </w:tcPr>
          <w:p w14:paraId="319B8523" w14:textId="77777777" w:rsidR="000A2D40" w:rsidRDefault="000A2D40" w:rsidP="00CC5FAA">
            <w:pPr>
              <w:pStyle w:val="LDTextinhalt"/>
            </w:pPr>
          </w:p>
        </w:tc>
        <w:tc>
          <w:tcPr>
            <w:tcW w:w="7654" w:type="dxa"/>
            <w:tcBorders>
              <w:top w:val="single" w:sz="4" w:space="0" w:color="808080" w:themeColor="background1" w:themeShade="80"/>
              <w:bottom w:val="single" w:sz="4" w:space="0" w:color="808080" w:themeColor="background1" w:themeShade="80"/>
            </w:tcBorders>
            <w:vAlign w:val="center"/>
          </w:tcPr>
          <w:p w14:paraId="2D63A799" w14:textId="2C9875F9" w:rsidR="000A2D40" w:rsidRPr="000A2D40" w:rsidRDefault="000A2D40" w:rsidP="00CC5FAA">
            <w:pPr>
              <w:pStyle w:val="LDTextinhalt"/>
              <w:rPr>
                <w:rStyle w:val="hervorhebunggrn"/>
              </w:rPr>
            </w:pPr>
            <w:r w:rsidRPr="000A2D40">
              <w:rPr>
                <w:rStyle w:val="hervorhebunggrn"/>
              </w:rPr>
              <w:t xml:space="preserve">Information </w:t>
            </w:r>
          </w:p>
          <w:p w14:paraId="364F522D" w14:textId="1DC41A11" w:rsidR="000A2D40" w:rsidRPr="003A14AD" w:rsidRDefault="000A2D40" w:rsidP="00CC5FAA">
            <w:pPr>
              <w:pStyle w:val="LDTextinhalt"/>
              <w:rPr>
                <w:rStyle w:val="hervorhebunggrn"/>
              </w:rPr>
            </w:pPr>
            <w:r>
              <w:t>Perspektivisch könnte diese Art der Plausibilisierung durch eine harte Validierung, bei der die Übernahme der unplausiblen Wunsch-Stufe nicht möglich ist (Schaltfläche OK) ersetzt werden.</w:t>
            </w:r>
          </w:p>
        </w:tc>
      </w:tr>
    </w:tbl>
    <w:p w14:paraId="23A6B2B8" w14:textId="232CBC75" w:rsidR="001800D8" w:rsidRDefault="001800D8" w:rsidP="006553E8"/>
    <w:p w14:paraId="11894546" w14:textId="131B0491" w:rsidR="001800D8" w:rsidRDefault="001800D8" w:rsidP="00CC5FAA">
      <w:pPr>
        <w:pStyle w:val="berschrift3"/>
      </w:pPr>
      <w:bookmarkStart w:id="47" w:name="_Toc59026526"/>
      <w:r w:rsidRPr="00AD294F">
        <w:t xml:space="preserve">Kandidatenverfahren &gt; </w:t>
      </w:r>
      <w:r>
        <w:t>Kandidaten bearbeiten</w:t>
      </w:r>
      <w:r w:rsidR="0021380B">
        <w:t xml:space="preserve"> </w:t>
      </w:r>
      <w:r w:rsidR="000A2D40">
        <w:t xml:space="preserve">- </w:t>
      </w:r>
      <w:r w:rsidR="0021380B">
        <w:t>Register KV beenden</w:t>
      </w:r>
      <w:bookmarkEnd w:id="47"/>
    </w:p>
    <w:p w14:paraId="0646AAC0" w14:textId="2C6F44B5" w:rsidR="00242D6B" w:rsidRDefault="0021380B" w:rsidP="00556D79">
      <w:pPr>
        <w:pStyle w:val="LDTextinhalteingerckt"/>
      </w:pPr>
      <w:r>
        <w:t xml:space="preserve">Das Register </w:t>
      </w:r>
      <w:r w:rsidR="000A2D40" w:rsidRPr="000A2D40">
        <w:rPr>
          <w:rStyle w:val="LDRegister"/>
        </w:rPr>
        <w:t>KV beenden</w:t>
      </w:r>
      <w:r w:rsidR="000A2D40">
        <w:t xml:space="preserve"> </w:t>
      </w:r>
      <w:r>
        <w:t xml:space="preserve">wurde dahingehend abgeändert, dass nur </w:t>
      </w:r>
      <w:r w:rsidR="000A2D40">
        <w:t xml:space="preserve">Kandidaten mit dem Status </w:t>
      </w:r>
      <w:r w:rsidRPr="000A2D40">
        <w:rPr>
          <w:rStyle w:val="LDMeneintrag"/>
        </w:rPr>
        <w:t>abgelehnt</w:t>
      </w:r>
      <w:r w:rsidR="000A2D40" w:rsidRPr="000A2D40">
        <w:rPr>
          <w:rStyle w:val="LDMeneintrag"/>
        </w:rPr>
        <w:t xml:space="preserve"> </w:t>
      </w:r>
      <w:r w:rsidR="000A2D40">
        <w:t xml:space="preserve">und </w:t>
      </w:r>
      <w:r w:rsidRPr="000A2D40">
        <w:rPr>
          <w:rStyle w:val="LDMeneintrag"/>
        </w:rPr>
        <w:t>desinteressiert</w:t>
      </w:r>
      <w:r>
        <w:t xml:space="preserve"> </w:t>
      </w:r>
      <w:r w:rsidR="000A2D40">
        <w:t xml:space="preserve">sowie </w:t>
      </w:r>
      <w:r>
        <w:t xml:space="preserve">schulinterne Kandidaten auf das Register übernommen </w:t>
      </w:r>
      <w:r w:rsidR="000A2D40">
        <w:t>w</w:t>
      </w:r>
      <w:r>
        <w:t>erden.</w:t>
      </w:r>
    </w:p>
    <w:p w14:paraId="43AB95C4" w14:textId="615779EF" w:rsidR="00242D6B" w:rsidRDefault="00242D6B" w:rsidP="00CC5FAA">
      <w:pPr>
        <w:pStyle w:val="LDTextinhalt"/>
      </w:pPr>
    </w:p>
    <w:p w14:paraId="092C0E3C" w14:textId="77777777" w:rsidR="00E75E7D" w:rsidRPr="002C2FC7" w:rsidRDefault="00E75E7D" w:rsidP="002C2FC7">
      <w:r>
        <w:br w:type="page"/>
      </w:r>
    </w:p>
    <w:p w14:paraId="1953B913" w14:textId="4490FC4E" w:rsidR="003E3E0B" w:rsidRDefault="001A32A4" w:rsidP="00CC5FAA">
      <w:pPr>
        <w:pStyle w:val="berschrift2"/>
      </w:pPr>
      <w:bookmarkStart w:id="48" w:name="_Toc59026527"/>
      <w:r>
        <w:t>Unterricht</w:t>
      </w:r>
      <w:bookmarkEnd w:id="48"/>
    </w:p>
    <w:p w14:paraId="274B2B49" w14:textId="5AF73EDC" w:rsidR="000E14E7" w:rsidRDefault="005B029A" w:rsidP="00CC5FAA">
      <w:pPr>
        <w:pStyle w:val="berschrift3"/>
      </w:pPr>
      <w:bookmarkStart w:id="49" w:name="_Toc59026528"/>
      <w:r>
        <w:t>Ex</w:t>
      </w:r>
      <w:r w:rsidR="001D7FF2">
        <w:t>p</w:t>
      </w:r>
      <w:r>
        <w:t xml:space="preserve">ort / Import &gt; </w:t>
      </w:r>
      <w:r w:rsidR="00D04EDF">
        <w:t>Stundenplan / Littera</w:t>
      </w:r>
      <w:bookmarkEnd w:id="49"/>
    </w:p>
    <w:p w14:paraId="3104BA77" w14:textId="77777777" w:rsidR="00D04EDF" w:rsidRDefault="00D04EDF" w:rsidP="00D04EDF">
      <w:pPr>
        <w:pStyle w:val="LDTextinhalteingerckt"/>
      </w:pPr>
      <w:r>
        <w:t xml:space="preserve">Auf der Webseite </w:t>
      </w:r>
      <w:r w:rsidRPr="00D04EDF">
        <w:rPr>
          <w:rStyle w:val="LDMenpunkt"/>
        </w:rPr>
        <w:t>Unterricht &gt; Export/Import &gt; Stundenplan/Littera</w:t>
      </w:r>
      <w:r>
        <w:t xml:space="preserve"> können Sie nun einen </w:t>
      </w:r>
      <w:r w:rsidRPr="00D04EDF">
        <w:rPr>
          <w:rStyle w:val="hervorhebung"/>
        </w:rPr>
        <w:t>Datenexport zu IServ</w:t>
      </w:r>
      <w:r>
        <w:t xml:space="preserve"> vornehmen. </w:t>
      </w:r>
    </w:p>
    <w:p w14:paraId="3755D6A3" w14:textId="31AD52BB" w:rsidR="00D04EDF" w:rsidRDefault="00D04EDF" w:rsidP="00D04EDF">
      <w:pPr>
        <w:pStyle w:val="LDTextinhalteingerckt"/>
      </w:pPr>
      <w:r>
        <w:t xml:space="preserve">Aktuell sind in der Schnittstelle für Zwecke der Netzwerkadministration nur die Daten von SchülerInnen mit den Status </w:t>
      </w:r>
      <w:r w:rsidRPr="00D04EDF">
        <w:rPr>
          <w:rStyle w:val="LDMeneintrag"/>
        </w:rPr>
        <w:t>aktiv</w:t>
      </w:r>
      <w:r>
        <w:t xml:space="preserve">, </w:t>
      </w:r>
      <w:r w:rsidRPr="00D04EDF">
        <w:rPr>
          <w:rStyle w:val="LDMeneintrag"/>
        </w:rPr>
        <w:t>Kandidat (mit SD-R),</w:t>
      </w:r>
      <w:r>
        <w:t xml:space="preserve"> </w:t>
      </w:r>
      <w:r w:rsidRPr="00D04EDF">
        <w:rPr>
          <w:rStyle w:val="LDMeneintrag"/>
        </w:rPr>
        <w:t>externe</w:t>
      </w:r>
      <w:r>
        <w:t xml:space="preserve"> und </w:t>
      </w:r>
      <w:r w:rsidRPr="00D04EDF">
        <w:rPr>
          <w:rStyle w:val="LDMeneintrag"/>
        </w:rPr>
        <w:t>angenommene Kandidaten</w:t>
      </w:r>
      <w:r>
        <w:t xml:space="preserve"> enthalten.</w:t>
      </w:r>
    </w:p>
    <w:tbl>
      <w:tblPr>
        <w:tblStyle w:val="Tabellenraster"/>
        <w:tblW w:w="8505"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7654"/>
      </w:tblGrid>
      <w:tr w:rsidR="00D04EDF" w:rsidRPr="00796632" w14:paraId="0FE54285" w14:textId="77777777" w:rsidTr="00D04EDF">
        <w:trPr>
          <w:trHeight w:val="1697"/>
        </w:trPr>
        <w:tc>
          <w:tcPr>
            <w:tcW w:w="851" w:type="dxa"/>
            <w:tcBorders>
              <w:top w:val="nil"/>
            </w:tcBorders>
          </w:tcPr>
          <w:p w14:paraId="700FF2E0" w14:textId="77777777" w:rsidR="00D04EDF" w:rsidRPr="00796632" w:rsidRDefault="00D04EDF" w:rsidP="00CC5FAA">
            <w:pPr>
              <w:pStyle w:val="LDTextinhalt"/>
            </w:pPr>
            <w:r>
              <w:drawing>
                <wp:inline distT="0" distB="0" distL="0" distR="0" wp14:anchorId="73A3EEDD" wp14:editId="730F7E88">
                  <wp:extent cx="289560" cy="289560"/>
                  <wp:effectExtent l="0" t="0" r="0" b="0"/>
                  <wp:docPr id="7" name="Grafik 7"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654" w:type="dxa"/>
            <w:tcBorders>
              <w:top w:val="single" w:sz="4" w:space="0" w:color="808080" w:themeColor="background1" w:themeShade="80"/>
            </w:tcBorders>
          </w:tcPr>
          <w:p w14:paraId="2EE57C1A" w14:textId="77777777" w:rsidR="00D04EDF" w:rsidRPr="003A14AD" w:rsidRDefault="00D04EDF" w:rsidP="00CC5FAA">
            <w:pPr>
              <w:pStyle w:val="LDTextinhalt"/>
              <w:rPr>
                <w:rStyle w:val="hervorhebunggrn"/>
              </w:rPr>
            </w:pPr>
            <w:r w:rsidRPr="003A14AD">
              <w:rPr>
                <w:rStyle w:val="hervorhebunggrn"/>
              </w:rPr>
              <w:t xml:space="preserve">Hinweis </w:t>
            </w:r>
          </w:p>
          <w:p w14:paraId="0C31CDBE" w14:textId="77777777" w:rsidR="00D04EDF" w:rsidRDefault="00D04EDF" w:rsidP="00CC5FAA">
            <w:pPr>
              <w:pStyle w:val="LDTextinhalt"/>
            </w:pPr>
            <w:r>
              <w:t xml:space="preserve">Durch „Export starten“ exportieren Sie eine verschlüsselte .txt – Datei, die Sie nach den Anweisungen der Firma IServ in Ihre IServ-Software importieren. </w:t>
            </w:r>
          </w:p>
          <w:p w14:paraId="47D34AB1" w14:textId="35825C0F" w:rsidR="00D04EDF" w:rsidRPr="00D04EDF" w:rsidRDefault="00D04EDF" w:rsidP="00CC5FAA">
            <w:pPr>
              <w:pStyle w:val="LDTextinhalt"/>
              <w:rPr>
                <w:rStyle w:val="hervorhebung"/>
              </w:rPr>
            </w:pPr>
            <w:r w:rsidRPr="00D04EDF">
              <w:rPr>
                <w:rStyle w:val="hervorhebung"/>
              </w:rPr>
              <w:t xml:space="preserve">Zu allen Fragen bezüglich des Importes und der Datennutzung wenden Sie sich bitte an den Support von IServ. </w:t>
            </w:r>
          </w:p>
        </w:tc>
      </w:tr>
    </w:tbl>
    <w:p w14:paraId="457D539D" w14:textId="53138F94" w:rsidR="00D04EDF" w:rsidRDefault="00D04EDF" w:rsidP="00D04EDF">
      <w:pPr>
        <w:pStyle w:val="LDTextinhalteingerckt"/>
      </w:pPr>
    </w:p>
    <w:p w14:paraId="5B9D42F3" w14:textId="77777777" w:rsidR="00D04EDF" w:rsidRDefault="00D04EDF" w:rsidP="00D04EDF">
      <w:pPr>
        <w:pStyle w:val="LDTextinhalteingerckt"/>
        <w:keepNext/>
      </w:pPr>
      <w:r>
        <w:rPr>
          <w:noProof/>
          <w:lang w:eastAsia="de-DE"/>
        </w:rPr>
        <w:drawing>
          <wp:inline distT="0" distB="0" distL="0" distR="0" wp14:anchorId="36C4202F" wp14:editId="7955D13B">
            <wp:extent cx="5400000" cy="3394800"/>
            <wp:effectExtent l="19050" t="19050" r="10795" b="152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00000" cy="3394800"/>
                    </a:xfrm>
                    <a:prstGeom prst="rect">
                      <a:avLst/>
                    </a:prstGeom>
                    <a:ln>
                      <a:solidFill>
                        <a:schemeClr val="bg1">
                          <a:lumMod val="50000"/>
                        </a:schemeClr>
                      </a:solidFill>
                    </a:ln>
                  </pic:spPr>
                </pic:pic>
              </a:graphicData>
            </a:graphic>
          </wp:inline>
        </w:drawing>
      </w:r>
    </w:p>
    <w:p w14:paraId="3B1E5040" w14:textId="10E530FB" w:rsidR="00D04EDF" w:rsidRDefault="00D04EDF" w:rsidP="00D04EDF">
      <w:pPr>
        <w:pStyle w:val="LDBildunterschrift"/>
      </w:pPr>
      <w:r>
        <w:t xml:space="preserve">Abb. </w:t>
      </w:r>
      <w:fldSimple w:instr=" SEQ Abb. \* ARABIC ">
        <w:r w:rsidR="00440558">
          <w:rPr>
            <w:noProof/>
          </w:rPr>
          <w:t>12</w:t>
        </w:r>
      </w:fldSimple>
      <w:r>
        <w:t xml:space="preserve"> O</w:t>
      </w:r>
      <w:r w:rsidR="00214F54">
        <w:t>ption</w:t>
      </w:r>
      <w:r>
        <w:t>sfen</w:t>
      </w:r>
      <w:r w:rsidR="00E75E7D">
        <w:t>st</w:t>
      </w:r>
      <w:r>
        <w:t xml:space="preserve">er zum Export von LUSD-Daten </w:t>
      </w:r>
      <w:r w:rsidR="00E75E7D">
        <w:t>für</w:t>
      </w:r>
      <w:r>
        <w:t xml:space="preserve"> IServ</w:t>
      </w:r>
    </w:p>
    <w:p w14:paraId="2460E6DA" w14:textId="210F1B76" w:rsidR="00D04EDF" w:rsidRDefault="00D04EDF" w:rsidP="00556D79">
      <w:pPr>
        <w:pStyle w:val="LDTextinhalteingerckt"/>
      </w:pPr>
    </w:p>
    <w:p w14:paraId="67F8C4A3" w14:textId="77777777" w:rsidR="00E75E7D" w:rsidRPr="002C2FC7" w:rsidRDefault="00E75E7D" w:rsidP="002C2FC7">
      <w:r>
        <w:br w:type="page"/>
      </w:r>
    </w:p>
    <w:p w14:paraId="1EF6F3AE" w14:textId="02433945" w:rsidR="00135BA9" w:rsidRDefault="00F13B0D" w:rsidP="00CC5FAA">
      <w:pPr>
        <w:pStyle w:val="berschrift3"/>
      </w:pPr>
      <w:bookmarkStart w:id="50" w:name="_Toc59026529"/>
      <w:r>
        <w:t>UV-Bearbeitung</w:t>
      </w:r>
      <w:r w:rsidR="005C7A08">
        <w:t xml:space="preserve"> &gt; Schüler - Kurszuordnung</w:t>
      </w:r>
      <w:bookmarkEnd w:id="50"/>
    </w:p>
    <w:p w14:paraId="5180DB1D" w14:textId="1B08F9BF" w:rsidR="00BA288E" w:rsidRDefault="000A04D9" w:rsidP="00556D79">
      <w:pPr>
        <w:pStyle w:val="LDTextinhalteingerckt"/>
      </w:pPr>
      <w:r w:rsidRPr="000A04D9">
        <w:t xml:space="preserve">Sobald Sie </w:t>
      </w:r>
      <w:r w:rsidR="00BA288E" w:rsidRPr="000A04D9">
        <w:t>auf der Webseite </w:t>
      </w:r>
      <w:r w:rsidR="00BA288E" w:rsidRPr="000A04D9">
        <w:rPr>
          <w:rStyle w:val="LDMenpunkt"/>
        </w:rPr>
        <w:t>Unterricht</w:t>
      </w:r>
      <w:r w:rsidR="00F73BE2">
        <w:rPr>
          <w:rStyle w:val="LDMenpunkt"/>
        </w:rPr>
        <w:t xml:space="preserve"> &gt;</w:t>
      </w:r>
      <w:r w:rsidR="00BA288E" w:rsidRPr="000A04D9">
        <w:rPr>
          <w:rStyle w:val="LDMenpunkt"/>
        </w:rPr>
        <w:t xml:space="preserve"> UV-B</w:t>
      </w:r>
      <w:r w:rsidR="00E41A92">
        <w:rPr>
          <w:rStyle w:val="LDMenpunkt"/>
        </w:rPr>
        <w:t>earbeitung &gt; Kursbearbeitung &gt; </w:t>
      </w:r>
      <w:r w:rsidR="00BA288E" w:rsidRPr="000A04D9">
        <w:rPr>
          <w:rStyle w:val="LDMenpunkt"/>
        </w:rPr>
        <w:t>Schüler- Kurszuordnung</w:t>
      </w:r>
      <w:r w:rsidR="00BA288E" w:rsidRPr="000A04D9">
        <w:t xml:space="preserve"> im </w:t>
      </w:r>
      <w:r w:rsidR="00BA288E" w:rsidRPr="000A04D9">
        <w:rPr>
          <w:rStyle w:val="LDRegister"/>
        </w:rPr>
        <w:t xml:space="preserve">Register Aktive, Kandidaten </w:t>
      </w:r>
      <w:r w:rsidR="00BA288E" w:rsidRPr="000A04D9">
        <w:t xml:space="preserve">oder </w:t>
      </w:r>
      <w:r w:rsidR="00BA288E" w:rsidRPr="000A04D9">
        <w:rPr>
          <w:rStyle w:val="LDRegister"/>
        </w:rPr>
        <w:t>Externe</w:t>
      </w:r>
      <w:r w:rsidR="00BA288E" w:rsidRPr="000A04D9">
        <w:t> Schüler in d</w:t>
      </w:r>
      <w:r w:rsidRPr="000A04D9">
        <w:t>ie</w:t>
      </w:r>
      <w:r w:rsidR="00BA288E" w:rsidRPr="000A04D9">
        <w:t xml:space="preserve"> Auswahl</w:t>
      </w:r>
      <w:r w:rsidRPr="000A04D9">
        <w:t xml:space="preserve"> übernommen haben, sehen Sie die Anzahl der ausgewählten </w:t>
      </w:r>
      <w:r w:rsidR="00BA288E" w:rsidRPr="000A04D9">
        <w:t xml:space="preserve">Schüler </w:t>
      </w:r>
      <w:r w:rsidRPr="000A04D9">
        <w:t xml:space="preserve">im Kopf der Tabelle. </w:t>
      </w:r>
      <w:r w:rsidR="00BA288E" w:rsidRPr="000A04D9">
        <w:t xml:space="preserve"> </w:t>
      </w:r>
    </w:p>
    <w:p w14:paraId="16ECF91E" w14:textId="77777777" w:rsidR="00242D6B" w:rsidRPr="000A04D9" w:rsidRDefault="00242D6B" w:rsidP="00556D79">
      <w:pPr>
        <w:pStyle w:val="LDTextinhalteingerckt"/>
      </w:pPr>
    </w:p>
    <w:tbl>
      <w:tblPr>
        <w:tblStyle w:val="Tabellenraster"/>
        <w:tblW w:w="0" w:type="auto"/>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52"/>
        <w:gridCol w:w="6320"/>
      </w:tblGrid>
      <w:tr w:rsidR="000A04D9" w14:paraId="7A9CFFEF" w14:textId="77777777" w:rsidTr="00C54C22">
        <w:tc>
          <w:tcPr>
            <w:tcW w:w="2552" w:type="dxa"/>
          </w:tcPr>
          <w:p w14:paraId="16AE95C9" w14:textId="182BA56B" w:rsidR="000A04D9" w:rsidRPr="000A04D9" w:rsidRDefault="000A04D9" w:rsidP="00CC5FAA">
            <w:pPr>
              <w:pStyle w:val="LDTextinhalt"/>
            </w:pPr>
            <w:r w:rsidRPr="000A04D9">
              <w:t xml:space="preserve">Im Register </w:t>
            </w:r>
            <w:r w:rsidRPr="000A04D9">
              <w:rPr>
                <w:rStyle w:val="LDRegister"/>
              </w:rPr>
              <w:t>Aktive</w:t>
            </w:r>
          </w:p>
          <w:p w14:paraId="739C14E8" w14:textId="77777777" w:rsidR="000A04D9" w:rsidRDefault="000A04D9" w:rsidP="00556D79">
            <w:pPr>
              <w:pStyle w:val="LDTextinhalteingerckt"/>
            </w:pPr>
          </w:p>
        </w:tc>
        <w:tc>
          <w:tcPr>
            <w:tcW w:w="6320" w:type="dxa"/>
          </w:tcPr>
          <w:p w14:paraId="45DAEC03" w14:textId="4A3A5458" w:rsidR="000A04D9" w:rsidRDefault="00DE3196" w:rsidP="00CC5FAA">
            <w:pPr>
              <w:pStyle w:val="LDTextinhalt"/>
            </w:pPr>
            <w:r>
              <w:drawing>
                <wp:inline distT="0" distB="0" distL="0" distR="0" wp14:anchorId="3AC29D52" wp14:editId="06975DC0">
                  <wp:extent cx="3060000" cy="1731600"/>
                  <wp:effectExtent l="19050" t="19050" r="26670" b="215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60000" cy="1731600"/>
                          </a:xfrm>
                          <a:prstGeom prst="rect">
                            <a:avLst/>
                          </a:prstGeom>
                          <a:ln>
                            <a:solidFill>
                              <a:schemeClr val="bg1">
                                <a:lumMod val="50000"/>
                              </a:schemeClr>
                            </a:solidFill>
                          </a:ln>
                        </pic:spPr>
                      </pic:pic>
                    </a:graphicData>
                  </a:graphic>
                </wp:inline>
              </w:drawing>
            </w:r>
          </w:p>
        </w:tc>
      </w:tr>
      <w:tr w:rsidR="000A04D9" w14:paraId="62A27FBB" w14:textId="77777777" w:rsidTr="00C54C22">
        <w:tc>
          <w:tcPr>
            <w:tcW w:w="2552" w:type="dxa"/>
          </w:tcPr>
          <w:p w14:paraId="51186FEB" w14:textId="518753DE" w:rsidR="000A04D9" w:rsidRDefault="000A04D9" w:rsidP="00CC5FAA">
            <w:pPr>
              <w:pStyle w:val="LDTextinhalt"/>
            </w:pPr>
            <w:r>
              <w:t xml:space="preserve">Im Register </w:t>
            </w:r>
            <w:r w:rsidRPr="000A04D9">
              <w:rPr>
                <w:rStyle w:val="LDRegister"/>
              </w:rPr>
              <w:t>Kandidaten</w:t>
            </w:r>
          </w:p>
          <w:p w14:paraId="741373A6" w14:textId="77777777" w:rsidR="000A04D9" w:rsidRDefault="000A04D9" w:rsidP="00556D79">
            <w:pPr>
              <w:pStyle w:val="LDTextinhalteingerckt"/>
            </w:pPr>
          </w:p>
        </w:tc>
        <w:tc>
          <w:tcPr>
            <w:tcW w:w="6320" w:type="dxa"/>
          </w:tcPr>
          <w:p w14:paraId="2948A303" w14:textId="1FDDAA43" w:rsidR="000A04D9" w:rsidRDefault="007D6047" w:rsidP="00CC5FAA">
            <w:pPr>
              <w:pStyle w:val="LDTextinhalt"/>
            </w:pPr>
            <w:r>
              <w:drawing>
                <wp:inline distT="0" distB="0" distL="0" distR="0" wp14:anchorId="15D993D3" wp14:editId="5F463D07">
                  <wp:extent cx="3060000" cy="1357200"/>
                  <wp:effectExtent l="19050" t="19050" r="26670" b="146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0000" cy="1357200"/>
                          </a:xfrm>
                          <a:prstGeom prst="rect">
                            <a:avLst/>
                          </a:prstGeom>
                          <a:ln>
                            <a:solidFill>
                              <a:schemeClr val="bg1">
                                <a:lumMod val="50000"/>
                              </a:schemeClr>
                            </a:solidFill>
                          </a:ln>
                        </pic:spPr>
                      </pic:pic>
                    </a:graphicData>
                  </a:graphic>
                </wp:inline>
              </w:drawing>
            </w:r>
          </w:p>
        </w:tc>
      </w:tr>
      <w:tr w:rsidR="000A04D9" w14:paraId="66E433E4" w14:textId="77777777" w:rsidTr="00C54C22">
        <w:tc>
          <w:tcPr>
            <w:tcW w:w="2552" w:type="dxa"/>
          </w:tcPr>
          <w:p w14:paraId="6CA2574E" w14:textId="77777777" w:rsidR="000A04D9" w:rsidRDefault="000A04D9" w:rsidP="00CC5FAA">
            <w:pPr>
              <w:pStyle w:val="LDTextinhalt"/>
            </w:pPr>
            <w:r>
              <w:t xml:space="preserve">Im Register </w:t>
            </w:r>
            <w:r w:rsidRPr="000A04D9">
              <w:rPr>
                <w:rStyle w:val="LDRegister"/>
              </w:rPr>
              <w:t>Externe</w:t>
            </w:r>
          </w:p>
          <w:p w14:paraId="0F0B1A61" w14:textId="77777777" w:rsidR="000A04D9" w:rsidRDefault="000A04D9" w:rsidP="00556D79">
            <w:pPr>
              <w:pStyle w:val="LDTextinhalteingerckt"/>
            </w:pPr>
          </w:p>
        </w:tc>
        <w:tc>
          <w:tcPr>
            <w:tcW w:w="6320" w:type="dxa"/>
          </w:tcPr>
          <w:p w14:paraId="37FFAEDD" w14:textId="3F7A068D" w:rsidR="000A04D9" w:rsidRDefault="00DE3196" w:rsidP="00CC5FAA">
            <w:pPr>
              <w:pStyle w:val="LDTextinhalt"/>
            </w:pPr>
            <w:r>
              <w:drawing>
                <wp:inline distT="0" distB="0" distL="0" distR="0" wp14:anchorId="475A3606" wp14:editId="11737348">
                  <wp:extent cx="3060000" cy="878400"/>
                  <wp:effectExtent l="19050" t="19050" r="26670" b="171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60000" cy="878400"/>
                          </a:xfrm>
                          <a:prstGeom prst="rect">
                            <a:avLst/>
                          </a:prstGeom>
                          <a:ln>
                            <a:solidFill>
                              <a:schemeClr val="bg1">
                                <a:lumMod val="50000"/>
                              </a:schemeClr>
                            </a:solidFill>
                          </a:ln>
                        </pic:spPr>
                      </pic:pic>
                    </a:graphicData>
                  </a:graphic>
                </wp:inline>
              </w:drawing>
            </w:r>
          </w:p>
        </w:tc>
      </w:tr>
    </w:tbl>
    <w:p w14:paraId="6BA3356E" w14:textId="540514E6" w:rsidR="00B63A4A" w:rsidRDefault="005C7A08" w:rsidP="00CC5FAA">
      <w:pPr>
        <w:pStyle w:val="berschrift3"/>
      </w:pPr>
      <w:bookmarkStart w:id="51" w:name="_Toc59026530"/>
      <w:r>
        <w:t>UV</w:t>
      </w:r>
      <w:r w:rsidR="00556D79">
        <w:t>-</w:t>
      </w:r>
      <w:r>
        <w:t>Bearbeit</w:t>
      </w:r>
      <w:r w:rsidR="00556D79">
        <w:t>u</w:t>
      </w:r>
      <w:r>
        <w:t xml:space="preserve">ng &gt; </w:t>
      </w:r>
      <w:r w:rsidR="00B63A4A">
        <w:t>Lehrer - Kurszuordnung</w:t>
      </w:r>
      <w:bookmarkEnd w:id="51"/>
    </w:p>
    <w:p w14:paraId="2C18B003" w14:textId="627AC808" w:rsidR="00B63A4A" w:rsidRPr="00B63A4A" w:rsidRDefault="00135BA9" w:rsidP="00556D79">
      <w:pPr>
        <w:pStyle w:val="LDTextinhalteingerckt"/>
      </w:pPr>
      <w:r>
        <w:rPr>
          <w:shd w:val="clear" w:color="auto" w:fill="FFFFFF"/>
        </w:rPr>
        <w:t>A</w:t>
      </w:r>
      <w:r w:rsidR="00B63A4A" w:rsidRPr="00B63A4A">
        <w:rPr>
          <w:shd w:val="clear" w:color="auto" w:fill="FFFFFF"/>
        </w:rPr>
        <w:t xml:space="preserve">uf der Webseite </w:t>
      </w:r>
      <w:r w:rsidR="00B63A4A" w:rsidRPr="00B63A4A">
        <w:rPr>
          <w:rStyle w:val="LDMenpunkt"/>
        </w:rPr>
        <w:t>Unterricht</w:t>
      </w:r>
      <w:r w:rsidR="00F73BE2">
        <w:rPr>
          <w:rStyle w:val="LDMenpunkt"/>
        </w:rPr>
        <w:t xml:space="preserve"> </w:t>
      </w:r>
      <w:r w:rsidR="00B63A4A" w:rsidRPr="00B63A4A">
        <w:rPr>
          <w:rStyle w:val="LDMenpunkt"/>
        </w:rPr>
        <w:t>&gt;</w:t>
      </w:r>
      <w:r w:rsidR="00F73BE2">
        <w:rPr>
          <w:rStyle w:val="LDMenpunkt"/>
        </w:rPr>
        <w:t xml:space="preserve"> </w:t>
      </w:r>
      <w:r w:rsidR="00B63A4A" w:rsidRPr="00B63A4A">
        <w:rPr>
          <w:rStyle w:val="LDMenpunkt"/>
        </w:rPr>
        <w:t>UV-Bearbeitung</w:t>
      </w:r>
      <w:r w:rsidR="00F73BE2">
        <w:rPr>
          <w:rStyle w:val="LDMenpunkt"/>
        </w:rPr>
        <w:t xml:space="preserve"> </w:t>
      </w:r>
      <w:r w:rsidR="00B63A4A" w:rsidRPr="00B63A4A">
        <w:rPr>
          <w:rStyle w:val="LDMenpunkt"/>
        </w:rPr>
        <w:t>&gt;</w:t>
      </w:r>
      <w:r w:rsidR="00F73BE2">
        <w:rPr>
          <w:rStyle w:val="LDMenpunkt"/>
        </w:rPr>
        <w:t xml:space="preserve"> </w:t>
      </w:r>
      <w:r w:rsidR="00B63A4A" w:rsidRPr="00B63A4A">
        <w:rPr>
          <w:rStyle w:val="LDMenpunkt"/>
        </w:rPr>
        <w:t>Lehrer-Kurs-Zuordnung</w:t>
      </w:r>
      <w:r w:rsidR="00B63A4A" w:rsidRPr="00B63A4A">
        <w:rPr>
          <w:shd w:val="clear" w:color="auto" w:fill="FFFFFF"/>
        </w:rPr>
        <w:t xml:space="preserve"> </w:t>
      </w:r>
      <w:r>
        <w:rPr>
          <w:shd w:val="clear" w:color="auto" w:fill="FFFFFF"/>
        </w:rPr>
        <w:t xml:space="preserve">können Sie nun im Bereich </w:t>
      </w:r>
      <w:r w:rsidRPr="00135BA9">
        <w:rPr>
          <w:rStyle w:val="LDBedienelement"/>
        </w:rPr>
        <w:t>Kursauswahl</w:t>
      </w:r>
      <w:r w:rsidRPr="00B63A4A">
        <w:rPr>
          <w:shd w:val="clear" w:color="auto" w:fill="FFFFFF"/>
        </w:rPr>
        <w:t xml:space="preserve"> </w:t>
      </w:r>
      <w:r w:rsidR="00B63A4A" w:rsidRPr="00B63A4A">
        <w:rPr>
          <w:shd w:val="clear" w:color="auto" w:fill="FFFFFF"/>
        </w:rPr>
        <w:t xml:space="preserve">in den Auswahlfeldern </w:t>
      </w:r>
      <w:r w:rsidR="00B63A4A" w:rsidRPr="00B50217">
        <w:rPr>
          <w:rStyle w:val="LDBedienelement"/>
        </w:rPr>
        <w:t>SF/BK</w:t>
      </w:r>
      <w:r w:rsidR="00B63A4A">
        <w:rPr>
          <w:shd w:val="clear" w:color="auto" w:fill="FFFFFF"/>
        </w:rPr>
        <w:t xml:space="preserve">, </w:t>
      </w:r>
      <w:r w:rsidR="00B63A4A" w:rsidRPr="00B50217">
        <w:rPr>
          <w:rStyle w:val="LDBedienelement"/>
        </w:rPr>
        <w:t>St/Sem</w:t>
      </w:r>
      <w:r w:rsidR="00B63A4A" w:rsidRPr="00B63A4A">
        <w:rPr>
          <w:shd w:val="clear" w:color="auto" w:fill="FFFFFF"/>
        </w:rPr>
        <w:t xml:space="preserve"> und </w:t>
      </w:r>
      <w:r w:rsidR="00B63A4A" w:rsidRPr="00B50217">
        <w:rPr>
          <w:rStyle w:val="LDBedienelement"/>
        </w:rPr>
        <w:t>Klasse</w:t>
      </w:r>
      <w:r w:rsidR="00B63A4A" w:rsidRPr="00B63A4A">
        <w:rPr>
          <w:shd w:val="clear" w:color="auto" w:fill="FFFFFF"/>
        </w:rPr>
        <w:t xml:space="preserve"> </w:t>
      </w:r>
      <w:r w:rsidR="00B63A4A">
        <w:rPr>
          <w:shd w:val="clear" w:color="auto" w:fill="FFFFFF"/>
        </w:rPr>
        <w:t xml:space="preserve">mit dem vorbelegten Sternchen </w:t>
      </w:r>
      <w:r w:rsidR="00B63A4A" w:rsidRPr="00B50217">
        <w:rPr>
          <w:rStyle w:val="LDBedienelement"/>
        </w:rPr>
        <w:t>(*)</w:t>
      </w:r>
      <w:r>
        <w:rPr>
          <w:rStyle w:val="LDBedienelement"/>
        </w:rPr>
        <w:t xml:space="preserve"> </w:t>
      </w:r>
      <w:r w:rsidR="00B63A4A">
        <w:rPr>
          <w:shd w:val="clear" w:color="auto" w:fill="FFFFFF"/>
        </w:rPr>
        <w:t>nach allen Kursen der Schule filter</w:t>
      </w:r>
      <w:r>
        <w:rPr>
          <w:shd w:val="clear" w:color="auto" w:fill="FFFFFF"/>
        </w:rPr>
        <w:t>n</w:t>
      </w:r>
      <w:r w:rsidR="00B63A4A">
        <w:rPr>
          <w:shd w:val="clear" w:color="auto" w:fill="FFFFFF"/>
        </w:rPr>
        <w:t>.</w:t>
      </w:r>
    </w:p>
    <w:p w14:paraId="63FAFEB4" w14:textId="77777777" w:rsidR="00135BA9" w:rsidRDefault="00B63A4A" w:rsidP="00EA54D3">
      <w:pPr>
        <w:pStyle w:val="LDTextinhalteingerckt"/>
      </w:pPr>
      <w:r w:rsidRPr="00EA54D3">
        <w:rPr>
          <w:noProof/>
          <w:lang w:eastAsia="de-DE"/>
        </w:rPr>
        <w:drawing>
          <wp:inline distT="0" distB="0" distL="0" distR="0" wp14:anchorId="503CF29A" wp14:editId="2707BEE0">
            <wp:extent cx="5400000" cy="1674000"/>
            <wp:effectExtent l="19050" t="19050" r="10795" b="2159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00" cy="1674000"/>
                    </a:xfrm>
                    <a:prstGeom prst="rect">
                      <a:avLst/>
                    </a:prstGeom>
                    <a:ln>
                      <a:solidFill>
                        <a:schemeClr val="bg1">
                          <a:lumMod val="50000"/>
                        </a:schemeClr>
                      </a:solidFill>
                    </a:ln>
                  </pic:spPr>
                </pic:pic>
              </a:graphicData>
            </a:graphic>
          </wp:inline>
        </w:drawing>
      </w:r>
    </w:p>
    <w:p w14:paraId="5CCC4E56" w14:textId="03FACD69" w:rsidR="00D314CA" w:rsidRDefault="00135BA9" w:rsidP="00135BA9">
      <w:pPr>
        <w:pStyle w:val="LDBildunterschrift"/>
      </w:pPr>
      <w:r>
        <w:t xml:space="preserve">Abb. </w:t>
      </w:r>
      <w:fldSimple w:instr=" SEQ Abb. \* ARABIC ">
        <w:r w:rsidR="00440558">
          <w:rPr>
            <w:noProof/>
          </w:rPr>
          <w:t>13</w:t>
        </w:r>
      </w:fldSimple>
      <w:r>
        <w:t xml:space="preserve">  Webseite Lehrer - Kurszuordnung</w:t>
      </w:r>
    </w:p>
    <w:p w14:paraId="74CB5A61" w14:textId="06938F0F" w:rsidR="00556D79" w:rsidRDefault="00556D79" w:rsidP="00CC5FAA">
      <w:pPr>
        <w:pStyle w:val="berschrift3"/>
      </w:pPr>
      <w:bookmarkStart w:id="52" w:name="_Toc59026531"/>
      <w:r>
        <w:t>UV-Bearbeitung &gt; Klassenbildung</w:t>
      </w:r>
      <w:bookmarkEnd w:id="52"/>
    </w:p>
    <w:p w14:paraId="3A2040E1" w14:textId="254C7FB7" w:rsidR="00556D79" w:rsidRDefault="00556D79" w:rsidP="00556D79">
      <w:pPr>
        <w:pStyle w:val="LDTextinhalteingerckt"/>
      </w:pPr>
      <w:r>
        <w:t>Die Formatierung und initiale Sortierung in den Auswahllisten Klassenlehrer, Vertreter und Raum wurde optimiert und übersichtlicher gestaltet. Zudem sind alle Spalten sortierbar.</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898"/>
      </w:tblGrid>
      <w:tr w:rsidR="00556D79" w14:paraId="6021FBC5" w14:textId="77777777" w:rsidTr="00631C00">
        <w:tc>
          <w:tcPr>
            <w:tcW w:w="4678" w:type="dxa"/>
          </w:tcPr>
          <w:p w14:paraId="0E6432AD" w14:textId="51FC2F5C" w:rsidR="00556D79" w:rsidRDefault="00556D79" w:rsidP="00556D79">
            <w:pPr>
              <w:pStyle w:val="LDTextinhalteingerckt"/>
            </w:pPr>
            <w:r>
              <w:rPr>
                <w:noProof/>
                <w:lang w:eastAsia="de-DE"/>
              </w:rPr>
              <w:drawing>
                <wp:inline distT="0" distB="0" distL="0" distR="0" wp14:anchorId="529A6CE6" wp14:editId="1B0948C7">
                  <wp:extent cx="2160000" cy="781200"/>
                  <wp:effectExtent l="19050" t="19050" r="12065" b="1905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160000" cy="781200"/>
                          </a:xfrm>
                          <a:prstGeom prst="rect">
                            <a:avLst/>
                          </a:prstGeom>
                          <a:ln>
                            <a:solidFill>
                              <a:schemeClr val="bg1">
                                <a:lumMod val="50000"/>
                              </a:schemeClr>
                            </a:solidFill>
                          </a:ln>
                        </pic:spPr>
                      </pic:pic>
                    </a:graphicData>
                  </a:graphic>
                </wp:inline>
              </w:drawing>
            </w:r>
          </w:p>
        </w:tc>
        <w:tc>
          <w:tcPr>
            <w:tcW w:w="4898" w:type="dxa"/>
          </w:tcPr>
          <w:p w14:paraId="4AACBED6" w14:textId="145B607C" w:rsidR="00556D79" w:rsidRDefault="00556D79" w:rsidP="00CC5FAA">
            <w:pPr>
              <w:pStyle w:val="LDTextinhalt"/>
            </w:pPr>
            <w:r>
              <w:drawing>
                <wp:inline distT="0" distB="0" distL="0" distR="0" wp14:anchorId="1BAE4A56" wp14:editId="4547C8AC">
                  <wp:extent cx="2160000" cy="770400"/>
                  <wp:effectExtent l="19050" t="19050" r="12065" b="10795"/>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160000" cy="770400"/>
                          </a:xfrm>
                          <a:prstGeom prst="rect">
                            <a:avLst/>
                          </a:prstGeom>
                          <a:ln>
                            <a:solidFill>
                              <a:schemeClr val="bg1">
                                <a:lumMod val="50000"/>
                              </a:schemeClr>
                            </a:solidFill>
                          </a:ln>
                        </pic:spPr>
                      </pic:pic>
                    </a:graphicData>
                  </a:graphic>
                </wp:inline>
              </w:drawing>
            </w:r>
          </w:p>
        </w:tc>
      </w:tr>
      <w:tr w:rsidR="00556D79" w14:paraId="7CEB09BB" w14:textId="77777777" w:rsidTr="00631C00">
        <w:tc>
          <w:tcPr>
            <w:tcW w:w="4678" w:type="dxa"/>
          </w:tcPr>
          <w:p w14:paraId="0EDB6C09" w14:textId="7C0308E8" w:rsidR="00556D79" w:rsidRDefault="00556D79" w:rsidP="00556D79">
            <w:pPr>
              <w:pStyle w:val="LDTextinhalteingerckt"/>
            </w:pPr>
            <w:r>
              <w:rPr>
                <w:noProof/>
                <w:lang w:eastAsia="de-DE"/>
              </w:rPr>
              <w:drawing>
                <wp:inline distT="0" distB="0" distL="0" distR="0" wp14:anchorId="1B79A5D1" wp14:editId="2B0BF620">
                  <wp:extent cx="2160000" cy="846000"/>
                  <wp:effectExtent l="19050" t="19050" r="12065" b="1143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160000" cy="846000"/>
                          </a:xfrm>
                          <a:prstGeom prst="rect">
                            <a:avLst/>
                          </a:prstGeom>
                          <a:ln>
                            <a:solidFill>
                              <a:schemeClr val="bg1">
                                <a:lumMod val="50000"/>
                              </a:schemeClr>
                            </a:solidFill>
                          </a:ln>
                        </pic:spPr>
                      </pic:pic>
                    </a:graphicData>
                  </a:graphic>
                </wp:inline>
              </w:drawing>
            </w:r>
          </w:p>
        </w:tc>
        <w:tc>
          <w:tcPr>
            <w:tcW w:w="4898" w:type="dxa"/>
          </w:tcPr>
          <w:p w14:paraId="43826860" w14:textId="77777777" w:rsidR="00556D79" w:rsidRDefault="00556D79" w:rsidP="00556D79">
            <w:pPr>
              <w:pStyle w:val="LDTextinhalteingerckt"/>
            </w:pPr>
          </w:p>
        </w:tc>
      </w:tr>
    </w:tbl>
    <w:p w14:paraId="5E6A1162" w14:textId="28A074B0" w:rsidR="00135BA9" w:rsidRDefault="007527F7" w:rsidP="00CC5FAA">
      <w:pPr>
        <w:pStyle w:val="berschrift3"/>
      </w:pPr>
      <w:bookmarkStart w:id="53" w:name="_Toc59026532"/>
      <w:r>
        <w:t>Leis</w:t>
      </w:r>
      <w:r w:rsidR="00214F54">
        <w:t>t</w:t>
      </w:r>
      <w:r>
        <w:t>u</w:t>
      </w:r>
      <w:r w:rsidR="00135BA9">
        <w:t>n</w:t>
      </w:r>
      <w:r>
        <w:t xml:space="preserve">gserfassung </w:t>
      </w:r>
      <w:r w:rsidR="005C7A08">
        <w:t>&gt; Erfassung Beurteilung</w:t>
      </w:r>
      <w:bookmarkEnd w:id="53"/>
    </w:p>
    <w:p w14:paraId="4DF6E3FF" w14:textId="2400D8B8" w:rsidR="00634A9D" w:rsidRDefault="00135BA9" w:rsidP="00556D79">
      <w:pPr>
        <w:pStyle w:val="LDTextinhalteingerckt"/>
      </w:pPr>
      <w:r w:rsidRPr="00D34DFD">
        <w:t xml:space="preserve">Das Freitextfeld </w:t>
      </w:r>
      <w:r w:rsidRPr="00634A9D">
        <w:rPr>
          <w:rStyle w:val="LDBedienelement"/>
        </w:rPr>
        <w:t>Beurteilung</w:t>
      </w:r>
      <w:r w:rsidRPr="00D34DFD">
        <w:t xml:space="preserve"> ist </w:t>
      </w:r>
      <w:r w:rsidR="00634A9D">
        <w:t xml:space="preserve">nun </w:t>
      </w:r>
      <w:r w:rsidRPr="00D34DFD">
        <w:t>UNICODE-fähig</w:t>
      </w:r>
      <w:r w:rsidR="00634A9D">
        <w:t xml:space="preserve">, das heißt Sie können hier nun die </w:t>
      </w:r>
      <w:r>
        <w:t xml:space="preserve">zulässigen UNICODE-Zeichen </w:t>
      </w:r>
      <w:r w:rsidR="00634A9D">
        <w:t xml:space="preserve">nutzen </w:t>
      </w:r>
      <w:r>
        <w:t>(vgl. Anleitung „Sonder</w:t>
      </w:r>
      <w:r w:rsidR="000B7886">
        <w:t>z</w:t>
      </w:r>
      <w:r>
        <w:t>eichen in der LUSD“ im LUSD-Forum).</w:t>
      </w:r>
    </w:p>
    <w:p w14:paraId="1A44ABB5" w14:textId="10E2942D" w:rsidR="00135BA9" w:rsidRDefault="00634A9D" w:rsidP="00556D79">
      <w:pPr>
        <w:pStyle w:val="LDTextinhalteingerckt"/>
      </w:pPr>
      <w:r>
        <w:t xml:space="preserve">Die zulässigen </w:t>
      </w:r>
      <w:r w:rsidR="00135BA9" w:rsidRPr="00D34DFD">
        <w:t>UNICODE-Zeichen werden auf allen betroffenen Zeugnissen richtig ausgegeben.</w:t>
      </w:r>
    </w:p>
    <w:p w14:paraId="745DB2B8" w14:textId="77777777" w:rsidR="00631C00" w:rsidRDefault="00FA0FFA" w:rsidP="00631C00">
      <w:pPr>
        <w:pStyle w:val="LDTextinhalteingerckt"/>
        <w:keepNext/>
      </w:pPr>
      <w:r>
        <w:rPr>
          <w:noProof/>
          <w:lang w:eastAsia="de-DE"/>
        </w:rPr>
        <w:drawing>
          <wp:inline distT="0" distB="0" distL="0" distR="0" wp14:anchorId="30F36068" wp14:editId="63A51B18">
            <wp:extent cx="2520000" cy="1962000"/>
            <wp:effectExtent l="0" t="0" r="0" b="635"/>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20000" cy="1962000"/>
                    </a:xfrm>
                    <a:prstGeom prst="rect">
                      <a:avLst/>
                    </a:prstGeom>
                  </pic:spPr>
                </pic:pic>
              </a:graphicData>
            </a:graphic>
          </wp:inline>
        </w:drawing>
      </w:r>
    </w:p>
    <w:p w14:paraId="5F5B2A82" w14:textId="3DE41CBC" w:rsidR="00FA0FFA" w:rsidRDefault="00631C00" w:rsidP="00631C00">
      <w:pPr>
        <w:pStyle w:val="LDBildunterschrift"/>
      </w:pPr>
      <w:r>
        <w:t xml:space="preserve">Abb. </w:t>
      </w:r>
      <w:fldSimple w:instr=" SEQ Abb. \* ARABIC ">
        <w:r w:rsidR="00440558">
          <w:rPr>
            <w:noProof/>
          </w:rPr>
          <w:t>14</w:t>
        </w:r>
      </w:fldSimple>
      <w:r>
        <w:t xml:space="preserve"> Dialogfenster Beurteilung hinzufügen</w:t>
      </w:r>
    </w:p>
    <w:p w14:paraId="278CC0E5" w14:textId="6340A211" w:rsidR="00135BA9" w:rsidRDefault="005C7A08" w:rsidP="00CC5FAA">
      <w:pPr>
        <w:pStyle w:val="berschrift3"/>
      </w:pPr>
      <w:bookmarkStart w:id="54" w:name="_Toc59026533"/>
      <w:r>
        <w:t xml:space="preserve">Leistungserfassung &gt; </w:t>
      </w:r>
      <w:r w:rsidR="00135BA9">
        <w:t>Schüler</w:t>
      </w:r>
      <w:bookmarkEnd w:id="54"/>
    </w:p>
    <w:p w14:paraId="0EFEF1B3" w14:textId="6EEDA1A8" w:rsidR="005C7A08" w:rsidRDefault="00DA6CC5" w:rsidP="005C7A08">
      <w:pPr>
        <w:pStyle w:val="berschrift4"/>
      </w:pPr>
      <w:bookmarkStart w:id="55" w:name="_Toc59026534"/>
      <w:r>
        <w:t xml:space="preserve">Register Versetzung/Eignung </w:t>
      </w:r>
      <w:r w:rsidR="002C2FC7">
        <w:t xml:space="preserve"> – Z</w:t>
      </w:r>
      <w:r w:rsidR="005C7A08">
        <w:t>uerkannten Abschluss ändern</w:t>
      </w:r>
      <w:bookmarkEnd w:id="55"/>
    </w:p>
    <w:p w14:paraId="36BE0223" w14:textId="2D5E1F6C" w:rsidR="00C15314" w:rsidRDefault="00C15314" w:rsidP="00556D79">
      <w:pPr>
        <w:pStyle w:val="LDTextinhalteingerckt"/>
      </w:pPr>
      <w:r>
        <w:t xml:space="preserve">Ein Schüler hat auf den Abschlussseiten </w:t>
      </w:r>
      <w:r w:rsidRPr="00DF60F3">
        <w:rPr>
          <w:rStyle w:val="LDMenpunkt"/>
        </w:rPr>
        <w:t>Mittler</w:t>
      </w:r>
      <w:r w:rsidR="000B7886">
        <w:rPr>
          <w:rStyle w:val="LDMenpunkt"/>
        </w:rPr>
        <w:t>er</w:t>
      </w:r>
      <w:r w:rsidRPr="00DF60F3">
        <w:rPr>
          <w:rStyle w:val="LDMenpunkt"/>
        </w:rPr>
        <w:t xml:space="preserve"> Abschluss</w:t>
      </w:r>
      <w:r>
        <w:t xml:space="preserve"> oder </w:t>
      </w:r>
      <w:r w:rsidRPr="00DF60F3">
        <w:rPr>
          <w:rStyle w:val="LDMenpunkt"/>
        </w:rPr>
        <w:t>Hauptschulabschluss</w:t>
      </w:r>
      <w:r>
        <w:rPr>
          <w:rStyle w:val="LDMenpunkt"/>
        </w:rPr>
        <w:t>,</w:t>
      </w:r>
      <w:r>
        <w:t xml:space="preserve"> durch Anklicken der Schaltfläche </w:t>
      </w:r>
      <w:r w:rsidRPr="00B13D74">
        <w:rPr>
          <w:rStyle w:val="hervorhebung"/>
        </w:rPr>
        <w:t>Prüfen</w:t>
      </w:r>
      <w:r>
        <w:rPr>
          <w:rStyle w:val="hervorhebung"/>
        </w:rPr>
        <w:t>,</w:t>
      </w:r>
      <w:r>
        <w:t xml:space="preserve"> </w:t>
      </w:r>
      <w:r w:rsidRPr="0073613D">
        <w:t>de</w:t>
      </w:r>
      <w:r>
        <w:t>n</w:t>
      </w:r>
      <w:r w:rsidRPr="0073613D">
        <w:t xml:space="preserve"> entsprechenden Abschluss</w:t>
      </w:r>
      <w:r>
        <w:t xml:space="preserve"> </w:t>
      </w:r>
      <w:r w:rsidRPr="0073613D">
        <w:t>zuerkannt bekommen</w:t>
      </w:r>
      <w:r>
        <w:t>.</w:t>
      </w:r>
    </w:p>
    <w:p w14:paraId="3264C9B7" w14:textId="581369D5" w:rsidR="00C15314" w:rsidRDefault="00C15314" w:rsidP="00556D79">
      <w:pPr>
        <w:pStyle w:val="LDTextinhalteingerckt"/>
      </w:pPr>
      <w:r>
        <w:t xml:space="preserve">Ändern Sie nun für einen solchen Schüler auf der Webseite </w:t>
      </w:r>
      <w:r>
        <w:rPr>
          <w:rStyle w:val="LDMenpunkt"/>
        </w:rPr>
        <w:t xml:space="preserve">Unterricht &gt; Leistungserfassung &gt; Schüler </w:t>
      </w:r>
      <w:r>
        <w:t xml:space="preserve">den </w:t>
      </w:r>
      <w:r w:rsidRPr="0073613D">
        <w:t>voraus</w:t>
      </w:r>
      <w:r w:rsidR="00E41A92">
        <w:t>s</w:t>
      </w:r>
      <w:r w:rsidRPr="0073613D">
        <w:t>ichtliche</w:t>
      </w:r>
      <w:r w:rsidR="00A162D3">
        <w:t>n</w:t>
      </w:r>
      <w:r w:rsidRPr="0073613D">
        <w:t xml:space="preserve"> Abschluss</w:t>
      </w:r>
      <w:r>
        <w:t xml:space="preserve">, </w:t>
      </w:r>
      <w:r w:rsidRPr="0073613D">
        <w:t xml:space="preserve">erscheint </w:t>
      </w:r>
      <w:r>
        <w:t>die Meldung</w:t>
      </w:r>
      <w:r w:rsidR="002C2FC7">
        <w:t xml:space="preserve"> (</w:t>
      </w:r>
      <w:r w:rsidR="002C2FC7">
        <w:fldChar w:fldCharType="begin"/>
      </w:r>
      <w:r w:rsidR="002C2FC7">
        <w:instrText xml:space="preserve"> REF _Ref59022766 \h </w:instrText>
      </w:r>
      <w:r w:rsidR="002C2FC7">
        <w:fldChar w:fldCharType="separate"/>
      </w:r>
      <w:r w:rsidR="00440558">
        <w:t xml:space="preserve">Abb. </w:t>
      </w:r>
      <w:r w:rsidR="00440558">
        <w:rPr>
          <w:noProof/>
        </w:rPr>
        <w:t>15</w:t>
      </w:r>
      <w:r w:rsidR="002C2FC7">
        <w:fldChar w:fldCharType="end"/>
      </w:r>
      <w:r w:rsidR="002C2FC7">
        <w:t>)</w:t>
      </w:r>
      <w:r w:rsidR="00631C00">
        <w:t>:</w:t>
      </w:r>
    </w:p>
    <w:p w14:paraId="5F9B3284" w14:textId="48796080" w:rsidR="00C15314" w:rsidRDefault="00C15314" w:rsidP="00556D79">
      <w:pPr>
        <w:pStyle w:val="LDTextinhalteingerckt"/>
        <w:rPr>
          <w:rStyle w:val="LDMeneintrag"/>
        </w:rPr>
      </w:pPr>
      <w:r w:rsidRPr="00AF657F">
        <w:rPr>
          <w:rStyle w:val="LDMeneintrag"/>
        </w:rPr>
        <w:t xml:space="preserve">Hinweis: Eine Änderung des voraussichtlichen Abschlusses führt zur Rücksetzung eines bereits durchgeführten Abschlusses. Die Gesamt- und Endnoten werden gelöscht. </w:t>
      </w:r>
    </w:p>
    <w:p w14:paraId="7377DF92" w14:textId="63280894" w:rsidR="00A25F95" w:rsidRDefault="00A25F95" w:rsidP="00556D79">
      <w:pPr>
        <w:pStyle w:val="LDTextinhalteingerckt"/>
        <w:rPr>
          <w:rStyle w:val="LDMeneintrag"/>
        </w:rPr>
      </w:pPr>
    </w:p>
    <w:p w14:paraId="0FC653CE" w14:textId="77777777" w:rsidR="002C2FC7" w:rsidRDefault="00A25F95" w:rsidP="002C2FC7">
      <w:pPr>
        <w:pStyle w:val="LDTextinhalteingerckt"/>
        <w:keepNext/>
      </w:pPr>
      <w:r>
        <w:rPr>
          <w:noProof/>
          <w:lang w:eastAsia="de-DE"/>
        </w:rPr>
        <w:drawing>
          <wp:inline distT="0" distB="0" distL="0" distR="0" wp14:anchorId="19E5F9B0" wp14:editId="03F89256">
            <wp:extent cx="3240000" cy="2494800"/>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40000" cy="2494800"/>
                    </a:xfrm>
                    <a:prstGeom prst="rect">
                      <a:avLst/>
                    </a:prstGeom>
                  </pic:spPr>
                </pic:pic>
              </a:graphicData>
            </a:graphic>
          </wp:inline>
        </w:drawing>
      </w:r>
    </w:p>
    <w:p w14:paraId="53A1F9D0" w14:textId="11D388F1" w:rsidR="002C2FC7" w:rsidRDefault="002C2FC7" w:rsidP="002C2FC7">
      <w:pPr>
        <w:pStyle w:val="LDBildunterschrift"/>
      </w:pPr>
      <w:bookmarkStart w:id="56" w:name="_Ref59022766"/>
      <w:r>
        <w:t xml:space="preserve">Abb. </w:t>
      </w:r>
      <w:fldSimple w:instr=" SEQ Abb. \* ARABIC ">
        <w:r w:rsidR="00440558">
          <w:rPr>
            <w:noProof/>
          </w:rPr>
          <w:t>15</w:t>
        </w:r>
      </w:fldSimple>
      <w:bookmarkEnd w:id="56"/>
      <w:r>
        <w:t xml:space="preserve"> Meldung im Register Versetzung / Eignung</w:t>
      </w:r>
    </w:p>
    <w:p w14:paraId="5FEDE544" w14:textId="37BDBFAC" w:rsidR="00C15314" w:rsidRDefault="00C15314" w:rsidP="00C15314">
      <w:pPr>
        <w:pStyle w:val="LDAuflistungText"/>
      </w:pPr>
      <w:r>
        <w:t xml:space="preserve">Um den </w:t>
      </w:r>
      <w:r w:rsidRPr="0073613D">
        <w:t>vor</w:t>
      </w:r>
      <w:r>
        <w:t>aussichtlichen Abschluss</w:t>
      </w:r>
      <w:r w:rsidRPr="0073613D">
        <w:t xml:space="preserve"> </w:t>
      </w:r>
      <w:r>
        <w:t>beizubehalten, k</w:t>
      </w:r>
      <w:r w:rsidRPr="0073613D">
        <w:t>lick</w:t>
      </w:r>
      <w:r>
        <w:t xml:space="preserve">en Sie auf </w:t>
      </w:r>
      <w:r w:rsidRPr="00C54C22">
        <w:rPr>
          <w:rStyle w:val="LDBedienelement"/>
        </w:rPr>
        <w:t>Abbrechen</w:t>
      </w:r>
      <w:r>
        <w:t>.</w:t>
      </w:r>
    </w:p>
    <w:p w14:paraId="6BA9AFB1" w14:textId="58D6A24A" w:rsidR="00C15314" w:rsidRDefault="00C15314" w:rsidP="00631C00">
      <w:pPr>
        <w:pStyle w:val="LDAuflistungText"/>
      </w:pPr>
      <w:r>
        <w:t xml:space="preserve">Um den bereits zuerkannten Abschluss incl. der Gesamt- und Endnoten auf den Webseiten </w:t>
      </w:r>
      <w:r w:rsidRPr="00DF60F3">
        <w:rPr>
          <w:rStyle w:val="LDMenpunkt"/>
        </w:rPr>
        <w:t>Mittler</w:t>
      </w:r>
      <w:r w:rsidR="000B7886">
        <w:rPr>
          <w:rStyle w:val="LDMenpunkt"/>
        </w:rPr>
        <w:t>er</w:t>
      </w:r>
      <w:r w:rsidRPr="00DF60F3">
        <w:rPr>
          <w:rStyle w:val="LDMenpunkt"/>
        </w:rPr>
        <w:t xml:space="preserve"> Abschluss</w:t>
      </w:r>
      <w:r>
        <w:t xml:space="preserve"> oder </w:t>
      </w:r>
      <w:r w:rsidRPr="00DF60F3">
        <w:rPr>
          <w:rStyle w:val="LDMenpunkt"/>
        </w:rPr>
        <w:t>Hauptschulabschluss</w:t>
      </w:r>
      <w:r>
        <w:t xml:space="preserve"> zu</w:t>
      </w:r>
      <w:r w:rsidR="00032921">
        <w:t xml:space="preserve"> löschen und den neuen voraussichtlich</w:t>
      </w:r>
      <w:r>
        <w:t>en Abschluss zu speichern, k</w:t>
      </w:r>
      <w:r w:rsidRPr="0073613D">
        <w:t>lick</w:t>
      </w:r>
      <w:r>
        <w:t xml:space="preserve">en Sie auf </w:t>
      </w:r>
      <w:r w:rsidRPr="00C54C22">
        <w:rPr>
          <w:rStyle w:val="LDBedienelement"/>
        </w:rPr>
        <w:t>Fortfahren</w:t>
      </w:r>
      <w:r>
        <w:rPr>
          <w:rStyle w:val="LDBedienelement"/>
        </w:rPr>
        <w:t>.</w:t>
      </w:r>
    </w:p>
    <w:p w14:paraId="31F24DCC" w14:textId="48B3D1AE" w:rsidR="00135BA9" w:rsidRDefault="00135BA9" w:rsidP="005C7A08">
      <w:pPr>
        <w:pStyle w:val="berschrift4"/>
      </w:pPr>
      <w:bookmarkStart w:id="57" w:name="_Toc59026535"/>
      <w:r w:rsidRPr="00EB683F">
        <w:t>Register Arbeits- und Sozialverhalten</w:t>
      </w:r>
      <w:bookmarkEnd w:id="57"/>
    </w:p>
    <w:p w14:paraId="102E3F5D" w14:textId="47BDAB09" w:rsidR="00634A9D" w:rsidRDefault="00634A9D" w:rsidP="00556D79">
      <w:pPr>
        <w:pStyle w:val="LDTextinhalteingerckt"/>
      </w:pPr>
      <w:r w:rsidRPr="00D34DFD">
        <w:t>D</w:t>
      </w:r>
      <w:r>
        <w:t>ie</w:t>
      </w:r>
      <w:r w:rsidRPr="00D34DFD">
        <w:t xml:space="preserve"> Freitextfeld</w:t>
      </w:r>
      <w:r>
        <w:t xml:space="preserve">er zum </w:t>
      </w:r>
      <w:r w:rsidRPr="00634A9D">
        <w:rPr>
          <w:rStyle w:val="LDBedienelement"/>
        </w:rPr>
        <w:t>Arbeits- und Sozialverhalten</w:t>
      </w:r>
      <w:r w:rsidRPr="0089164C">
        <w:t xml:space="preserve"> (</w:t>
      </w:r>
      <w:r w:rsidRPr="0089164C">
        <w:rPr>
          <w:bCs/>
        </w:rPr>
        <w:t>Schriftliche Ergänzung</w:t>
      </w:r>
      <w:r w:rsidRPr="0089164C">
        <w:t>)</w:t>
      </w:r>
      <w:r>
        <w:t xml:space="preserve"> sind</w:t>
      </w:r>
      <w:r w:rsidRPr="00D34DFD">
        <w:t xml:space="preserve"> </w:t>
      </w:r>
      <w:r>
        <w:t xml:space="preserve">nun </w:t>
      </w:r>
      <w:r w:rsidRPr="00D34DFD">
        <w:t>UNICODE-fähig</w:t>
      </w:r>
      <w:r>
        <w:t>, das heißt Sie können hier nun die zulässigen UNICODE-Zeichen nutzen (vgl. Anleitung „Sonder</w:t>
      </w:r>
      <w:r w:rsidR="000B7886">
        <w:t>z</w:t>
      </w:r>
      <w:r>
        <w:t>eichen in der LUSD“ im LUSD-Forum).</w:t>
      </w:r>
    </w:p>
    <w:p w14:paraId="6EDD56AD" w14:textId="594198D8" w:rsidR="00634A9D" w:rsidRDefault="00634A9D" w:rsidP="00556D79">
      <w:pPr>
        <w:pStyle w:val="LDTextinhalteingerckt"/>
      </w:pPr>
      <w:r>
        <w:t xml:space="preserve">Die zulässigen </w:t>
      </w:r>
      <w:r w:rsidRPr="00D34DFD">
        <w:t>UNICODE-Zeichen werden auf allen betroffenen Zeugnissen richtig ausgegeben.</w:t>
      </w:r>
    </w:p>
    <w:p w14:paraId="5AC2ACEA" w14:textId="25C9D120" w:rsidR="007527F7" w:rsidRDefault="00214F54" w:rsidP="00CC5FAA">
      <w:pPr>
        <w:pStyle w:val="berschrift3"/>
      </w:pPr>
      <w:bookmarkStart w:id="58" w:name="_Toc59026536"/>
      <w:r>
        <w:t>Leistung</w:t>
      </w:r>
      <w:r w:rsidR="005C7A08">
        <w:t xml:space="preserve">serfassung &gt; </w:t>
      </w:r>
      <w:r w:rsidR="00135BA9">
        <w:t>Historische L</w:t>
      </w:r>
      <w:r w:rsidR="007527F7">
        <w:t>eistungsdaten</w:t>
      </w:r>
      <w:bookmarkEnd w:id="58"/>
    </w:p>
    <w:p w14:paraId="593F1DB8" w14:textId="77777777" w:rsidR="00631C00" w:rsidRDefault="00631C00" w:rsidP="00631C00">
      <w:pPr>
        <w:pStyle w:val="berschrift4"/>
      </w:pPr>
      <w:bookmarkStart w:id="59" w:name="_Toc59026537"/>
      <w:r>
        <w:t>Anzeige aller Register</w:t>
      </w:r>
      <w:bookmarkEnd w:id="59"/>
    </w:p>
    <w:p w14:paraId="42AD2E7A" w14:textId="381BC26A" w:rsidR="00631C00" w:rsidRDefault="00631C00" w:rsidP="00631C00">
      <w:pPr>
        <w:pStyle w:val="LDTextinhalteingerckt"/>
      </w:pPr>
      <w:r>
        <w:t>Die an beruflichen Schulen teilweise fehlerhafte Anzeige der Register und die für manche Schüler fehlende Bearbeitungsmöglichkeit wurde behoben.</w:t>
      </w:r>
    </w:p>
    <w:p w14:paraId="5AE041E2" w14:textId="72DA7AFD" w:rsidR="00C15314" w:rsidRPr="00C15314" w:rsidRDefault="00C15314" w:rsidP="00C15314">
      <w:pPr>
        <w:pStyle w:val="berschrift4"/>
      </w:pPr>
      <w:bookmarkStart w:id="60" w:name="_Toc59026538"/>
      <w:r>
        <w:t>Register Kursnoten – Fächer hinzufügen</w:t>
      </w:r>
      <w:bookmarkEnd w:id="60"/>
    </w:p>
    <w:p w14:paraId="0BD67C79" w14:textId="3AA3010D" w:rsidR="007527F7" w:rsidRDefault="007527F7" w:rsidP="00556D79">
      <w:pPr>
        <w:pStyle w:val="LDTextinhalteingerckt"/>
      </w:pPr>
      <w:r>
        <w:t xml:space="preserve">Auf der Webseite </w:t>
      </w:r>
      <w:r w:rsidRPr="00C15314">
        <w:rPr>
          <w:rStyle w:val="LDMenpunkt"/>
        </w:rPr>
        <w:t>Unterricht</w:t>
      </w:r>
      <w:r w:rsidR="00C15314" w:rsidRPr="00C15314">
        <w:rPr>
          <w:rStyle w:val="LDMenpunkt"/>
        </w:rPr>
        <w:t xml:space="preserve"> </w:t>
      </w:r>
      <w:r w:rsidRPr="00C15314">
        <w:rPr>
          <w:rStyle w:val="LDMenpunkt"/>
        </w:rPr>
        <w:t>&gt;</w:t>
      </w:r>
      <w:r w:rsidR="00C15314" w:rsidRPr="00C15314">
        <w:rPr>
          <w:rStyle w:val="LDMenpunkt"/>
        </w:rPr>
        <w:t xml:space="preserve"> </w:t>
      </w:r>
      <w:r w:rsidRPr="00C15314">
        <w:rPr>
          <w:rStyle w:val="LDMenpunkt"/>
        </w:rPr>
        <w:t>Leistungserfassung</w:t>
      </w:r>
      <w:r w:rsidR="00C15314" w:rsidRPr="00C15314">
        <w:rPr>
          <w:rStyle w:val="LDMenpunkt"/>
        </w:rPr>
        <w:t xml:space="preserve"> </w:t>
      </w:r>
      <w:r w:rsidRPr="00C15314">
        <w:rPr>
          <w:rStyle w:val="LDMenpunkt"/>
        </w:rPr>
        <w:t>&gt;</w:t>
      </w:r>
      <w:r w:rsidR="00C15314" w:rsidRPr="00C15314">
        <w:rPr>
          <w:rStyle w:val="LDMenpunkt"/>
        </w:rPr>
        <w:t xml:space="preserve"> </w:t>
      </w:r>
      <w:r w:rsidRPr="00C15314">
        <w:rPr>
          <w:rStyle w:val="LDMenpunkt"/>
        </w:rPr>
        <w:t>Hist. Leistungsdaten</w:t>
      </w:r>
      <w:r>
        <w:t xml:space="preserve"> </w:t>
      </w:r>
      <w:r w:rsidR="00C15314">
        <w:t xml:space="preserve">– Register Kursnoten </w:t>
      </w:r>
      <w:r>
        <w:t xml:space="preserve">können </w:t>
      </w:r>
      <w:r w:rsidR="00C15314">
        <w:t xml:space="preserve">Sie nun </w:t>
      </w:r>
      <w:r>
        <w:t>wieder neu</w:t>
      </w:r>
      <w:r w:rsidR="00C15314">
        <w:t>e</w:t>
      </w:r>
      <w:r>
        <w:t xml:space="preserve"> Fächer hinzufüg</w:t>
      </w:r>
      <w:r w:rsidR="00C15314">
        <w:t>en</w:t>
      </w:r>
      <w:r>
        <w:t>.</w:t>
      </w:r>
    </w:p>
    <w:p w14:paraId="2463827B" w14:textId="689AD9F2" w:rsidR="00C15314" w:rsidRDefault="007527F7" w:rsidP="00EA54D3">
      <w:pPr>
        <w:pStyle w:val="LDTextinhalteingerckt"/>
      </w:pPr>
      <w:r>
        <w:rPr>
          <w:noProof/>
          <w:lang w:eastAsia="de-DE"/>
        </w:rPr>
        <w:drawing>
          <wp:inline distT="0" distB="0" distL="0" distR="0" wp14:anchorId="323B4CFD" wp14:editId="263A4CAF">
            <wp:extent cx="4032000" cy="2192400"/>
            <wp:effectExtent l="19050" t="19050" r="26035" b="1778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855" t="1572" b="2316"/>
                    <a:stretch/>
                  </pic:blipFill>
                  <pic:spPr bwMode="auto">
                    <a:xfrm>
                      <a:off x="0" y="0"/>
                      <a:ext cx="4032000" cy="2192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71E3C2" w14:textId="09524189" w:rsidR="007527F7" w:rsidRDefault="00C15314" w:rsidP="00C15314">
      <w:pPr>
        <w:pStyle w:val="LDBildunterschrift"/>
      </w:pPr>
      <w:r>
        <w:t xml:space="preserve">Abb. </w:t>
      </w:r>
      <w:fldSimple w:instr=" SEQ Abb. \* ARABIC ">
        <w:r w:rsidR="00440558">
          <w:rPr>
            <w:noProof/>
          </w:rPr>
          <w:t>16</w:t>
        </w:r>
      </w:fldSimple>
      <w:r>
        <w:t xml:space="preserve"> Neues Fach Latein hinzufügen</w:t>
      </w:r>
    </w:p>
    <w:p w14:paraId="2A520F95" w14:textId="73A0C487" w:rsidR="0081784D" w:rsidRDefault="0081784D" w:rsidP="00CC5FAA">
      <w:pPr>
        <w:pStyle w:val="berschrift3"/>
      </w:pPr>
      <w:bookmarkStart w:id="61" w:name="_Toc59026539"/>
      <w:r>
        <w:t>Abschlüsse &gt; FHR-Oberstufe</w:t>
      </w:r>
      <w:bookmarkEnd w:id="61"/>
    </w:p>
    <w:p w14:paraId="42C81AB0" w14:textId="31B72792" w:rsidR="0081784D" w:rsidRDefault="0081784D" w:rsidP="0081784D">
      <w:pPr>
        <w:pStyle w:val="LDTextinhalteingerckt"/>
      </w:pPr>
      <w:r>
        <w:t xml:space="preserve">Auf der Webseite </w:t>
      </w:r>
      <w:r w:rsidRPr="0081784D">
        <w:rPr>
          <w:rStyle w:val="LDMenpunkt"/>
        </w:rPr>
        <w:t>U</w:t>
      </w:r>
      <w:r w:rsidR="000B7886">
        <w:rPr>
          <w:rStyle w:val="LDMenpunkt"/>
        </w:rPr>
        <w:t>nterri</w:t>
      </w:r>
      <w:r>
        <w:rPr>
          <w:rStyle w:val="LDMenpunkt"/>
        </w:rPr>
        <w:t xml:space="preserve">cht &gt; Abschlüsse &gt; FHR-Oberstufe </w:t>
      </w:r>
      <w:r>
        <w:t>können Sie nun auch für AGYM</w:t>
      </w:r>
    </w:p>
    <w:p w14:paraId="11B4B991" w14:textId="5FEAC3E1" w:rsidR="0081784D" w:rsidRDefault="0081784D" w:rsidP="0081784D">
      <w:pPr>
        <w:pStyle w:val="LDAuflistungText"/>
      </w:pPr>
      <w:r>
        <w:t>für ausgewählte Schüler festlegen, welche Variante für das Zeugnis der Fachhochschulreife sowie für die Bescheinigung über den schulischen Teil der Fachhochschulreife herangezogen werden soll. Dazu wurde das spezielle Regelwerk für AGYM (3LK, 5GK) mit den entsprechenden Faktoren (LK dreifach, GK doppelt) hinterlegt. Auch die Kursarten lassen sich in den gewünschten Kombinationen festlegen.</w:t>
      </w:r>
    </w:p>
    <w:p w14:paraId="79A069EC" w14:textId="22148D4D" w:rsidR="0081784D" w:rsidRDefault="0081784D" w:rsidP="0081784D">
      <w:pPr>
        <w:pStyle w:val="LDAuflistungText"/>
      </w:pPr>
      <w:r>
        <w:t>für ausgewählte Schüler festlegen, welche Halbjahre in dem Abgangszeugnis ausgewiesen werden sollen.</w:t>
      </w:r>
    </w:p>
    <w:p w14:paraId="691B16A4" w14:textId="77777777" w:rsidR="0081784D" w:rsidRDefault="0081784D" w:rsidP="0081784D">
      <w:pPr>
        <w:pStyle w:val="LDTextinhalteingerckt"/>
        <w:keepNext/>
      </w:pPr>
      <w:r w:rsidRPr="0081784D">
        <w:rPr>
          <w:noProof/>
          <w:shd w:val="clear" w:color="auto" w:fill="FFFFFF"/>
          <w:lang w:eastAsia="de-DE"/>
        </w:rPr>
        <w:drawing>
          <wp:inline distT="0" distB="0" distL="0" distR="0" wp14:anchorId="45A4D65D" wp14:editId="1E37EF6C">
            <wp:extent cx="5400000" cy="2671200"/>
            <wp:effectExtent l="19050" t="19050" r="10795" b="1524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00" cy="2671200"/>
                    </a:xfrm>
                    <a:prstGeom prst="rect">
                      <a:avLst/>
                    </a:prstGeom>
                    <a:noFill/>
                    <a:ln>
                      <a:solidFill>
                        <a:schemeClr val="bg1">
                          <a:lumMod val="50000"/>
                        </a:schemeClr>
                      </a:solidFill>
                    </a:ln>
                  </pic:spPr>
                </pic:pic>
              </a:graphicData>
            </a:graphic>
          </wp:inline>
        </w:drawing>
      </w:r>
    </w:p>
    <w:p w14:paraId="097D757A" w14:textId="12C7CE1B" w:rsidR="0081784D" w:rsidRPr="0081784D" w:rsidRDefault="0081784D" w:rsidP="0081784D">
      <w:pPr>
        <w:pStyle w:val="LDBildunterschrift"/>
      </w:pPr>
      <w:r>
        <w:t xml:space="preserve">Abb. </w:t>
      </w:r>
      <w:fldSimple w:instr=" SEQ Abb. \* ARABIC ">
        <w:r w:rsidR="00440558">
          <w:rPr>
            <w:noProof/>
          </w:rPr>
          <w:t>17</w:t>
        </w:r>
      </w:fldSimple>
      <w:r>
        <w:t xml:space="preserve">  Webseite FHR-Oberstufe für AGYM</w:t>
      </w:r>
    </w:p>
    <w:p w14:paraId="076FA921" w14:textId="77777777" w:rsidR="00BC20D9" w:rsidRPr="00BC20D9" w:rsidRDefault="00BC20D9" w:rsidP="00BC20D9">
      <w:r>
        <w:br w:type="page"/>
      </w:r>
    </w:p>
    <w:p w14:paraId="61AB29F3" w14:textId="5D6BB0EF" w:rsidR="00AF532C" w:rsidRDefault="003D3790" w:rsidP="00CC5FAA">
      <w:pPr>
        <w:pStyle w:val="berschrift3"/>
      </w:pPr>
      <w:bookmarkStart w:id="62" w:name="_Toc59026540"/>
      <w:r>
        <w:t xml:space="preserve">Abschlüsse &gt; </w:t>
      </w:r>
      <w:r w:rsidR="00C047D4">
        <w:t>FHR-FOS</w:t>
      </w:r>
      <w:bookmarkEnd w:id="62"/>
    </w:p>
    <w:p w14:paraId="387CF3E0" w14:textId="5EE7DC0B" w:rsidR="00C83532" w:rsidRPr="005C7A08" w:rsidRDefault="00C83532" w:rsidP="00C83532">
      <w:pPr>
        <w:pStyle w:val="berschrift4"/>
      </w:pPr>
      <w:bookmarkStart w:id="63" w:name="_Toc59026541"/>
      <w:r>
        <w:t xml:space="preserve">Zusätzliches Filterkriterium </w:t>
      </w:r>
      <w:r w:rsidRPr="005C7A08">
        <w:t>Status</w:t>
      </w:r>
      <w:r>
        <w:t xml:space="preserve"> </w:t>
      </w:r>
      <w:r w:rsidRPr="005C7A08">
        <w:t>und Sortierung</w:t>
      </w:r>
      <w:r>
        <w:t xml:space="preserve"> der Ergebnisliste</w:t>
      </w:r>
      <w:bookmarkEnd w:id="63"/>
    </w:p>
    <w:p w14:paraId="2CA4B058" w14:textId="40E04FEF" w:rsidR="00C83532" w:rsidRPr="00DB2EF1" w:rsidRDefault="00C83532" w:rsidP="00DB2EF1">
      <w:pPr>
        <w:pStyle w:val="LDTextinhalteingerckt"/>
      </w:pPr>
      <w:r w:rsidRPr="00DB2EF1">
        <w:t xml:space="preserve">Sie können Schüler nun zusätzlich zum Kriterium </w:t>
      </w:r>
      <w:r w:rsidRPr="00B13D74">
        <w:rPr>
          <w:rStyle w:val="hervorhebung"/>
        </w:rPr>
        <w:t>Klasse</w:t>
      </w:r>
      <w:r w:rsidRPr="00DB2EF1">
        <w:t xml:space="preserve"> auch nach dem Kriterium </w:t>
      </w:r>
      <w:r w:rsidRPr="00B13D74">
        <w:rPr>
          <w:rStyle w:val="hervorhebung"/>
        </w:rPr>
        <w:t xml:space="preserve">Status </w:t>
      </w:r>
      <w:r w:rsidRPr="00DB2EF1">
        <w:t xml:space="preserve">filtern. </w:t>
      </w:r>
    </w:p>
    <w:p w14:paraId="3FDFBDCB" w14:textId="196095C2" w:rsidR="00C83532" w:rsidRPr="00DB2EF1" w:rsidRDefault="00174113" w:rsidP="00E75E7D">
      <w:pPr>
        <w:pStyle w:val="LDTextinhalteingerckt"/>
      </w:pPr>
      <w:r>
        <w:rPr>
          <w:noProof/>
          <w:lang w:eastAsia="de-DE"/>
        </w:rPr>
        <mc:AlternateContent>
          <mc:Choice Requires="wps">
            <w:drawing>
              <wp:anchor distT="0" distB="0" distL="114300" distR="114300" simplePos="0" relativeHeight="251676672" behindDoc="0" locked="0" layoutInCell="1" allowOverlap="1" wp14:anchorId="41383A10" wp14:editId="4D0C8426">
                <wp:simplePos x="0" y="0"/>
                <wp:positionH relativeFrom="column">
                  <wp:posOffset>2125864</wp:posOffset>
                </wp:positionH>
                <wp:positionV relativeFrom="paragraph">
                  <wp:posOffset>458412</wp:posOffset>
                </wp:positionV>
                <wp:extent cx="810433" cy="96982"/>
                <wp:effectExtent l="38100" t="0" r="27940" b="93980"/>
                <wp:wrapNone/>
                <wp:docPr id="78" name="Gerade Verbindung mit Pfeil 78"/>
                <wp:cNvGraphicFramePr/>
                <a:graphic xmlns:a="http://schemas.openxmlformats.org/drawingml/2006/main">
                  <a:graphicData uri="http://schemas.microsoft.com/office/word/2010/wordprocessingShape">
                    <wps:wsp>
                      <wps:cNvCnPr/>
                      <wps:spPr>
                        <a:xfrm flipH="1">
                          <a:off x="0" y="0"/>
                          <a:ext cx="810433" cy="96982"/>
                        </a:xfrm>
                        <a:prstGeom prst="straightConnector1">
                          <a:avLst/>
                        </a:prstGeom>
                        <a:ln w="158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651245" id="_x0000_t32" coordsize="21600,21600" o:spt="32" o:oned="t" path="m,l21600,21600e" filled="f">
                <v:path arrowok="t" fillok="f" o:connecttype="none"/>
                <o:lock v:ext="edit" shapetype="t"/>
              </v:shapetype>
              <v:shape id="Gerade Verbindung mit Pfeil 78" o:spid="_x0000_s1026" type="#_x0000_t32" style="position:absolute;margin-left:167.4pt;margin-top:36.1pt;width:63.8pt;height:7.6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" strokecolor="#c00000" strokeweight="1.25pt">
                <v:stroke endarrow="block"/>
              </v:shape>
            </w:pict>
          </mc:Fallback>
        </mc:AlternateContent>
      </w:r>
      <w:r w:rsidRPr="00DB2EF1">
        <w:t xml:space="preserve">     </w:t>
      </w:r>
      <w:r w:rsidR="00C83532">
        <w:rPr>
          <w:noProof/>
          <w:lang w:eastAsia="de-DE"/>
        </w:rPr>
        <w:drawing>
          <wp:inline distT="0" distB="0" distL="0" distR="0" wp14:anchorId="3509D012" wp14:editId="4F69C820">
            <wp:extent cx="1800000" cy="1587600"/>
            <wp:effectExtent l="19050" t="19050" r="10160" b="1270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00000" cy="1587600"/>
                    </a:xfrm>
                    <a:prstGeom prst="rect">
                      <a:avLst/>
                    </a:prstGeom>
                    <a:ln>
                      <a:solidFill>
                        <a:schemeClr val="bg1">
                          <a:lumMod val="50000"/>
                        </a:schemeClr>
                      </a:solidFill>
                    </a:ln>
                  </pic:spPr>
                </pic:pic>
              </a:graphicData>
            </a:graphic>
          </wp:inline>
        </w:drawing>
      </w:r>
      <w:r w:rsidR="00C83532" w:rsidRPr="00DB2EF1">
        <w:t xml:space="preserve">      </w:t>
      </w:r>
      <w:r w:rsidRPr="00DB2EF1">
        <w:t xml:space="preserve">     </w:t>
      </w:r>
      <w:r w:rsidR="00C83532" w:rsidRPr="00DB2EF1">
        <w:t xml:space="preserve">    </w:t>
      </w:r>
      <w:r w:rsidR="00C83532">
        <w:rPr>
          <w:noProof/>
          <w:lang w:eastAsia="de-DE"/>
        </w:rPr>
        <w:drawing>
          <wp:inline distT="0" distB="0" distL="0" distR="0" wp14:anchorId="6C7FC72E" wp14:editId="7C067A9D">
            <wp:extent cx="1440000" cy="1389600"/>
            <wp:effectExtent l="19050" t="19050" r="27305" b="203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OS-Statuswerte.PNG"/>
                    <pic:cNvPicPr/>
                  </pic:nvPicPr>
                  <pic:blipFill rotWithShape="1">
                    <a:blip r:embed="rId54" cstate="print">
                      <a:extLst>
                        <a:ext uri="{28A0092B-C50C-407E-A947-70E740481C1C}">
                          <a14:useLocalDpi xmlns:a14="http://schemas.microsoft.com/office/drawing/2010/main" val="0"/>
                        </a:ext>
                      </a:extLst>
                    </a:blip>
                    <a:srcRect t="14103" r="3631"/>
                    <a:stretch/>
                  </pic:blipFill>
                  <pic:spPr bwMode="auto">
                    <a:xfrm>
                      <a:off x="0" y="0"/>
                      <a:ext cx="1440000" cy="13896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80D99C" w14:textId="197B8FBE" w:rsidR="00C83532" w:rsidRPr="00DB2EF1" w:rsidRDefault="00174113" w:rsidP="00DB2EF1">
      <w:pPr>
        <w:pStyle w:val="LDTextinhalteingerckt"/>
      </w:pPr>
      <w:r w:rsidRPr="00DB2EF1">
        <w:t xml:space="preserve">Sie können die Einträge der Ergebnisliste </w:t>
      </w:r>
      <w:r w:rsidR="00C83532" w:rsidRPr="00DB2EF1">
        <w:t>nach dem Statuswert sortieren, indem Sie i</w:t>
      </w:r>
      <w:r w:rsidR="00DB39C5" w:rsidRPr="00DB2EF1">
        <w:t xml:space="preserve">m Tabellenkopf </w:t>
      </w:r>
      <w:r w:rsidR="00C83532" w:rsidRPr="00DB2EF1">
        <w:t xml:space="preserve">auf die Überschrift </w:t>
      </w:r>
      <w:r w:rsidR="00C83532" w:rsidRPr="00B13D74">
        <w:rPr>
          <w:rStyle w:val="hervorhebung"/>
        </w:rPr>
        <w:t>S</w:t>
      </w:r>
      <w:r w:rsidR="00C83532" w:rsidRPr="00DB2EF1">
        <w:t xml:space="preserve"> klicken. Die Sortierung der Schüler erfolgt nach dem jeweils erreichten Status (Reihenfolge wie im Auswahlmenü). </w:t>
      </w:r>
    </w:p>
    <w:p w14:paraId="01B9BF0D" w14:textId="11D372BF" w:rsidR="00AF532C" w:rsidRPr="005C7A08" w:rsidRDefault="00947AA8" w:rsidP="005C7A08">
      <w:pPr>
        <w:pStyle w:val="berschrift4"/>
      </w:pPr>
      <w:bookmarkStart w:id="64" w:name="_Toc59026542"/>
      <w:r>
        <w:t xml:space="preserve">1. Register - </w:t>
      </w:r>
      <w:r w:rsidR="00C047D4" w:rsidRPr="005C7A08">
        <w:t>Belegungsprüfung</w:t>
      </w:r>
      <w:bookmarkEnd w:id="64"/>
    </w:p>
    <w:p w14:paraId="57337EC2" w14:textId="48F741AC" w:rsidR="00010454" w:rsidRDefault="001F65B9" w:rsidP="001F65B9">
      <w:pPr>
        <w:pStyle w:val="LDAuflistungText"/>
      </w:pPr>
      <w:r>
        <w:t xml:space="preserve">Die </w:t>
      </w:r>
      <w:r w:rsidR="00C047D4" w:rsidRPr="00010454">
        <w:t xml:space="preserve">erfolgreiche </w:t>
      </w:r>
      <w:r w:rsidR="00C047D4" w:rsidRPr="00C83532">
        <w:rPr>
          <w:rStyle w:val="hervorhebung"/>
        </w:rPr>
        <w:t xml:space="preserve">Belegungsprüfung </w:t>
      </w:r>
      <w:r w:rsidRPr="00C83532">
        <w:rPr>
          <w:rStyle w:val="hervorhebung"/>
        </w:rPr>
        <w:t>eines Schülers bleibt erhalten</w:t>
      </w:r>
      <w:r>
        <w:t xml:space="preserve">, </w:t>
      </w:r>
      <w:r w:rsidR="00C83532">
        <w:t xml:space="preserve">auch </w:t>
      </w:r>
      <w:r w:rsidR="00C047D4" w:rsidRPr="00010454">
        <w:t xml:space="preserve">wenn </w:t>
      </w:r>
      <w:r w:rsidR="00010454">
        <w:t>folgende Änderungen vorgenommen werden</w:t>
      </w:r>
      <w:r w:rsidR="000B0B44">
        <w:t>:</w:t>
      </w:r>
    </w:p>
    <w:p w14:paraId="7DA2D531" w14:textId="0AB9730D" w:rsidR="00010454" w:rsidRDefault="00C83532" w:rsidP="00CC5FAA">
      <w:pPr>
        <w:pStyle w:val="LDAuflistungzweiteEbene"/>
      </w:pPr>
      <w:r>
        <w:t xml:space="preserve">in der aktuellen UV: </w:t>
      </w:r>
      <w:r w:rsidR="001F65B9">
        <w:t>Änderung der Kursstunden</w:t>
      </w:r>
      <w:r>
        <w:t xml:space="preserve">, </w:t>
      </w:r>
      <w:r w:rsidR="001F65B9">
        <w:t>des Kurslehrers</w:t>
      </w:r>
      <w:r>
        <w:t xml:space="preserve">, bei der </w:t>
      </w:r>
      <w:r w:rsidR="001F65B9">
        <w:t>A</w:t>
      </w:r>
      <w:r w:rsidR="00010454">
        <w:t>nzeige des Themas</w:t>
      </w:r>
    </w:p>
    <w:p w14:paraId="23B04827" w14:textId="75F932B1" w:rsidR="00010454" w:rsidRDefault="00C83532" w:rsidP="00CC5FAA">
      <w:pPr>
        <w:pStyle w:val="LDAuflistungzweiteEbene"/>
      </w:pPr>
      <w:r>
        <w:t>in der Le</w:t>
      </w:r>
      <w:r w:rsidR="00214F54">
        <w:t>istungserfassung: Änderung der F</w:t>
      </w:r>
      <w:r>
        <w:t>ehlzeiten und / oder der Bemerkungen</w:t>
      </w:r>
    </w:p>
    <w:p w14:paraId="7EBDAFBC" w14:textId="60E79F71" w:rsidR="00C83532" w:rsidRPr="00DB2EF1" w:rsidRDefault="001F65B9" w:rsidP="001F65B9">
      <w:pPr>
        <w:pStyle w:val="LDAuflistungText"/>
      </w:pPr>
      <w:r>
        <w:t xml:space="preserve">Die </w:t>
      </w:r>
      <w:r w:rsidRPr="00010454">
        <w:t xml:space="preserve">erfolgreiche </w:t>
      </w:r>
      <w:r w:rsidRPr="00C83532">
        <w:rPr>
          <w:rStyle w:val="hervorhebung"/>
        </w:rPr>
        <w:t>Belegungsprüfung eines Schülers wird weiterhin zurückgesetzt</w:t>
      </w:r>
      <w:r w:rsidR="00DB2EF1">
        <w:t>,</w:t>
      </w:r>
    </w:p>
    <w:p w14:paraId="3C45AB7F" w14:textId="485C1428" w:rsidR="00C83532" w:rsidRPr="00DB2EF1" w:rsidRDefault="00214F54" w:rsidP="00CC5FAA">
      <w:pPr>
        <w:pStyle w:val="LDAuflistungzweiteEbene"/>
      </w:pPr>
      <w:r>
        <w:t xml:space="preserve">sobald die </w:t>
      </w:r>
      <w:r w:rsidR="001F65B9" w:rsidRPr="00DB2EF1">
        <w:t>Kursart geändert</w:t>
      </w:r>
      <w:r w:rsidR="00C83532" w:rsidRPr="00DB2EF1">
        <w:t xml:space="preserve"> wird </w:t>
      </w:r>
    </w:p>
    <w:p w14:paraId="0933A7E1" w14:textId="0D115FA9" w:rsidR="00C047D4" w:rsidRPr="00DB2EF1" w:rsidRDefault="00010454" w:rsidP="00CC5FAA">
      <w:pPr>
        <w:pStyle w:val="LDAuflistungzweiteEbene"/>
      </w:pPr>
      <w:r w:rsidRPr="00DB2EF1">
        <w:t>wenn bereits schriftliche Prüfungen eingegeben und geprüft wurde</w:t>
      </w:r>
      <w:r w:rsidR="000B0B44" w:rsidRPr="00DB2EF1">
        <w:t>n</w:t>
      </w:r>
      <w:r w:rsidR="00C83532" w:rsidRPr="00DB2EF1">
        <w:t xml:space="preserve"> und danach Noten verändert werden.</w:t>
      </w:r>
    </w:p>
    <w:p w14:paraId="724AF9A2" w14:textId="119A58C7" w:rsidR="002C153B" w:rsidRPr="005C7A08" w:rsidRDefault="00947AA8" w:rsidP="005C7A08">
      <w:pPr>
        <w:pStyle w:val="berschrift4"/>
      </w:pPr>
      <w:bookmarkStart w:id="65" w:name="_Toc59026543"/>
      <w:r>
        <w:t xml:space="preserve">2. </w:t>
      </w:r>
      <w:r w:rsidR="00F00827" w:rsidRPr="005C7A08">
        <w:t xml:space="preserve">Register </w:t>
      </w:r>
      <w:r>
        <w:t xml:space="preserve">- </w:t>
      </w:r>
      <w:r w:rsidR="00F00827" w:rsidRPr="005C7A08">
        <w:t>Schriftlich</w:t>
      </w:r>
      <w:r>
        <w:t>e</w:t>
      </w:r>
      <w:r w:rsidR="00F00827" w:rsidRPr="005C7A08">
        <w:t xml:space="preserve"> Prüfungen</w:t>
      </w:r>
      <w:bookmarkEnd w:id="65"/>
    </w:p>
    <w:p w14:paraId="67055264" w14:textId="57A4D495" w:rsidR="00F00827" w:rsidRPr="00DB2EF1" w:rsidRDefault="006E31A9" w:rsidP="00DB2EF1">
      <w:pPr>
        <w:pStyle w:val="LDTextinhalteingerckt"/>
      </w:pPr>
      <w:r w:rsidRPr="00DB2EF1">
        <w:t xml:space="preserve">Im </w:t>
      </w:r>
      <w:r w:rsidR="006E7BB1" w:rsidRPr="00DB2EF1">
        <w:t>R</w:t>
      </w:r>
      <w:r w:rsidRPr="00DB2EF1">
        <w:t xml:space="preserve">egister </w:t>
      </w:r>
      <w:r w:rsidR="006E7BB1" w:rsidRPr="006E7BB1">
        <w:rPr>
          <w:rStyle w:val="LDRegister"/>
        </w:rPr>
        <w:t>Schriftliche Prüfungen</w:t>
      </w:r>
      <w:r w:rsidR="006E7BB1" w:rsidRPr="00DB2EF1">
        <w:t xml:space="preserve"> </w:t>
      </w:r>
      <w:r w:rsidRPr="00DB2EF1">
        <w:t xml:space="preserve">gibt es </w:t>
      </w:r>
      <w:r w:rsidR="00481C9C" w:rsidRPr="00DB2EF1">
        <w:t xml:space="preserve">nun zusätzlich </w:t>
      </w:r>
      <w:r w:rsidR="006E7BB1" w:rsidRPr="00DB2EF1">
        <w:t>z</w:t>
      </w:r>
      <w:r w:rsidRPr="00DB2EF1">
        <w:t>wei Kontrollkästchen</w:t>
      </w:r>
      <w:r w:rsidR="00ED3B56" w:rsidRPr="00DB2EF1">
        <w:t>,</w:t>
      </w:r>
      <w:r w:rsidRPr="00DB2EF1">
        <w:t xml:space="preserve"> </w:t>
      </w:r>
      <w:r w:rsidR="006E7BB1" w:rsidRPr="00DB2EF1">
        <w:t xml:space="preserve">das </w:t>
      </w:r>
      <w:r w:rsidRPr="00DB2EF1">
        <w:t>Schaltsymbol</w:t>
      </w:r>
      <w:r w:rsidR="006E7BB1" w:rsidRPr="00DB2EF1">
        <w:t xml:space="preserve"> </w:t>
      </w:r>
      <w:r w:rsidR="006E7BB1">
        <w:rPr>
          <w:noProof/>
          <w:lang w:eastAsia="de-DE"/>
        </w:rPr>
        <w:drawing>
          <wp:inline distT="0" distB="0" distL="0" distR="0" wp14:anchorId="39CA3370" wp14:editId="7801BC36">
            <wp:extent cx="554400" cy="126000"/>
            <wp:effectExtent l="0" t="0" r="0" b="762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Löschen.png"/>
                    <pic:cNvPicPr/>
                  </pic:nvPicPr>
                  <pic:blipFill>
                    <a:blip r:embed="rId55">
                      <a:extLst>
                        <a:ext uri="{28A0092B-C50C-407E-A947-70E740481C1C}">
                          <a14:useLocalDpi xmlns:a14="http://schemas.microsoft.com/office/drawing/2010/main" val="0"/>
                        </a:ext>
                      </a:extLst>
                    </a:blip>
                    <a:stretch>
                      <a:fillRect/>
                    </a:stretch>
                  </pic:blipFill>
                  <pic:spPr>
                    <a:xfrm>
                      <a:off x="0" y="0"/>
                      <a:ext cx="554400" cy="126000"/>
                    </a:xfrm>
                    <a:prstGeom prst="rect">
                      <a:avLst/>
                    </a:prstGeom>
                  </pic:spPr>
                </pic:pic>
              </a:graphicData>
            </a:graphic>
          </wp:inline>
        </w:drawing>
      </w:r>
      <w:r w:rsidR="006E7BB1" w:rsidRPr="00DB2EF1">
        <w:t xml:space="preserve"> </w:t>
      </w:r>
      <w:r w:rsidRPr="00DB2EF1">
        <w:t xml:space="preserve">und </w:t>
      </w:r>
      <w:r w:rsidR="006E7BB1" w:rsidRPr="00DB2EF1">
        <w:t xml:space="preserve">die </w:t>
      </w:r>
      <w:r w:rsidRPr="00DB2EF1">
        <w:t xml:space="preserve">Schaltfläche </w:t>
      </w:r>
      <w:r w:rsidR="00947AA8">
        <w:rPr>
          <w:noProof/>
          <w:lang w:eastAsia="de-DE"/>
        </w:rPr>
        <w:drawing>
          <wp:inline distT="0" distB="0" distL="0" distR="0" wp14:anchorId="1FCEC59E" wp14:editId="7E86B8FC">
            <wp:extent cx="925200" cy="162000"/>
            <wp:effectExtent l="0" t="0" r="8255" b="9525"/>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925200" cy="162000"/>
                    </a:xfrm>
                    <a:prstGeom prst="rect">
                      <a:avLst/>
                    </a:prstGeom>
                  </pic:spPr>
                </pic:pic>
              </a:graphicData>
            </a:graphic>
          </wp:inline>
        </w:drawing>
      </w:r>
      <w:r w:rsidR="00947AA8" w:rsidRPr="00DB2EF1">
        <w:t xml:space="preserve"> </w:t>
      </w:r>
      <w:r w:rsidR="006E7BB1" w:rsidRPr="00DB2EF1">
        <w:t>(</w:t>
      </w:r>
      <w:r w:rsidR="006E7BB1">
        <w:rPr>
          <w:rStyle w:val="LDBereichTabelle"/>
          <w:b w:val="0"/>
          <w:bCs w:val="0"/>
        </w:rPr>
        <w:fldChar w:fldCharType="begin"/>
      </w:r>
      <w:r w:rsidR="006E7BB1">
        <w:rPr>
          <w:rStyle w:val="LDBereichTabelle"/>
          <w:b w:val="0"/>
          <w:bCs w:val="0"/>
        </w:rPr>
        <w:instrText xml:space="preserve"> REF _Ref58850984 \h </w:instrText>
      </w:r>
      <w:r w:rsidR="006E7BB1">
        <w:rPr>
          <w:rStyle w:val="LDBereichTabelle"/>
          <w:b w:val="0"/>
          <w:bCs w:val="0"/>
        </w:rPr>
      </w:r>
      <w:r w:rsidR="006E7BB1">
        <w:rPr>
          <w:rStyle w:val="LDBereichTabelle"/>
          <w:b w:val="0"/>
          <w:bCs w:val="0"/>
        </w:rPr>
        <w:fldChar w:fldCharType="separate"/>
      </w:r>
      <w:r w:rsidR="00440558">
        <w:t xml:space="preserve">Abb. </w:t>
      </w:r>
      <w:r w:rsidR="00440558">
        <w:rPr>
          <w:noProof/>
        </w:rPr>
        <w:t>18</w:t>
      </w:r>
      <w:r w:rsidR="006E7BB1">
        <w:rPr>
          <w:rStyle w:val="LDBereichTabelle"/>
          <w:b w:val="0"/>
          <w:bCs w:val="0"/>
        </w:rPr>
        <w:fldChar w:fldCharType="end"/>
      </w:r>
      <w:r w:rsidR="006E7BB1" w:rsidRPr="00DB2EF1">
        <w:t>).</w:t>
      </w:r>
    </w:p>
    <w:p w14:paraId="1ABB5C0C" w14:textId="77777777" w:rsidR="006E7BB1" w:rsidRDefault="006E31A9" w:rsidP="00556D79">
      <w:pPr>
        <w:pStyle w:val="LDTextinhalteingerckt"/>
      </w:pPr>
      <w:r>
        <w:rPr>
          <w:noProof/>
          <w:lang w:eastAsia="de-DE"/>
        </w:rPr>
        <w:drawing>
          <wp:inline distT="0" distB="0" distL="0" distR="0" wp14:anchorId="445B6A3D" wp14:editId="47D0182D">
            <wp:extent cx="3060000" cy="2725200"/>
            <wp:effectExtent l="19050" t="19050" r="26670" b="1841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S - 2-Register.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60000" cy="2725200"/>
                    </a:xfrm>
                    <a:prstGeom prst="rect">
                      <a:avLst/>
                    </a:prstGeom>
                    <a:ln>
                      <a:solidFill>
                        <a:schemeClr val="tx1"/>
                      </a:solidFill>
                    </a:ln>
                  </pic:spPr>
                </pic:pic>
              </a:graphicData>
            </a:graphic>
          </wp:inline>
        </w:drawing>
      </w:r>
    </w:p>
    <w:p w14:paraId="5220AEDA" w14:textId="27E67FE4" w:rsidR="00F00827" w:rsidRPr="00481C9C" w:rsidRDefault="006E7BB1" w:rsidP="006E7BB1">
      <w:pPr>
        <w:pStyle w:val="LDBildunterschrift"/>
      </w:pPr>
      <w:bookmarkStart w:id="66" w:name="_Ref58850984"/>
      <w:r>
        <w:t xml:space="preserve">Abb. </w:t>
      </w:r>
      <w:fldSimple w:instr=" SEQ Abb. \* ARABIC ">
        <w:r w:rsidR="00440558">
          <w:rPr>
            <w:noProof/>
          </w:rPr>
          <w:t>18</w:t>
        </w:r>
      </w:fldSimple>
      <w:bookmarkEnd w:id="66"/>
      <w:r>
        <w:t xml:space="preserve"> Webseite FHR-FOS - Register Schriftliche Prüfungen - Zusätzliche Elemente</w:t>
      </w:r>
    </w:p>
    <w:tbl>
      <w:tblPr>
        <w:tblStyle w:val="Tabellenraster"/>
        <w:tblW w:w="0" w:type="auto"/>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26"/>
        <w:gridCol w:w="6746"/>
      </w:tblGrid>
      <w:tr w:rsidR="006E7BB1" w14:paraId="27A1CB65" w14:textId="77777777" w:rsidTr="00481C9C">
        <w:tc>
          <w:tcPr>
            <w:tcW w:w="2126" w:type="dxa"/>
          </w:tcPr>
          <w:p w14:paraId="399952D2" w14:textId="61D0A64D" w:rsidR="006E7BB1" w:rsidRPr="00481C9C" w:rsidRDefault="006E7BB1" w:rsidP="006E7BB1">
            <w:pPr>
              <w:rPr>
                <w:rStyle w:val="LDBedienelement"/>
              </w:rPr>
            </w:pPr>
            <w:r w:rsidRPr="00481C9C">
              <w:rPr>
                <w:rStyle w:val="LDBedienelement"/>
              </w:rPr>
              <w:t>Rücktritt von der Prüfung nach §15</w:t>
            </w:r>
          </w:p>
        </w:tc>
        <w:tc>
          <w:tcPr>
            <w:tcW w:w="6746" w:type="dxa"/>
          </w:tcPr>
          <w:p w14:paraId="48D54458" w14:textId="2C40C9D8" w:rsidR="000C79A9" w:rsidRDefault="000C79A9" w:rsidP="00481C9C">
            <w:r>
              <w:t xml:space="preserve">Sobald Sie dieses </w:t>
            </w:r>
            <w:r w:rsidR="00481C9C" w:rsidRPr="00481C9C">
              <w:t>Kontrollkästchen an</w:t>
            </w:r>
            <w:r>
              <w:t xml:space="preserve">haken, </w:t>
            </w:r>
            <w:r w:rsidR="00481C9C" w:rsidRPr="00481C9C">
              <w:t xml:space="preserve">erhält der Schüler den Status Rücktritt von der Prüfung </w:t>
            </w:r>
            <w:r>
              <w:rPr>
                <w:noProof/>
                <w:lang w:eastAsia="de-DE"/>
              </w:rPr>
              <w:drawing>
                <wp:inline distT="0" distB="0" distL="0" distR="0" wp14:anchorId="4EAD66F5" wp14:editId="6D53A2A9">
                  <wp:extent cx="151200" cy="151200"/>
                  <wp:effectExtent l="0" t="0" r="1270" b="127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alken_2rote.png"/>
                          <pic:cNvPicPr/>
                        </pic:nvPicPr>
                        <pic:blipFill>
                          <a:blip r:embed="rId58">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Pr="00481C9C">
              <w:t xml:space="preserve"> </w:t>
            </w:r>
            <w:r>
              <w:t>.</w:t>
            </w:r>
          </w:p>
          <w:p w14:paraId="4A0B1E9A" w14:textId="5B26B01A" w:rsidR="006E7BB1" w:rsidRPr="00481C9C" w:rsidRDefault="000C79A9" w:rsidP="000C79A9">
            <w:r>
              <w:t>Sie können den Schüler dann nicht weiter bearbeiten.</w:t>
            </w:r>
          </w:p>
        </w:tc>
      </w:tr>
      <w:tr w:rsidR="006E7BB1" w14:paraId="66E9DB77" w14:textId="77777777" w:rsidTr="00481C9C">
        <w:tc>
          <w:tcPr>
            <w:tcW w:w="2126" w:type="dxa"/>
          </w:tcPr>
          <w:p w14:paraId="1E67E6F0" w14:textId="245E1A38" w:rsidR="006E7BB1" w:rsidRPr="00481C9C" w:rsidRDefault="00481C9C" w:rsidP="00481C9C">
            <w:pPr>
              <w:rPr>
                <w:rStyle w:val="LDBedienelement"/>
              </w:rPr>
            </w:pPr>
            <w:r w:rsidRPr="00481C9C">
              <w:rPr>
                <w:rStyle w:val="LDBedienelement"/>
              </w:rPr>
              <w:t>Prüfungslauf beendet</w:t>
            </w:r>
          </w:p>
        </w:tc>
        <w:tc>
          <w:tcPr>
            <w:tcW w:w="6746" w:type="dxa"/>
          </w:tcPr>
          <w:p w14:paraId="19A6BC32" w14:textId="31A143DD" w:rsidR="000C79A9" w:rsidRDefault="000C79A9" w:rsidP="00481C9C">
            <w:r w:rsidRPr="00481C9C">
              <w:t>Dieses Kontrollkästchen ist sowohl im 2. als auch 3. Register auswählbar</w:t>
            </w:r>
            <w:r>
              <w:t>.</w:t>
            </w:r>
          </w:p>
          <w:p w14:paraId="2A69464C" w14:textId="1DE29CD1" w:rsidR="000C79A9" w:rsidRDefault="000C79A9" w:rsidP="00481C9C">
            <w:r>
              <w:t xml:space="preserve">Sobald Sie dieses </w:t>
            </w:r>
            <w:r w:rsidR="00481C9C" w:rsidRPr="00481C9C">
              <w:t>Kontrollkästchen an</w:t>
            </w:r>
            <w:r>
              <w:t xml:space="preserve">haken, </w:t>
            </w:r>
            <w:r w:rsidR="00481C9C" w:rsidRPr="00481C9C">
              <w:t xml:space="preserve">erhält der Schüler den Status Prüfung nicht bestanden </w:t>
            </w:r>
            <w:r>
              <w:rPr>
                <w:noProof/>
                <w:lang w:eastAsia="de-DE"/>
              </w:rPr>
              <w:drawing>
                <wp:inline distT="0" distB="0" distL="0" distR="0" wp14:anchorId="15459E1A" wp14:editId="2ACF0E82">
                  <wp:extent cx="151200" cy="151200"/>
                  <wp:effectExtent l="0" t="0" r="1270" b="127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alken_4rote.png"/>
                          <pic:cNvPicPr/>
                        </pic:nvPicPr>
                        <pic:blipFill>
                          <a:blip r:embed="rId59">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Pr="00481C9C">
              <w:t xml:space="preserve"> </w:t>
            </w:r>
            <w:r>
              <w:t>.</w:t>
            </w:r>
          </w:p>
          <w:p w14:paraId="53B4A1E1" w14:textId="2EAB909C" w:rsidR="000C79A9" w:rsidRDefault="00481C9C" w:rsidP="00CC5FAA">
            <w:pPr>
              <w:pStyle w:val="LDTextinhalt"/>
            </w:pPr>
            <w:r w:rsidRPr="00481C9C">
              <w:t>So ist es möglich, unabhängig von der Berechnung der Prüfungs</w:t>
            </w:r>
            <w:r w:rsidR="00BC20D9">
              <w:t>-</w:t>
            </w:r>
            <w:r w:rsidRPr="00481C9C">
              <w:t>ergebnisse</w:t>
            </w:r>
            <w:r w:rsidR="000C79A9">
              <w:t xml:space="preserve">, </w:t>
            </w:r>
            <w:r w:rsidRPr="00481C9C">
              <w:t>eine nicht bestandene Prüfung festzustellen z.B. nach §21 bzw. §27 Täuschungsversuch bzw. Prüfung nicht angetreten.</w:t>
            </w:r>
          </w:p>
          <w:p w14:paraId="13134FD2" w14:textId="574C1FD5" w:rsidR="006E7BB1" w:rsidRDefault="000C79A9" w:rsidP="00CC5FAA">
            <w:pPr>
              <w:pStyle w:val="LDTextinhalt"/>
            </w:pPr>
            <w:r>
              <w:t>D</w:t>
            </w:r>
            <w:r w:rsidR="00481C9C" w:rsidRPr="00481C9C">
              <w:t>ie eventuell bereits berechnete</w:t>
            </w:r>
            <w:r w:rsidR="009B6714">
              <w:t>n</w:t>
            </w:r>
            <w:r w:rsidR="00481C9C" w:rsidRPr="00481C9C">
              <w:t xml:space="preserve"> Gesamtnoten bleiben für ein Abgangszeugnis erhalten.</w:t>
            </w:r>
          </w:p>
        </w:tc>
      </w:tr>
      <w:tr w:rsidR="006E7BB1" w14:paraId="34BF047B" w14:textId="77777777" w:rsidTr="00481C9C">
        <w:tc>
          <w:tcPr>
            <w:tcW w:w="2126" w:type="dxa"/>
          </w:tcPr>
          <w:p w14:paraId="610CF593" w14:textId="0EA0FEB8" w:rsidR="006E7BB1" w:rsidRDefault="00481C9C" w:rsidP="00CC5FAA">
            <w:pPr>
              <w:pStyle w:val="LDTextinhalt"/>
            </w:pPr>
            <w:r>
              <w:drawing>
                <wp:inline distT="0" distB="0" distL="0" distR="0" wp14:anchorId="5158953C" wp14:editId="4E620812">
                  <wp:extent cx="554400" cy="126000"/>
                  <wp:effectExtent l="0" t="0" r="0" b="7620"/>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Löschen.png"/>
                          <pic:cNvPicPr/>
                        </pic:nvPicPr>
                        <pic:blipFill>
                          <a:blip r:embed="rId55">
                            <a:extLst>
                              <a:ext uri="{28A0092B-C50C-407E-A947-70E740481C1C}">
                                <a14:useLocalDpi xmlns:a14="http://schemas.microsoft.com/office/drawing/2010/main" val="0"/>
                              </a:ext>
                            </a:extLst>
                          </a:blip>
                          <a:stretch>
                            <a:fillRect/>
                          </a:stretch>
                        </pic:blipFill>
                        <pic:spPr>
                          <a:xfrm>
                            <a:off x="0" y="0"/>
                            <a:ext cx="554400" cy="126000"/>
                          </a:xfrm>
                          <a:prstGeom prst="rect">
                            <a:avLst/>
                          </a:prstGeom>
                        </pic:spPr>
                      </pic:pic>
                    </a:graphicData>
                  </a:graphic>
                </wp:inline>
              </w:drawing>
            </w:r>
          </w:p>
        </w:tc>
        <w:tc>
          <w:tcPr>
            <w:tcW w:w="6746" w:type="dxa"/>
          </w:tcPr>
          <w:p w14:paraId="578C1B50" w14:textId="70D35C3D" w:rsidR="000C79A9" w:rsidRDefault="000C79A9" w:rsidP="000C79A9">
            <w:r>
              <w:t xml:space="preserve">Sobald Sie </w:t>
            </w:r>
            <w:r w:rsidR="00481C9C" w:rsidRPr="00481C9C">
              <w:t>nach Eingabe und Prüfung der schri</w:t>
            </w:r>
            <w:r w:rsidR="00214F54">
              <w:t>f</w:t>
            </w:r>
            <w:r w:rsidR="00481C9C" w:rsidRPr="00481C9C">
              <w:t>tlichen</w:t>
            </w:r>
            <w:r>
              <w:t xml:space="preserve"> </w:t>
            </w:r>
            <w:r w:rsidR="00481C9C" w:rsidRPr="00481C9C">
              <w:t xml:space="preserve"> Prüfungsergebnisse </w:t>
            </w:r>
            <w:r>
              <w:t xml:space="preserve">auf das </w:t>
            </w:r>
            <w:r w:rsidR="00481C9C" w:rsidRPr="00481C9C">
              <w:t xml:space="preserve">Schaltsymbol </w:t>
            </w:r>
            <w:r>
              <w:rPr>
                <w:noProof/>
                <w:lang w:eastAsia="de-DE"/>
              </w:rPr>
              <w:drawing>
                <wp:inline distT="0" distB="0" distL="0" distR="0" wp14:anchorId="07BF8310" wp14:editId="5913B8D4">
                  <wp:extent cx="554400" cy="126000"/>
                  <wp:effectExtent l="0" t="0" r="0" b="762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Löschen.png"/>
                          <pic:cNvPicPr/>
                        </pic:nvPicPr>
                        <pic:blipFill>
                          <a:blip r:embed="rId55">
                            <a:extLst>
                              <a:ext uri="{28A0092B-C50C-407E-A947-70E740481C1C}">
                                <a14:useLocalDpi xmlns:a14="http://schemas.microsoft.com/office/drawing/2010/main" val="0"/>
                              </a:ext>
                            </a:extLst>
                          </a:blip>
                          <a:stretch>
                            <a:fillRect/>
                          </a:stretch>
                        </pic:blipFill>
                        <pic:spPr>
                          <a:xfrm>
                            <a:off x="0" y="0"/>
                            <a:ext cx="554400" cy="126000"/>
                          </a:xfrm>
                          <a:prstGeom prst="rect">
                            <a:avLst/>
                          </a:prstGeom>
                        </pic:spPr>
                      </pic:pic>
                    </a:graphicData>
                  </a:graphic>
                </wp:inline>
              </w:drawing>
            </w:r>
            <w:r>
              <w:t xml:space="preserve"> klicken, </w:t>
            </w:r>
          </w:p>
          <w:p w14:paraId="18AB2746" w14:textId="77777777" w:rsidR="000C79A9" w:rsidRDefault="00481C9C" w:rsidP="00CC5FAA">
            <w:pPr>
              <w:pStyle w:val="LDAuflistungzweiteEbene"/>
            </w:pPr>
            <w:r w:rsidRPr="00481C9C">
              <w:t>wird die Prüfung und der jeweils erreichte Status zurückgenommen</w:t>
            </w:r>
          </w:p>
          <w:p w14:paraId="4935EC82" w14:textId="063566BB" w:rsidR="006E7BB1" w:rsidRPr="00481C9C" w:rsidRDefault="000C79A9" w:rsidP="00CC5FAA">
            <w:pPr>
              <w:pStyle w:val="LDAuflistungzweiteEbene"/>
            </w:pPr>
            <w:r>
              <w:t xml:space="preserve">bleiben </w:t>
            </w:r>
            <w:r w:rsidR="00481C9C" w:rsidRPr="00481C9C">
              <w:t>die schriftlichen Prüfungsergebnisse erhalten und können abgeändert werden.</w:t>
            </w:r>
          </w:p>
        </w:tc>
      </w:tr>
      <w:tr w:rsidR="00481C9C" w14:paraId="04989A4F" w14:textId="77777777" w:rsidTr="00481C9C">
        <w:tc>
          <w:tcPr>
            <w:tcW w:w="2126" w:type="dxa"/>
          </w:tcPr>
          <w:p w14:paraId="4EB13BF6" w14:textId="350ED105" w:rsidR="00481C9C" w:rsidRDefault="00947AA8" w:rsidP="00CC5FAA">
            <w:pPr>
              <w:pStyle w:val="LDTextinhalt"/>
            </w:pPr>
            <w:r>
              <w:drawing>
                <wp:inline distT="0" distB="0" distL="0" distR="0" wp14:anchorId="14756ADC" wp14:editId="1569CEC0">
                  <wp:extent cx="1029600" cy="180000"/>
                  <wp:effectExtent l="0" t="0" r="0" b="0"/>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029600" cy="180000"/>
                          </a:xfrm>
                          <a:prstGeom prst="rect">
                            <a:avLst/>
                          </a:prstGeom>
                        </pic:spPr>
                      </pic:pic>
                    </a:graphicData>
                  </a:graphic>
                </wp:inline>
              </w:drawing>
            </w:r>
          </w:p>
        </w:tc>
        <w:tc>
          <w:tcPr>
            <w:tcW w:w="6746" w:type="dxa"/>
          </w:tcPr>
          <w:p w14:paraId="2FAC78F0" w14:textId="77777777" w:rsidR="009B6714" w:rsidRDefault="000C79A9" w:rsidP="009B6714">
            <w:r>
              <w:t xml:space="preserve">Sobald </w:t>
            </w:r>
            <w:r w:rsidRPr="00481C9C">
              <w:t xml:space="preserve">mindestens ein Schüler den Status Prüfung bestanden, mündliche Prüfung möglich </w:t>
            </w:r>
            <w:r w:rsidR="009B6714">
              <w:rPr>
                <w:noProof/>
                <w:lang w:eastAsia="de-DE"/>
              </w:rPr>
              <w:drawing>
                <wp:inline distT="0" distB="0" distL="0" distR="0" wp14:anchorId="023D900B" wp14:editId="0ECBA461">
                  <wp:extent cx="151200" cy="151200"/>
                  <wp:effectExtent l="0" t="0" r="1270" b="127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alken_3grüne.png"/>
                          <pic:cNvPicPr/>
                        </pic:nvPicPr>
                        <pic:blipFill>
                          <a:blip r:embed="rId60">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9B6714" w:rsidRPr="00481C9C">
              <w:t xml:space="preserve"> </w:t>
            </w:r>
            <w:r w:rsidRPr="00481C9C">
              <w:t xml:space="preserve">erreicht hat, </w:t>
            </w:r>
            <w:r w:rsidR="009B6714">
              <w:t xml:space="preserve">ist die </w:t>
            </w:r>
            <w:r w:rsidR="00481C9C" w:rsidRPr="00481C9C">
              <w:t xml:space="preserve">Schaltfläche </w:t>
            </w:r>
            <w:r w:rsidR="00481C9C" w:rsidRPr="009B6714">
              <w:rPr>
                <w:rStyle w:val="LDBedienelement"/>
              </w:rPr>
              <w:t>Alle prüfen-mündlich</w:t>
            </w:r>
            <w:r w:rsidR="00481C9C" w:rsidRPr="00481C9C">
              <w:t xml:space="preserve"> aktiv</w:t>
            </w:r>
            <w:r w:rsidR="009B6714">
              <w:t>.</w:t>
            </w:r>
          </w:p>
          <w:p w14:paraId="00562A12" w14:textId="7DA56222" w:rsidR="00481C9C" w:rsidRPr="00481C9C" w:rsidRDefault="009B6714" w:rsidP="009B6714">
            <w:r>
              <w:t xml:space="preserve">Beim Klicken auf diese Schaltfläche </w:t>
            </w:r>
            <w:r w:rsidR="00481C9C" w:rsidRPr="00481C9C">
              <w:t>werden alle Schüler</w:t>
            </w:r>
            <w:r>
              <w:t xml:space="preserve"> mit </w:t>
            </w:r>
            <w:r w:rsidR="00481C9C" w:rsidRPr="00481C9C">
              <w:t xml:space="preserve">Status </w:t>
            </w:r>
            <w:r>
              <w:rPr>
                <w:noProof/>
                <w:lang w:eastAsia="de-DE"/>
              </w:rPr>
              <w:drawing>
                <wp:inline distT="0" distB="0" distL="0" distR="0" wp14:anchorId="162181F8" wp14:editId="1E83C31D">
                  <wp:extent cx="151200" cy="151200"/>
                  <wp:effectExtent l="0" t="0" r="1270" b="127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alken_3grüne.png"/>
                          <pic:cNvPicPr/>
                        </pic:nvPicPr>
                        <pic:blipFill>
                          <a:blip r:embed="rId60">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t xml:space="preserve"> geprüft.</w:t>
            </w:r>
          </w:p>
        </w:tc>
      </w:tr>
    </w:tbl>
    <w:p w14:paraId="21A744D0" w14:textId="77777777" w:rsidR="00BC20D9" w:rsidRDefault="00BC20D9" w:rsidP="00CC5FAA">
      <w:pPr>
        <w:pStyle w:val="LDTextinhalt"/>
      </w:pPr>
    </w:p>
    <w:p w14:paraId="2780402E" w14:textId="77777777" w:rsidR="00BC20D9" w:rsidRPr="00BC20D9" w:rsidRDefault="00BC20D9" w:rsidP="00BC20D9">
      <w:r>
        <w:br w:type="page"/>
      </w:r>
    </w:p>
    <w:p w14:paraId="15A7A9EA" w14:textId="2907B38F" w:rsidR="00F00827" w:rsidRPr="005C7A08" w:rsidRDefault="00947AA8" w:rsidP="005C7A08">
      <w:pPr>
        <w:pStyle w:val="berschrift4"/>
      </w:pPr>
      <w:bookmarkStart w:id="67" w:name="_Toc59026544"/>
      <w:r>
        <w:t xml:space="preserve">3. </w:t>
      </w:r>
      <w:r w:rsidR="00F00827" w:rsidRPr="005C7A08">
        <w:t xml:space="preserve">Register </w:t>
      </w:r>
      <w:r>
        <w:t xml:space="preserve">- </w:t>
      </w:r>
      <w:r w:rsidR="00F00827" w:rsidRPr="005C7A08">
        <w:t>Mündliche Prüfungen</w:t>
      </w:r>
      <w:bookmarkEnd w:id="67"/>
    </w:p>
    <w:p w14:paraId="2A94CEFA" w14:textId="0963EE5F" w:rsidR="00612B8A" w:rsidRPr="00DB2EF1" w:rsidRDefault="00612B8A" w:rsidP="00DB2EF1">
      <w:pPr>
        <w:pStyle w:val="LDTextinhalteingerckt"/>
      </w:pPr>
      <w:r w:rsidRPr="00DB2EF1">
        <w:t xml:space="preserve">Auch im Register </w:t>
      </w:r>
      <w:r w:rsidRPr="00857413">
        <w:rPr>
          <w:rStyle w:val="hervorhebung"/>
        </w:rPr>
        <w:t>Mündliche Prüfungen</w:t>
      </w:r>
      <w:r w:rsidRPr="00DB2EF1">
        <w:t xml:space="preserve"> </w:t>
      </w:r>
      <w:r w:rsidR="00214F54">
        <w:t>gibt es nun zusätzlich</w:t>
      </w:r>
      <w:r w:rsidR="00857413" w:rsidRPr="00DB2EF1">
        <w:t xml:space="preserve"> ein </w:t>
      </w:r>
      <w:r w:rsidRPr="00DB2EF1">
        <w:t>Kontrollkästchen und eine Schaltfläche</w:t>
      </w:r>
      <w:r w:rsidR="00857413" w:rsidRPr="00DB2EF1">
        <w:t>.</w:t>
      </w:r>
    </w:p>
    <w:p w14:paraId="05BB1DCE" w14:textId="77777777" w:rsidR="00857413" w:rsidRDefault="00612B8A" w:rsidP="00556D79">
      <w:pPr>
        <w:pStyle w:val="LDTextinhalteingerckt"/>
      </w:pPr>
      <w:r>
        <w:rPr>
          <w:noProof/>
          <w:lang w:eastAsia="de-DE"/>
        </w:rPr>
        <w:drawing>
          <wp:inline distT="0" distB="0" distL="0" distR="0" wp14:anchorId="3121A1D0" wp14:editId="294EE390">
            <wp:extent cx="3600000" cy="3207600"/>
            <wp:effectExtent l="19050" t="19050" r="19685" b="1206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OS - 3-Register.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00000" cy="3207600"/>
                    </a:xfrm>
                    <a:prstGeom prst="rect">
                      <a:avLst/>
                    </a:prstGeom>
                    <a:ln>
                      <a:solidFill>
                        <a:schemeClr val="tx1"/>
                      </a:solidFill>
                    </a:ln>
                  </pic:spPr>
                </pic:pic>
              </a:graphicData>
            </a:graphic>
          </wp:inline>
        </w:drawing>
      </w:r>
    </w:p>
    <w:p w14:paraId="590A2C3D" w14:textId="0303F8C4" w:rsidR="00612B8A" w:rsidRPr="00857413" w:rsidRDefault="00857413" w:rsidP="00857413">
      <w:pPr>
        <w:pStyle w:val="LDBildunterschrift"/>
        <w:rPr>
          <w:rStyle w:val="LDBereichTabelle"/>
        </w:rPr>
      </w:pPr>
      <w:r>
        <w:t xml:space="preserve">Abb. </w:t>
      </w:r>
      <w:fldSimple w:instr=" SEQ Abb. \* ARABIC ">
        <w:r w:rsidR="00440558">
          <w:rPr>
            <w:noProof/>
          </w:rPr>
          <w:t>19</w:t>
        </w:r>
      </w:fldSimple>
      <w:r>
        <w:t xml:space="preserve">  Webseite FHR-FOS - Register Mündliche Prüfungen - Zusätzliche Elemente</w:t>
      </w:r>
    </w:p>
    <w:tbl>
      <w:tblPr>
        <w:tblStyle w:val="Tabellenraster"/>
        <w:tblW w:w="0" w:type="auto"/>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26"/>
        <w:gridCol w:w="6746"/>
      </w:tblGrid>
      <w:tr w:rsidR="00857413" w14:paraId="71A9254A" w14:textId="77777777" w:rsidTr="00857413">
        <w:tc>
          <w:tcPr>
            <w:tcW w:w="2126" w:type="dxa"/>
          </w:tcPr>
          <w:p w14:paraId="505CB549" w14:textId="4EC3EA2C" w:rsidR="00857413" w:rsidRPr="00481C9C" w:rsidRDefault="00857413" w:rsidP="00857413">
            <w:pPr>
              <w:rPr>
                <w:rStyle w:val="LDBedienelement"/>
              </w:rPr>
            </w:pPr>
            <w:r w:rsidRPr="00481C9C">
              <w:rPr>
                <w:rStyle w:val="LDBedienelement"/>
              </w:rPr>
              <w:t>Prüfungslauf beendet</w:t>
            </w:r>
          </w:p>
        </w:tc>
        <w:tc>
          <w:tcPr>
            <w:tcW w:w="6746" w:type="dxa"/>
          </w:tcPr>
          <w:p w14:paraId="6394AE79" w14:textId="77777777" w:rsidR="00857413" w:rsidRDefault="00857413" w:rsidP="00857413">
            <w:r>
              <w:t xml:space="preserve">Sobald Sie dieses </w:t>
            </w:r>
            <w:r w:rsidRPr="00481C9C">
              <w:t>Kontrollkästchen an</w:t>
            </w:r>
            <w:r>
              <w:t xml:space="preserve">haken, </w:t>
            </w:r>
            <w:r w:rsidRPr="00481C9C">
              <w:t xml:space="preserve">erhält der Schüler den Status Prüfung nicht bestanden </w:t>
            </w:r>
            <w:r>
              <w:rPr>
                <w:noProof/>
                <w:lang w:eastAsia="de-DE"/>
              </w:rPr>
              <w:drawing>
                <wp:inline distT="0" distB="0" distL="0" distR="0" wp14:anchorId="2EA12BE9" wp14:editId="781E5B17">
                  <wp:extent cx="151200" cy="151200"/>
                  <wp:effectExtent l="0" t="0" r="1270" b="127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alken_4rote.png"/>
                          <pic:cNvPicPr/>
                        </pic:nvPicPr>
                        <pic:blipFill>
                          <a:blip r:embed="rId59">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Pr="00481C9C">
              <w:t xml:space="preserve"> </w:t>
            </w:r>
            <w:r>
              <w:t>.</w:t>
            </w:r>
          </w:p>
          <w:p w14:paraId="1F128E8D" w14:textId="77777777" w:rsidR="00857413" w:rsidRDefault="00857413" w:rsidP="00DB2EF1">
            <w:pPr>
              <w:pStyle w:val="LDTextinhalteingerckt"/>
            </w:pPr>
            <w:r w:rsidRPr="00481C9C">
              <w:t>So ist es möglich, unabhängig von der Berechnung der Prüfungsergebnisse</w:t>
            </w:r>
            <w:r>
              <w:t xml:space="preserve">, </w:t>
            </w:r>
            <w:r w:rsidRPr="00481C9C">
              <w:t>eine nicht bestandene Prüfung festzustellen z.B. nach §21 bzw. §27 Täuschungsversuch bzw. Prüfung nicht angetreten.</w:t>
            </w:r>
            <w:r>
              <w:t xml:space="preserve"> </w:t>
            </w:r>
          </w:p>
          <w:p w14:paraId="0F34A4F6" w14:textId="7EAF914D" w:rsidR="00857413" w:rsidRPr="00481C9C" w:rsidRDefault="00857413" w:rsidP="00DB2EF1">
            <w:pPr>
              <w:pStyle w:val="LDTextinhalteingerckt"/>
            </w:pPr>
            <w:r>
              <w:t>D</w:t>
            </w:r>
            <w:r w:rsidRPr="00481C9C">
              <w:t>ie eventuell bereits berechnete</w:t>
            </w:r>
            <w:r w:rsidR="009B6714">
              <w:t>n</w:t>
            </w:r>
            <w:r w:rsidRPr="00481C9C">
              <w:t xml:space="preserve"> Gesamtnoten bleiben für ein Abgangszeugnis erhalten.</w:t>
            </w:r>
          </w:p>
        </w:tc>
      </w:tr>
      <w:tr w:rsidR="009B6714" w14:paraId="4210EB8A" w14:textId="77777777" w:rsidTr="00857413">
        <w:tc>
          <w:tcPr>
            <w:tcW w:w="2126" w:type="dxa"/>
          </w:tcPr>
          <w:p w14:paraId="0108835E" w14:textId="220BAAF9" w:rsidR="009B6714" w:rsidRPr="00481C9C" w:rsidRDefault="00947AA8" w:rsidP="009B6714">
            <w:pPr>
              <w:rPr>
                <w:rStyle w:val="LDBedienelement"/>
              </w:rPr>
            </w:pPr>
            <w:r>
              <w:rPr>
                <w:noProof/>
                <w:lang w:eastAsia="de-DE"/>
              </w:rPr>
              <w:drawing>
                <wp:inline distT="0" distB="0" distL="0" distR="0" wp14:anchorId="34AACDA7" wp14:editId="17A0462E">
                  <wp:extent cx="1029600" cy="180000"/>
                  <wp:effectExtent l="0" t="0" r="0" b="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029600" cy="180000"/>
                          </a:xfrm>
                          <a:prstGeom prst="rect">
                            <a:avLst/>
                          </a:prstGeom>
                        </pic:spPr>
                      </pic:pic>
                    </a:graphicData>
                  </a:graphic>
                </wp:inline>
              </w:drawing>
            </w:r>
          </w:p>
        </w:tc>
        <w:tc>
          <w:tcPr>
            <w:tcW w:w="6746" w:type="dxa"/>
          </w:tcPr>
          <w:p w14:paraId="7B3259DC" w14:textId="77777777" w:rsidR="009B6714" w:rsidRDefault="009B6714" w:rsidP="009B6714">
            <w:r>
              <w:t xml:space="preserve">Sobald </w:t>
            </w:r>
            <w:r w:rsidRPr="00481C9C">
              <w:t xml:space="preserve">mindestens ein Schüler den Status Prüfung bestanden, mündliche Prüfung möglich </w:t>
            </w:r>
            <w:r>
              <w:rPr>
                <w:noProof/>
                <w:lang w:eastAsia="de-DE"/>
              </w:rPr>
              <w:drawing>
                <wp:inline distT="0" distB="0" distL="0" distR="0" wp14:anchorId="1B3631EC" wp14:editId="0925F4EB">
                  <wp:extent cx="151200" cy="151200"/>
                  <wp:effectExtent l="0" t="0" r="1270" b="1270"/>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alken_3grüne.png"/>
                          <pic:cNvPicPr/>
                        </pic:nvPicPr>
                        <pic:blipFill>
                          <a:blip r:embed="rId60">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Pr="00481C9C">
              <w:t xml:space="preserve"> erreicht hat, </w:t>
            </w:r>
            <w:r>
              <w:t xml:space="preserve">ist die </w:t>
            </w:r>
            <w:r w:rsidRPr="00481C9C">
              <w:t xml:space="preserve">Schaltfläche </w:t>
            </w:r>
            <w:r w:rsidRPr="009B6714">
              <w:rPr>
                <w:rStyle w:val="LDBedienelement"/>
              </w:rPr>
              <w:t>Alle prüfen-mündlich</w:t>
            </w:r>
            <w:r w:rsidRPr="00481C9C">
              <w:t xml:space="preserve"> aktiv</w:t>
            </w:r>
            <w:r>
              <w:t>.</w:t>
            </w:r>
          </w:p>
          <w:p w14:paraId="64EF0EA0" w14:textId="55AE4FBF" w:rsidR="009B6714" w:rsidRDefault="009B6714" w:rsidP="00CC5FAA">
            <w:pPr>
              <w:pStyle w:val="LDTextinhalt"/>
            </w:pPr>
            <w:r>
              <w:t xml:space="preserve">Beim Klicken auf diese Schaltfläche </w:t>
            </w:r>
            <w:r w:rsidRPr="00481C9C">
              <w:t>werden alle Schüler</w:t>
            </w:r>
            <w:r>
              <w:t xml:space="preserve"> mit </w:t>
            </w:r>
            <w:r w:rsidRPr="00481C9C">
              <w:t xml:space="preserve">Status </w:t>
            </w:r>
            <w:r>
              <w:drawing>
                <wp:inline distT="0" distB="0" distL="0" distR="0" wp14:anchorId="1031881B" wp14:editId="573F3824">
                  <wp:extent cx="151200" cy="151200"/>
                  <wp:effectExtent l="0" t="0" r="1270" b="127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alken_3grüne.png"/>
                          <pic:cNvPicPr/>
                        </pic:nvPicPr>
                        <pic:blipFill>
                          <a:blip r:embed="rId60">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t xml:space="preserve"> geprüft.</w:t>
            </w:r>
          </w:p>
        </w:tc>
      </w:tr>
    </w:tbl>
    <w:p w14:paraId="22890F09" w14:textId="77777777" w:rsidR="00857413" w:rsidRPr="005C7A08" w:rsidRDefault="00857413" w:rsidP="00857413">
      <w:pPr>
        <w:pStyle w:val="berschrift4"/>
      </w:pPr>
      <w:bookmarkStart w:id="68" w:name="_Toc59026545"/>
      <w:r>
        <w:t xml:space="preserve">Neuer Bericht zur </w:t>
      </w:r>
      <w:r w:rsidRPr="005C7A08">
        <w:t>FOS</w:t>
      </w:r>
      <w:bookmarkEnd w:id="68"/>
    </w:p>
    <w:p w14:paraId="7F129519" w14:textId="64528984" w:rsidR="00857413" w:rsidRPr="00DB2EF1" w:rsidRDefault="00857413" w:rsidP="00DB2EF1">
      <w:pPr>
        <w:pStyle w:val="LDTextinhalteingerckt"/>
      </w:pPr>
      <w:r w:rsidRPr="00DB2EF1">
        <w:t xml:space="preserve">Den neuen Bericht </w:t>
      </w:r>
      <w:r w:rsidRPr="00857413">
        <w:rPr>
          <w:rStyle w:val="hervorhebung"/>
        </w:rPr>
        <w:t>FOS-Prüfbericht</w:t>
      </w:r>
      <w:r w:rsidRPr="00DB2EF1">
        <w:t xml:space="preserve"> können Sie auf der Abschlus</w:t>
      </w:r>
      <w:r w:rsidR="00214F54">
        <w:t>s</w:t>
      </w:r>
      <w:r w:rsidRPr="00DB2EF1">
        <w:t xml:space="preserve">seite FHR-FOS über das Feld </w:t>
      </w:r>
      <w:r w:rsidRPr="00857413">
        <w:rPr>
          <w:rStyle w:val="hervorhebung"/>
        </w:rPr>
        <w:t xml:space="preserve">Berichte </w:t>
      </w:r>
      <w:r w:rsidR="00E41A92">
        <w:t>direkt aufrufen (s</w:t>
      </w:r>
      <w:r w:rsidRPr="00DB2EF1">
        <w:t xml:space="preserve">iehe auch Punkt </w:t>
      </w:r>
      <w:r>
        <w:rPr>
          <w:rStyle w:val="LDBereichTabelle"/>
          <w:b w:val="0"/>
          <w:bCs w:val="0"/>
        </w:rPr>
        <w:fldChar w:fldCharType="begin"/>
      </w:r>
      <w:r>
        <w:rPr>
          <w:rStyle w:val="LDBereichTabelle"/>
          <w:b w:val="0"/>
          <w:bCs w:val="0"/>
        </w:rPr>
        <w:instrText xml:space="preserve"> REF _Ref58857588 \r \h </w:instrText>
      </w:r>
      <w:r>
        <w:rPr>
          <w:rStyle w:val="LDBereichTabelle"/>
          <w:b w:val="0"/>
          <w:bCs w:val="0"/>
        </w:rPr>
      </w:r>
      <w:r>
        <w:rPr>
          <w:rStyle w:val="LDBereichTabelle"/>
          <w:b w:val="0"/>
          <w:bCs w:val="0"/>
        </w:rPr>
        <w:fldChar w:fldCharType="separate"/>
      </w:r>
      <w:r w:rsidR="00440558">
        <w:rPr>
          <w:rStyle w:val="LDBereichTabelle"/>
          <w:b w:val="0"/>
          <w:bCs w:val="0"/>
        </w:rPr>
        <w:t>6.5</w:t>
      </w:r>
      <w:r>
        <w:rPr>
          <w:rStyle w:val="LDBereichTabelle"/>
          <w:b w:val="0"/>
          <w:bCs w:val="0"/>
        </w:rPr>
        <w:fldChar w:fldCharType="end"/>
      </w:r>
      <w:r w:rsidRPr="00DB2EF1">
        <w:t xml:space="preserve"> auf Seite </w:t>
      </w:r>
      <w:r>
        <w:rPr>
          <w:rStyle w:val="LDBereichTabelle"/>
          <w:b w:val="0"/>
          <w:bCs w:val="0"/>
        </w:rPr>
        <w:fldChar w:fldCharType="begin"/>
      </w:r>
      <w:r>
        <w:rPr>
          <w:rStyle w:val="LDBereichTabelle"/>
          <w:b w:val="0"/>
          <w:bCs w:val="0"/>
        </w:rPr>
        <w:instrText xml:space="preserve"> PAGEREF _Ref58857615 \h </w:instrText>
      </w:r>
      <w:r>
        <w:rPr>
          <w:rStyle w:val="LDBereichTabelle"/>
          <w:b w:val="0"/>
          <w:bCs w:val="0"/>
        </w:rPr>
      </w:r>
      <w:r>
        <w:rPr>
          <w:rStyle w:val="LDBereichTabelle"/>
          <w:b w:val="0"/>
          <w:bCs w:val="0"/>
        </w:rPr>
        <w:fldChar w:fldCharType="separate"/>
      </w:r>
      <w:r w:rsidR="00440558">
        <w:rPr>
          <w:rStyle w:val="LDBereichTabelle"/>
          <w:b w:val="0"/>
          <w:bCs w:val="0"/>
          <w:noProof/>
        </w:rPr>
        <w:t>31</w:t>
      </w:r>
      <w:r>
        <w:rPr>
          <w:rStyle w:val="LDBereichTabelle"/>
          <w:b w:val="0"/>
          <w:bCs w:val="0"/>
        </w:rPr>
        <w:fldChar w:fldCharType="end"/>
      </w:r>
      <w:r w:rsidRPr="00DB2EF1">
        <w:t>)</w:t>
      </w:r>
      <w:r w:rsidR="00E41A92">
        <w:t>.</w:t>
      </w:r>
    </w:p>
    <w:p w14:paraId="31650898" w14:textId="77777777" w:rsidR="00947AA8" w:rsidRPr="0045556F" w:rsidRDefault="00947AA8" w:rsidP="0045556F">
      <w:r>
        <w:br w:type="page"/>
      </w:r>
    </w:p>
    <w:p w14:paraId="5C13E90F" w14:textId="00A41277" w:rsidR="00313C50" w:rsidRDefault="00313C50" w:rsidP="00CC5FAA">
      <w:pPr>
        <w:pStyle w:val="berschrift3"/>
      </w:pPr>
      <w:bookmarkStart w:id="69" w:name="_Toc59026546"/>
      <w:r>
        <w:t>Abschlüsse &gt; Mittlerer Abschluss</w:t>
      </w:r>
      <w:bookmarkEnd w:id="69"/>
    </w:p>
    <w:p w14:paraId="58A84813" w14:textId="736BD98C" w:rsidR="006F7086" w:rsidRPr="00634A9D" w:rsidRDefault="00381533" w:rsidP="00634A9D">
      <w:pPr>
        <w:pStyle w:val="berschrift4"/>
      </w:pPr>
      <w:bookmarkStart w:id="70" w:name="_Toc59026547"/>
      <w:r w:rsidRPr="00634A9D">
        <w:t xml:space="preserve">Anpassung der </w:t>
      </w:r>
      <w:r w:rsidR="006F7086" w:rsidRPr="00634A9D">
        <w:t>Prüfung auf VOBGM § 60 Abs. 6</w:t>
      </w:r>
      <w:bookmarkEnd w:id="70"/>
    </w:p>
    <w:p w14:paraId="283B3AEB" w14:textId="4280B4ED" w:rsidR="00313C50" w:rsidRDefault="00313C50" w:rsidP="00DB2EF1">
      <w:pPr>
        <w:pStyle w:val="LDTextinhalteingerckt"/>
      </w:pPr>
      <w:r w:rsidRPr="00DB2EF1">
        <w:t xml:space="preserve">Die Prüfung auf </w:t>
      </w:r>
      <w:r>
        <w:t>§ 60 VOBGM Absatz berücksichtigt nun auch die Fächer mit den neuen Differenzierungsmerkmalen in Kleinbuchstaben als Kernunterricht. Zuvor war es in Einzelfällen passiert, dass fälschlicherweise der Abschluss nicht zugewiesen wurde.</w:t>
      </w:r>
    </w:p>
    <w:p w14:paraId="2934E47C" w14:textId="2BC05AFC" w:rsidR="00D71D12" w:rsidRDefault="00D71D12" w:rsidP="00CC5FAA">
      <w:pPr>
        <w:pStyle w:val="LDAbsatznachberschrift"/>
      </w:pPr>
    </w:p>
    <w:tbl>
      <w:tblPr>
        <w:tblStyle w:val="Tabellenraster"/>
        <w:tblW w:w="8505"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7654"/>
      </w:tblGrid>
      <w:tr w:rsidR="00D71D12" w:rsidRPr="00796632" w14:paraId="143EEAF3" w14:textId="77777777" w:rsidTr="005B2BC2">
        <w:trPr>
          <w:trHeight w:val="817"/>
        </w:trPr>
        <w:tc>
          <w:tcPr>
            <w:tcW w:w="851" w:type="dxa"/>
            <w:tcBorders>
              <w:top w:val="nil"/>
              <w:bottom w:val="nil"/>
            </w:tcBorders>
          </w:tcPr>
          <w:p w14:paraId="4C0017B1" w14:textId="77777777" w:rsidR="00D71D12" w:rsidRPr="00796632" w:rsidRDefault="00D71D12" w:rsidP="00CC5FAA">
            <w:pPr>
              <w:pStyle w:val="LDTextinhalt"/>
            </w:pPr>
            <w:r>
              <w:drawing>
                <wp:inline distT="0" distB="0" distL="0" distR="0" wp14:anchorId="4CC8206D" wp14:editId="3490DF9F">
                  <wp:extent cx="289560" cy="289560"/>
                  <wp:effectExtent l="0" t="0" r="0" b="0"/>
                  <wp:docPr id="85" name="Grafik 85"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654" w:type="dxa"/>
            <w:tcBorders>
              <w:top w:val="single" w:sz="4" w:space="0" w:color="808080" w:themeColor="background1" w:themeShade="80"/>
              <w:bottom w:val="single" w:sz="4" w:space="0" w:color="808080" w:themeColor="background1" w:themeShade="80"/>
            </w:tcBorders>
            <w:vAlign w:val="center"/>
          </w:tcPr>
          <w:p w14:paraId="31A9A492" w14:textId="180EBD2D" w:rsidR="00D71D12" w:rsidRDefault="00D71D12" w:rsidP="00CC5FAA">
            <w:pPr>
              <w:pStyle w:val="LDTextinhalt"/>
              <w:rPr>
                <w:rStyle w:val="hervorhebunggrn"/>
              </w:rPr>
            </w:pPr>
            <w:r w:rsidRPr="00D71D12">
              <w:rPr>
                <w:rStyle w:val="hervorhebunggrn"/>
              </w:rPr>
              <w:t xml:space="preserve">§ 60 VOBGM Absatz 6 </w:t>
            </w:r>
            <w:r>
              <w:rPr>
                <w:rStyle w:val="hervorhebunggrn"/>
              </w:rPr>
              <w:t>lautet:</w:t>
            </w:r>
          </w:p>
          <w:p w14:paraId="0A03499D" w14:textId="021FA1CB" w:rsidR="00D71D12" w:rsidRDefault="00D71D12" w:rsidP="00CC5FAA">
            <w:pPr>
              <w:pStyle w:val="LDTextinhalt"/>
            </w:pPr>
            <w:r>
              <w:t xml:space="preserve">1 In den Fächern oder Lernbereichen des Kernunterrichts und des Wahlpflichtunterrichts sind in mindestens zwei Fächern oder Lernbereichen befriedigende, in den übrigen mindestens ausreichende Leistungen erforderlich. </w:t>
            </w:r>
          </w:p>
          <w:p w14:paraId="34BEBBFF" w14:textId="51CF0D47" w:rsidR="00D71D12" w:rsidRPr="00F208F5" w:rsidRDefault="00D71D12" w:rsidP="00CC5FAA">
            <w:pPr>
              <w:pStyle w:val="LDTextinhalt"/>
            </w:pPr>
            <w:r>
              <w:t>2 Ist der Unterricht in einem Wahlpflichtfach der zweiten oder dritten Fremdsprache auf die Anforderungen des mittleren Abschlusses bezogen, genügen ausreichende Leistungen.</w:t>
            </w:r>
          </w:p>
        </w:tc>
      </w:tr>
    </w:tbl>
    <w:p w14:paraId="51E7E934" w14:textId="03233ACD" w:rsidR="00973E21" w:rsidRPr="00634A9D" w:rsidRDefault="00973E21" w:rsidP="00634A9D">
      <w:pPr>
        <w:pStyle w:val="berschrift4"/>
      </w:pPr>
      <w:bookmarkStart w:id="71" w:name="_Toc59026548"/>
      <w:r w:rsidRPr="00634A9D">
        <w:t>Anzeige der Zeugnisnoten</w:t>
      </w:r>
      <w:r w:rsidR="00DF0CD5" w:rsidRPr="00634A9D">
        <w:t xml:space="preserve"> und Ermittlung Endnoten</w:t>
      </w:r>
      <w:r w:rsidRPr="00634A9D">
        <w:t xml:space="preserve"> für binnendifferenzierte Kurse</w:t>
      </w:r>
      <w:bookmarkEnd w:id="71"/>
    </w:p>
    <w:p w14:paraId="76DDDCBD" w14:textId="740072FB" w:rsidR="00973E21" w:rsidRPr="00AF657F" w:rsidRDefault="00973E21" w:rsidP="00556D79">
      <w:pPr>
        <w:pStyle w:val="LDTextinhalteingerckt"/>
        <w:rPr>
          <w:rStyle w:val="hervorhebung"/>
        </w:rPr>
      </w:pPr>
      <w:r w:rsidRPr="00AF657F">
        <w:rPr>
          <w:rStyle w:val="hervorhebung"/>
        </w:rPr>
        <w:t xml:space="preserve">Für </w:t>
      </w:r>
      <w:r w:rsidR="00D71D12">
        <w:rPr>
          <w:rStyle w:val="hervorhebung"/>
        </w:rPr>
        <w:t xml:space="preserve">Schüler der </w:t>
      </w:r>
      <w:r w:rsidRPr="00AF657F">
        <w:rPr>
          <w:rStyle w:val="hervorhebung"/>
        </w:rPr>
        <w:t xml:space="preserve">Schulform IGS </w:t>
      </w:r>
      <w:r w:rsidR="00D71D12">
        <w:rPr>
          <w:rStyle w:val="hervorhebung"/>
        </w:rPr>
        <w:t xml:space="preserve">und </w:t>
      </w:r>
      <w:r w:rsidRPr="00AF657F">
        <w:rPr>
          <w:rStyle w:val="hervorhebung"/>
        </w:rPr>
        <w:t>dem voraussichtlichen Abschluss MA und MA-IGS gilt:</w:t>
      </w:r>
    </w:p>
    <w:p w14:paraId="5F36D33D" w14:textId="29B5A407" w:rsidR="00973E21" w:rsidRPr="007527F7" w:rsidRDefault="00973E21" w:rsidP="00556D79">
      <w:pPr>
        <w:pStyle w:val="LDTextinhalteingerckt"/>
        <w:rPr>
          <w:rStyle w:val="LDTextinhaltZchn"/>
        </w:rPr>
      </w:pPr>
      <w:r w:rsidRPr="00973E21">
        <w:t xml:space="preserve">Auf der Webseite </w:t>
      </w:r>
      <w:r w:rsidRPr="00D71D12">
        <w:rPr>
          <w:rStyle w:val="LDMenpunkt"/>
        </w:rPr>
        <w:t>Unterricht</w:t>
      </w:r>
      <w:r w:rsidR="00D71D12" w:rsidRPr="00D71D12">
        <w:rPr>
          <w:rStyle w:val="LDMenpunkt"/>
        </w:rPr>
        <w:t xml:space="preserve"> </w:t>
      </w:r>
      <w:r w:rsidRPr="00D71D12">
        <w:rPr>
          <w:rStyle w:val="LDMenpunkt"/>
        </w:rPr>
        <w:t>&gt;</w:t>
      </w:r>
      <w:r w:rsidR="00D71D12" w:rsidRPr="00D71D12">
        <w:rPr>
          <w:rStyle w:val="LDMenpunkt"/>
        </w:rPr>
        <w:t xml:space="preserve"> </w:t>
      </w:r>
      <w:r w:rsidRPr="00D71D12">
        <w:rPr>
          <w:rStyle w:val="LDMenpunkt"/>
        </w:rPr>
        <w:t>Abschlüsse</w:t>
      </w:r>
      <w:r w:rsidR="00D71D12" w:rsidRPr="00D71D12">
        <w:rPr>
          <w:rStyle w:val="LDMenpunkt"/>
        </w:rPr>
        <w:t xml:space="preserve"> </w:t>
      </w:r>
      <w:r w:rsidRPr="00D71D12">
        <w:rPr>
          <w:rStyle w:val="LDMenpunkt"/>
        </w:rPr>
        <w:t>&gt;</w:t>
      </w:r>
      <w:r w:rsidR="00D71D12" w:rsidRPr="00D71D12">
        <w:rPr>
          <w:rStyle w:val="LDMenpunkt"/>
        </w:rPr>
        <w:t xml:space="preserve"> </w:t>
      </w:r>
      <w:r w:rsidRPr="00D71D12">
        <w:rPr>
          <w:rStyle w:val="LDMenpunkt"/>
        </w:rPr>
        <w:t>Mittlerer Abschluss</w:t>
      </w:r>
      <w:r w:rsidRPr="007527F7">
        <w:rPr>
          <w:rStyle w:val="LDTextinhaltZchn"/>
        </w:rPr>
        <w:t xml:space="preserve"> werden zur </w:t>
      </w:r>
      <w:r w:rsidRPr="00D71D12">
        <w:rPr>
          <w:rStyle w:val="hervorhebung"/>
        </w:rPr>
        <w:t>Berechnung der abschlussbezogenen Endnoten</w:t>
      </w:r>
      <w:r w:rsidRPr="007527F7">
        <w:rPr>
          <w:rStyle w:val="LDTextinhaltZchn"/>
        </w:rPr>
        <w:t xml:space="preserve"> die Halbjahresnoten</w:t>
      </w:r>
      <w:r w:rsidR="00D71D12" w:rsidRPr="00D71D12">
        <w:rPr>
          <w:rStyle w:val="LDTextinhaltZchn"/>
        </w:rPr>
        <w:t xml:space="preserve"> </w:t>
      </w:r>
      <w:r w:rsidR="00D71D12" w:rsidRPr="007527F7">
        <w:rPr>
          <w:rStyle w:val="LDTextinhaltZchn"/>
        </w:rPr>
        <w:t>für "</w:t>
      </w:r>
      <w:r w:rsidR="00D71D12" w:rsidRPr="00B13D74">
        <w:t>Nichtprüfungsfäche</w:t>
      </w:r>
      <w:r w:rsidR="00D71D12" w:rsidRPr="007527F7">
        <w:rPr>
          <w:rStyle w:val="LDTextinhaltZchn"/>
        </w:rPr>
        <w:t>r"</w:t>
      </w:r>
      <w:r w:rsidR="00D71D12">
        <w:rPr>
          <w:rStyle w:val="LDTextinhaltZchn"/>
        </w:rPr>
        <w:t>,</w:t>
      </w:r>
      <w:r w:rsidRPr="007527F7">
        <w:rPr>
          <w:rStyle w:val="LDTextinhaltZchn"/>
        </w:rPr>
        <w:t xml:space="preserve"> unter Berücksichtigung der Binnendifferenzierung (neue Differenzierungsmerkmale in der Spalte KD)</w:t>
      </w:r>
      <w:r w:rsidR="00D71D12">
        <w:rPr>
          <w:rStyle w:val="LDTextinhaltZchn"/>
        </w:rPr>
        <w:t>,</w:t>
      </w:r>
      <w:r w:rsidRPr="007527F7">
        <w:rPr>
          <w:rStyle w:val="LDTextinhaltZchn"/>
        </w:rPr>
        <w:t> folgendermaßen auf das Mittlere Niveau relativiert</w:t>
      </w:r>
      <w:r w:rsidR="00D71D12">
        <w:rPr>
          <w:rStyle w:val="LDTextinhaltZchn"/>
        </w:rPr>
        <w:t>:</w:t>
      </w:r>
    </w:p>
    <w:p w14:paraId="5552C119" w14:textId="0027FA83" w:rsidR="00973E21" w:rsidRPr="00B13D74" w:rsidRDefault="00973E21" w:rsidP="00D71D12">
      <w:pPr>
        <w:pStyle w:val="LDAuflistungText"/>
      </w:pPr>
      <w:r w:rsidRPr="00B13D74">
        <w:t>Die Relativierung erfolgt entsprechend den Regeln der äußeren Differenzierung (A, B, C, E, G)</w:t>
      </w:r>
      <w:r w:rsidR="000B7886">
        <w:t>.</w:t>
      </w:r>
    </w:p>
    <w:p w14:paraId="62C6B22C" w14:textId="5F974869" w:rsidR="00973E21" w:rsidRDefault="00973E21" w:rsidP="00D71D12">
      <w:pPr>
        <w:pStyle w:val="LDAuflistungText"/>
      </w:pPr>
      <w:r w:rsidRPr="00B13D74">
        <w:t xml:space="preserve">Die Relativierung erfolgt "gedeckelt" auf den Notenbereich von 1 bis 6. </w:t>
      </w:r>
    </w:p>
    <w:p w14:paraId="49C1CF24" w14:textId="7A141F48" w:rsidR="00947AA8" w:rsidRDefault="00947AA8" w:rsidP="00D71D12">
      <w:pPr>
        <w:pStyle w:val="LDAuflistungText"/>
      </w:pPr>
      <w:r w:rsidRPr="00973E21">
        <w:t xml:space="preserve">Als Zeugnisnote wird für Fächer mit den Differenzierungsmerkmalen (v, r, h, m, p und "-") auch </w:t>
      </w:r>
      <w:r>
        <w:t>diese Endnote ausgewiesen</w:t>
      </w:r>
      <w:r w:rsidRPr="00973E21">
        <w:t>. Für Fächer mit den Differenzierungsmerkm</w:t>
      </w:r>
      <w:r>
        <w:t>alen A, B, C, E, G nicht.</w:t>
      </w:r>
    </w:p>
    <w:p w14:paraId="3CCFAD7D" w14:textId="77777777" w:rsidR="00D71D12" w:rsidRDefault="00D71D12" w:rsidP="00CC5FAA">
      <w:pPr>
        <w:pStyle w:val="LDAbsatznachberschrift"/>
      </w:pPr>
    </w:p>
    <w:tbl>
      <w:tblPr>
        <w:tblStyle w:val="Tabellenraster"/>
        <w:tblW w:w="8788" w:type="dxa"/>
        <w:tblInd w:w="993"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118"/>
        <w:gridCol w:w="5670"/>
      </w:tblGrid>
      <w:tr w:rsidR="00D71D12" w:rsidRPr="00796632" w14:paraId="1E860B33" w14:textId="77777777" w:rsidTr="00D71D12">
        <w:tc>
          <w:tcPr>
            <w:tcW w:w="3118" w:type="dxa"/>
          </w:tcPr>
          <w:p w14:paraId="18E4B109" w14:textId="77043D2E" w:rsidR="00D71D12" w:rsidRPr="00796632" w:rsidRDefault="00D71D12" w:rsidP="00CC5FAA">
            <w:pPr>
              <w:pStyle w:val="LDTextinhalt"/>
            </w:pPr>
            <w:r w:rsidRPr="007527F7">
              <w:t>v - a-Binnendifferenzierung (v)</w:t>
            </w:r>
          </w:p>
        </w:tc>
        <w:tc>
          <w:tcPr>
            <w:tcW w:w="5670" w:type="dxa"/>
          </w:tcPr>
          <w:p w14:paraId="4EB20566" w14:textId="6269FF5D" w:rsidR="00D71D12" w:rsidRPr="00F208F5" w:rsidRDefault="00D71D12" w:rsidP="00CC5FAA">
            <w:pPr>
              <w:pStyle w:val="LDTextinhalt"/>
            </w:pPr>
            <w:r w:rsidRPr="00B13D74">
              <w:t>Endnote = Halbjahresnote - 1</w:t>
            </w:r>
            <w:r w:rsidRPr="00973E21">
              <w:t xml:space="preserve"> (analog zur A-Differenzierung)</w:t>
            </w:r>
          </w:p>
        </w:tc>
      </w:tr>
      <w:tr w:rsidR="00D71D12" w:rsidRPr="00796632" w14:paraId="0D767D64" w14:textId="77777777" w:rsidTr="00D71D12">
        <w:tc>
          <w:tcPr>
            <w:tcW w:w="3118" w:type="dxa"/>
          </w:tcPr>
          <w:p w14:paraId="6148F9FC" w14:textId="70AEFF71" w:rsidR="00D71D12" w:rsidRPr="00796632" w:rsidRDefault="00D71D12" w:rsidP="00CC5FAA">
            <w:pPr>
              <w:pStyle w:val="LDTextinhalt"/>
            </w:pPr>
            <w:r w:rsidRPr="00973E21">
              <w:t>r - b-Binnendifferenzierung (r)</w:t>
            </w:r>
          </w:p>
        </w:tc>
        <w:tc>
          <w:tcPr>
            <w:tcW w:w="5670" w:type="dxa"/>
          </w:tcPr>
          <w:p w14:paraId="47AB30A8" w14:textId="31CD65D5" w:rsidR="00D71D12" w:rsidRPr="00F208F5" w:rsidRDefault="00D71D12" w:rsidP="00CC5FAA">
            <w:pPr>
              <w:pStyle w:val="LDTextinhalt"/>
            </w:pPr>
            <w:r w:rsidRPr="00B13D74">
              <w:rPr>
                <w:rStyle w:val="hervorhebung"/>
              </w:rPr>
              <w:t>Endnote = Halbjahresnote</w:t>
            </w:r>
            <w:r w:rsidRPr="00973E21">
              <w:t xml:space="preserve"> (analog zur B- oder E-Differenzierung)</w:t>
            </w:r>
          </w:p>
        </w:tc>
      </w:tr>
      <w:tr w:rsidR="00D71D12" w:rsidRPr="00796632" w14:paraId="71E3ED0A" w14:textId="77777777" w:rsidTr="00D71D12">
        <w:tc>
          <w:tcPr>
            <w:tcW w:w="3118" w:type="dxa"/>
          </w:tcPr>
          <w:p w14:paraId="72D9F3D1" w14:textId="193EE01C" w:rsidR="00D71D12" w:rsidRPr="00796632" w:rsidRDefault="00D71D12" w:rsidP="00CC5FAA">
            <w:pPr>
              <w:pStyle w:val="LDTextinhalt"/>
            </w:pPr>
            <w:r w:rsidRPr="00973E21">
              <w:t>h - c-Binnendifferenzierung (h)</w:t>
            </w:r>
          </w:p>
        </w:tc>
        <w:tc>
          <w:tcPr>
            <w:tcW w:w="5670" w:type="dxa"/>
          </w:tcPr>
          <w:p w14:paraId="2E6B9FF3" w14:textId="59BAA10C" w:rsidR="00D71D12" w:rsidRPr="00F208F5" w:rsidRDefault="00D71D12" w:rsidP="00CC5FAA">
            <w:pPr>
              <w:pStyle w:val="LDTextinhalt"/>
            </w:pPr>
            <w:r w:rsidRPr="00B13D74">
              <w:t>Endnote = Halbjahresnote + 1</w:t>
            </w:r>
            <w:r w:rsidRPr="00973E21">
              <w:t>  (analog zur C- oder G-Differenzierung)</w:t>
            </w:r>
          </w:p>
        </w:tc>
      </w:tr>
      <w:tr w:rsidR="00D71D12" w:rsidRPr="00796632" w14:paraId="1F796A66" w14:textId="77777777" w:rsidTr="00D71D12">
        <w:tc>
          <w:tcPr>
            <w:tcW w:w="3118" w:type="dxa"/>
          </w:tcPr>
          <w:p w14:paraId="1D4F3F7C" w14:textId="1953C09C" w:rsidR="00D71D12" w:rsidRPr="00973E21" w:rsidRDefault="00D71D12" w:rsidP="00CC5FAA">
            <w:pPr>
              <w:pStyle w:val="LDTextinhalt"/>
            </w:pPr>
            <w:r w:rsidRPr="00973E21">
              <w:t>m - e-Binnendifferenzierung (m)</w:t>
            </w:r>
          </w:p>
        </w:tc>
        <w:tc>
          <w:tcPr>
            <w:tcW w:w="5670" w:type="dxa"/>
          </w:tcPr>
          <w:p w14:paraId="0443289B" w14:textId="5EFD4F7C" w:rsidR="00D71D12" w:rsidRPr="00B13D74" w:rsidRDefault="00D71D12" w:rsidP="00CC5FAA">
            <w:pPr>
              <w:pStyle w:val="LDTextinhalt"/>
            </w:pPr>
            <w:r w:rsidRPr="00242D6B">
              <w:rPr>
                <w:rStyle w:val="hervorhebung"/>
              </w:rPr>
              <w:t>Endnote = Halbjahresnote</w:t>
            </w:r>
            <w:r w:rsidRPr="00973E21">
              <w:t xml:space="preserve"> (analog zur B- oder E-Differenzierung)</w:t>
            </w:r>
          </w:p>
        </w:tc>
      </w:tr>
      <w:tr w:rsidR="00D71D12" w:rsidRPr="00796632" w14:paraId="6A08843B" w14:textId="77777777" w:rsidTr="00D71D12">
        <w:tc>
          <w:tcPr>
            <w:tcW w:w="3118" w:type="dxa"/>
          </w:tcPr>
          <w:p w14:paraId="4937A581" w14:textId="09E83D14" w:rsidR="00D71D12" w:rsidRPr="00973E21" w:rsidRDefault="00D71D12" w:rsidP="00CC5FAA">
            <w:pPr>
              <w:pStyle w:val="LDTextinhalt"/>
            </w:pPr>
            <w:r w:rsidRPr="00973E21">
              <w:t>p - g-Binnendifferenzierung (p)</w:t>
            </w:r>
          </w:p>
        </w:tc>
        <w:tc>
          <w:tcPr>
            <w:tcW w:w="5670" w:type="dxa"/>
          </w:tcPr>
          <w:p w14:paraId="76D52565" w14:textId="4550E04F" w:rsidR="00D71D12" w:rsidRPr="00B13D74" w:rsidRDefault="00D71D12" w:rsidP="00CC5FAA">
            <w:pPr>
              <w:pStyle w:val="LDTextinhalt"/>
            </w:pPr>
            <w:r w:rsidRPr="00B13D74">
              <w:rPr>
                <w:rStyle w:val="hervorhebung"/>
              </w:rPr>
              <w:t>Endnote = Halbjahresnote + 1</w:t>
            </w:r>
            <w:r w:rsidRPr="00973E21">
              <w:t xml:space="preserve"> (analog zur C- oder G-Differenzierung)</w:t>
            </w:r>
          </w:p>
        </w:tc>
      </w:tr>
      <w:tr w:rsidR="00D71D12" w:rsidRPr="00796632" w14:paraId="5BD7845C" w14:textId="77777777" w:rsidTr="00D71D12">
        <w:tc>
          <w:tcPr>
            <w:tcW w:w="3118" w:type="dxa"/>
          </w:tcPr>
          <w:p w14:paraId="396C1942" w14:textId="55601203" w:rsidR="00D71D12" w:rsidRPr="00973E21" w:rsidRDefault="00D71D12" w:rsidP="00CC5FAA">
            <w:pPr>
              <w:pStyle w:val="LDTextinhalt"/>
            </w:pPr>
            <w:r w:rsidRPr="00973E21">
              <w:t>"-" - kein Eintrag</w:t>
            </w:r>
          </w:p>
        </w:tc>
        <w:tc>
          <w:tcPr>
            <w:tcW w:w="5670" w:type="dxa"/>
          </w:tcPr>
          <w:p w14:paraId="0311C5A2" w14:textId="4D817677" w:rsidR="00D71D12" w:rsidRPr="00B13D74" w:rsidRDefault="00D71D12" w:rsidP="00CC5FAA">
            <w:pPr>
              <w:pStyle w:val="LDTextinhalt"/>
              <w:rPr>
                <w:rStyle w:val="hervorhebung"/>
              </w:rPr>
            </w:pPr>
            <w:r w:rsidRPr="00973E21">
              <w:t xml:space="preserve">Endnote = </w:t>
            </w:r>
            <w:r w:rsidRPr="00B13D74">
              <w:t>Halbjahresnote</w:t>
            </w:r>
            <w:r w:rsidRPr="007527F7">
              <w:rPr>
                <w:rStyle w:val="LDTextinhaltZchn"/>
              </w:rPr>
              <w:t xml:space="preserve"> (analog zur B- oder E-Differenzierung)</w:t>
            </w:r>
          </w:p>
        </w:tc>
      </w:tr>
    </w:tbl>
    <w:p w14:paraId="76DF1357" w14:textId="77777777" w:rsidR="00EE36D6" w:rsidRDefault="00EE36D6" w:rsidP="00556D79">
      <w:pPr>
        <w:pStyle w:val="LDTextinhalteingerckt"/>
        <w:rPr>
          <w:rStyle w:val="LDTextinhaltZchn"/>
        </w:rPr>
      </w:pPr>
    </w:p>
    <w:p w14:paraId="59FB3740" w14:textId="5159A36B" w:rsidR="00973E21" w:rsidRPr="007527F7" w:rsidRDefault="00973E21" w:rsidP="00556D79">
      <w:pPr>
        <w:pStyle w:val="LDTextinhalteingerckt"/>
        <w:rPr>
          <w:rStyle w:val="LDTextinhaltZchn"/>
        </w:rPr>
      </w:pPr>
      <w:r w:rsidRPr="007527F7">
        <w:rPr>
          <w:rStyle w:val="LDTextinhaltZchn"/>
        </w:rPr>
        <w:t xml:space="preserve">Für </w:t>
      </w:r>
      <w:r w:rsidRPr="00B13D74">
        <w:rPr>
          <w:rStyle w:val="hervorhebung"/>
        </w:rPr>
        <w:t>Prüfungsfächer</w:t>
      </w:r>
      <w:r w:rsidRPr="007527F7">
        <w:rPr>
          <w:rStyle w:val="LDTextinhaltZchn"/>
        </w:rPr>
        <w:t xml:space="preserve"> (ohne äußere Differenzierung) wird die auf Realschulniveau relativierte Halbjahresnote mit der Prüfungsnote verrechnet und auf ganze Noten gerundet: </w:t>
      </w:r>
    </w:p>
    <w:p w14:paraId="15836666" w14:textId="77777777" w:rsidR="00973E21" w:rsidRPr="00242D6B" w:rsidRDefault="00973E21" w:rsidP="00556D79">
      <w:pPr>
        <w:pStyle w:val="LDTextinhalteingerckt"/>
      </w:pPr>
      <w:r w:rsidRPr="00B13D74">
        <w:rPr>
          <w:rStyle w:val="hervorhebung"/>
        </w:rPr>
        <w:t>Endnote = (2*(relativierte Halbjahresnote) + Prüfungsnote)/3 [auf Ganzzahlen gerundet</w:t>
      </w:r>
      <w:r w:rsidRPr="00242D6B">
        <w:t>].</w:t>
      </w:r>
    </w:p>
    <w:p w14:paraId="0CCE75DF" w14:textId="74F05777" w:rsidR="00973E21" w:rsidRPr="00DB2EF1" w:rsidRDefault="00973E21" w:rsidP="00DB2EF1">
      <w:pPr>
        <w:pStyle w:val="LDTextinhalteingerckt"/>
      </w:pPr>
      <w:r w:rsidRPr="00973E21">
        <w:t>Die Berechnung der Endnoten für Prüfungsfächer erfolgt entsprechend den Regeln für Prüfungsfächer mit äußerer Differenzierung (A, B, C, E, G).</w:t>
      </w:r>
    </w:p>
    <w:p w14:paraId="05070AAA" w14:textId="7942D721" w:rsidR="007527F7" w:rsidRDefault="000A7335" w:rsidP="00CC5FAA">
      <w:pPr>
        <w:pStyle w:val="berschrift3"/>
      </w:pPr>
      <w:bookmarkStart w:id="72" w:name="_Toc59026549"/>
      <w:r>
        <w:t>Zeugnis</w:t>
      </w:r>
      <w:r w:rsidR="005B029A">
        <w:t>se</w:t>
      </w:r>
      <w:r w:rsidR="006C5AFD">
        <w:t xml:space="preserve"> &gt; </w:t>
      </w:r>
      <w:r w:rsidR="00DC4D6C">
        <w:t>Zeugnis erstellen</w:t>
      </w:r>
      <w:bookmarkEnd w:id="72"/>
    </w:p>
    <w:p w14:paraId="4B8684EA" w14:textId="2FCE1348" w:rsidR="00CF6496" w:rsidRPr="00242D6B" w:rsidRDefault="000F68B4" w:rsidP="00242D6B">
      <w:pPr>
        <w:pStyle w:val="berschrift4"/>
      </w:pPr>
      <w:bookmarkStart w:id="73" w:name="_Toc59026550"/>
      <w:r>
        <w:t xml:space="preserve">Dialogfenster Zuweisung bearbeiten – </w:t>
      </w:r>
      <w:r w:rsidR="00214F54">
        <w:t>Plausibili</w:t>
      </w:r>
      <w:r w:rsidR="00CF6496" w:rsidRPr="00242D6B">
        <w:t>sierung</w:t>
      </w:r>
      <w:r>
        <w:t xml:space="preserve"> Abschluss</w:t>
      </w:r>
      <w:bookmarkEnd w:id="73"/>
    </w:p>
    <w:p w14:paraId="73256ACA" w14:textId="509C4A2B" w:rsidR="00DC4D6C" w:rsidRDefault="00DC4D6C" w:rsidP="00556D79">
      <w:pPr>
        <w:pStyle w:val="LDTextinhalteingerckt"/>
        <w:rPr>
          <w:bCs/>
        </w:rPr>
      </w:pPr>
      <w:r>
        <w:t xml:space="preserve">Auf Wunsch des Statistik-Referats </w:t>
      </w:r>
      <w:r w:rsidR="000F68B4">
        <w:t xml:space="preserve">werden im </w:t>
      </w:r>
      <w:r>
        <w:t xml:space="preserve">Dialogfenster </w:t>
      </w:r>
      <w:r w:rsidRPr="00AF657F">
        <w:rPr>
          <w:rStyle w:val="hervorhebung"/>
        </w:rPr>
        <w:t xml:space="preserve">Zuweisung bearbeiten </w:t>
      </w:r>
      <w:r w:rsidR="000F68B4" w:rsidRPr="000F68B4">
        <w:t xml:space="preserve">die </w:t>
      </w:r>
      <w:r w:rsidR="000F68B4">
        <w:t xml:space="preserve">eingetragenen Abschlüsse plausibilisiert. Bei unplausiblen Abschlüssen erscheinen folgende </w:t>
      </w:r>
      <w:r w:rsidRPr="00F71ED7">
        <w:rPr>
          <w:bCs/>
        </w:rPr>
        <w:t>Me</w:t>
      </w:r>
      <w:r>
        <w:rPr>
          <w:bCs/>
        </w:rPr>
        <w:t>ldung</w:t>
      </w:r>
      <w:r w:rsidR="000F68B4">
        <w:rPr>
          <w:bCs/>
        </w:rPr>
        <w:t>stexte in roter Schrift</w:t>
      </w:r>
    </w:p>
    <w:tbl>
      <w:tblPr>
        <w:tblStyle w:val="Tabellenraster"/>
        <w:tblW w:w="0" w:type="auto"/>
        <w:tblInd w:w="709" w:type="dxa"/>
        <w:tblLook w:val="04A0" w:firstRow="1" w:lastRow="0" w:firstColumn="1" w:lastColumn="0" w:noHBand="0" w:noVBand="1"/>
      </w:tblPr>
      <w:tblGrid>
        <w:gridCol w:w="2916"/>
        <w:gridCol w:w="5946"/>
      </w:tblGrid>
      <w:tr w:rsidR="000D0F57" w14:paraId="57CFF8C2" w14:textId="77777777" w:rsidTr="000F68B4">
        <w:tc>
          <w:tcPr>
            <w:tcW w:w="2916" w:type="dxa"/>
          </w:tcPr>
          <w:p w14:paraId="73D5F487" w14:textId="77777777" w:rsidR="00EE36D6" w:rsidRDefault="00EE36D6" w:rsidP="00CC5FAA">
            <w:pPr>
              <w:pStyle w:val="LDTextinhalt"/>
            </w:pPr>
            <w:r>
              <w:rPr>
                <w:bCs/>
              </w:rPr>
              <w:t xml:space="preserve">Wenn Sie im aktuellen HJ für einen Schüler der Stufe </w:t>
            </w:r>
            <w:r w:rsidRPr="00082CA4">
              <w:t xml:space="preserve">09/1 </w:t>
            </w:r>
            <w:r>
              <w:t xml:space="preserve">oder </w:t>
            </w:r>
            <w:r w:rsidRPr="00082CA4">
              <w:t xml:space="preserve">09/2 </w:t>
            </w:r>
            <w:r>
              <w:t xml:space="preserve">als ersten Abschluss den </w:t>
            </w:r>
            <w:r w:rsidRPr="00226C41">
              <w:rPr>
                <w:rStyle w:val="LDMeneintrag"/>
              </w:rPr>
              <w:t>KABS</w:t>
            </w:r>
            <w:r>
              <w:t xml:space="preserve"> eintragen und übernehmen möchten, </w:t>
            </w:r>
            <w:r w:rsidRPr="00082CA4">
              <w:t>erscheint folgender Meldungstext</w:t>
            </w:r>
            <w:r>
              <w:t>:</w:t>
            </w:r>
          </w:p>
          <w:p w14:paraId="7212D7F9" w14:textId="77777777" w:rsidR="00EE36D6" w:rsidRPr="00934DD5" w:rsidRDefault="00EE36D6" w:rsidP="00CC5FAA">
            <w:pPr>
              <w:pStyle w:val="LDTextinhalt"/>
              <w:rPr>
                <w:rStyle w:val="LDMeneintrag"/>
              </w:rPr>
            </w:pPr>
            <w:r w:rsidRPr="002E78A7">
              <w:rPr>
                <w:rStyle w:val="LDMeneintrag"/>
              </w:rPr>
              <w:t>Hinweis</w:t>
            </w:r>
            <w:r w:rsidRPr="00934DD5">
              <w:rPr>
                <w:rStyle w:val="LDMeneintrag"/>
              </w:rPr>
              <w:t>: In Stufe 9 dürfen als erste Abschlüsse nur OHA, OLH, HA, HQ, HA-G, BAFL oder GE vergeben werden. KABS darf in Stufe 9 nur bei Wiederholung der Stufe vergeben werden</w:t>
            </w:r>
            <w:r>
              <w:rPr>
                <w:rStyle w:val="LDMeneintrag"/>
              </w:rPr>
              <w:t>.</w:t>
            </w:r>
          </w:p>
        </w:tc>
        <w:tc>
          <w:tcPr>
            <w:tcW w:w="5946" w:type="dxa"/>
          </w:tcPr>
          <w:p w14:paraId="57F47240" w14:textId="0D738FB5" w:rsidR="00EE36D6" w:rsidRDefault="00E72F26" w:rsidP="00CC5FAA">
            <w:pPr>
              <w:pStyle w:val="LDTextinhalt"/>
            </w:pPr>
            <w:r>
              <w:drawing>
                <wp:inline distT="0" distB="0" distL="0" distR="0" wp14:anchorId="255CCBED" wp14:editId="050FD99F">
                  <wp:extent cx="3600000" cy="2250000"/>
                  <wp:effectExtent l="19050" t="19050" r="19685" b="171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00000" cy="2250000"/>
                          </a:xfrm>
                          <a:prstGeom prst="rect">
                            <a:avLst/>
                          </a:prstGeom>
                          <a:ln>
                            <a:solidFill>
                              <a:schemeClr val="bg1">
                                <a:lumMod val="50000"/>
                              </a:schemeClr>
                            </a:solidFill>
                          </a:ln>
                        </pic:spPr>
                      </pic:pic>
                    </a:graphicData>
                  </a:graphic>
                </wp:inline>
              </w:drawing>
            </w:r>
          </w:p>
        </w:tc>
      </w:tr>
      <w:tr w:rsidR="000D0F57" w14:paraId="49599399" w14:textId="77777777" w:rsidTr="000F68B4">
        <w:tc>
          <w:tcPr>
            <w:tcW w:w="2916" w:type="dxa"/>
          </w:tcPr>
          <w:p w14:paraId="60871FD0" w14:textId="51EC6654" w:rsidR="00EE36D6" w:rsidRDefault="00EE36D6" w:rsidP="00CC5FAA">
            <w:pPr>
              <w:pStyle w:val="LDTextinhalt"/>
            </w:pPr>
            <w:r>
              <w:rPr>
                <w:bCs/>
              </w:rPr>
              <w:t xml:space="preserve">Wenn Sie im aktuellen HJ für einen Schüler der Stufe </w:t>
            </w:r>
            <w:r w:rsidRPr="00082CA4">
              <w:t xml:space="preserve">09/1 </w:t>
            </w:r>
            <w:r>
              <w:t xml:space="preserve">oder </w:t>
            </w:r>
            <w:r w:rsidRPr="00082CA4">
              <w:t xml:space="preserve">09/2 </w:t>
            </w:r>
            <w:r>
              <w:t xml:space="preserve">als ersten Abschluss </w:t>
            </w:r>
            <w:r w:rsidRPr="00226C41">
              <w:rPr>
                <w:rStyle w:val="LDMeneintrag"/>
              </w:rPr>
              <w:t>ABB</w:t>
            </w:r>
            <w:r w:rsidR="00214F54">
              <w:t xml:space="preserve"> eintragen und</w:t>
            </w:r>
            <w:r>
              <w:t xml:space="preserve"> übernehmen möchten, </w:t>
            </w:r>
            <w:r w:rsidRPr="00082CA4">
              <w:t>erscheint folgender Meldungstext</w:t>
            </w:r>
            <w:r>
              <w:t>:</w:t>
            </w:r>
          </w:p>
          <w:p w14:paraId="3ADC59A3" w14:textId="77777777" w:rsidR="00EE36D6" w:rsidRDefault="00EE36D6" w:rsidP="00CC5FAA">
            <w:pPr>
              <w:pStyle w:val="LDTextinhalt"/>
              <w:rPr>
                <w:bCs/>
              </w:rPr>
            </w:pPr>
            <w:r w:rsidRPr="00AF657F">
              <w:rPr>
                <w:rStyle w:val="LDMeneintrag"/>
              </w:rPr>
              <w:t xml:space="preserve">Hinweis: In Stufe 9 dürfen als erste Abschlüsse nur OHA, OLH, HA, HQ, HA-G, BAFL oder GE vergeben </w:t>
            </w:r>
            <w:r>
              <w:rPr>
                <w:rStyle w:val="LDMeneintrag"/>
              </w:rPr>
              <w:t>w</w:t>
            </w:r>
            <w:r w:rsidRPr="00AF657F">
              <w:rPr>
                <w:rStyle w:val="LDMeneintrag"/>
              </w:rPr>
              <w:t>erden. ABB darf in Stufe 9 nur bei Wiederholung der Stufe vergeben werden</w:t>
            </w:r>
          </w:p>
        </w:tc>
        <w:tc>
          <w:tcPr>
            <w:tcW w:w="5946" w:type="dxa"/>
          </w:tcPr>
          <w:p w14:paraId="32678B59" w14:textId="64BE9172" w:rsidR="00EE36D6" w:rsidRDefault="00EE36D6" w:rsidP="00CC5FAA">
            <w:pPr>
              <w:pStyle w:val="LDTextinhalt"/>
            </w:pPr>
            <w:r>
              <w:drawing>
                <wp:inline distT="0" distB="0" distL="0" distR="0" wp14:anchorId="7DDE9DAC" wp14:editId="26680B1A">
                  <wp:extent cx="3600000" cy="2246400"/>
                  <wp:effectExtent l="19050" t="19050" r="19685" b="2095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00000" cy="2246400"/>
                          </a:xfrm>
                          <a:prstGeom prst="rect">
                            <a:avLst/>
                          </a:prstGeom>
                          <a:ln>
                            <a:solidFill>
                              <a:schemeClr val="tx1"/>
                            </a:solidFill>
                          </a:ln>
                        </pic:spPr>
                      </pic:pic>
                    </a:graphicData>
                  </a:graphic>
                </wp:inline>
              </w:drawing>
            </w:r>
          </w:p>
        </w:tc>
      </w:tr>
      <w:tr w:rsidR="000D0F57" w14:paraId="2C516DD5" w14:textId="77777777" w:rsidTr="000F68B4">
        <w:tc>
          <w:tcPr>
            <w:tcW w:w="2916" w:type="dxa"/>
          </w:tcPr>
          <w:p w14:paraId="0C802C40" w14:textId="7A4DCAD1" w:rsidR="00EE36D6" w:rsidRPr="00DF60F3" w:rsidRDefault="00EE36D6" w:rsidP="005B2BC2">
            <w:r>
              <w:rPr>
                <w:bCs/>
              </w:rPr>
              <w:t xml:space="preserve">Wenn Sie im aktuellen HJ für Schüler </w:t>
            </w:r>
            <w:r>
              <w:rPr>
                <w:rStyle w:val="LDTextinhaltZchn"/>
              </w:rPr>
              <w:t xml:space="preserve">aller Schulformen, außer denen mit den </w:t>
            </w:r>
            <w:r w:rsidRPr="007527F7">
              <w:rPr>
                <w:rStyle w:val="LDTextinhaltZchn"/>
              </w:rPr>
              <w:t>Förderschulschulformen FS</w:t>
            </w:r>
            <w:r>
              <w:rPr>
                <w:rStyle w:val="LDTextinhaltZchn"/>
              </w:rPr>
              <w:t xml:space="preserve">/*, als ersten Abschluss </w:t>
            </w:r>
            <w:r w:rsidR="00214F54" w:rsidRPr="00226C41">
              <w:rPr>
                <w:rStyle w:val="LDMeneintrag"/>
              </w:rPr>
              <w:t>BAFL</w:t>
            </w:r>
            <w:r w:rsidR="00214F54" w:rsidRPr="007527F7">
              <w:rPr>
                <w:rStyle w:val="LDTextinhaltZchn"/>
              </w:rPr>
              <w:t> eintragen</w:t>
            </w:r>
            <w:r>
              <w:rPr>
                <w:rStyle w:val="LDTextinhaltZchn"/>
              </w:rPr>
              <w:t xml:space="preserve"> und übernehmen, er</w:t>
            </w:r>
            <w:r w:rsidRPr="007527F7">
              <w:rPr>
                <w:rStyle w:val="LDTextinhaltZchn"/>
              </w:rPr>
              <w:t xml:space="preserve">scheint </w:t>
            </w:r>
            <w:r>
              <w:rPr>
                <w:rStyle w:val="LDTextinhaltZchn"/>
              </w:rPr>
              <w:t xml:space="preserve">folgender Meldungstext, sofern </w:t>
            </w:r>
            <w:r w:rsidRPr="007527F7">
              <w:rPr>
                <w:rStyle w:val="LDTextinhaltZchn"/>
              </w:rPr>
              <w:t xml:space="preserve">bei </w:t>
            </w:r>
            <w:r w:rsidRPr="00DF60F3">
              <w:t xml:space="preserve">den betreffenden Schülern keine gültige IB-LER-Förderung eingetragen ist: </w:t>
            </w:r>
          </w:p>
          <w:p w14:paraId="2C2E5AA8" w14:textId="77777777" w:rsidR="00EE36D6" w:rsidRPr="00C256D9" w:rsidRDefault="00EE36D6" w:rsidP="005B2BC2">
            <w:pPr>
              <w:rPr>
                <w:i/>
                <w:iCs/>
                <w:szCs w:val="20"/>
              </w:rPr>
            </w:pPr>
            <w:r w:rsidRPr="00DF60F3">
              <w:rPr>
                <w:rStyle w:val="LDMeneintrag"/>
              </w:rPr>
              <w:t>Hinweis: Der Abschluss BAFL darf nur vergeben werden, wenn eine aktuell gültige IB-LER-Förderung eingetragen ist.</w:t>
            </w:r>
          </w:p>
        </w:tc>
        <w:tc>
          <w:tcPr>
            <w:tcW w:w="5946" w:type="dxa"/>
          </w:tcPr>
          <w:p w14:paraId="0958BCD8" w14:textId="37B4B2BA" w:rsidR="00EE36D6" w:rsidRDefault="000D0F57" w:rsidP="00CC5FAA">
            <w:pPr>
              <w:pStyle w:val="LDTextinhalt"/>
            </w:pPr>
            <w:r>
              <w:drawing>
                <wp:inline distT="0" distB="0" distL="0" distR="0" wp14:anchorId="2A3966B5" wp14:editId="10F0DEBF">
                  <wp:extent cx="3600000" cy="2242800"/>
                  <wp:effectExtent l="19050" t="19050" r="19685" b="24765"/>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00000" cy="2242800"/>
                          </a:xfrm>
                          <a:prstGeom prst="rect">
                            <a:avLst/>
                          </a:prstGeom>
                          <a:ln>
                            <a:solidFill>
                              <a:schemeClr val="bg1">
                                <a:lumMod val="50000"/>
                              </a:schemeClr>
                            </a:solidFill>
                          </a:ln>
                        </pic:spPr>
                      </pic:pic>
                    </a:graphicData>
                  </a:graphic>
                </wp:inline>
              </w:drawing>
            </w:r>
          </w:p>
        </w:tc>
      </w:tr>
      <w:tr w:rsidR="000D0F57" w14:paraId="7000B97E" w14:textId="77777777" w:rsidTr="000F68B4">
        <w:tc>
          <w:tcPr>
            <w:tcW w:w="2916" w:type="dxa"/>
          </w:tcPr>
          <w:p w14:paraId="4AEF432B" w14:textId="014FF6A7" w:rsidR="00EE36D6" w:rsidRPr="00DF60F3" w:rsidRDefault="00EE36D6" w:rsidP="005B2BC2">
            <w:r>
              <w:rPr>
                <w:bCs/>
              </w:rPr>
              <w:t xml:space="preserve">Wenn Sie im aktuellen HJ für Schüler </w:t>
            </w:r>
            <w:r>
              <w:rPr>
                <w:rStyle w:val="LDTextinhaltZchn"/>
              </w:rPr>
              <w:t xml:space="preserve">aller Schulformen, außer denen mit den </w:t>
            </w:r>
            <w:r w:rsidRPr="007527F7">
              <w:rPr>
                <w:rStyle w:val="LDTextinhaltZchn"/>
              </w:rPr>
              <w:t>Förderschulschulformen FS</w:t>
            </w:r>
            <w:r>
              <w:rPr>
                <w:rStyle w:val="LDTextinhaltZchn"/>
              </w:rPr>
              <w:t xml:space="preserve">/*, als ersten Abschluss </w:t>
            </w:r>
            <w:r>
              <w:rPr>
                <w:rStyle w:val="LDMeneintrag"/>
              </w:rPr>
              <w:t>GE</w:t>
            </w:r>
            <w:r w:rsidRPr="007527F7">
              <w:rPr>
                <w:rStyle w:val="LDTextinhaltZchn"/>
              </w:rPr>
              <w:t> </w:t>
            </w:r>
            <w:r>
              <w:rPr>
                <w:rStyle w:val="LDTextinhaltZchn"/>
              </w:rPr>
              <w:t>eintragen und übernehmen, er</w:t>
            </w:r>
            <w:r w:rsidRPr="007527F7">
              <w:rPr>
                <w:rStyle w:val="LDTextinhaltZchn"/>
              </w:rPr>
              <w:t xml:space="preserve">scheint folgender Meldungstext, wenn bei </w:t>
            </w:r>
            <w:r w:rsidRPr="00DF60F3">
              <w:t xml:space="preserve">den betreffenden Schülern keine gültige </w:t>
            </w:r>
            <w:r>
              <w:t>IB-GE</w:t>
            </w:r>
            <w:r w:rsidRPr="00DF60F3">
              <w:t xml:space="preserve">-Förderung eingetragen ist: </w:t>
            </w:r>
          </w:p>
          <w:p w14:paraId="57F0AAB3" w14:textId="77777777" w:rsidR="00EE36D6" w:rsidRPr="007527F7" w:rsidRDefault="00EE36D6" w:rsidP="005B2BC2">
            <w:pPr>
              <w:rPr>
                <w:rStyle w:val="LDTextinhaltZchn"/>
              </w:rPr>
            </w:pPr>
            <w:r w:rsidRPr="00DF60F3">
              <w:rPr>
                <w:rStyle w:val="LDMeneintrag"/>
              </w:rPr>
              <w:t>Hinweis: Der Abschluss GE darf nur vergeben werden, wenn eine aktuell gültige IB-GE-Förderung eingetragen ist.</w:t>
            </w:r>
          </w:p>
        </w:tc>
        <w:tc>
          <w:tcPr>
            <w:tcW w:w="5946" w:type="dxa"/>
          </w:tcPr>
          <w:p w14:paraId="46D18C50" w14:textId="37F846E8" w:rsidR="00EE36D6" w:rsidRDefault="00EE36D6" w:rsidP="00CC5FAA">
            <w:pPr>
              <w:pStyle w:val="LDTextinhalt"/>
            </w:pPr>
            <w:r>
              <w:drawing>
                <wp:inline distT="0" distB="0" distL="0" distR="0" wp14:anchorId="4AC4F7AA" wp14:editId="2FF40024">
                  <wp:extent cx="3600000" cy="2250000"/>
                  <wp:effectExtent l="19050" t="19050" r="19685" b="1714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00000" cy="2250000"/>
                          </a:xfrm>
                          <a:prstGeom prst="rect">
                            <a:avLst/>
                          </a:prstGeom>
                          <a:ln>
                            <a:solidFill>
                              <a:schemeClr val="bg1">
                                <a:lumMod val="50000"/>
                              </a:schemeClr>
                            </a:solidFill>
                          </a:ln>
                        </pic:spPr>
                      </pic:pic>
                    </a:graphicData>
                  </a:graphic>
                </wp:inline>
              </w:drawing>
            </w:r>
          </w:p>
        </w:tc>
      </w:tr>
    </w:tbl>
    <w:p w14:paraId="4F32DF1E" w14:textId="1F5BF86C" w:rsidR="0000348A" w:rsidRPr="00242D6B" w:rsidRDefault="000F68B4" w:rsidP="00242D6B">
      <w:pPr>
        <w:pStyle w:val="berschrift4"/>
      </w:pPr>
      <w:bookmarkStart w:id="74" w:name="_Toc59026551"/>
      <w:r>
        <w:t>Dialogfenster Zuweisung bearbeiten – Abschluss GE für IGS Stufe 10/1</w:t>
      </w:r>
      <w:bookmarkEnd w:id="74"/>
    </w:p>
    <w:p w14:paraId="411CC672" w14:textId="0DC1179E" w:rsidR="0000348A" w:rsidRDefault="0000348A" w:rsidP="00556D79">
      <w:pPr>
        <w:pStyle w:val="LDTextinhalteingerckt"/>
      </w:pPr>
      <w:r>
        <w:t xml:space="preserve">Es ist nun </w:t>
      </w:r>
      <w:r w:rsidR="00EE36D6">
        <w:t xml:space="preserve">auch </w:t>
      </w:r>
      <w:r>
        <w:t>für die Schulform IGS möglich, in der Stufe 10/1 den Abschluss GE zuzuweisen.</w:t>
      </w:r>
    </w:p>
    <w:p w14:paraId="43B3BA27" w14:textId="7DB2B79B" w:rsidR="000F68B4" w:rsidRPr="00DC4D6C" w:rsidRDefault="000F68B4" w:rsidP="00CC5FAA">
      <w:pPr>
        <w:pStyle w:val="berschrift3"/>
      </w:pPr>
      <w:bookmarkStart w:id="75" w:name="_Toc59026552"/>
      <w:r>
        <w:t>Zeugniskonfiguration &gt; Zeugnisformulare</w:t>
      </w:r>
      <w:bookmarkEnd w:id="75"/>
    </w:p>
    <w:p w14:paraId="4B960B2F" w14:textId="01674054" w:rsidR="00847DB6" w:rsidRDefault="00847DB6" w:rsidP="000F68B4">
      <w:pPr>
        <w:pStyle w:val="berschrift4"/>
      </w:pPr>
      <w:bookmarkStart w:id="76" w:name="_Toc59026553"/>
      <w:r>
        <w:t>AGYM – Abgangszeugnis</w:t>
      </w:r>
      <w:bookmarkEnd w:id="76"/>
      <w:r>
        <w:t xml:space="preserve"> </w:t>
      </w:r>
    </w:p>
    <w:p w14:paraId="57CD5839" w14:textId="0B76AC86" w:rsidR="0081784D" w:rsidRDefault="0081784D" w:rsidP="0081784D">
      <w:pPr>
        <w:pStyle w:val="LDTextinhalteingerckt"/>
      </w:pPr>
      <w:r>
        <w:t>Das Abgangszeugnis für Schüler, die aus der Qualifikationsphase abgehen, steht nun auch für die Schulform AGYM zur Verfügung.</w:t>
      </w:r>
    </w:p>
    <w:p w14:paraId="6073E321" w14:textId="70A6D714" w:rsidR="000F68B4" w:rsidRDefault="000F68B4" w:rsidP="000F68B4">
      <w:pPr>
        <w:pStyle w:val="berschrift4"/>
      </w:pPr>
      <w:bookmarkStart w:id="77" w:name="_Toc59026554"/>
      <w:r>
        <w:t>Abiturzeugnis – Fehler behoben</w:t>
      </w:r>
      <w:bookmarkEnd w:id="77"/>
    </w:p>
    <w:p w14:paraId="11161285" w14:textId="58DD660B" w:rsidR="000F68B4" w:rsidRDefault="000F68B4" w:rsidP="000F68B4">
      <w:pPr>
        <w:pStyle w:val="LDTextinhalteingerckt"/>
      </w:pPr>
      <w:r w:rsidRPr="00DE6B22">
        <w:t xml:space="preserve">Fremdsprachen aus dem Bereich "Fremdsprachen im benoteten Pflicht-, Wahlpflicht- und Wahlunterricht (ab Stufe 3)" erscheinen auf dem Abiturzeugnis in der </w:t>
      </w:r>
      <w:r>
        <w:t>„</w:t>
      </w:r>
      <w:r w:rsidRPr="00DE6B22">
        <w:t>Tabelle IV. Fremdsprachen</w:t>
      </w:r>
      <w:r>
        <w:t>“</w:t>
      </w:r>
      <w:r w:rsidRPr="00DE6B22">
        <w:t xml:space="preserve"> unter dem Punkt "Fach (Arbeitsgemeinschaften und wahlfreie Unterrichtsveran</w:t>
      </w:r>
      <w:r>
        <w:t>staltungen)" nun wieder korrekt dargestellt.</w:t>
      </w:r>
    </w:p>
    <w:p w14:paraId="5ABEDE9B" w14:textId="40EA666D" w:rsidR="00C54C22" w:rsidRPr="00242D6B" w:rsidRDefault="00102CA3" w:rsidP="00242D6B">
      <w:pPr>
        <w:pStyle w:val="berschrift4"/>
      </w:pPr>
      <w:bookmarkStart w:id="78" w:name="_Toc59026555"/>
      <w:r w:rsidRPr="00242D6B">
        <w:t xml:space="preserve">Ein- und Zweijährige </w:t>
      </w:r>
      <w:r w:rsidR="00F15EF1" w:rsidRPr="00242D6B">
        <w:t>Fachschule</w:t>
      </w:r>
      <w:r w:rsidR="000F68B4">
        <w:t xml:space="preserve"> – </w:t>
      </w:r>
      <w:r w:rsidR="00F15EF1" w:rsidRPr="00242D6B">
        <w:t>Abschlusszeugnis</w:t>
      </w:r>
      <w:r w:rsidR="000F68B4">
        <w:t xml:space="preserve"> - </w:t>
      </w:r>
      <w:r w:rsidR="00F15EF1" w:rsidRPr="00242D6B">
        <w:t>Projektthemen</w:t>
      </w:r>
      <w:bookmarkEnd w:id="78"/>
    </w:p>
    <w:p w14:paraId="276E9608" w14:textId="77777777" w:rsidR="00EE36D6" w:rsidRDefault="00EE36D6" w:rsidP="00556D79">
      <w:pPr>
        <w:pStyle w:val="LDTextinhalteingerckt"/>
      </w:pPr>
      <w:r>
        <w:t xml:space="preserve">Im Register </w:t>
      </w:r>
      <w:r w:rsidRPr="00EE36D6">
        <w:rPr>
          <w:rStyle w:val="LDRegister"/>
        </w:rPr>
        <w:t>Projektprüfung</w:t>
      </w:r>
      <w:r>
        <w:t xml:space="preserve"> können Sie nun Titel </w:t>
      </w:r>
      <w:r w:rsidRPr="00C54C22">
        <w:t>mit einer Länge von</w:t>
      </w:r>
      <w:r>
        <w:t xml:space="preserve"> jeweils bis zu </w:t>
      </w:r>
      <w:r w:rsidRPr="00C54C22">
        <w:t xml:space="preserve">150 Zeichen </w:t>
      </w:r>
      <w:r>
        <w:t xml:space="preserve">für die </w:t>
      </w:r>
      <w:r w:rsidR="00102CA3" w:rsidRPr="00C54C22">
        <w:t>Prüfungsarbeit 1und 2</w:t>
      </w:r>
      <w:r>
        <w:t xml:space="preserve">, die </w:t>
      </w:r>
      <w:r w:rsidR="00102CA3" w:rsidRPr="00C54C22">
        <w:t xml:space="preserve">Projektarbeit und für die Praktische Prüfung </w:t>
      </w:r>
      <w:r>
        <w:t>eingeben.</w:t>
      </w:r>
    </w:p>
    <w:p w14:paraId="60E14534" w14:textId="4759DA86" w:rsidR="00F15EF1" w:rsidRDefault="00EE36D6" w:rsidP="00556D79">
      <w:pPr>
        <w:pStyle w:val="LDTextinhalteingerckt"/>
      </w:pPr>
      <w:r>
        <w:t xml:space="preserve">Die Titel werden </w:t>
      </w:r>
      <w:r w:rsidR="00102CA3" w:rsidRPr="00C54C22">
        <w:t xml:space="preserve">im Abschlusszeugnis vergrößert und/oder zweizeilig </w:t>
      </w:r>
      <w:r>
        <w:t>ausgegeben.</w:t>
      </w:r>
    </w:p>
    <w:tbl>
      <w:tblPr>
        <w:tblStyle w:val="Tabellenraster"/>
        <w:tblW w:w="8505"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7654"/>
      </w:tblGrid>
      <w:tr w:rsidR="004C69E7" w:rsidRPr="00796632" w14:paraId="70AD7FDC" w14:textId="77777777" w:rsidTr="005B2BC2">
        <w:trPr>
          <w:trHeight w:val="817"/>
        </w:trPr>
        <w:tc>
          <w:tcPr>
            <w:tcW w:w="851" w:type="dxa"/>
            <w:tcBorders>
              <w:top w:val="nil"/>
              <w:bottom w:val="nil"/>
            </w:tcBorders>
          </w:tcPr>
          <w:p w14:paraId="105BCBCC" w14:textId="77777777" w:rsidR="004C69E7" w:rsidRPr="00796632" w:rsidRDefault="004C69E7" w:rsidP="00CC5FAA">
            <w:pPr>
              <w:pStyle w:val="LDTextinhalt"/>
            </w:pPr>
            <w:r>
              <w:drawing>
                <wp:inline distT="0" distB="0" distL="0" distR="0" wp14:anchorId="4B0F1D12" wp14:editId="1DDB2903">
                  <wp:extent cx="289560" cy="289560"/>
                  <wp:effectExtent l="0" t="0" r="0" b="0"/>
                  <wp:docPr id="95" name="Grafik 95"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654" w:type="dxa"/>
            <w:tcBorders>
              <w:top w:val="single" w:sz="4" w:space="0" w:color="808080" w:themeColor="background1" w:themeShade="80"/>
              <w:bottom w:val="single" w:sz="4" w:space="0" w:color="808080" w:themeColor="background1" w:themeShade="80"/>
            </w:tcBorders>
            <w:vAlign w:val="center"/>
          </w:tcPr>
          <w:p w14:paraId="2CA6038A" w14:textId="0B4655A8" w:rsidR="004C69E7" w:rsidRDefault="004C69E7" w:rsidP="00CC5FAA">
            <w:pPr>
              <w:pStyle w:val="LDTextinhalt"/>
              <w:rPr>
                <w:rStyle w:val="hervorhebunggrn"/>
              </w:rPr>
            </w:pPr>
            <w:r>
              <w:rPr>
                <w:rStyle w:val="hervorhebunggrn"/>
              </w:rPr>
              <w:t>Hinweis</w:t>
            </w:r>
          </w:p>
          <w:p w14:paraId="0A761FC5" w14:textId="3941A996" w:rsidR="004C69E7" w:rsidRPr="00F208F5" w:rsidRDefault="004C69E7" w:rsidP="00CC5FAA">
            <w:pPr>
              <w:pStyle w:val="LDTextinhalt"/>
            </w:pPr>
            <w:r>
              <w:t>Beim gleichzeitigen Vorliegen der Abschlüsse ABB oder KABS und FHR in der betreffenden aktuellen Schulform wird ein korrektes Abschlusszeugnis mit der Passage über den FHR ausgewiesen.</w:t>
            </w:r>
          </w:p>
        </w:tc>
      </w:tr>
    </w:tbl>
    <w:p w14:paraId="65AB6BF6" w14:textId="2F028588" w:rsidR="00C6205B" w:rsidRPr="00242D6B" w:rsidRDefault="00102CA3" w:rsidP="00242D6B">
      <w:pPr>
        <w:pStyle w:val="berschrift4"/>
      </w:pPr>
      <w:bookmarkStart w:id="79" w:name="_Toc59026556"/>
      <w:r w:rsidRPr="00242D6B">
        <w:t xml:space="preserve">Ein- und Zweijährige </w:t>
      </w:r>
      <w:r w:rsidR="00F15EF1" w:rsidRPr="00242D6B">
        <w:t xml:space="preserve">Fachschule </w:t>
      </w:r>
      <w:r w:rsidR="000F68B4">
        <w:t>–</w:t>
      </w:r>
      <w:r w:rsidR="004C69E7">
        <w:t xml:space="preserve"> </w:t>
      </w:r>
      <w:r w:rsidR="00F15EF1" w:rsidRPr="00242D6B">
        <w:t>Zusatzzeugnis</w:t>
      </w:r>
      <w:r w:rsidRPr="00242D6B">
        <w:t xml:space="preserve"> 2</w:t>
      </w:r>
      <w:bookmarkEnd w:id="79"/>
    </w:p>
    <w:p w14:paraId="0E1B28CF" w14:textId="61738D83" w:rsidR="00F15EF1" w:rsidRPr="00DB2EF1" w:rsidRDefault="00102CA3" w:rsidP="00DB2EF1">
      <w:pPr>
        <w:pStyle w:val="LDTextinhalteingerckt"/>
      </w:pPr>
      <w:r w:rsidRPr="00DB2EF1">
        <w:t xml:space="preserve">Bei dem Ergänzungszeugnis (Zusatzzeugnis 2) werden nun die jeweils richtigen Daten </w:t>
      </w:r>
      <w:r w:rsidRPr="00C54C22">
        <w:t>ausgegeben.</w:t>
      </w:r>
      <w:r w:rsidRPr="00C54C22">
        <w:br/>
        <w:t>Der Ausgabetag</w:t>
      </w:r>
      <w:r w:rsidRPr="00DB2EF1">
        <w:t xml:space="preserve"> und die mündliche Prüfung beziehen sich auf die Ergänzungsprüfung</w:t>
      </w:r>
      <w:r w:rsidR="004C69E7" w:rsidRPr="00DB2EF1">
        <w:t xml:space="preserve">, </w:t>
      </w:r>
      <w:r w:rsidRPr="00DB2EF1">
        <w:t>das Datum der Abschlus</w:t>
      </w:r>
      <w:r w:rsidR="00214F54">
        <w:t>s</w:t>
      </w:r>
      <w:r w:rsidRPr="00DB2EF1">
        <w:t>prüfung auf die zuvor abgelegte Abschlussprüfung.</w:t>
      </w:r>
    </w:p>
    <w:p w14:paraId="555945E4" w14:textId="2B163085" w:rsidR="00F15EF1" w:rsidRPr="00242D6B" w:rsidRDefault="00F15EF1" w:rsidP="00242D6B">
      <w:pPr>
        <w:pStyle w:val="berschrift4"/>
      </w:pPr>
      <w:bookmarkStart w:id="80" w:name="_Toc59026557"/>
      <w:r w:rsidRPr="00242D6B">
        <w:t xml:space="preserve">BST </w:t>
      </w:r>
      <w:r w:rsidR="000F68B4">
        <w:t xml:space="preserve">– </w:t>
      </w:r>
      <w:r w:rsidRPr="00242D6B">
        <w:t xml:space="preserve">Abschlusszeugnis </w:t>
      </w:r>
      <w:r w:rsidR="000F68B4">
        <w:t xml:space="preserve">- </w:t>
      </w:r>
      <w:r w:rsidRPr="00242D6B">
        <w:t>Gleichstellung</w:t>
      </w:r>
      <w:r w:rsidR="00C94E69" w:rsidRPr="00242D6B">
        <w:t>en</w:t>
      </w:r>
      <w:bookmarkEnd w:id="80"/>
    </w:p>
    <w:p w14:paraId="3A8F125E" w14:textId="2F5BAC3A" w:rsidR="004C69E7" w:rsidRPr="00DB2EF1" w:rsidRDefault="00E23829" w:rsidP="00DB2EF1">
      <w:pPr>
        <w:pStyle w:val="LDTextinhalteingerckt"/>
      </w:pPr>
      <w:r w:rsidRPr="00DB2EF1">
        <w:t xml:space="preserve">Bisher konnte die Gleichstellung mit einem </w:t>
      </w:r>
      <w:r w:rsidRPr="00B13D74">
        <w:rPr>
          <w:rStyle w:val="hervorhebung"/>
        </w:rPr>
        <w:t>Hauptschulabschluss</w:t>
      </w:r>
      <w:r w:rsidRPr="00DB2EF1">
        <w:t xml:space="preserve"> oder einem </w:t>
      </w:r>
      <w:r w:rsidRPr="00B13D74">
        <w:rPr>
          <w:rStyle w:val="hervorhebung"/>
        </w:rPr>
        <w:t>Mittleren Abschluss</w:t>
      </w:r>
      <w:r w:rsidRPr="00DB2EF1">
        <w:t xml:space="preserve"> nur als Bemerkungen in das Abschlusszeugnis der Berufsschule übernommen werden.</w:t>
      </w:r>
      <w:r w:rsidRPr="00DB2EF1">
        <w:br/>
        <w:t>Nun ist es möglich</w:t>
      </w:r>
      <w:r w:rsidR="004C69E7" w:rsidRPr="00DB2EF1">
        <w:t>,</w:t>
      </w:r>
      <w:r w:rsidRPr="00DB2EF1">
        <w:t xml:space="preserve"> bei der Zeugniszuweisung als zweiten Abschluss den jeweils richtigen Eintrag auszuwählen, der dann als separater Eint</w:t>
      </w:r>
      <w:r w:rsidR="004C69E7" w:rsidRPr="00DB2EF1">
        <w:t>rag auf dem Zeugnis erscheint.</w:t>
      </w:r>
      <w:r w:rsidR="004C69E7" w:rsidRPr="00DB2EF1">
        <w:br/>
      </w:r>
    </w:p>
    <w:tbl>
      <w:tblPr>
        <w:tblStyle w:val="Tabellenraster"/>
        <w:tblW w:w="8505"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7654"/>
      </w:tblGrid>
      <w:tr w:rsidR="004C69E7" w:rsidRPr="00796632" w14:paraId="2624BBC2" w14:textId="77777777" w:rsidTr="005B2BC2">
        <w:trPr>
          <w:trHeight w:val="817"/>
        </w:trPr>
        <w:tc>
          <w:tcPr>
            <w:tcW w:w="851" w:type="dxa"/>
            <w:tcBorders>
              <w:top w:val="nil"/>
              <w:bottom w:val="nil"/>
            </w:tcBorders>
          </w:tcPr>
          <w:p w14:paraId="1DC06C94" w14:textId="77777777" w:rsidR="004C69E7" w:rsidRPr="00796632" w:rsidRDefault="004C69E7" w:rsidP="00CC5FAA">
            <w:pPr>
              <w:pStyle w:val="LDTextinhalt"/>
            </w:pPr>
            <w:r>
              <w:drawing>
                <wp:inline distT="0" distB="0" distL="0" distR="0" wp14:anchorId="6A43C6B5" wp14:editId="452B07AA">
                  <wp:extent cx="289560" cy="289560"/>
                  <wp:effectExtent l="0" t="0" r="0" b="0"/>
                  <wp:docPr id="96" name="Grafik 96"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654" w:type="dxa"/>
            <w:tcBorders>
              <w:top w:val="single" w:sz="4" w:space="0" w:color="808080" w:themeColor="background1" w:themeShade="80"/>
              <w:bottom w:val="single" w:sz="4" w:space="0" w:color="808080" w:themeColor="background1" w:themeShade="80"/>
            </w:tcBorders>
            <w:vAlign w:val="center"/>
          </w:tcPr>
          <w:p w14:paraId="7A1227BA" w14:textId="37AC4187" w:rsidR="004C69E7" w:rsidRDefault="004C69E7" w:rsidP="00CC5FAA">
            <w:pPr>
              <w:pStyle w:val="LDTextinhalt"/>
              <w:rPr>
                <w:rStyle w:val="hervorhebunggrn"/>
              </w:rPr>
            </w:pPr>
            <w:r>
              <w:rPr>
                <w:rStyle w:val="hervorhebunggrn"/>
              </w:rPr>
              <w:t>Hinweis</w:t>
            </w:r>
          </w:p>
          <w:p w14:paraId="15209D5F" w14:textId="1F95BA8E" w:rsidR="004C69E7" w:rsidRPr="00DB2EF1" w:rsidRDefault="004C69E7" w:rsidP="00CC5FAA">
            <w:pPr>
              <w:pStyle w:val="LDTextinhalt"/>
            </w:pPr>
            <w:r w:rsidRPr="00DB2EF1">
              <w:t xml:space="preserve">Die Klassenlehrer dürfen dann jedoch keine Bemerkungen mehr zu den </w:t>
            </w:r>
            <w:r w:rsidR="00214F54" w:rsidRPr="00DB2EF1">
              <w:t>Gleichstellungen</w:t>
            </w:r>
            <w:r w:rsidRPr="00DB2EF1">
              <w:t xml:space="preserve"> vergeben, sonder</w:t>
            </w:r>
            <w:r w:rsidR="00FB4078">
              <w:t>n müssen es dem Zeugnisteam mit</w:t>
            </w:r>
            <w:r w:rsidRPr="00DB2EF1">
              <w:t xml:space="preserve">teilen, welche Schüler einen Gleichstellungsvermerk erhalten sollen. </w:t>
            </w:r>
          </w:p>
          <w:p w14:paraId="2F3BD9F1" w14:textId="379EC075" w:rsidR="004C69E7" w:rsidRPr="00F208F5" w:rsidRDefault="004C69E7" w:rsidP="00CC5FAA">
            <w:pPr>
              <w:pStyle w:val="LDTextinhalt"/>
            </w:pPr>
            <w:r w:rsidRPr="00DB2EF1">
              <w:t>Eine mehrfache Vergabe eines bestimmten Abschlusses ist nicht möglich und wird dem Anwender auch gemeldet</w:t>
            </w:r>
            <w:r>
              <w:rPr>
                <w:rStyle w:val="hervorhebunggrn"/>
              </w:rPr>
              <w:t>.</w:t>
            </w:r>
          </w:p>
        </w:tc>
      </w:tr>
    </w:tbl>
    <w:p w14:paraId="19D5CC5D" w14:textId="77777777" w:rsidR="00847DB6" w:rsidRDefault="00847DB6" w:rsidP="00847DB6">
      <w:pPr>
        <w:pStyle w:val="berschrift4"/>
      </w:pPr>
      <w:bookmarkStart w:id="81" w:name="_Toc59026558"/>
      <w:r>
        <w:t>FOS – Abgangszeugnis - Fehlerbehebung</w:t>
      </w:r>
      <w:bookmarkEnd w:id="81"/>
    </w:p>
    <w:p w14:paraId="3A0DD7EA" w14:textId="7F817A4E" w:rsidR="00847DB6" w:rsidRDefault="00847DB6" w:rsidP="00847DB6">
      <w:pPr>
        <w:pStyle w:val="LDTextinhalteingerckt"/>
      </w:pPr>
      <w:r>
        <w:t xml:space="preserve">Bei der Zeugnisschreibung war es in der FOS vereinzelt zu dem Fehler gekommen, dass für einzelne Schüler kein korrektes </w:t>
      </w:r>
      <w:r w:rsidR="00214F54">
        <w:t>Abgangszeugnis</w:t>
      </w:r>
      <w:r>
        <w:t xml:space="preserve"> generiert werden konnte, da die Schüler bestimmte Einträge in ihrer Schülerlaufbahn eingetragen hatten. </w:t>
      </w:r>
      <w:r w:rsidR="00214F54">
        <w:t>Dieser Fehler</w:t>
      </w:r>
      <w:r>
        <w:t xml:space="preserve"> ist behoben worden.</w:t>
      </w:r>
    </w:p>
    <w:p w14:paraId="4020F477" w14:textId="77777777" w:rsidR="00847DB6" w:rsidRPr="005C7A08" w:rsidRDefault="00847DB6" w:rsidP="00847DB6">
      <w:pPr>
        <w:pStyle w:val="berschrift4"/>
      </w:pPr>
      <w:bookmarkStart w:id="82" w:name="_Toc59026559"/>
      <w:r w:rsidRPr="005C7A08">
        <w:t xml:space="preserve">FOS </w:t>
      </w:r>
      <w:r>
        <w:t xml:space="preserve">– </w:t>
      </w:r>
      <w:r w:rsidRPr="005C7A08">
        <w:t>Abschlusszeugnis</w:t>
      </w:r>
      <w:r>
        <w:t xml:space="preserve"> - </w:t>
      </w:r>
      <w:r w:rsidRPr="005C7A08">
        <w:t>Anpassung</w:t>
      </w:r>
      <w:bookmarkEnd w:id="82"/>
    </w:p>
    <w:p w14:paraId="2EBBC69B" w14:textId="362A96ED" w:rsidR="00847DB6" w:rsidRPr="00DB2EF1" w:rsidRDefault="00847DB6" w:rsidP="00DB2EF1">
      <w:pPr>
        <w:pStyle w:val="LDTextinhalteingerckt"/>
      </w:pPr>
      <w:r w:rsidRPr="00DB2EF1">
        <w:t>Nachdem auf der Abschlus</w:t>
      </w:r>
      <w:r w:rsidR="00214F54">
        <w:t>s</w:t>
      </w:r>
      <w:r w:rsidRPr="00DB2EF1">
        <w:t>seite FHR-FOS die Reihenfolge der Prüf</w:t>
      </w:r>
      <w:r w:rsidR="00E41A92">
        <w:t>ungsfächer eindeutig, wie folgt</w:t>
      </w:r>
      <w:r w:rsidRPr="00DB2EF1">
        <w:t>, festgelegt wurde: Schwerpunkt, Deutsch, Englisch, Mathematik ist nun auch die Reihenfolge auf dem Abschlusszeugnis gleichermaßen angepasst.</w:t>
      </w:r>
    </w:p>
    <w:p w14:paraId="54D2EA75" w14:textId="63557167" w:rsidR="000F68B4" w:rsidRDefault="000F68B4" w:rsidP="00242D6B">
      <w:pPr>
        <w:pStyle w:val="berschrift4"/>
      </w:pPr>
      <w:bookmarkStart w:id="83" w:name="_Toc59026560"/>
      <w:r w:rsidRPr="00242D6B">
        <w:t xml:space="preserve">Mittlerer Abschluss </w:t>
      </w:r>
      <w:r>
        <w:t xml:space="preserve">– </w:t>
      </w:r>
      <w:r w:rsidR="002A6836" w:rsidRPr="00242D6B">
        <w:t>Abschlusszeugnis</w:t>
      </w:r>
      <w:bookmarkEnd w:id="83"/>
    </w:p>
    <w:p w14:paraId="21ADA71D" w14:textId="3EAFFB76" w:rsidR="002A6836" w:rsidRPr="00242D6B" w:rsidRDefault="005B6483" w:rsidP="000F68B4">
      <w:pPr>
        <w:pStyle w:val="berschrift5"/>
      </w:pPr>
      <w:r w:rsidRPr="00242D6B">
        <w:t>Fremdsprachenprüfung</w:t>
      </w:r>
    </w:p>
    <w:p w14:paraId="60DF8950" w14:textId="2C18762A" w:rsidR="00C94E69" w:rsidRPr="00DB2EF1" w:rsidRDefault="002A6836" w:rsidP="00DB2EF1">
      <w:pPr>
        <w:pStyle w:val="LDTextinhalteingerckt"/>
      </w:pPr>
      <w:r>
        <w:t xml:space="preserve">Wenn man einmal die falsche Fremdsprache im 1. Rang gepflegt hat und dann auf der Seite Mittlerer Abschluss die Fremdsprachenprüfung im Unterdialog </w:t>
      </w:r>
      <w:r w:rsidRPr="00AF657F">
        <w:rPr>
          <w:rStyle w:val="hervorhebung"/>
        </w:rPr>
        <w:t>Ergebnisse der Abschlussprüfung</w:t>
      </w:r>
      <w:r>
        <w:t xml:space="preserve"> einge</w:t>
      </w:r>
      <w:r w:rsidR="00FB4078">
        <w:t>ge</w:t>
      </w:r>
      <w:r>
        <w:t xml:space="preserve">ben hat, dann ist es möglich, dass das Abschlusszeugnis nach Korrektur der Fremdsprache auf der Seite Qualifikationen Register Fremdsprachen die richtige Fremdsprache ausgibt und </w:t>
      </w:r>
      <w:r w:rsidRPr="00AF657F">
        <w:rPr>
          <w:rStyle w:val="hervorhebung"/>
        </w:rPr>
        <w:t>nicht</w:t>
      </w:r>
      <w:r>
        <w:t xml:space="preserve"> beide.</w:t>
      </w:r>
      <w:r w:rsidR="00847DB6">
        <w:t xml:space="preserve"> </w:t>
      </w:r>
      <w:r w:rsidRPr="00DB2EF1">
        <w:t xml:space="preserve">Folgendes kann nun </w:t>
      </w:r>
      <w:r w:rsidRPr="00B13D74">
        <w:rPr>
          <w:rStyle w:val="hervorhebung"/>
        </w:rPr>
        <w:t>nicht</w:t>
      </w:r>
      <w:r w:rsidRPr="00DB2EF1">
        <w:t xml:space="preserve"> mehr passieren:</w:t>
      </w:r>
    </w:p>
    <w:p w14:paraId="4F8DB3BA" w14:textId="5DE40F49" w:rsidR="002A6836" w:rsidRPr="00DB2EF1" w:rsidRDefault="002A6836" w:rsidP="00DB2EF1">
      <w:pPr>
        <w:pStyle w:val="LDTextinhalteingerckt"/>
      </w:pPr>
      <w:r>
        <w:rPr>
          <w:noProof/>
          <w:lang w:eastAsia="de-DE"/>
        </w:rPr>
        <w:drawing>
          <wp:inline distT="0" distB="0" distL="0" distR="0" wp14:anchorId="112B43E1" wp14:editId="397087B6">
            <wp:extent cx="3240000" cy="1090800"/>
            <wp:effectExtent l="19050" t="19050" r="17780" b="1460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40000" cy="1090800"/>
                    </a:xfrm>
                    <a:prstGeom prst="rect">
                      <a:avLst/>
                    </a:prstGeom>
                    <a:ln>
                      <a:solidFill>
                        <a:schemeClr val="tx1"/>
                      </a:solidFill>
                    </a:ln>
                  </pic:spPr>
                </pic:pic>
              </a:graphicData>
            </a:graphic>
          </wp:inline>
        </w:drawing>
      </w:r>
    </w:p>
    <w:p w14:paraId="594897CB" w14:textId="7A819855" w:rsidR="005B6483" w:rsidRPr="00242D6B" w:rsidRDefault="00FB4078" w:rsidP="000F68B4">
      <w:pPr>
        <w:pStyle w:val="berschrift5"/>
      </w:pPr>
      <w:r>
        <w:t>A</w:t>
      </w:r>
      <w:r w:rsidR="005B6483" w:rsidRPr="00242D6B">
        <w:t>utomatisiert generierter Vermerk</w:t>
      </w:r>
    </w:p>
    <w:p w14:paraId="37FF8219" w14:textId="5B404078" w:rsidR="003B12F3" w:rsidRPr="003B12F3" w:rsidRDefault="003B12F3" w:rsidP="00556D79">
      <w:pPr>
        <w:pStyle w:val="LDTextinhalteingerckt"/>
      </w:pPr>
      <w:r w:rsidRPr="007527F7">
        <w:t>Wenn ein Schüler der Schulform GYM ein Realschul</w:t>
      </w:r>
      <w:r w:rsidR="00847DB6">
        <w:t xml:space="preserve">- </w:t>
      </w:r>
      <w:r w:rsidRPr="007527F7">
        <w:t>oder Hauptschulabschlusszeugnis nach VOBGM §41 Abs. 4 und 5 bekommt oder wenn ein Schüler der Schulform GYM8 ein Hauptschul</w:t>
      </w:r>
      <w:r w:rsidR="00847DB6">
        <w:t>-</w:t>
      </w:r>
      <w:r w:rsidRPr="007527F7">
        <w:t xml:space="preserve">abschlusszeugnis bekommt, erscheint </w:t>
      </w:r>
      <w:r w:rsidR="00847DB6">
        <w:t xml:space="preserve">automatisch </w:t>
      </w:r>
      <w:r w:rsidRPr="007527F7">
        <w:t>i</w:t>
      </w:r>
      <w:r w:rsidR="00847DB6">
        <w:t>m</w:t>
      </w:r>
      <w:r w:rsidRPr="007527F7">
        <w:t xml:space="preserve"> Zeugnis im Abschnitt </w:t>
      </w:r>
      <w:r w:rsidRPr="00B13D74">
        <w:rPr>
          <w:rStyle w:val="hervorhebung"/>
        </w:rPr>
        <w:t>Bemerkungen</w:t>
      </w:r>
      <w:r w:rsidRPr="007527F7">
        <w:t xml:space="preserve">: </w:t>
      </w:r>
      <w:r w:rsidRPr="00242D6B">
        <w:rPr>
          <w:rStyle w:val="LDMeneintrag"/>
        </w:rPr>
        <w:t>Die Leistungen wurden im Bildungsgang des Gymnasiums erbracht.</w:t>
      </w:r>
    </w:p>
    <w:p w14:paraId="602ED59E" w14:textId="1474BB41" w:rsidR="003B12F3" w:rsidRPr="007527F7" w:rsidRDefault="003B12F3" w:rsidP="00556D79">
      <w:pPr>
        <w:pStyle w:val="LDTextinhalteingerckt"/>
        <w:rPr>
          <w:rStyle w:val="LDTextinhaltZchn"/>
        </w:rPr>
      </w:pPr>
      <w:r w:rsidRPr="003B12F3">
        <w:t xml:space="preserve">Wenn ein Schüler der Schulform R oder MSMB ein Hauptschulabschlusszeugnis nach VOBGM §41 Abs. 4 und 5 bekommt, erscheint </w:t>
      </w:r>
      <w:r w:rsidR="00847DB6">
        <w:t xml:space="preserve">automatisch </w:t>
      </w:r>
      <w:r w:rsidRPr="003B12F3">
        <w:t>i</w:t>
      </w:r>
      <w:r w:rsidR="00847DB6">
        <w:t xml:space="preserve">m </w:t>
      </w:r>
      <w:r w:rsidRPr="003B12F3">
        <w:t xml:space="preserve">Zeugnis im Abschnitt </w:t>
      </w:r>
      <w:r w:rsidRPr="00B13D74">
        <w:rPr>
          <w:rStyle w:val="hervorhebung"/>
        </w:rPr>
        <w:t>Bemerkungen</w:t>
      </w:r>
      <w:r w:rsidRPr="007527F7">
        <w:rPr>
          <w:rStyle w:val="LDTextinhaltZchn"/>
        </w:rPr>
        <w:t xml:space="preserve">: </w:t>
      </w:r>
      <w:r w:rsidRPr="00AF657F">
        <w:rPr>
          <w:rStyle w:val="LDMeneintrag"/>
        </w:rPr>
        <w:t>Die Leistungen wurden im Bildungsgang der Realschule erbracht.</w:t>
      </w:r>
    </w:p>
    <w:p w14:paraId="0F3065DF" w14:textId="77777777" w:rsidR="00D72C61" w:rsidRPr="00242D6B" w:rsidRDefault="00D72C61" w:rsidP="00D72C61">
      <w:pPr>
        <w:pStyle w:val="berschrift4"/>
      </w:pPr>
      <w:bookmarkStart w:id="84" w:name="_Toc59026561"/>
      <w:r w:rsidRPr="00242D6B">
        <w:t>Fremdsprachenzertifikat SEK1 E und F</w:t>
      </w:r>
      <w:bookmarkEnd w:id="84"/>
    </w:p>
    <w:p w14:paraId="1D39BE5D" w14:textId="77777777" w:rsidR="00D72C61" w:rsidRDefault="00D72C61" w:rsidP="00D72C61">
      <w:pPr>
        <w:pStyle w:val="LDTextinhalteingerckt"/>
      </w:pPr>
      <w:r>
        <w:t xml:space="preserve">Bei einem Schüler mit GYM8- und GYM-Zeiträumen in der Schullaufbahn mit Bilingual-Unterricht in beiden Zeiträumen wird das Fremdsprachenzertifikat SEK1 E und F nur "einmal" ausgegeben. </w:t>
      </w:r>
    </w:p>
    <w:p w14:paraId="0BA5B2AA" w14:textId="77777777" w:rsidR="00D72C61" w:rsidRDefault="00D72C61" w:rsidP="00CC5FAA">
      <w:pPr>
        <w:pStyle w:val="LDAuflistungzweiteEbene"/>
      </w:pPr>
      <w:r>
        <w:t xml:space="preserve">Hat der Schüler </w:t>
      </w:r>
      <w:r w:rsidRPr="00CC5FAA">
        <w:rPr>
          <w:rStyle w:val="hervorhebung"/>
        </w:rPr>
        <w:t>als letzte Schulform GYM</w:t>
      </w:r>
      <w:r>
        <w:t xml:space="preserve"> durchlaufen, wird die Jahrgangsstufe 10 ausgewiesen (Passage "...bis zum Abschluss der Jahrgangsstufe 10").</w:t>
      </w:r>
    </w:p>
    <w:p w14:paraId="4EC0D6D4" w14:textId="431A63AD" w:rsidR="00D72C61" w:rsidRDefault="00D72C61" w:rsidP="00CC5FAA">
      <w:pPr>
        <w:pStyle w:val="LDAuflistungzweiteEbene"/>
      </w:pPr>
      <w:r>
        <w:t xml:space="preserve">Hat der Schüler </w:t>
      </w:r>
      <w:r w:rsidRPr="00CC5FAA">
        <w:rPr>
          <w:rStyle w:val="hervorhebung"/>
        </w:rPr>
        <w:t>als letzte Schulform GYM8</w:t>
      </w:r>
      <w:r>
        <w:t xml:space="preserve"> durchlaufen, wird Jahrgangsstufe 9 ausgewiesen (Passage "...bis zum Abschluss der Jahrgangsstufe 9").</w:t>
      </w:r>
    </w:p>
    <w:p w14:paraId="43C0ABBA" w14:textId="154A79CE" w:rsidR="00D72C61" w:rsidRDefault="00D72C61" w:rsidP="00D72C61">
      <w:pPr>
        <w:pStyle w:val="LDTextinhalteingerckt"/>
      </w:pPr>
      <w:r>
        <w:t>Eine fehlerhafte doppelte Ausweisung kann es so nicht mehr geben</w:t>
      </w:r>
      <w:r w:rsidR="00AF1334">
        <w:t>.</w:t>
      </w:r>
    </w:p>
    <w:p w14:paraId="3DF5266A" w14:textId="045E9163" w:rsidR="00F95ED6" w:rsidRPr="00F95ED6" w:rsidRDefault="00A36FCE" w:rsidP="00CC5FAA">
      <w:pPr>
        <w:pStyle w:val="berschrift2"/>
      </w:pPr>
      <w:bookmarkStart w:id="85" w:name="_Toc59026562"/>
      <w:r>
        <w:t>Extras</w:t>
      </w:r>
      <w:bookmarkEnd w:id="85"/>
    </w:p>
    <w:p w14:paraId="349CC0DB" w14:textId="135361B8" w:rsidR="000A7335" w:rsidRDefault="000A7335" w:rsidP="00CC5FAA">
      <w:pPr>
        <w:pStyle w:val="berschrift3"/>
      </w:pPr>
      <w:bookmarkStart w:id="86" w:name="_Aufgabenliste"/>
      <w:bookmarkStart w:id="87" w:name="_Ref30056027"/>
      <w:bookmarkStart w:id="88" w:name="_Ref30056042"/>
      <w:bookmarkStart w:id="89" w:name="_Toc59026563"/>
      <w:bookmarkEnd w:id="86"/>
      <w:r>
        <w:t>Aufgabenliste</w:t>
      </w:r>
      <w:bookmarkEnd w:id="89"/>
      <w:r>
        <w:t xml:space="preserve"> </w:t>
      </w:r>
      <w:bookmarkEnd w:id="87"/>
      <w:bookmarkEnd w:id="88"/>
    </w:p>
    <w:p w14:paraId="404C8FE1" w14:textId="3667D36A" w:rsidR="00EF15AB" w:rsidRPr="00C6205B" w:rsidRDefault="00EF15AB" w:rsidP="00EF15AB">
      <w:pPr>
        <w:pStyle w:val="berschrift4"/>
      </w:pPr>
      <w:bookmarkStart w:id="90" w:name="_Toc54160408"/>
      <w:bookmarkStart w:id="91" w:name="_Toc59026564"/>
      <w:r>
        <w:t>Entfernte Aufgabenlistenmeldung</w:t>
      </w:r>
      <w:bookmarkEnd w:id="90"/>
      <w:bookmarkEnd w:id="91"/>
    </w:p>
    <w:p w14:paraId="3608DCDB" w14:textId="01562B6D" w:rsidR="00847DB6" w:rsidRPr="00814376" w:rsidRDefault="00814376" w:rsidP="0045556F">
      <w:pPr>
        <w:pStyle w:val="LDTextinhalteingerckt"/>
      </w:pPr>
      <w:r>
        <w:t xml:space="preserve">Für </w:t>
      </w:r>
      <w:r>
        <w:t xml:space="preserve">Schüler der Schulform </w:t>
      </w:r>
      <w:r w:rsidRPr="00EF15AB">
        <w:rPr>
          <w:rStyle w:val="hervorhebung"/>
        </w:rPr>
        <w:t>BFSB</w:t>
      </w:r>
      <w:r>
        <w:t xml:space="preserve"> (und der entsprechenden Unterschulformen)</w:t>
      </w:r>
      <w:r>
        <w:t xml:space="preserve"> erscheint i</w:t>
      </w:r>
      <w:r w:rsidR="00EF15AB">
        <w:t xml:space="preserve">n der Aufgabenliste </w:t>
      </w:r>
      <w:r w:rsidR="004C69E7">
        <w:t xml:space="preserve">- </w:t>
      </w:r>
      <w:r w:rsidR="00EF15AB" w:rsidRPr="00EF15AB">
        <w:rPr>
          <w:rStyle w:val="hervorhebung"/>
        </w:rPr>
        <w:t>Regelgruppe Statistik</w:t>
      </w:r>
      <w:r w:rsidR="00EF15AB">
        <w:t xml:space="preserve"> </w:t>
      </w:r>
      <w:r>
        <w:t xml:space="preserve">kein </w:t>
      </w:r>
      <w:r w:rsidR="00EF15AB">
        <w:t>Eintrag</w:t>
      </w:r>
      <w:r w:rsidR="004C69E7">
        <w:t xml:space="preserve">: </w:t>
      </w:r>
      <w:r w:rsidR="00EF15AB" w:rsidRPr="004C69E7">
        <w:rPr>
          <w:rStyle w:val="LDMeneintrag"/>
        </w:rPr>
        <w:t>Schüler ohne Betrieb. (BFSB/*/*)</w:t>
      </w:r>
      <w:r>
        <w:rPr>
          <w:rStyle w:val="LDMeneintrag"/>
        </w:rPr>
        <w:t xml:space="preserve"> </w:t>
      </w:r>
      <w:r w:rsidRPr="00814376">
        <w:t>mehr.</w:t>
      </w:r>
    </w:p>
    <w:p w14:paraId="76894E23" w14:textId="050BD257" w:rsidR="00310D3B" w:rsidRDefault="00310D3B" w:rsidP="00CC5FAA">
      <w:pPr>
        <w:pStyle w:val="berschrift3"/>
      </w:pPr>
      <w:bookmarkStart w:id="92" w:name="_Berichtsverwaltung"/>
      <w:bookmarkStart w:id="93" w:name="_Toc59026565"/>
      <w:bookmarkEnd w:id="92"/>
      <w:r>
        <w:t>Berichtsverwaltung</w:t>
      </w:r>
      <w:r w:rsidR="0045556F">
        <w:t xml:space="preserve"> &gt; Personal</w:t>
      </w:r>
      <w:bookmarkEnd w:id="93"/>
    </w:p>
    <w:p w14:paraId="40C055FB" w14:textId="099FD305" w:rsidR="00847DB6" w:rsidRDefault="00847DB6" w:rsidP="00847DB6">
      <w:pPr>
        <w:pStyle w:val="LDAuflistungText"/>
        <w:numPr>
          <w:ilvl w:val="0"/>
          <w:numId w:val="0"/>
        </w:numPr>
        <w:ind w:left="993" w:hanging="284"/>
      </w:pPr>
      <w:r>
        <w:t xml:space="preserve">Die Berichte zum Personal finden Sie nun </w:t>
      </w:r>
      <w:r w:rsidRPr="00250FF1">
        <w:t xml:space="preserve">unter </w:t>
      </w:r>
      <w:r w:rsidR="0045556F">
        <w:t xml:space="preserve">dem neuen Menüpunkt </w:t>
      </w:r>
      <w:r w:rsidRPr="00847DB6">
        <w:rPr>
          <w:rStyle w:val="LDMenpunkt"/>
        </w:rPr>
        <w:t>Personal</w:t>
      </w:r>
      <w:r w:rsidRPr="00250FF1">
        <w:t>.</w:t>
      </w:r>
    </w:p>
    <w:p w14:paraId="536F2707" w14:textId="26463340" w:rsidR="00192E5C" w:rsidRDefault="003B40EF" w:rsidP="00192E5C">
      <w:pPr>
        <w:pStyle w:val="berschrift4"/>
      </w:pPr>
      <w:bookmarkStart w:id="94" w:name="_Toc59026566"/>
      <w:r>
        <w:t>Personalbasisdaten</w:t>
      </w:r>
      <w:bookmarkEnd w:id="94"/>
    </w:p>
    <w:p w14:paraId="1E780C11" w14:textId="10E413CF" w:rsidR="003B40EF" w:rsidRDefault="003B40EF" w:rsidP="003B40EF">
      <w:pPr>
        <w:pStyle w:val="LDTextinhalteingerckt"/>
        <w:rPr>
          <w:rStyle w:val="LDMeneintrag"/>
        </w:rPr>
      </w:pPr>
      <w:r>
        <w:t xml:space="preserve">In folgenden Berichten werden nun auch die Felder </w:t>
      </w:r>
      <w:r w:rsidRPr="003B40EF">
        <w:rPr>
          <w:rStyle w:val="LDBedienelement"/>
        </w:rPr>
        <w:t>Namensvorsatz</w:t>
      </w:r>
      <w:r w:rsidRPr="00D84163">
        <w:t xml:space="preserve">, </w:t>
      </w:r>
      <w:r w:rsidRPr="003B40EF">
        <w:rPr>
          <w:rStyle w:val="LDBedienelement"/>
        </w:rPr>
        <w:t>Namenszusatz</w:t>
      </w:r>
      <w:r w:rsidRPr="00D84163">
        <w:t xml:space="preserve"> und </w:t>
      </w:r>
      <w:r w:rsidR="00214F54" w:rsidRPr="003B40EF">
        <w:rPr>
          <w:rStyle w:val="LDBedienelement"/>
        </w:rPr>
        <w:t>Titel</w:t>
      </w:r>
      <w:r w:rsidR="00214F54">
        <w:t xml:space="preserve"> ausgegeben</w:t>
      </w:r>
      <w:r>
        <w:t xml:space="preserve">: </w:t>
      </w:r>
    </w:p>
    <w:p w14:paraId="7E73A756" w14:textId="54EE43A4" w:rsidR="003B40EF" w:rsidRPr="00814376" w:rsidRDefault="003B40EF" w:rsidP="00CC5FAA">
      <w:pPr>
        <w:pStyle w:val="LDAuflistungzweiteEbene"/>
        <w:rPr>
          <w:rStyle w:val="LDMeneintrag"/>
        </w:rPr>
      </w:pPr>
      <w:r w:rsidRPr="00814376">
        <w:rPr>
          <w:rStyle w:val="LDMeneintrag"/>
        </w:rPr>
        <w:t>Lehrer ohne Kurse</w:t>
      </w:r>
    </w:p>
    <w:p w14:paraId="10059517" w14:textId="13E03171" w:rsidR="003B40EF" w:rsidRPr="00814376" w:rsidRDefault="003B40EF" w:rsidP="00CC5FAA">
      <w:pPr>
        <w:pStyle w:val="LDAuflistungzweiteEbene"/>
        <w:rPr>
          <w:rStyle w:val="LDMeneintrag"/>
        </w:rPr>
      </w:pPr>
      <w:r w:rsidRPr="00814376">
        <w:rPr>
          <w:rStyle w:val="LDMeneintrag"/>
        </w:rPr>
        <w:t>Lehrerliste</w:t>
      </w:r>
    </w:p>
    <w:p w14:paraId="736E238B" w14:textId="77777777" w:rsidR="003B40EF" w:rsidRPr="00814376" w:rsidRDefault="003B40EF" w:rsidP="00CC5FAA">
      <w:pPr>
        <w:pStyle w:val="LDAuflistungzweiteEbene"/>
        <w:rPr>
          <w:rStyle w:val="LDMeneintrag"/>
        </w:rPr>
      </w:pPr>
      <w:r w:rsidRPr="00814376">
        <w:rPr>
          <w:rStyle w:val="LDMeneintrag"/>
        </w:rPr>
        <w:t xml:space="preserve">Lehrer-Stunden-Historie  </w:t>
      </w:r>
    </w:p>
    <w:p w14:paraId="1AD57D77" w14:textId="2403C5C7" w:rsidR="003B40EF" w:rsidRPr="00814376" w:rsidRDefault="003B40EF" w:rsidP="00CC5FAA">
      <w:pPr>
        <w:pStyle w:val="LDAuflistungzweiteEbene"/>
        <w:rPr>
          <w:rStyle w:val="LDMeneintrag"/>
        </w:rPr>
      </w:pPr>
      <w:r w:rsidRPr="00814376">
        <w:rPr>
          <w:rStyle w:val="LDMeneintrag"/>
        </w:rPr>
        <w:t>Personal-Änderungs-Historie</w:t>
      </w:r>
    </w:p>
    <w:p w14:paraId="0DDBE205" w14:textId="737B5798" w:rsidR="003B40EF" w:rsidRPr="00D04EDF" w:rsidRDefault="003B40EF" w:rsidP="00CC5FAA">
      <w:pPr>
        <w:pStyle w:val="LDAuflistungzweiteEbene"/>
      </w:pPr>
      <w:r w:rsidRPr="00814376">
        <w:rPr>
          <w:rStyle w:val="LDMeneintrag"/>
        </w:rPr>
        <w:t>Personalstammblatt</w:t>
      </w:r>
    </w:p>
    <w:p w14:paraId="463F8E1F" w14:textId="1184D8BE" w:rsidR="003B40EF" w:rsidRPr="003B40EF" w:rsidRDefault="003B40EF" w:rsidP="003B40EF">
      <w:pPr>
        <w:pStyle w:val="berschrift4"/>
      </w:pPr>
      <w:bookmarkStart w:id="95" w:name="_Toc59026567"/>
      <w:r>
        <w:t>Personalverwaltung – Fachgruppen Fachgruppenmitglieder, Fachgruppensprecher</w:t>
      </w:r>
      <w:bookmarkEnd w:id="95"/>
    </w:p>
    <w:p w14:paraId="534B2CAF" w14:textId="351B2718" w:rsidR="003B40EF" w:rsidRDefault="003B40EF" w:rsidP="00D04EDF">
      <w:pPr>
        <w:pStyle w:val="LDTextinhalteingerckt"/>
        <w:rPr>
          <w:rStyle w:val="LDMeneintrag"/>
        </w:rPr>
      </w:pPr>
      <w:r>
        <w:t xml:space="preserve">In folgenden Berichten werden nun auch die Felder </w:t>
      </w:r>
      <w:r w:rsidRPr="003B40EF">
        <w:rPr>
          <w:rStyle w:val="LDBedienelement"/>
        </w:rPr>
        <w:t>Namensvorsatz</w:t>
      </w:r>
      <w:r w:rsidRPr="00D84163">
        <w:t xml:space="preserve">, </w:t>
      </w:r>
      <w:r w:rsidRPr="003B40EF">
        <w:rPr>
          <w:rStyle w:val="LDBedienelement"/>
        </w:rPr>
        <w:t>Namenszusatz</w:t>
      </w:r>
      <w:r w:rsidRPr="00D84163">
        <w:t xml:space="preserve"> und </w:t>
      </w:r>
      <w:r w:rsidR="00214F54" w:rsidRPr="003B40EF">
        <w:rPr>
          <w:rStyle w:val="LDBedienelement"/>
        </w:rPr>
        <w:t>Titel</w:t>
      </w:r>
      <w:r w:rsidR="00214F54">
        <w:t xml:space="preserve"> ausgegeben</w:t>
      </w:r>
      <w:r>
        <w:t xml:space="preserve">: </w:t>
      </w:r>
    </w:p>
    <w:p w14:paraId="7C731DE4" w14:textId="77777777" w:rsidR="003B40EF" w:rsidRPr="00814376" w:rsidRDefault="003B40EF" w:rsidP="00CC5FAA">
      <w:pPr>
        <w:pStyle w:val="LDAuflistungzweiteEbene"/>
        <w:rPr>
          <w:rStyle w:val="LDMeneintrag"/>
        </w:rPr>
      </w:pPr>
      <w:r w:rsidRPr="00814376">
        <w:rPr>
          <w:rStyle w:val="LDMeneintrag"/>
        </w:rPr>
        <w:t>Fachgruppen</w:t>
      </w:r>
    </w:p>
    <w:p w14:paraId="39EC5EEE" w14:textId="77777777" w:rsidR="003B40EF" w:rsidRPr="00814376" w:rsidRDefault="003B40EF" w:rsidP="00CC5FAA">
      <w:pPr>
        <w:pStyle w:val="LDAuflistungzweiteEbene"/>
        <w:rPr>
          <w:rStyle w:val="LDMeneintrag"/>
        </w:rPr>
      </w:pPr>
      <w:r w:rsidRPr="00814376">
        <w:rPr>
          <w:rStyle w:val="LDMeneintrag"/>
        </w:rPr>
        <w:t>Fachgruppenmitglieder</w:t>
      </w:r>
    </w:p>
    <w:p w14:paraId="05FE0FDE" w14:textId="5733FD91" w:rsidR="003B40EF" w:rsidRPr="00814376" w:rsidRDefault="003B40EF" w:rsidP="00CC5FAA">
      <w:pPr>
        <w:pStyle w:val="LDAuflistungzweiteEbene"/>
        <w:rPr>
          <w:rStyle w:val="LDMeneintrag"/>
        </w:rPr>
      </w:pPr>
      <w:r w:rsidRPr="00814376">
        <w:rPr>
          <w:rStyle w:val="LDMeneintrag"/>
        </w:rPr>
        <w:t>Fachgruppensprecher</w:t>
      </w:r>
    </w:p>
    <w:p w14:paraId="582DE121" w14:textId="77777777" w:rsidR="00814376" w:rsidRDefault="00814376" w:rsidP="00814376">
      <w:pPr>
        <w:rPr>
          <w:rFonts w:eastAsiaTheme="majorEastAsia" w:cstheme="majorBidi"/>
          <w:noProof/>
          <w:color w:val="1E3E95"/>
          <w:sz w:val="24"/>
          <w:szCs w:val="24"/>
          <w:lang w:eastAsia="de-DE"/>
        </w:rPr>
      </w:pPr>
      <w:r>
        <w:br w:type="page"/>
      </w:r>
    </w:p>
    <w:p w14:paraId="0A37F1D6" w14:textId="5BD6BD6D" w:rsidR="0045556F" w:rsidRDefault="00214F54" w:rsidP="00CC5FAA">
      <w:pPr>
        <w:pStyle w:val="berschrift3"/>
      </w:pPr>
      <w:bookmarkStart w:id="96" w:name="_Toc59026568"/>
      <w:r>
        <w:t>Berichtsverwaltung &gt;</w:t>
      </w:r>
      <w:r w:rsidR="0045556F">
        <w:t xml:space="preserve"> Schule</w:t>
      </w:r>
      <w:bookmarkEnd w:id="96"/>
    </w:p>
    <w:p w14:paraId="3CEE2C87" w14:textId="5FA6DF9A" w:rsidR="0045556F" w:rsidRDefault="0045556F" w:rsidP="0045556F">
      <w:pPr>
        <w:pStyle w:val="berschrift4"/>
      </w:pPr>
      <w:bookmarkStart w:id="97" w:name="_Toc59026569"/>
      <w:r>
        <w:t>Klassen</w:t>
      </w:r>
      <w:r w:rsidR="00A9777D">
        <w:t xml:space="preserve"> – Bericht: Klassenliste</w:t>
      </w:r>
      <w:bookmarkEnd w:id="97"/>
    </w:p>
    <w:p w14:paraId="4D914FFB" w14:textId="372E3624" w:rsidR="002C2FC7" w:rsidRDefault="002C2FC7" w:rsidP="002C2FC7">
      <w:pPr>
        <w:pStyle w:val="LDTextinhalteingerckt"/>
      </w:pPr>
      <w:r w:rsidRPr="002A6092">
        <w:t>Beim Aufruf des Berichtes Klassenliste wird in dem Feld </w:t>
      </w:r>
      <w:r w:rsidRPr="002A6092">
        <w:rPr>
          <w:rStyle w:val="Fett"/>
          <w:rFonts w:asciiTheme="minorHAnsi" w:hAnsiTheme="minorHAnsi" w:cstheme="minorHAnsi"/>
          <w:color w:val="222222"/>
          <w:sz w:val="22"/>
          <w:szCs w:val="22"/>
        </w:rPr>
        <w:t>Version*</w:t>
      </w:r>
      <w:r w:rsidRPr="002A6092">
        <w:t xml:space="preserve"> </w:t>
      </w:r>
      <w:r>
        <w:t xml:space="preserve">initial </w:t>
      </w:r>
      <w:r w:rsidRPr="002A6092">
        <w:t>der Eintrag</w:t>
      </w:r>
      <w:r>
        <w:t xml:space="preserve">: </w:t>
      </w:r>
      <w:r w:rsidRPr="002C2FC7">
        <w:rPr>
          <w:rStyle w:val="LDMeneintrag"/>
        </w:rPr>
        <w:t>Einfach (mit Schülerstatus)</w:t>
      </w:r>
      <w:r w:rsidRPr="002C2FC7">
        <w:t xml:space="preserve"> angezeigt.</w:t>
      </w:r>
      <w:r>
        <w:t xml:space="preserve"> </w:t>
      </w:r>
      <w:r w:rsidRPr="002A6092">
        <w:t xml:space="preserve">Die </w:t>
      </w:r>
      <w:r>
        <w:t xml:space="preserve">weiteren Einträge </w:t>
      </w:r>
      <w:r w:rsidRPr="002A6092">
        <w:t xml:space="preserve">sind </w:t>
      </w:r>
      <w:r>
        <w:t>alphabetisch sortiert</w:t>
      </w:r>
      <w:r w:rsidRPr="002A6092">
        <w:t>:</w:t>
      </w:r>
    </w:p>
    <w:p w14:paraId="1E6D7119" w14:textId="77777777" w:rsidR="002C2FC7" w:rsidRDefault="002C2FC7" w:rsidP="002C2FC7">
      <w:pPr>
        <w:pStyle w:val="LDTextinhalteingerckt"/>
        <w:keepNext/>
      </w:pPr>
      <w:r w:rsidRPr="002C2FC7">
        <w:rPr>
          <w:noProof/>
          <w:shd w:val="clear" w:color="auto" w:fill="FFFFFF"/>
        </w:rPr>
        <w:drawing>
          <wp:inline distT="0" distB="0" distL="0" distR="0" wp14:anchorId="5C9E90CF" wp14:editId="4CE8F943">
            <wp:extent cx="3600000" cy="1890000"/>
            <wp:effectExtent l="19050" t="19050" r="19685" b="15240"/>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richt Klassenliste.PNG"/>
                    <pic:cNvPicPr/>
                  </pic:nvPicPr>
                  <pic:blipFill rotWithShape="1">
                    <a:blip r:embed="rId67">
                      <a:extLst>
                        <a:ext uri="{28A0092B-C50C-407E-A947-70E740481C1C}">
                          <a14:useLocalDpi xmlns:a14="http://schemas.microsoft.com/office/drawing/2010/main" val="0"/>
                        </a:ext>
                      </a:extLst>
                    </a:blip>
                    <a:srcRect t="33324" b="9735"/>
                    <a:stretch/>
                  </pic:blipFill>
                  <pic:spPr bwMode="auto">
                    <a:xfrm>
                      <a:off x="0" y="0"/>
                      <a:ext cx="3600000" cy="18900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AB63842" w14:textId="036EA5CF" w:rsidR="002C2FC7" w:rsidRDefault="002C2FC7" w:rsidP="002C2FC7">
      <w:pPr>
        <w:pStyle w:val="LDBildunterschrift"/>
      </w:pPr>
      <w:r>
        <w:t xml:space="preserve">Abb. </w:t>
      </w:r>
      <w:fldSimple w:instr=" SEQ Abb. \* ARABIC ">
        <w:r w:rsidR="00440558">
          <w:rPr>
            <w:noProof/>
          </w:rPr>
          <w:t>20</w:t>
        </w:r>
      </w:fldSimple>
      <w:r>
        <w:t xml:space="preserve"> Bericht Klassenliste: Sortierreihenfolge geändert</w:t>
      </w:r>
    </w:p>
    <w:p w14:paraId="4619662C" w14:textId="4771D234" w:rsidR="0045556F" w:rsidRDefault="0045556F" w:rsidP="0045556F">
      <w:pPr>
        <w:pStyle w:val="LDTextinhalteingerckt"/>
      </w:pPr>
      <w:r>
        <w:t xml:space="preserve">Im </w:t>
      </w:r>
      <w:r w:rsidR="00214F54">
        <w:t>Bericht Klassenliste</w:t>
      </w:r>
      <w:r w:rsidRPr="0045556F">
        <w:rPr>
          <w:rStyle w:val="hervorhebung"/>
        </w:rPr>
        <w:t xml:space="preserve"> </w:t>
      </w:r>
      <w:r>
        <w:t>- Version*: mit Staat und Familiensprache wird nun auch die zweite Familiensprache ausgegeben:</w:t>
      </w:r>
    </w:p>
    <w:p w14:paraId="7D2890AB" w14:textId="77777777" w:rsidR="0045556F" w:rsidRDefault="0045556F" w:rsidP="0045556F">
      <w:pPr>
        <w:pStyle w:val="LDTextinhalteingerckt"/>
        <w:keepNext/>
      </w:pPr>
      <w:r>
        <w:rPr>
          <w:noProof/>
          <w:lang w:eastAsia="de-DE"/>
        </w:rPr>
        <w:drawing>
          <wp:inline distT="0" distB="0" distL="0" distR="0" wp14:anchorId="7A8D37B6" wp14:editId="6FA2D60C">
            <wp:extent cx="3600000" cy="1216800"/>
            <wp:effectExtent l="19050" t="19050" r="19685" b="21590"/>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00000" cy="1216800"/>
                    </a:xfrm>
                    <a:prstGeom prst="rect">
                      <a:avLst/>
                    </a:prstGeom>
                    <a:ln>
                      <a:solidFill>
                        <a:schemeClr val="bg1">
                          <a:lumMod val="50000"/>
                        </a:schemeClr>
                      </a:solidFill>
                    </a:ln>
                  </pic:spPr>
                </pic:pic>
              </a:graphicData>
            </a:graphic>
          </wp:inline>
        </w:drawing>
      </w:r>
    </w:p>
    <w:p w14:paraId="4D9356C5" w14:textId="0947A7D6" w:rsidR="0045556F" w:rsidRDefault="0045556F" w:rsidP="0045556F">
      <w:pPr>
        <w:pStyle w:val="LDBildunterschrift"/>
      </w:pPr>
      <w:r>
        <w:t xml:space="preserve">Abb. </w:t>
      </w:r>
      <w:fldSimple w:instr=" SEQ Abb. \* ARABIC ">
        <w:r w:rsidR="00440558">
          <w:rPr>
            <w:noProof/>
          </w:rPr>
          <w:t>21</w:t>
        </w:r>
      </w:fldSimple>
      <w:r>
        <w:t xml:space="preserve"> Beispiel-Bericht Klassenliste mit Staat und Familiensprache</w:t>
      </w:r>
    </w:p>
    <w:p w14:paraId="4F5546C8" w14:textId="14F3D087" w:rsidR="0045556F" w:rsidRPr="0045556F" w:rsidRDefault="0045556F" w:rsidP="00CC5FAA">
      <w:pPr>
        <w:pStyle w:val="berschrift3"/>
      </w:pPr>
      <w:bookmarkStart w:id="98" w:name="_Toc59026570"/>
      <w:r>
        <w:t>Berichtsverwaltung &gt; Schüler</w:t>
      </w:r>
      <w:bookmarkEnd w:id="98"/>
    </w:p>
    <w:p w14:paraId="2D9DDD39" w14:textId="4A92DDB9" w:rsidR="00A47760" w:rsidRPr="00A47760" w:rsidRDefault="0045556F" w:rsidP="00D04EDF">
      <w:pPr>
        <w:pStyle w:val="berschrift4"/>
      </w:pPr>
      <w:bookmarkStart w:id="99" w:name="_Toc59026571"/>
      <w:r w:rsidRPr="00242D6B">
        <w:t>A</w:t>
      </w:r>
      <w:r w:rsidR="002E5E55" w:rsidRPr="00242D6B">
        <w:t>llg</w:t>
      </w:r>
      <w:r>
        <w:t xml:space="preserve">emeine </w:t>
      </w:r>
      <w:r w:rsidR="002E5E55" w:rsidRPr="00242D6B">
        <w:t>Listen</w:t>
      </w:r>
      <w:r w:rsidR="00FB1AA5">
        <w:t xml:space="preserve"> – </w:t>
      </w:r>
      <w:r w:rsidR="00A47760">
        <w:t>Er</w:t>
      </w:r>
      <w:r w:rsidR="00FB1AA5">
        <w:t>weiterung Auswahlliste Geschlecht</w:t>
      </w:r>
      <w:bookmarkEnd w:id="99"/>
    </w:p>
    <w:p w14:paraId="6C9CA3A8" w14:textId="7698369F" w:rsidR="004C69E7" w:rsidRPr="0045556F" w:rsidRDefault="004C69E7" w:rsidP="00B13442">
      <w:pPr>
        <w:pStyle w:val="LDTextinhalteingerckt"/>
        <w:rPr>
          <w:rStyle w:val="hervorhebung"/>
        </w:rPr>
      </w:pPr>
      <w:r>
        <w:t xml:space="preserve">Im Bereich </w:t>
      </w:r>
      <w:r w:rsidRPr="004C69E7">
        <w:rPr>
          <w:rStyle w:val="hervorhebung"/>
        </w:rPr>
        <w:t>Weitere Parameter</w:t>
      </w:r>
      <w:r>
        <w:t xml:space="preserve"> stehen für folgende Berichte in der Auswahlliste </w:t>
      </w:r>
      <w:r w:rsidRPr="004C69E7">
        <w:rPr>
          <w:rStyle w:val="LDBedienelement"/>
        </w:rPr>
        <w:t>Geschlecht</w:t>
      </w:r>
      <w:r>
        <w:t xml:space="preserve"> nun auch die Einträge </w:t>
      </w:r>
      <w:r w:rsidRPr="0097422A">
        <w:rPr>
          <w:rStyle w:val="LDMeneintrag"/>
        </w:rPr>
        <w:t>Divers</w:t>
      </w:r>
      <w:r>
        <w:t xml:space="preserve"> und </w:t>
      </w:r>
      <w:r w:rsidRPr="0097422A">
        <w:rPr>
          <w:rStyle w:val="LDMeneintrag"/>
        </w:rPr>
        <w:t>ohne Angabe</w:t>
      </w:r>
      <w:r>
        <w:rPr>
          <w:rStyle w:val="LDMeneintrag"/>
        </w:rPr>
        <w:t xml:space="preserve"> z</w:t>
      </w:r>
      <w:r>
        <w:t>ur Verfügung</w:t>
      </w:r>
      <w:r w:rsidR="00B13442">
        <w:t xml:space="preserve">: </w:t>
      </w:r>
      <w:r w:rsidR="0097422A" w:rsidRPr="0045556F">
        <w:rPr>
          <w:rStyle w:val="hervorhebung"/>
        </w:rPr>
        <w:t>Ausl. Staatsangehörige</w:t>
      </w:r>
      <w:r w:rsidR="00B13442">
        <w:rPr>
          <w:rStyle w:val="hervorhebung"/>
        </w:rPr>
        <w:t xml:space="preserve">, </w:t>
      </w:r>
      <w:r w:rsidR="0097422A" w:rsidRPr="0045556F">
        <w:rPr>
          <w:rStyle w:val="hervorhebung"/>
        </w:rPr>
        <w:t>Schülergesamtliste</w:t>
      </w:r>
      <w:r w:rsidR="00B13442">
        <w:rPr>
          <w:rStyle w:val="hervorhebung"/>
        </w:rPr>
        <w:t xml:space="preserve">, </w:t>
      </w:r>
      <w:r w:rsidR="0097422A" w:rsidRPr="0045556F">
        <w:rPr>
          <w:rStyle w:val="hervorhebung"/>
        </w:rPr>
        <w:t>Schülerliste</w:t>
      </w:r>
      <w:r w:rsidR="00B13442">
        <w:rPr>
          <w:rStyle w:val="hervorhebung"/>
        </w:rPr>
        <w:t xml:space="preserve"> </w:t>
      </w:r>
      <w:r w:rsidR="00B13442" w:rsidRPr="00B13442">
        <w:t>und</w:t>
      </w:r>
      <w:r w:rsidR="00B13442">
        <w:rPr>
          <w:rStyle w:val="hervorhebung"/>
        </w:rPr>
        <w:t xml:space="preserve"> </w:t>
      </w:r>
      <w:r w:rsidR="0097422A" w:rsidRPr="0045556F">
        <w:rPr>
          <w:rStyle w:val="hervorhebung"/>
        </w:rPr>
        <w:t>Schulinterne Kandidaten</w:t>
      </w:r>
      <w:r w:rsidR="00207E89">
        <w:rPr>
          <w:rStyle w:val="hervorhebung"/>
        </w:rPr>
        <w:t>.</w:t>
      </w:r>
      <w:r w:rsidR="0097422A" w:rsidRPr="0045556F">
        <w:rPr>
          <w:rStyle w:val="hervorhebung"/>
        </w:rPr>
        <w:t xml:space="preserve"> </w:t>
      </w:r>
    </w:p>
    <w:p w14:paraId="5BD40BD0" w14:textId="77777777" w:rsidR="00B92F3A" w:rsidRDefault="00701438" w:rsidP="00DB2EF1">
      <w:pPr>
        <w:pStyle w:val="LDTextinhalteingerckt"/>
      </w:pPr>
      <w:r w:rsidRPr="00DB2EF1">
        <w:rPr>
          <w:noProof/>
          <w:shd w:val="clear" w:color="auto" w:fill="FFFFFF"/>
          <w:lang w:eastAsia="de-DE"/>
        </w:rPr>
        <w:drawing>
          <wp:inline distT="0" distB="0" distL="0" distR="0" wp14:anchorId="3ED1E580" wp14:editId="57006CF2">
            <wp:extent cx="4320000" cy="1245600"/>
            <wp:effectExtent l="19050" t="19050" r="23495" b="1206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20000" cy="1245600"/>
                    </a:xfrm>
                    <a:prstGeom prst="rect">
                      <a:avLst/>
                    </a:prstGeom>
                    <a:ln>
                      <a:solidFill>
                        <a:schemeClr val="tx1"/>
                      </a:solidFill>
                    </a:ln>
                  </pic:spPr>
                </pic:pic>
              </a:graphicData>
            </a:graphic>
          </wp:inline>
        </w:drawing>
      </w:r>
    </w:p>
    <w:p w14:paraId="4385F38E" w14:textId="10FB5124" w:rsidR="002279EE" w:rsidRDefault="00B13442" w:rsidP="00B92F3A">
      <w:pPr>
        <w:pStyle w:val="LDBildunterschrift"/>
      </w:pPr>
      <w:r>
        <w:t xml:space="preserve"> </w:t>
      </w:r>
      <w:r w:rsidR="00B92F3A">
        <w:t xml:space="preserve">Abb. </w:t>
      </w:r>
      <w:fldSimple w:instr=" SEQ Abb. \* ARABIC ">
        <w:r w:rsidR="00440558">
          <w:rPr>
            <w:noProof/>
          </w:rPr>
          <w:t>22</w:t>
        </w:r>
      </w:fldSimple>
      <w:r w:rsidR="00B92F3A">
        <w:t xml:space="preserve">  Berichtsparameter Ausl. Staatsangehörige</w:t>
      </w:r>
    </w:p>
    <w:p w14:paraId="69A2AB3C" w14:textId="4EBE6C8F" w:rsidR="00B13442" w:rsidRPr="00B13442" w:rsidRDefault="00FB1AA5" w:rsidP="00FB1AA5">
      <w:pPr>
        <w:pStyle w:val="berschrift4"/>
      </w:pPr>
      <w:bookmarkStart w:id="100" w:name="_Toc59026572"/>
      <w:r>
        <w:t xml:space="preserve">Allgemeine Liste – </w:t>
      </w:r>
      <w:r w:rsidR="00B13442">
        <w:t>Anzeige Familiensprache 2</w:t>
      </w:r>
      <w:bookmarkEnd w:id="100"/>
    </w:p>
    <w:p w14:paraId="12754986" w14:textId="340BBC12" w:rsidR="0045556F" w:rsidRPr="00DB2EF1" w:rsidRDefault="00B92F3A" w:rsidP="00DB2EF1">
      <w:pPr>
        <w:pStyle w:val="LDTextinhalteingerckt"/>
      </w:pPr>
      <w:r>
        <w:t xml:space="preserve">In folgenden Berichten </w:t>
      </w:r>
      <w:r w:rsidR="00F96917">
        <w:t xml:space="preserve">wird </w:t>
      </w:r>
      <w:r>
        <w:t xml:space="preserve">nun auch </w:t>
      </w:r>
      <w:r w:rsidR="00F96917">
        <w:t>die zweite Familiensprache ausgegeben:</w:t>
      </w:r>
      <w:r w:rsidR="00DB2EF1">
        <w:t xml:space="preserve"> </w:t>
      </w:r>
      <w:r w:rsidR="0045556F" w:rsidRPr="00B92F3A">
        <w:rPr>
          <w:rStyle w:val="hervorhebung"/>
        </w:rPr>
        <w:t>Schülergesamtliste</w:t>
      </w:r>
      <w:r w:rsidR="00DB2EF1">
        <w:rPr>
          <w:rStyle w:val="hervorhebung"/>
        </w:rPr>
        <w:t xml:space="preserve">, </w:t>
      </w:r>
      <w:r w:rsidR="0045556F" w:rsidRPr="00B92F3A">
        <w:rPr>
          <w:rStyle w:val="hervorhebung"/>
        </w:rPr>
        <w:t>Schülerinfoseite</w:t>
      </w:r>
      <w:r w:rsidR="00DB2EF1">
        <w:rPr>
          <w:rStyle w:val="hervorhebung"/>
        </w:rPr>
        <w:t xml:space="preserve">, </w:t>
      </w:r>
      <w:r w:rsidR="0045556F" w:rsidRPr="00B92F3A">
        <w:rPr>
          <w:rStyle w:val="hervorhebung"/>
        </w:rPr>
        <w:t>Schülerstammblatt</w:t>
      </w:r>
      <w:r w:rsidR="00DB2EF1">
        <w:rPr>
          <w:rStyle w:val="hervorhebung"/>
        </w:rPr>
        <w:t xml:space="preserve">, </w:t>
      </w:r>
      <w:r w:rsidR="0045556F" w:rsidRPr="00B92F3A">
        <w:rPr>
          <w:rStyle w:val="hervorhebung"/>
        </w:rPr>
        <w:t>Kandidatenstammblatt</w:t>
      </w:r>
    </w:p>
    <w:p w14:paraId="1B692E1C" w14:textId="77777777" w:rsidR="0045556F" w:rsidRPr="00DB2EF1" w:rsidRDefault="0045556F" w:rsidP="002C2FC7">
      <w:pPr>
        <w:pStyle w:val="LDTextinhalteingerckt"/>
      </w:pPr>
      <w:r w:rsidRPr="002C2FC7">
        <w:drawing>
          <wp:inline distT="0" distB="0" distL="0" distR="0" wp14:anchorId="170659E7" wp14:editId="69B3BD05">
            <wp:extent cx="3600000" cy="658800"/>
            <wp:effectExtent l="19050" t="19050" r="19685" b="273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00000" cy="658800"/>
                    </a:xfrm>
                    <a:prstGeom prst="rect">
                      <a:avLst/>
                    </a:prstGeom>
                    <a:ln>
                      <a:solidFill>
                        <a:schemeClr val="tx1"/>
                      </a:solidFill>
                    </a:ln>
                  </pic:spPr>
                </pic:pic>
              </a:graphicData>
            </a:graphic>
          </wp:inline>
        </w:drawing>
      </w:r>
    </w:p>
    <w:p w14:paraId="158E4597" w14:textId="1CF32963" w:rsidR="0045556F" w:rsidRDefault="0045556F" w:rsidP="0045556F">
      <w:pPr>
        <w:pStyle w:val="LDBildunterschrift"/>
      </w:pPr>
      <w:r>
        <w:t xml:space="preserve"> Abb. </w:t>
      </w:r>
      <w:fldSimple w:instr=" SEQ Abb. \* ARABIC ">
        <w:r w:rsidR="00440558">
          <w:rPr>
            <w:noProof/>
          </w:rPr>
          <w:t>23</w:t>
        </w:r>
      </w:fldSimple>
      <w:r>
        <w:t xml:space="preserve"> Beispielbericht mit Ausgabe der 2. Fremdsprache</w:t>
      </w:r>
    </w:p>
    <w:p w14:paraId="40E397E7" w14:textId="08DC777B" w:rsidR="00B13442" w:rsidRPr="00DB2EF1" w:rsidRDefault="00FB1AA5" w:rsidP="00FB1AA5">
      <w:pPr>
        <w:pStyle w:val="berschrift4"/>
      </w:pPr>
      <w:bookmarkStart w:id="101" w:name="_Toc59026573"/>
      <w:r>
        <w:t>Allgemeine Listen – Bericht: Fremdsprachenfolge</w:t>
      </w:r>
      <w:bookmarkEnd w:id="101"/>
    </w:p>
    <w:p w14:paraId="330594F6" w14:textId="01498635" w:rsidR="00417706" w:rsidRDefault="00417706" w:rsidP="00DB2EF1">
      <w:pPr>
        <w:pStyle w:val="LDTextinhalteingerckt"/>
      </w:pPr>
      <w:r w:rsidRPr="00DB2EF1">
        <w:t xml:space="preserve">Im Bericht </w:t>
      </w:r>
      <w:r w:rsidRPr="00417706">
        <w:rPr>
          <w:rStyle w:val="hervorhebung"/>
        </w:rPr>
        <w:t>Fremdsprachenfolge</w:t>
      </w:r>
      <w:r w:rsidRPr="00DB2EF1">
        <w:t xml:space="preserve"> werden nun die </w:t>
      </w:r>
      <w:r w:rsidR="00214F54" w:rsidRPr="00DB2EF1">
        <w:t>aktuellen</w:t>
      </w:r>
      <w:r w:rsidRPr="00DB2EF1">
        <w:t xml:space="preserve"> GeR-Niveaus der Schüler in den modernen Fremdsprachen ausgegeben.</w:t>
      </w:r>
    </w:p>
    <w:p w14:paraId="0400C655" w14:textId="0D24F170" w:rsidR="00FB1AA5" w:rsidRPr="000A2D40" w:rsidRDefault="00FB1AA5" w:rsidP="00FB1AA5">
      <w:pPr>
        <w:pStyle w:val="berschrift4"/>
      </w:pPr>
      <w:bookmarkStart w:id="102" w:name="_Toc59026574"/>
      <w:r>
        <w:t xml:space="preserve">Allgemeine Listen – Bericht: </w:t>
      </w:r>
      <w:r w:rsidRPr="000A2D40">
        <w:t>Schülerliste</w:t>
      </w:r>
      <w:bookmarkEnd w:id="102"/>
    </w:p>
    <w:p w14:paraId="2CC57090" w14:textId="685C87FC" w:rsidR="00FB1AA5" w:rsidRDefault="00FB1AA5" w:rsidP="00FB1AA5">
      <w:pPr>
        <w:pStyle w:val="LDTextinhalteingerckt"/>
      </w:pPr>
      <w:r>
        <w:t xml:space="preserve">Im Bericht </w:t>
      </w:r>
      <w:r w:rsidRPr="00FB1AA5">
        <w:rPr>
          <w:rStyle w:val="hervorhebung"/>
        </w:rPr>
        <w:t xml:space="preserve">Schülerliste </w:t>
      </w:r>
      <w:r>
        <w:t xml:space="preserve">wird nun neu für externe Schüler (Status </w:t>
      </w:r>
      <w:r w:rsidRPr="00FB1AA5">
        <w:rPr>
          <w:rStyle w:val="LDMeneintrag"/>
        </w:rPr>
        <w:t>X</w:t>
      </w:r>
      <w:r>
        <w:t xml:space="preserve">) die Klasse ausgewiesen, die er an seiner Stammschule hat. </w:t>
      </w:r>
    </w:p>
    <w:p w14:paraId="3880EEF5" w14:textId="77777777" w:rsidR="00FB1AA5" w:rsidRDefault="00FB1AA5" w:rsidP="00FB1AA5">
      <w:pPr>
        <w:pStyle w:val="LDTextinhalteingerckt"/>
        <w:keepNext/>
      </w:pPr>
      <w:r>
        <w:rPr>
          <w:noProof/>
          <w:lang w:eastAsia="de-DE"/>
        </w:rPr>
        <w:drawing>
          <wp:inline distT="0" distB="0" distL="0" distR="0" wp14:anchorId="12304CA7" wp14:editId="0EFA4748">
            <wp:extent cx="3600000" cy="2268000"/>
            <wp:effectExtent l="19050" t="19050" r="19685" b="1841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00000" cy="2268000"/>
                    </a:xfrm>
                    <a:prstGeom prst="rect">
                      <a:avLst/>
                    </a:prstGeom>
                    <a:noFill/>
                    <a:ln w="9525" cmpd="sng">
                      <a:solidFill>
                        <a:schemeClr val="bg1">
                          <a:lumMod val="50000"/>
                        </a:schemeClr>
                      </a:solidFill>
                      <a:miter lim="800000"/>
                      <a:headEnd/>
                      <a:tailEnd/>
                    </a:ln>
                    <a:effectLst/>
                  </pic:spPr>
                </pic:pic>
              </a:graphicData>
            </a:graphic>
          </wp:inline>
        </w:drawing>
      </w:r>
    </w:p>
    <w:p w14:paraId="03C23E56" w14:textId="552C585C" w:rsidR="00FB1AA5" w:rsidRPr="00DB2EF1" w:rsidRDefault="00FB1AA5" w:rsidP="00FB1AA5">
      <w:pPr>
        <w:pStyle w:val="LDBildunterschrift"/>
      </w:pPr>
      <w:r>
        <w:t xml:space="preserve">Abb. </w:t>
      </w:r>
      <w:fldSimple w:instr=" SEQ Abb. \* ARABIC ">
        <w:r w:rsidR="00440558">
          <w:rPr>
            <w:noProof/>
          </w:rPr>
          <w:t>24</w:t>
        </w:r>
      </w:fldSimple>
      <w:r>
        <w:t xml:space="preserve"> Bericht Schülerliste mit Klassen der externen Schüler (Status X)</w:t>
      </w:r>
    </w:p>
    <w:p w14:paraId="637DB80C" w14:textId="131F1226" w:rsidR="00A47760" w:rsidRPr="00242D6B" w:rsidRDefault="00FB1AA5" w:rsidP="00FB1AA5">
      <w:pPr>
        <w:pStyle w:val="berschrift4"/>
      </w:pPr>
      <w:bookmarkStart w:id="103" w:name="_Toc59026575"/>
      <w:r>
        <w:t xml:space="preserve">Allgemeine Listen – </w:t>
      </w:r>
      <w:r w:rsidR="00B13442">
        <w:t xml:space="preserve">Neue Berichte: </w:t>
      </w:r>
      <w:r w:rsidR="00A47760" w:rsidRPr="00242D6B">
        <w:t>AWS Namen und AWS Zahlen</w:t>
      </w:r>
      <w:bookmarkEnd w:id="103"/>
    </w:p>
    <w:p w14:paraId="5492996D" w14:textId="17B5612C" w:rsidR="00B13442" w:rsidRDefault="00B13442" w:rsidP="00A47760">
      <w:pPr>
        <w:pStyle w:val="LDTextinhalteingerckt"/>
      </w:pPr>
      <w:r>
        <w:t xml:space="preserve">Die beiden neuen Berichte geben Ihnen einen Überblick über die Schüler, die sich in einem Übergang der Schullaufbahn befinden. </w:t>
      </w:r>
    </w:p>
    <w:p w14:paraId="017441E6" w14:textId="161243FF" w:rsidR="00DB2EF1" w:rsidRDefault="00B13442" w:rsidP="00DB2EF1">
      <w:pPr>
        <w:pStyle w:val="LDAuflistungText"/>
      </w:pPr>
      <w:r>
        <w:t xml:space="preserve">Sie können die Berichte </w:t>
      </w:r>
      <w:r w:rsidR="00DB2EF1">
        <w:t>im PDF und im CSV-Format generieren.</w:t>
      </w:r>
      <w:r w:rsidR="00B5763B">
        <w:t xml:space="preserve"> Die CSV-Berichte </w:t>
      </w:r>
      <w:r w:rsidR="00B5763B" w:rsidRPr="007527F7">
        <w:t>AWS Namen</w:t>
      </w:r>
      <w:r w:rsidR="00B5763B">
        <w:t xml:space="preserve"> und </w:t>
      </w:r>
      <w:r w:rsidR="00B5763B" w:rsidRPr="007527F7">
        <w:t>AWS Zahlen</w:t>
      </w:r>
      <w:r w:rsidR="00B5763B">
        <w:t xml:space="preserve"> sind identisch.</w:t>
      </w:r>
    </w:p>
    <w:p w14:paraId="245D9D11" w14:textId="3A1A8080" w:rsidR="00B13442" w:rsidRDefault="00DB2EF1" w:rsidP="00B13442">
      <w:pPr>
        <w:pStyle w:val="LDAuflistungText"/>
      </w:pPr>
      <w:r>
        <w:t xml:space="preserve">Im Bereich </w:t>
      </w:r>
      <w:r w:rsidRPr="00DB2EF1">
        <w:rPr>
          <w:rStyle w:val="hervorhebung"/>
        </w:rPr>
        <w:t>Weitere Parameter</w:t>
      </w:r>
      <w:r>
        <w:t xml:space="preserve"> können Sie die Schüler nach Übergang und Priorität vorauswählen</w:t>
      </w:r>
      <w:r w:rsidR="00207E89">
        <w:t>.</w:t>
      </w:r>
    </w:p>
    <w:p w14:paraId="15D052BE" w14:textId="3F38CA94" w:rsidR="00B13442" w:rsidRDefault="00B13442" w:rsidP="00DB2EF1">
      <w:pPr>
        <w:pStyle w:val="LDTextinhaltweitereingerckt"/>
      </w:pPr>
      <w:r>
        <w:rPr>
          <w:noProof/>
          <w:lang w:eastAsia="de-DE"/>
        </w:rPr>
        <w:drawing>
          <wp:inline distT="0" distB="0" distL="0" distR="0" wp14:anchorId="67A0B59E" wp14:editId="5B73DEAD">
            <wp:extent cx="2520000" cy="702000"/>
            <wp:effectExtent l="19050" t="19050" r="13970" b="22225"/>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20000" cy="702000"/>
                    </a:xfrm>
                    <a:prstGeom prst="rect">
                      <a:avLst/>
                    </a:prstGeom>
                    <a:ln>
                      <a:solidFill>
                        <a:schemeClr val="bg1">
                          <a:lumMod val="50000"/>
                        </a:schemeClr>
                      </a:solidFill>
                    </a:ln>
                  </pic:spPr>
                </pic:pic>
              </a:graphicData>
            </a:graphic>
          </wp:inline>
        </w:drawing>
      </w:r>
    </w:p>
    <w:p w14:paraId="6AEF3B3D" w14:textId="6D0ED116" w:rsidR="00B13442" w:rsidRDefault="00B13442" w:rsidP="00DB2EF1">
      <w:pPr>
        <w:pStyle w:val="LDTextinhaltweitereingerckt"/>
      </w:pPr>
      <w:r>
        <w:rPr>
          <w:noProof/>
          <w:lang w:eastAsia="de-DE"/>
        </w:rPr>
        <w:drawing>
          <wp:inline distT="0" distB="0" distL="0" distR="0" wp14:anchorId="7E6F8C48" wp14:editId="7F81B5E1">
            <wp:extent cx="4680000" cy="1476000"/>
            <wp:effectExtent l="19050" t="19050" r="25400" b="10160"/>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680000" cy="1476000"/>
                    </a:xfrm>
                    <a:prstGeom prst="rect">
                      <a:avLst/>
                    </a:prstGeom>
                    <a:ln>
                      <a:solidFill>
                        <a:schemeClr val="bg1">
                          <a:lumMod val="50000"/>
                        </a:schemeClr>
                      </a:solidFill>
                    </a:ln>
                  </pic:spPr>
                </pic:pic>
              </a:graphicData>
            </a:graphic>
          </wp:inline>
        </w:drawing>
      </w:r>
    </w:p>
    <w:p w14:paraId="1465EDB4" w14:textId="77777777" w:rsidR="00B13442" w:rsidRDefault="00B13442" w:rsidP="00A47760">
      <w:pPr>
        <w:pStyle w:val="LDTextinhalteingerckt"/>
      </w:pPr>
    </w:p>
    <w:p w14:paraId="08D955F9" w14:textId="77777777" w:rsidR="00DB2EF1" w:rsidRDefault="00A47760" w:rsidP="00DB2EF1">
      <w:pPr>
        <w:pStyle w:val="LDAuflistungText"/>
      </w:pPr>
      <w:r>
        <w:t xml:space="preserve">Die Berichte weisen auch schulinterne Kandidatenverhältnisse (KVs) aus, </w:t>
      </w:r>
      <w:r w:rsidR="00DB2EF1">
        <w:t xml:space="preserve">auch solche, </w:t>
      </w:r>
      <w:r>
        <w:t xml:space="preserve">die sich auf das übernächste Halbjahr beziehen. </w:t>
      </w:r>
    </w:p>
    <w:p w14:paraId="38DE6944" w14:textId="77777777" w:rsidR="00B5763B" w:rsidRDefault="00A47760" w:rsidP="00B5763B">
      <w:pPr>
        <w:pStyle w:val="LDTextinhaltweitereingerckt"/>
      </w:pPr>
      <w:r>
        <w:t xml:space="preserve">Die KVs sind </w:t>
      </w:r>
      <w:r w:rsidR="00DB2EF1">
        <w:t>h</w:t>
      </w:r>
      <w:r>
        <w:t xml:space="preserve">insichtlich ihrer Plausibilität sortiert. </w:t>
      </w:r>
    </w:p>
    <w:p w14:paraId="1F9B0A44" w14:textId="77777777" w:rsidR="00B5763B" w:rsidRDefault="00A47760" w:rsidP="00CC5FAA">
      <w:pPr>
        <w:pStyle w:val="LDAuflistungzweiteEbene"/>
      </w:pPr>
      <w:r>
        <w:t xml:space="preserve">Ein </w:t>
      </w:r>
      <w:r w:rsidRPr="00B5763B">
        <w:rPr>
          <w:rStyle w:val="hervorhebung"/>
        </w:rPr>
        <w:t>plausibles KV</w:t>
      </w:r>
      <w:r>
        <w:t xml:space="preserve"> </w:t>
      </w:r>
      <w:r w:rsidR="00B5763B">
        <w:t>(</w:t>
      </w:r>
      <w:r>
        <w:t>im Kontext dieses Berichts</w:t>
      </w:r>
      <w:r w:rsidR="00B5763B">
        <w:t xml:space="preserve">) ist </w:t>
      </w:r>
      <w:r>
        <w:t>dadurch definiert, dass die Jahrgangsstufe der Wunschstufe/Semesters (Wunsch-St/Sem) größer</w:t>
      </w:r>
      <w:r w:rsidR="00B5763B">
        <w:t>/</w:t>
      </w:r>
      <w:r>
        <w:t xml:space="preserve">gleich der Jahrgangsstufe der aktuellen St/Sem des Schülers ist. </w:t>
      </w:r>
    </w:p>
    <w:p w14:paraId="5DD034D3" w14:textId="01B1713A" w:rsidR="00A47760" w:rsidRDefault="00A47760" w:rsidP="00CC5FAA">
      <w:pPr>
        <w:pStyle w:val="LDAuflistungzweiteEbene"/>
      </w:pPr>
      <w:r>
        <w:t xml:space="preserve">Ein </w:t>
      </w:r>
      <w:r w:rsidRPr="00B5763B">
        <w:rPr>
          <w:rStyle w:val="hervorhebung"/>
        </w:rPr>
        <w:t>unplausibles KV</w:t>
      </w:r>
      <w:r>
        <w:t xml:space="preserve"> ist </w:t>
      </w:r>
      <w:r w:rsidR="00B5763B">
        <w:t xml:space="preserve">(im Kontext dieses Berichts) </w:t>
      </w:r>
      <w:r>
        <w:t xml:space="preserve">dadurch definiert, dass die Jahrgangsstufe der Wunsch-St/Sem kleiner der Jahrgangsstufe der aktuellen St/Sem des Schülers ist. Die CSV-Berichte </w:t>
      </w:r>
      <w:r w:rsidRPr="007527F7">
        <w:t>AWS Namen</w:t>
      </w:r>
      <w:r>
        <w:t xml:space="preserve"> und </w:t>
      </w:r>
      <w:r w:rsidRPr="007527F7">
        <w:t>AWS Zahlen</w:t>
      </w:r>
      <w:r>
        <w:t xml:space="preserve"> sind identisch.</w:t>
      </w:r>
    </w:p>
    <w:p w14:paraId="17875BF8" w14:textId="77777777" w:rsidR="00A47760" w:rsidRDefault="00A47760" w:rsidP="00CC5FAA">
      <w:pPr>
        <w:pStyle w:val="LDTextinhalt"/>
      </w:pPr>
    </w:p>
    <w:p w14:paraId="147B134F" w14:textId="77777777" w:rsidR="00B5763B" w:rsidRDefault="00A47760" w:rsidP="00B5763B">
      <w:pPr>
        <w:pStyle w:val="LDTextinhaltweitereingerckt"/>
      </w:pPr>
      <w:r w:rsidRPr="00B5763B">
        <w:rPr>
          <w:noProof/>
          <w:shd w:val="clear" w:color="auto" w:fill="FFFFFF"/>
          <w:lang w:eastAsia="de-DE"/>
        </w:rPr>
        <w:drawing>
          <wp:inline distT="0" distB="0" distL="0" distR="0" wp14:anchorId="6D27EB6D" wp14:editId="25076561">
            <wp:extent cx="3240000" cy="2401200"/>
            <wp:effectExtent l="19050" t="19050" r="17780" b="1841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40000" cy="2401200"/>
                    </a:xfrm>
                    <a:prstGeom prst="rect">
                      <a:avLst/>
                    </a:prstGeom>
                    <a:noFill/>
                    <a:ln w="9525" cmpd="sng">
                      <a:solidFill>
                        <a:schemeClr val="bg1">
                          <a:lumMod val="50000"/>
                        </a:schemeClr>
                      </a:solidFill>
                      <a:miter lim="800000"/>
                      <a:headEnd/>
                      <a:tailEnd/>
                    </a:ln>
                    <a:effectLst/>
                  </pic:spPr>
                </pic:pic>
              </a:graphicData>
            </a:graphic>
          </wp:inline>
        </w:drawing>
      </w:r>
    </w:p>
    <w:p w14:paraId="3EE0005A" w14:textId="08969FFC" w:rsidR="00A47760" w:rsidRDefault="00B5763B" w:rsidP="00B5763B">
      <w:pPr>
        <w:pStyle w:val="LDBildunterschrift"/>
      </w:pPr>
      <w:r>
        <w:t xml:space="preserve">      Abb. </w:t>
      </w:r>
      <w:fldSimple w:instr=" SEQ Abb. \* ARABIC ">
        <w:r w:rsidR="00440558">
          <w:rPr>
            <w:noProof/>
          </w:rPr>
          <w:t>25</w:t>
        </w:r>
      </w:fldSimple>
      <w:r>
        <w:t xml:space="preserve"> PDF-Bericht AWS-Namen, mit plausiblem Kandidatenverhältnis (KV)</w:t>
      </w:r>
    </w:p>
    <w:p w14:paraId="7B4E6F57" w14:textId="77777777" w:rsidR="00B5763B" w:rsidRDefault="00A47760" w:rsidP="00B5763B">
      <w:pPr>
        <w:pStyle w:val="LDTextinhaltweitereingerckt"/>
      </w:pPr>
      <w:r w:rsidRPr="00B5763B">
        <w:rPr>
          <w:noProof/>
          <w:shd w:val="clear" w:color="auto" w:fill="FFFFFF"/>
          <w:lang w:eastAsia="de-DE"/>
        </w:rPr>
        <w:drawing>
          <wp:inline distT="0" distB="0" distL="0" distR="0" wp14:anchorId="51958ACD" wp14:editId="7C6EB8DF">
            <wp:extent cx="3240000" cy="763200"/>
            <wp:effectExtent l="19050" t="19050" r="17780" b="1841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40000" cy="763200"/>
                    </a:xfrm>
                    <a:prstGeom prst="rect">
                      <a:avLst/>
                    </a:prstGeom>
                    <a:noFill/>
                    <a:ln w="9525" cmpd="sng">
                      <a:solidFill>
                        <a:schemeClr val="bg1">
                          <a:lumMod val="50000"/>
                        </a:schemeClr>
                      </a:solidFill>
                      <a:miter lim="800000"/>
                      <a:headEnd/>
                      <a:tailEnd/>
                    </a:ln>
                    <a:effectLst/>
                  </pic:spPr>
                </pic:pic>
              </a:graphicData>
            </a:graphic>
          </wp:inline>
        </w:drawing>
      </w:r>
    </w:p>
    <w:p w14:paraId="18D848A5" w14:textId="4234764A" w:rsidR="00A47760" w:rsidRDefault="00FB1AA5" w:rsidP="00B5763B">
      <w:pPr>
        <w:pStyle w:val="LDBildunterschrift"/>
      </w:pPr>
      <w:r>
        <w:t xml:space="preserve">      </w:t>
      </w:r>
      <w:r w:rsidR="00B5763B">
        <w:t xml:space="preserve">Abb. </w:t>
      </w:r>
      <w:fldSimple w:instr=" SEQ Abb. \* ARABIC ">
        <w:r w:rsidR="00440558">
          <w:rPr>
            <w:noProof/>
          </w:rPr>
          <w:t>26</w:t>
        </w:r>
      </w:fldSimple>
      <w:r w:rsidR="00B5763B">
        <w:t xml:space="preserve"> PDF-Bericht AWS-Namen, mit unplausiblem Kandidatenverhältnis (KV)</w:t>
      </w:r>
    </w:p>
    <w:p w14:paraId="4BDEB305" w14:textId="77777777" w:rsidR="00B5763B" w:rsidRDefault="00A47760" w:rsidP="00B5763B">
      <w:pPr>
        <w:pStyle w:val="LDTextinhaltweitereingerckt"/>
      </w:pPr>
      <w:r>
        <w:rPr>
          <w:noProof/>
          <w:lang w:eastAsia="de-DE"/>
        </w:rPr>
        <w:drawing>
          <wp:inline distT="0" distB="0" distL="0" distR="0" wp14:anchorId="5F7C34DC" wp14:editId="4E8B5F4B">
            <wp:extent cx="3240000" cy="2433600"/>
            <wp:effectExtent l="19050" t="19050" r="17780" b="2413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a:ln w="9525" cmpd="sng">
                      <a:solidFill>
                        <a:schemeClr val="bg1">
                          <a:lumMod val="50000"/>
                        </a:schemeClr>
                      </a:solidFill>
                      <a:miter lim="800000"/>
                      <a:headEnd/>
                      <a:tailEnd/>
                    </a:ln>
                    <a:effectLst/>
                  </pic:spPr>
                </pic:pic>
              </a:graphicData>
            </a:graphic>
          </wp:inline>
        </w:drawing>
      </w:r>
    </w:p>
    <w:p w14:paraId="6CB53B73" w14:textId="36184F64" w:rsidR="00A47760" w:rsidRPr="00417706" w:rsidRDefault="00B5763B" w:rsidP="00B5763B">
      <w:pPr>
        <w:pStyle w:val="LDBildunterschrift"/>
      </w:pPr>
      <w:r>
        <w:t xml:space="preserve">      Abb. </w:t>
      </w:r>
      <w:fldSimple w:instr=" SEQ Abb. \* ARABIC ">
        <w:r w:rsidR="00440558">
          <w:rPr>
            <w:noProof/>
          </w:rPr>
          <w:t>27</w:t>
        </w:r>
      </w:fldSimple>
      <w:r>
        <w:t xml:space="preserve"> PDF-Bericht AWS-Zahlen</w:t>
      </w:r>
    </w:p>
    <w:p w14:paraId="6CCC8F7D" w14:textId="142CB0DF" w:rsidR="00A9777D" w:rsidRDefault="00A9777D" w:rsidP="00CC5FAA">
      <w:pPr>
        <w:pStyle w:val="berschrift3"/>
      </w:pPr>
      <w:bookmarkStart w:id="104" w:name="_Ref58857583"/>
      <w:bookmarkStart w:id="105" w:name="_Ref58857588"/>
      <w:bookmarkStart w:id="106" w:name="_Ref58857615"/>
      <w:bookmarkStart w:id="107" w:name="_Toc59026576"/>
      <w:r>
        <w:t>Berichtsverwaltung &gt; Unterricht</w:t>
      </w:r>
      <w:bookmarkEnd w:id="107"/>
    </w:p>
    <w:p w14:paraId="42AC0AA2" w14:textId="47EC086B" w:rsidR="002E5E55" w:rsidRPr="00242D6B" w:rsidRDefault="00B92F3A" w:rsidP="00242D6B">
      <w:pPr>
        <w:pStyle w:val="berschrift4"/>
      </w:pPr>
      <w:bookmarkStart w:id="108" w:name="_Toc59026577"/>
      <w:r>
        <w:t>FHR-FOS</w:t>
      </w:r>
      <w:bookmarkEnd w:id="104"/>
      <w:bookmarkEnd w:id="105"/>
      <w:bookmarkEnd w:id="106"/>
      <w:r w:rsidR="00FB1AA5">
        <w:t xml:space="preserve"> – Bericht: FOS Prüfungsbericht</w:t>
      </w:r>
      <w:bookmarkEnd w:id="108"/>
    </w:p>
    <w:p w14:paraId="57DB9CCF" w14:textId="10FB5A41" w:rsidR="005A66AE" w:rsidRPr="00DB2EF1" w:rsidRDefault="00417706" w:rsidP="00DB2EF1">
      <w:pPr>
        <w:pStyle w:val="LDTextinhalteingerckt"/>
      </w:pPr>
      <w:r w:rsidRPr="00B13D74">
        <w:rPr>
          <w:noProof/>
          <w:lang w:eastAsia="de-DE"/>
        </w:rPr>
        <w:drawing>
          <wp:anchor distT="0" distB="0" distL="114300" distR="114300" simplePos="0" relativeHeight="251680768" behindDoc="1" locked="0" layoutInCell="1" allowOverlap="1" wp14:anchorId="5CCABC4F" wp14:editId="6BA2C312">
            <wp:simplePos x="0" y="0"/>
            <wp:positionH relativeFrom="column">
              <wp:posOffset>497609</wp:posOffset>
            </wp:positionH>
            <wp:positionV relativeFrom="paragraph">
              <wp:posOffset>30076</wp:posOffset>
            </wp:positionV>
            <wp:extent cx="1490400" cy="1980000"/>
            <wp:effectExtent l="19050" t="19050" r="14605" b="20320"/>
            <wp:wrapTight wrapText="bothSides">
              <wp:wrapPolygon edited="0">
                <wp:start x="-276" y="-208"/>
                <wp:lineTo x="-276" y="21614"/>
                <wp:lineTo x="21536" y="21614"/>
                <wp:lineTo x="21536" y="-208"/>
                <wp:lineTo x="-276" y="-208"/>
              </wp:wrapPolygon>
            </wp:wrapTight>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OS-Prüfbericht.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90400" cy="19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26E18" w:rsidRPr="00DB2EF1">
        <w:t xml:space="preserve">Der Bericht </w:t>
      </w:r>
      <w:r w:rsidRPr="00417706">
        <w:rPr>
          <w:rStyle w:val="hervorhebung"/>
        </w:rPr>
        <w:t>FOS Prüfungsbericht</w:t>
      </w:r>
      <w:r w:rsidRPr="00DB2EF1">
        <w:t xml:space="preserve"> </w:t>
      </w:r>
      <w:r w:rsidR="00C26E18" w:rsidRPr="00DB2EF1">
        <w:t>gibt einen Überblick über die Unterrichts</w:t>
      </w:r>
      <w:r w:rsidR="005A66AE" w:rsidRPr="00DB2EF1">
        <w:t xml:space="preserve">- </w:t>
      </w:r>
      <w:r w:rsidR="00C26E18" w:rsidRPr="00DB2EF1">
        <w:t>und Prüfungsleistungen</w:t>
      </w:r>
      <w:r w:rsidR="005A66AE" w:rsidRPr="00DB2EF1">
        <w:t>.</w:t>
      </w:r>
    </w:p>
    <w:p w14:paraId="38D966A6" w14:textId="2D57658B" w:rsidR="000459D6" w:rsidRPr="00DB2EF1" w:rsidRDefault="005A66AE" w:rsidP="00DB2EF1">
      <w:pPr>
        <w:pStyle w:val="LDTextinhalteingerckt"/>
      </w:pPr>
      <w:r w:rsidRPr="00DB2EF1">
        <w:t xml:space="preserve">Er </w:t>
      </w:r>
      <w:r w:rsidR="00C26E18" w:rsidRPr="00DB2EF1">
        <w:t>kann den Schülern vor der Prüfungsausschusssitzung als Überblick</w:t>
      </w:r>
      <w:r w:rsidRPr="00DB2EF1">
        <w:t>,</w:t>
      </w:r>
      <w:r w:rsidR="00C26E18" w:rsidRPr="00DB2EF1">
        <w:t xml:space="preserve"> mit Hinweisen zu den entsprechenden Paragraphen der Verordnung</w:t>
      </w:r>
      <w:r w:rsidRPr="00DB2EF1">
        <w:t xml:space="preserve">, </w:t>
      </w:r>
      <w:r w:rsidR="00C26E18" w:rsidRPr="00DB2EF1">
        <w:t xml:space="preserve">ausgedruckt werden </w:t>
      </w:r>
      <w:r w:rsidR="000459D6" w:rsidRPr="00DB2EF1">
        <w:t xml:space="preserve">und / oder </w:t>
      </w:r>
      <w:r w:rsidR="00C26E18" w:rsidRPr="00DB2EF1">
        <w:t xml:space="preserve">als Dokumentation für die Prüfungsakten nach der letzten Prüfungsausschusssitzung gedruckt werden. </w:t>
      </w:r>
    </w:p>
    <w:p w14:paraId="0C10267A" w14:textId="53BCD812" w:rsidR="002E5E55" w:rsidRPr="00DB2EF1" w:rsidRDefault="00C26E18" w:rsidP="00DB2EF1">
      <w:pPr>
        <w:pStyle w:val="LDTextinhalteingerckt"/>
      </w:pPr>
      <w:r w:rsidRPr="00DB2EF1">
        <w:t>Die jeweiligen Varianten richten sich nach dem erreichten Statuswert des Schülers.</w:t>
      </w:r>
    </w:p>
    <w:p w14:paraId="0FB35240" w14:textId="54DF2E2D" w:rsidR="000A3A51" w:rsidRPr="00DB2EF1" w:rsidRDefault="000A3A51" w:rsidP="00DB2EF1">
      <w:pPr>
        <w:pStyle w:val="LDTextinhalteingerckt"/>
      </w:pPr>
    </w:p>
    <w:p w14:paraId="352F161E" w14:textId="77ED088A" w:rsidR="00417706" w:rsidRDefault="00417706" w:rsidP="00CC5FAA">
      <w:pPr>
        <w:pStyle w:val="LDTextinhalt"/>
      </w:pPr>
      <w:bookmarkStart w:id="109" w:name="OLE_LINK1"/>
      <w:bookmarkStart w:id="110" w:name="OLE_LINK2"/>
    </w:p>
    <w:p w14:paraId="5B6D8806" w14:textId="77777777" w:rsidR="00417706" w:rsidRDefault="00417706" w:rsidP="00CC5FAA">
      <w:pPr>
        <w:pStyle w:val="LDTextinhalt"/>
      </w:pPr>
    </w:p>
    <w:p w14:paraId="657439AF" w14:textId="0FE3EED3" w:rsidR="00EA54D3" w:rsidRDefault="00EA54D3" w:rsidP="00EA54D3">
      <w:pPr>
        <w:pStyle w:val="berschrift4"/>
      </w:pPr>
      <w:bookmarkStart w:id="111" w:name="_Toc59026578"/>
      <w:r>
        <w:t xml:space="preserve">H/R Abschluss </w:t>
      </w:r>
      <w:r w:rsidR="00FB1AA5">
        <w:t>– Bericht: Ergebnisse Abschlussprüfung Klasse</w:t>
      </w:r>
      <w:bookmarkEnd w:id="111"/>
    </w:p>
    <w:p w14:paraId="36D5CD82" w14:textId="423FE802" w:rsidR="00EA54D3" w:rsidRDefault="00EA54D3" w:rsidP="00E75E7D">
      <w:pPr>
        <w:pStyle w:val="LDTextinhalteingerckt"/>
      </w:pPr>
      <w:r>
        <w:t xml:space="preserve">Der Bericht </w:t>
      </w:r>
      <w:r w:rsidRPr="004A0A8C">
        <w:rPr>
          <w:rStyle w:val="hervorhebung"/>
        </w:rPr>
        <w:t>Ergebnisse Abschlussprüfung Klasse</w:t>
      </w:r>
      <w:r>
        <w:t xml:space="preserve"> erscheint ohne Dopplung von Zeilen, wenn ein Schüler im Prüfungshalbjahr neben dem eigentlichen Abschluss noch einen weiteren, z.B. </w:t>
      </w:r>
      <w:r w:rsidRPr="00EA54D3">
        <w:rPr>
          <w:rStyle w:val="LDMeneintrag"/>
        </w:rPr>
        <w:t>ABB - Abbruch</w:t>
      </w:r>
      <w:r>
        <w:t xml:space="preserve"> oder </w:t>
      </w:r>
      <w:r w:rsidRPr="00EA54D3">
        <w:rPr>
          <w:rStyle w:val="LDMeneintrag"/>
        </w:rPr>
        <w:t>KABS - Kein Abschluss</w:t>
      </w:r>
      <w:r>
        <w:t xml:space="preserve"> eingetragen hat.</w:t>
      </w:r>
    </w:p>
    <w:p w14:paraId="4339D363" w14:textId="77777777" w:rsidR="00EA54D3" w:rsidRPr="00DB2EF1" w:rsidRDefault="00EA54D3" w:rsidP="00E75E7D">
      <w:pPr>
        <w:pStyle w:val="LDTextinhalteingerckt"/>
      </w:pPr>
      <w:r w:rsidRPr="00DB2EF1">
        <w:t xml:space="preserve">Folgendes kann nun </w:t>
      </w:r>
      <w:r w:rsidRPr="00B5763B">
        <w:rPr>
          <w:rStyle w:val="hervorhebung"/>
        </w:rPr>
        <w:t>nicht</w:t>
      </w:r>
      <w:r w:rsidRPr="00DB2EF1">
        <w:t xml:space="preserve"> mehr passieren:</w:t>
      </w:r>
    </w:p>
    <w:p w14:paraId="1C6F4AAB" w14:textId="5BF61161" w:rsidR="00EA54D3" w:rsidRDefault="00EA54D3" w:rsidP="00E75E7D">
      <w:pPr>
        <w:pStyle w:val="LDTextinhalteingerckt"/>
      </w:pPr>
      <w:r w:rsidRPr="00DB2EF1">
        <w:rPr>
          <w:noProof/>
          <w:lang w:eastAsia="de-DE"/>
        </w:rPr>
        <w:drawing>
          <wp:inline distT="0" distB="0" distL="0" distR="0" wp14:anchorId="74904375" wp14:editId="4458D0D2">
            <wp:extent cx="3240000" cy="2599200"/>
            <wp:effectExtent l="19050" t="19050" r="17780" b="1079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240000" cy="2599200"/>
                    </a:xfrm>
                    <a:prstGeom prst="rect">
                      <a:avLst/>
                    </a:prstGeom>
                    <a:ln>
                      <a:solidFill>
                        <a:schemeClr val="tx1"/>
                      </a:solidFill>
                    </a:ln>
                  </pic:spPr>
                </pic:pic>
              </a:graphicData>
            </a:graphic>
          </wp:inline>
        </w:drawing>
      </w:r>
    </w:p>
    <w:p w14:paraId="50AAEE9D" w14:textId="0390AADE" w:rsidR="00FB1AA5" w:rsidRPr="00242D6B" w:rsidRDefault="00FB1AA5" w:rsidP="00FB1AA5">
      <w:pPr>
        <w:pStyle w:val="berschrift4"/>
      </w:pPr>
      <w:bookmarkStart w:id="112" w:name="_Toc59026579"/>
      <w:r w:rsidRPr="00242D6B">
        <w:t xml:space="preserve">H/R Abschluss – </w:t>
      </w:r>
      <w:r>
        <w:t xml:space="preserve">Bericht: </w:t>
      </w:r>
      <w:r w:rsidRPr="00242D6B">
        <w:t>Abschluss - Elternbenachrichtigung</w:t>
      </w:r>
      <w:bookmarkEnd w:id="112"/>
    </w:p>
    <w:p w14:paraId="0A05AB6E" w14:textId="4890F080" w:rsidR="00FB1AA5" w:rsidRPr="00DB2EF1" w:rsidRDefault="00FB1AA5" w:rsidP="00E75E7D">
      <w:pPr>
        <w:pStyle w:val="LDTextinhalteingerckt"/>
      </w:pPr>
      <w:r>
        <w:t>Der Bericht Abschluss-Elternbenachrichtigung enthält jetzt einen Abschnitt, mit dem die Eltern des Schülers die Kenntnisname der Benachrichtigung zeichnen können.</w:t>
      </w:r>
    </w:p>
    <w:p w14:paraId="7C2C7F26" w14:textId="42FCFF72" w:rsidR="000A3A51" w:rsidRPr="00242D6B" w:rsidRDefault="00A9777D" w:rsidP="00242D6B">
      <w:pPr>
        <w:pStyle w:val="berschrift4"/>
      </w:pPr>
      <w:bookmarkStart w:id="113" w:name="_Toc59026580"/>
      <w:r>
        <w:t xml:space="preserve">Leistungen </w:t>
      </w:r>
      <w:r w:rsidR="00FB1AA5">
        <w:t>– Bericht: Zeugniskonferenzliste-Excel</w:t>
      </w:r>
      <w:bookmarkEnd w:id="113"/>
    </w:p>
    <w:p w14:paraId="2C2B2B0B" w14:textId="01EE1865" w:rsidR="00417706" w:rsidRDefault="000A3A51" w:rsidP="00DB2EF1">
      <w:pPr>
        <w:pStyle w:val="LDTextinhalteingerckt"/>
      </w:pPr>
      <w:r w:rsidRPr="00DB2EF1">
        <w:t>In d</w:t>
      </w:r>
      <w:r w:rsidR="00A9777D" w:rsidRPr="00DB2EF1">
        <w:t>ie</w:t>
      </w:r>
      <w:r w:rsidRPr="00DB2EF1">
        <w:t xml:space="preserve"> </w:t>
      </w:r>
      <w:r w:rsidRPr="00417706">
        <w:rPr>
          <w:rStyle w:val="hervorhebung"/>
        </w:rPr>
        <w:t>Zeugniskonferenzliste-Excel</w:t>
      </w:r>
      <w:r w:rsidRPr="00DB2EF1">
        <w:t xml:space="preserve"> </w:t>
      </w:r>
      <w:r w:rsidRPr="00B13D74">
        <w:t xml:space="preserve">wurden </w:t>
      </w:r>
      <w:r w:rsidR="002B0047" w:rsidRPr="00B13D74">
        <w:t xml:space="preserve">die Felder </w:t>
      </w:r>
      <w:r w:rsidR="00A9777D">
        <w:t xml:space="preserve">analog zur Webseite </w:t>
      </w:r>
      <w:r w:rsidR="00A9777D" w:rsidRPr="00A9777D">
        <w:rPr>
          <w:rStyle w:val="LDMenpunkt"/>
        </w:rPr>
        <w:t xml:space="preserve">Unterricht &gt; Leistungserfassung &gt; </w:t>
      </w:r>
      <w:r w:rsidR="00214F54" w:rsidRPr="00A9777D">
        <w:rPr>
          <w:rStyle w:val="LDMenpunkt"/>
        </w:rPr>
        <w:t>SCHÜLER -</w:t>
      </w:r>
      <w:r w:rsidR="00A9777D">
        <w:t xml:space="preserve"> </w:t>
      </w:r>
      <w:r w:rsidR="002B0047" w:rsidRPr="00B13D74">
        <w:t xml:space="preserve">Register </w:t>
      </w:r>
      <w:r w:rsidR="002B0047" w:rsidRPr="00A9777D">
        <w:rPr>
          <w:rStyle w:val="LDRegister"/>
        </w:rPr>
        <w:t xml:space="preserve">Projektprüfung </w:t>
      </w:r>
      <w:r w:rsidR="002B0047" w:rsidRPr="00B13D74">
        <w:t>übernommen</w:t>
      </w:r>
      <w:r w:rsidR="00A9777D">
        <w:t>.</w:t>
      </w:r>
      <w:r w:rsidR="00A9777D" w:rsidRPr="00A9777D">
        <w:t xml:space="preserve"> </w:t>
      </w:r>
      <w:r w:rsidR="00A9777D">
        <w:t>Bei Schulformen die keine Projektprüfung haben, z.B. Fachoberschule gibt es dieses Register nicht mehr, daher sind diese Felder auch nicht auf der Konferenzliste.</w:t>
      </w:r>
    </w:p>
    <w:p w14:paraId="56463758" w14:textId="12FB7B38" w:rsidR="00A9777D" w:rsidRPr="00DB2EF1" w:rsidRDefault="00A9777D" w:rsidP="00E75E7D">
      <w:pPr>
        <w:pStyle w:val="LDTextinhalteingerckt"/>
      </w:pPr>
      <w:r w:rsidRPr="00DB2EF1">
        <w:t xml:space="preserve">Neu ist auch, dass neben der Klassenleitung die </w:t>
      </w:r>
      <w:r w:rsidR="00214F54" w:rsidRPr="00DB2EF1">
        <w:t>Vertretung</w:t>
      </w:r>
      <w:r w:rsidRPr="00DB2EF1">
        <w:t xml:space="preserve"> mit ausgegeben wird, wenn diese</w:t>
      </w:r>
      <w:r w:rsidR="00214F54">
        <w:t>s</w:t>
      </w:r>
      <w:r w:rsidRPr="00DB2EF1">
        <w:t xml:space="preserve"> Feld bei der Klassenbildung auch eingegeben wurde.</w:t>
      </w:r>
    </w:p>
    <w:bookmarkEnd w:id="109"/>
    <w:bookmarkEnd w:id="110"/>
    <w:p w14:paraId="6D21F61B" w14:textId="511B4477" w:rsidR="000A3A51" w:rsidRPr="00DB2EF1" w:rsidRDefault="000A3A51" w:rsidP="00DB2EF1">
      <w:pPr>
        <w:pStyle w:val="LDTextinhalteingerckt"/>
      </w:pPr>
      <w:r w:rsidRPr="00417706">
        <w:rPr>
          <w:noProof/>
          <w:lang w:eastAsia="de-DE"/>
        </w:rPr>
        <w:drawing>
          <wp:inline distT="0" distB="0" distL="0" distR="0" wp14:anchorId="1E1E7847" wp14:editId="16A2AFF1">
            <wp:extent cx="3960000" cy="734400"/>
            <wp:effectExtent l="19050" t="19050" r="21590" b="2794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960000" cy="734400"/>
                    </a:xfrm>
                    <a:prstGeom prst="rect">
                      <a:avLst/>
                    </a:prstGeom>
                    <a:ln>
                      <a:solidFill>
                        <a:schemeClr val="tx1"/>
                      </a:solidFill>
                    </a:ln>
                  </pic:spPr>
                </pic:pic>
              </a:graphicData>
            </a:graphic>
          </wp:inline>
        </w:drawing>
      </w:r>
    </w:p>
    <w:p w14:paraId="41031747" w14:textId="64F2519D" w:rsidR="00FB1AA5" w:rsidRDefault="00FB1AA5" w:rsidP="00FB1AA5">
      <w:pPr>
        <w:pStyle w:val="berschrift4"/>
      </w:pPr>
      <w:bookmarkStart w:id="114" w:name="_Toc59026581"/>
      <w:r>
        <w:t>Leistungen – Berichte: Schülerhistorie und Leistungshistorie</w:t>
      </w:r>
      <w:bookmarkEnd w:id="114"/>
      <w:r>
        <w:t xml:space="preserve"> </w:t>
      </w:r>
    </w:p>
    <w:p w14:paraId="6FE4348F" w14:textId="4D498BB4" w:rsidR="000B0B44" w:rsidRPr="00DB2EF1" w:rsidRDefault="00D84C5A" w:rsidP="00DB2EF1">
      <w:pPr>
        <w:pStyle w:val="LDTextinhalteingerckt"/>
      </w:pPr>
      <w:r w:rsidRPr="00DB2EF1">
        <w:t>In d</w:t>
      </w:r>
      <w:r w:rsidR="000B0B44" w:rsidRPr="00DB2EF1">
        <w:t>en</w:t>
      </w:r>
      <w:r w:rsidRPr="00DB2EF1">
        <w:t xml:space="preserve"> Berichte</w:t>
      </w:r>
      <w:r w:rsidR="000B0B44" w:rsidRPr="00DB2EF1">
        <w:t>n</w:t>
      </w:r>
      <w:r w:rsidRPr="00DB2EF1">
        <w:t xml:space="preserve"> </w:t>
      </w:r>
      <w:r w:rsidRPr="00417706">
        <w:rPr>
          <w:rStyle w:val="hervorhebung"/>
        </w:rPr>
        <w:t>Schüler-Historie</w:t>
      </w:r>
      <w:r w:rsidRPr="00DB2EF1">
        <w:t xml:space="preserve">, </w:t>
      </w:r>
      <w:r w:rsidRPr="00417706">
        <w:rPr>
          <w:rStyle w:val="hervorhebung"/>
        </w:rPr>
        <w:t>Leistungshistori</w:t>
      </w:r>
      <w:r w:rsidR="00417706">
        <w:rPr>
          <w:rStyle w:val="hervorhebung"/>
        </w:rPr>
        <w:t>e</w:t>
      </w:r>
      <w:r w:rsidR="00417706" w:rsidRPr="00DB2EF1">
        <w:t xml:space="preserve"> und </w:t>
      </w:r>
      <w:r w:rsidR="00417706" w:rsidRPr="00417706">
        <w:rPr>
          <w:rStyle w:val="hervorhebung"/>
        </w:rPr>
        <w:t>L</w:t>
      </w:r>
      <w:r w:rsidRPr="00417706">
        <w:rPr>
          <w:rStyle w:val="hervorhebung"/>
        </w:rPr>
        <w:t xml:space="preserve">eistungshistorie A3 </w:t>
      </w:r>
      <w:r w:rsidR="000B0B44" w:rsidRPr="00DB2EF1">
        <w:t>werden</w:t>
      </w:r>
      <w:r w:rsidRPr="00DB2EF1">
        <w:t xml:space="preserve"> nun die </w:t>
      </w:r>
      <w:r w:rsidR="00214F54" w:rsidRPr="00DB2EF1">
        <w:t>aktuellen</w:t>
      </w:r>
      <w:r w:rsidRPr="00DB2EF1">
        <w:t xml:space="preserve"> GeR-Niveaus der </w:t>
      </w:r>
      <w:r w:rsidR="000B0B44" w:rsidRPr="00DB2EF1">
        <w:t>Schüler in den modernen Fremdsprachen ausgegeben</w:t>
      </w:r>
      <w:r w:rsidRPr="00DB2EF1">
        <w:t>.</w:t>
      </w:r>
    </w:p>
    <w:p w14:paraId="74E8866A" w14:textId="2ED159C6" w:rsidR="002279EE" w:rsidRPr="002279EE" w:rsidRDefault="002279EE" w:rsidP="00417706">
      <w:pPr>
        <w:pStyle w:val="LDAuflistungText"/>
      </w:pPr>
      <w:r w:rsidRPr="002279EE">
        <w:t xml:space="preserve">In den Berichten </w:t>
      </w:r>
      <w:r w:rsidRPr="00417706">
        <w:rPr>
          <w:rStyle w:val="hervorhebung"/>
        </w:rPr>
        <w:t>Leistungshistorie</w:t>
      </w:r>
      <w:r w:rsidRPr="002279EE">
        <w:t xml:space="preserve"> und </w:t>
      </w:r>
      <w:r w:rsidRPr="00417706">
        <w:rPr>
          <w:rStyle w:val="hervorhebung"/>
        </w:rPr>
        <w:t>Leistungshistorie A3</w:t>
      </w:r>
      <w:r w:rsidRPr="002279EE">
        <w:t xml:space="preserve"> sind, zusätzlich zu den Noten der Kurse, </w:t>
      </w:r>
      <w:r w:rsidR="00EA54D3">
        <w:t xml:space="preserve">die beiden </w:t>
      </w:r>
      <w:r w:rsidRPr="002279EE">
        <w:t xml:space="preserve">Spalten </w:t>
      </w:r>
      <w:r w:rsidRPr="00417706">
        <w:rPr>
          <w:rStyle w:val="hervorhebung"/>
        </w:rPr>
        <w:t>Arbeitsverhalten</w:t>
      </w:r>
      <w:r w:rsidRPr="002279EE">
        <w:t xml:space="preserve"> (AV) und </w:t>
      </w:r>
      <w:r w:rsidRPr="00417706">
        <w:rPr>
          <w:rStyle w:val="hervorhebung"/>
        </w:rPr>
        <w:t>Sozialverhalten</w:t>
      </w:r>
      <w:r w:rsidRPr="002279EE">
        <w:t xml:space="preserve"> (SV)</w:t>
      </w:r>
      <w:r w:rsidR="00EA54D3">
        <w:t xml:space="preserve"> für die jeweiligen Noten </w:t>
      </w:r>
      <w:r w:rsidR="00EA54D3" w:rsidRPr="002279EE">
        <w:t xml:space="preserve">aufgenommen </w:t>
      </w:r>
      <w:r w:rsidR="00214F54" w:rsidRPr="002279EE">
        <w:t>worden.</w:t>
      </w:r>
    </w:p>
    <w:p w14:paraId="357B2EB1" w14:textId="77777777" w:rsidR="00A47760" w:rsidRPr="00DB2EF1" w:rsidRDefault="002279EE" w:rsidP="00DB2EF1">
      <w:pPr>
        <w:pStyle w:val="LDTextinhaltweitereingerckt"/>
      </w:pPr>
      <w:r w:rsidRPr="00DB2EF1">
        <w:rPr>
          <w:noProof/>
          <w:lang w:eastAsia="de-DE"/>
        </w:rPr>
        <w:drawing>
          <wp:inline distT="0" distB="0" distL="0" distR="0" wp14:anchorId="72DD6AF1" wp14:editId="68D44553">
            <wp:extent cx="2160000" cy="1353600"/>
            <wp:effectExtent l="19050" t="19050" r="12065" b="1841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160000" cy="1353600"/>
                    </a:xfrm>
                    <a:prstGeom prst="rect">
                      <a:avLst/>
                    </a:prstGeom>
                    <a:ln>
                      <a:solidFill>
                        <a:schemeClr val="tx1"/>
                      </a:solidFill>
                    </a:ln>
                  </pic:spPr>
                </pic:pic>
              </a:graphicData>
            </a:graphic>
          </wp:inline>
        </w:drawing>
      </w:r>
    </w:p>
    <w:p w14:paraId="77382C1C" w14:textId="75C6DA8B" w:rsidR="002279EE" w:rsidRPr="00AF657F" w:rsidRDefault="00A47760" w:rsidP="00A47760">
      <w:pPr>
        <w:pStyle w:val="LDBildunterschrift"/>
      </w:pPr>
      <w:r>
        <w:t xml:space="preserve">      Abb. </w:t>
      </w:r>
      <w:fldSimple w:instr=" SEQ Abb. \* ARABIC ">
        <w:r w:rsidR="00440558">
          <w:rPr>
            <w:noProof/>
          </w:rPr>
          <w:t>28</w:t>
        </w:r>
      </w:fldSimple>
      <w:r>
        <w:t xml:space="preserve"> Bericht Leistungshistorie AV/SV Noten</w:t>
      </w:r>
    </w:p>
    <w:p w14:paraId="40E47957" w14:textId="5F17C145" w:rsidR="008D33FD" w:rsidRDefault="000A7335" w:rsidP="00CC5FAA">
      <w:pPr>
        <w:pStyle w:val="berschrift3"/>
      </w:pPr>
      <w:bookmarkStart w:id="115" w:name="_Toc59026582"/>
      <w:r>
        <w:t>Abfrageassistent</w:t>
      </w:r>
      <w:bookmarkEnd w:id="115"/>
      <w:r w:rsidR="00167E6B">
        <w:t xml:space="preserve"> </w:t>
      </w:r>
      <w:bookmarkStart w:id="116" w:name="_Ref52443350"/>
    </w:p>
    <w:p w14:paraId="2D5E5D6B" w14:textId="57D202B8" w:rsidR="00D72C61" w:rsidRDefault="00D72C61" w:rsidP="00D72C61">
      <w:pPr>
        <w:pStyle w:val="berschrift4"/>
      </w:pPr>
      <w:bookmarkStart w:id="117" w:name="_Toc59026583"/>
      <w:r>
        <w:t>Datenquelle Personal</w:t>
      </w:r>
      <w:bookmarkEnd w:id="117"/>
    </w:p>
    <w:p w14:paraId="1792CA0D" w14:textId="77777777" w:rsidR="00AB349A" w:rsidRDefault="00D72C61" w:rsidP="00D72C61">
      <w:pPr>
        <w:pStyle w:val="LDTextinhalteingerckt"/>
        <w:rPr>
          <w:rStyle w:val="LDMeneintrag"/>
        </w:rPr>
      </w:pPr>
      <w:r>
        <w:t xml:space="preserve">In der Datenquelle </w:t>
      </w:r>
      <w:r w:rsidRPr="00150280">
        <w:rPr>
          <w:rStyle w:val="hervorhebung"/>
        </w:rPr>
        <w:t>Personal</w:t>
      </w:r>
      <w:r>
        <w:t xml:space="preserve"> stehen Ihnen nun auch </w:t>
      </w:r>
      <w:r w:rsidR="00AB349A">
        <w:t xml:space="preserve">folgende </w:t>
      </w:r>
      <w:r>
        <w:t xml:space="preserve">Felder </w:t>
      </w:r>
      <w:r w:rsidR="00AB349A">
        <w:t>z</w:t>
      </w:r>
      <w:r w:rsidR="00AB349A" w:rsidRPr="00D72C61">
        <w:t>ur Verfügung</w:t>
      </w:r>
      <w:r w:rsidR="00AB349A">
        <w:rPr>
          <w:rStyle w:val="LDMeneintrag"/>
        </w:rPr>
        <w:t>:</w:t>
      </w:r>
    </w:p>
    <w:p w14:paraId="75BF6237" w14:textId="77777777" w:rsidR="00AB349A" w:rsidRPr="00814376" w:rsidRDefault="00D72C61" w:rsidP="00CC5FAA">
      <w:pPr>
        <w:pStyle w:val="LDAuflistungzweiteEbene"/>
        <w:rPr>
          <w:rStyle w:val="LDMeneintrag"/>
        </w:rPr>
      </w:pPr>
      <w:r w:rsidRPr="00814376">
        <w:rPr>
          <w:rStyle w:val="LDMeneintrag"/>
        </w:rPr>
        <w:t>Klassenlehrer_Klasse</w:t>
      </w:r>
    </w:p>
    <w:p w14:paraId="25DF0378" w14:textId="77777777" w:rsidR="00AB349A" w:rsidRPr="00814376" w:rsidRDefault="00D72C61" w:rsidP="00CC5FAA">
      <w:pPr>
        <w:pStyle w:val="LDAuflistungzweiteEbene"/>
        <w:rPr>
          <w:rStyle w:val="LDMeneintrag"/>
        </w:rPr>
      </w:pPr>
      <w:r w:rsidRPr="00814376">
        <w:rPr>
          <w:rStyle w:val="LDMeneintrag"/>
        </w:rPr>
        <w:t>Klassenlehrer_Vertreter_Klasse</w:t>
      </w:r>
    </w:p>
    <w:p w14:paraId="77659948" w14:textId="77777777" w:rsidR="00AB349A" w:rsidRPr="00814376" w:rsidRDefault="00150280" w:rsidP="00CC5FAA">
      <w:pPr>
        <w:pStyle w:val="LDAuflistungzweiteEbene"/>
        <w:rPr>
          <w:rStyle w:val="LDMeneintrag"/>
        </w:rPr>
      </w:pPr>
      <w:r w:rsidRPr="00814376">
        <w:rPr>
          <w:rStyle w:val="LDMeneintrag"/>
        </w:rPr>
        <w:t>Namensvorsatz</w:t>
      </w:r>
    </w:p>
    <w:p w14:paraId="2D4CE94A" w14:textId="55309F9C" w:rsidR="00D72C61" w:rsidRPr="00E75E7D" w:rsidRDefault="00150280" w:rsidP="00CC5FAA">
      <w:pPr>
        <w:pStyle w:val="LDAuflistungzweiteEbene"/>
      </w:pPr>
      <w:r w:rsidRPr="00814376">
        <w:rPr>
          <w:rStyle w:val="LDMeneintrag"/>
        </w:rPr>
        <w:t>Namenszusatz</w:t>
      </w:r>
      <w:r w:rsidR="00D72C61" w:rsidRPr="00E75E7D">
        <w:t xml:space="preserve"> </w:t>
      </w:r>
    </w:p>
    <w:p w14:paraId="18184A6E" w14:textId="73440D2F" w:rsidR="00150280" w:rsidRDefault="00D72C61" w:rsidP="00D72C61">
      <w:pPr>
        <w:pStyle w:val="berschrift4"/>
      </w:pPr>
      <w:bookmarkStart w:id="118" w:name="_Toc59026584"/>
      <w:r>
        <w:t>Datenquelle Schüler</w:t>
      </w:r>
      <w:bookmarkEnd w:id="118"/>
    </w:p>
    <w:p w14:paraId="24CFA609" w14:textId="0B531AEC" w:rsidR="00AB349A" w:rsidRDefault="00150280" w:rsidP="00150280">
      <w:pPr>
        <w:pStyle w:val="LDTextinhalteingerckt"/>
      </w:pPr>
      <w:r>
        <w:t xml:space="preserve">In </w:t>
      </w:r>
      <w:r w:rsidR="00214F54">
        <w:t>der</w:t>
      </w:r>
      <w:r>
        <w:t xml:space="preserve"> Datenquelle </w:t>
      </w:r>
      <w:r w:rsidRPr="00150280">
        <w:rPr>
          <w:rStyle w:val="hervorhebung"/>
        </w:rPr>
        <w:t>Schüler</w:t>
      </w:r>
      <w:r>
        <w:t xml:space="preserve"> steht Ihnen nun auch </w:t>
      </w:r>
      <w:r w:rsidR="00AB349A">
        <w:t xml:space="preserve">folgende </w:t>
      </w:r>
      <w:r>
        <w:t xml:space="preserve">Felder </w:t>
      </w:r>
      <w:r w:rsidR="00AB349A" w:rsidRPr="00D72C61">
        <w:t>zur Verfügung</w:t>
      </w:r>
    </w:p>
    <w:p w14:paraId="31556D2B" w14:textId="1CFF8606" w:rsidR="00AB349A" w:rsidRPr="00814376" w:rsidRDefault="00150280" w:rsidP="00CC5FAA">
      <w:pPr>
        <w:pStyle w:val="LDAuflistungzweiteEbene"/>
        <w:rPr>
          <w:rStyle w:val="LDMeneintrag"/>
        </w:rPr>
      </w:pPr>
      <w:r w:rsidRPr="00814376">
        <w:rPr>
          <w:rStyle w:val="LDMeneintrag"/>
        </w:rPr>
        <w:t>Klassen_Klassenlehrer_Stellvertrete</w:t>
      </w:r>
      <w:r w:rsidR="00D04EDF" w:rsidRPr="00814376">
        <w:rPr>
          <w:rStyle w:val="LDMeneintrag"/>
        </w:rPr>
        <w:t>r</w:t>
      </w:r>
    </w:p>
    <w:p w14:paraId="38D925F6" w14:textId="77777777" w:rsidR="00AB349A" w:rsidRPr="00814376" w:rsidRDefault="00150280" w:rsidP="00CC5FAA">
      <w:pPr>
        <w:pStyle w:val="LDAuflistungzweiteEbene"/>
        <w:rPr>
          <w:rStyle w:val="LDMeneintrag"/>
        </w:rPr>
      </w:pPr>
      <w:r w:rsidRPr="00814376">
        <w:rPr>
          <w:rStyle w:val="LDMeneintrag"/>
        </w:rPr>
        <w:t>Schüler_Schule_der_VorhergehendenSchulform</w:t>
      </w:r>
    </w:p>
    <w:p w14:paraId="67ED6FC4" w14:textId="77777777" w:rsidR="00AB349A" w:rsidRPr="00814376" w:rsidRDefault="00AB349A" w:rsidP="00CC5FAA">
      <w:pPr>
        <w:pStyle w:val="LDAuflistungzweiteEbene"/>
        <w:rPr>
          <w:rStyle w:val="LDMeneintrag"/>
        </w:rPr>
      </w:pPr>
      <w:r w:rsidRPr="00814376">
        <w:rPr>
          <w:rStyle w:val="LDMeneintrag"/>
        </w:rPr>
        <w:t>Schüler_Beruf_Kürzel</w:t>
      </w:r>
    </w:p>
    <w:p w14:paraId="6CF20168" w14:textId="02B9B4BF" w:rsidR="00150280" w:rsidRPr="00814376" w:rsidRDefault="00AB349A" w:rsidP="00CC5FAA">
      <w:pPr>
        <w:pStyle w:val="LDAuflistungzweiteEbene"/>
        <w:rPr>
          <w:rStyle w:val="LDMeneintrag"/>
        </w:rPr>
      </w:pPr>
      <w:r w:rsidRPr="00814376">
        <w:rPr>
          <w:rStyle w:val="LDMeneintrag"/>
        </w:rPr>
        <w:t>Schüler_Beruf_Berufsbranche</w:t>
      </w:r>
    </w:p>
    <w:p w14:paraId="3D8A8696" w14:textId="138326C9" w:rsidR="00D72C61" w:rsidRDefault="003B40EF" w:rsidP="00D72C61">
      <w:pPr>
        <w:pStyle w:val="berschrift4"/>
      </w:pPr>
      <w:bookmarkStart w:id="119" w:name="_Toc59026585"/>
      <w:r>
        <w:t xml:space="preserve">Schüler </w:t>
      </w:r>
      <w:r w:rsidR="00D72C61">
        <w:t>und Schüler-Kompakt</w:t>
      </w:r>
      <w:bookmarkEnd w:id="119"/>
    </w:p>
    <w:p w14:paraId="7B24A647" w14:textId="665337C4" w:rsidR="00150280" w:rsidRDefault="00150280" w:rsidP="00150280">
      <w:pPr>
        <w:pStyle w:val="LDTextinhalteingerckt"/>
      </w:pPr>
      <w:r>
        <w:t xml:space="preserve">In den Datenquellen </w:t>
      </w:r>
      <w:r w:rsidRPr="00150280">
        <w:rPr>
          <w:rStyle w:val="hervorhebung"/>
        </w:rPr>
        <w:t>Schüler</w:t>
      </w:r>
      <w:r>
        <w:t xml:space="preserve"> und </w:t>
      </w:r>
      <w:r w:rsidRPr="00150280">
        <w:rPr>
          <w:rStyle w:val="hervorhebung"/>
        </w:rPr>
        <w:t>Schüler-Kompakt</w:t>
      </w:r>
      <w:r>
        <w:t xml:space="preserve"> steht Ihnen nun auch das Feld </w:t>
      </w:r>
      <w:r w:rsidRPr="00150280">
        <w:rPr>
          <w:rStyle w:val="LDMeneintrag"/>
        </w:rPr>
        <w:t>Klassen_Klassenlehrer_Stellvertreter</w:t>
      </w:r>
      <w:r>
        <w:rPr>
          <w:rStyle w:val="LDBedienelement"/>
        </w:rPr>
        <w:t xml:space="preserve"> </w:t>
      </w:r>
      <w:r w:rsidRPr="00D72C61">
        <w:t>zur Verfügung.</w:t>
      </w:r>
    </w:p>
    <w:p w14:paraId="06A5D5B0" w14:textId="77777777" w:rsidR="00150280" w:rsidRPr="00150280" w:rsidRDefault="00150280" w:rsidP="00150280"/>
    <w:p w14:paraId="4A03442B" w14:textId="2BE38AB3" w:rsidR="00D54451" w:rsidRDefault="003C7AB7" w:rsidP="00CC5FAA">
      <w:pPr>
        <w:pStyle w:val="berschrift2"/>
      </w:pPr>
      <w:bookmarkStart w:id="120" w:name="_Toc59026586"/>
      <w:bookmarkEnd w:id="116"/>
      <w:r>
        <w:t xml:space="preserve">Ausblick auf das Release </w:t>
      </w:r>
      <w:r w:rsidR="005B029A">
        <w:t>4</w:t>
      </w:r>
      <w:r w:rsidR="008D33FD">
        <w:t>1</w:t>
      </w:r>
      <w:r w:rsidR="0021566C">
        <w:t xml:space="preserve"> </w:t>
      </w:r>
      <w:r w:rsidR="00D8751B">
        <w:t>(</w:t>
      </w:r>
      <w:r w:rsidR="008D33FD">
        <w:t>April 2021</w:t>
      </w:r>
      <w:r w:rsidR="00D8751B">
        <w:t>)</w:t>
      </w:r>
      <w:bookmarkStart w:id="121" w:name="_Förderungen_für_einzelne"/>
      <w:bookmarkEnd w:id="3"/>
      <w:bookmarkEnd w:id="2"/>
      <w:bookmarkEnd w:id="1"/>
      <w:bookmarkEnd w:id="0"/>
      <w:bookmarkEnd w:id="121"/>
      <w:bookmarkEnd w:id="120"/>
    </w:p>
    <w:p w14:paraId="69F46DFC" w14:textId="4435210E" w:rsidR="00F3507D" w:rsidRDefault="00F3507D" w:rsidP="00556D79">
      <w:pPr>
        <w:pStyle w:val="LDTextinhalteingerckt"/>
      </w:pPr>
      <w:r>
        <w:t>Mit Release 4</w:t>
      </w:r>
      <w:r w:rsidR="008D33FD">
        <w:t>1</w:t>
      </w:r>
      <w:r>
        <w:t>.0 sind folgende Anpassungen geplant</w:t>
      </w:r>
    </w:p>
    <w:p w14:paraId="209F1631" w14:textId="751C2FFD" w:rsidR="004D4A34" w:rsidRDefault="004D4A34" w:rsidP="00634A9D">
      <w:pPr>
        <w:pStyle w:val="LDAuflistungText"/>
      </w:pPr>
      <w:r>
        <w:t>Berufliches Gymnasium BGYM  Fach TEWI</w:t>
      </w:r>
    </w:p>
    <w:p w14:paraId="5C00E40D" w14:textId="77777777" w:rsidR="003B40EF" w:rsidRPr="002C2FC7" w:rsidRDefault="004D4A34" w:rsidP="002C2FC7">
      <w:pPr>
        <w:pStyle w:val="LDTextinhaltweitereingerckt"/>
      </w:pPr>
      <w:r w:rsidRPr="002C2FC7">
        <w:t xml:space="preserve">Einzelne beruflichen Schulen haben im letzten Abiturdurchgang noch das veraltete Fach Technikwissenschaften [TEWI] als Leistungs- und Grundkurse in der Unterrichtsverteilung zugewiesen. </w:t>
      </w:r>
    </w:p>
    <w:p w14:paraId="60427C37" w14:textId="77777777" w:rsidR="003B40EF" w:rsidRPr="002C2FC7" w:rsidRDefault="004D4A34" w:rsidP="002C2FC7">
      <w:pPr>
        <w:pStyle w:val="LDTextinhaltweitereingerckt"/>
      </w:pPr>
      <w:r w:rsidRPr="002C2FC7">
        <w:t xml:space="preserve">Alle gültigen Fächer des Kerncurriculums sind in der LUSD vorhanden und müssen je nach Schwerpunkt zugewiesen werden. </w:t>
      </w:r>
    </w:p>
    <w:p w14:paraId="25F83A5A" w14:textId="37B9AF84" w:rsidR="003B40EF" w:rsidRPr="002C2FC7" w:rsidRDefault="004D4A34" w:rsidP="002C2FC7">
      <w:pPr>
        <w:pStyle w:val="LDTextinhaltweitereingerckt"/>
      </w:pPr>
      <w:r w:rsidRPr="002C2FC7">
        <w:lastRenderedPageBreak/>
        <w:t>Das Fach TEWI wird</w:t>
      </w:r>
      <w:r w:rsidR="00214F54" w:rsidRPr="002C2FC7">
        <w:t xml:space="preserve"> nun auch in der LUSD ungültig </w:t>
      </w:r>
      <w:r w:rsidRPr="002C2FC7">
        <w:t xml:space="preserve">werden. </w:t>
      </w:r>
    </w:p>
    <w:tbl>
      <w:tblPr>
        <w:tblStyle w:val="Tabellenraster"/>
        <w:tblW w:w="8363" w:type="dxa"/>
        <w:tblInd w:w="851"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0"/>
        <w:gridCol w:w="7513"/>
      </w:tblGrid>
      <w:tr w:rsidR="003B40EF" w:rsidRPr="00796632" w14:paraId="189ADACF" w14:textId="77777777" w:rsidTr="003B40EF">
        <w:trPr>
          <w:trHeight w:val="817"/>
        </w:trPr>
        <w:tc>
          <w:tcPr>
            <w:tcW w:w="850" w:type="dxa"/>
            <w:tcBorders>
              <w:top w:val="nil"/>
              <w:bottom w:val="nil"/>
            </w:tcBorders>
          </w:tcPr>
          <w:p w14:paraId="13838D59" w14:textId="410E2634" w:rsidR="003B40EF" w:rsidRPr="00796632" w:rsidRDefault="007E6B2C" w:rsidP="00CC5FAA">
            <w:pPr>
              <w:pStyle w:val="LDTextinhalt"/>
            </w:pPr>
            <w:r>
              <w:drawing>
                <wp:inline distT="0" distB="0" distL="0" distR="0" wp14:anchorId="6DC0EDBA" wp14:editId="1ABC5BB3">
                  <wp:extent cx="360000" cy="363600"/>
                  <wp:effectExtent l="0" t="0" r="2540" b="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ktogramm_Obacht.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60000" cy="363600"/>
                          </a:xfrm>
                          <a:prstGeom prst="rect">
                            <a:avLst/>
                          </a:prstGeom>
                        </pic:spPr>
                      </pic:pic>
                    </a:graphicData>
                  </a:graphic>
                </wp:inline>
              </w:drawing>
            </w:r>
          </w:p>
        </w:tc>
        <w:tc>
          <w:tcPr>
            <w:tcW w:w="7513" w:type="dxa"/>
            <w:tcBorders>
              <w:top w:val="single" w:sz="4" w:space="0" w:color="808080" w:themeColor="background1" w:themeShade="80"/>
              <w:bottom w:val="single" w:sz="4" w:space="0" w:color="808080" w:themeColor="background1" w:themeShade="80"/>
            </w:tcBorders>
            <w:vAlign w:val="center"/>
          </w:tcPr>
          <w:p w14:paraId="38D25205" w14:textId="7278281B" w:rsidR="003B40EF" w:rsidRPr="007E6B2C" w:rsidRDefault="007E6B2C" w:rsidP="00CC5FAA">
            <w:pPr>
              <w:pStyle w:val="LDTextinhalt"/>
              <w:rPr>
                <w:rStyle w:val="LDRegister"/>
              </w:rPr>
            </w:pPr>
            <w:r w:rsidRPr="007E6B2C">
              <w:rPr>
                <w:rStyle w:val="LDRegister"/>
              </w:rPr>
              <w:t>Achtung</w:t>
            </w:r>
          </w:p>
          <w:p w14:paraId="2029AAFD" w14:textId="632197F3" w:rsidR="003B40EF" w:rsidRPr="00D04EDF" w:rsidRDefault="003B40EF" w:rsidP="00CC5FAA">
            <w:pPr>
              <w:pStyle w:val="LDTextinhalt"/>
            </w:pPr>
            <w:r w:rsidRPr="00D04EDF">
              <w:t>Schulen</w:t>
            </w:r>
            <w:r w:rsidR="00207E89">
              <w:t>,</w:t>
            </w:r>
            <w:r w:rsidRPr="00D04EDF">
              <w:t xml:space="preserve"> die noch TEWI als Leistungskurs auch in den vergangenen Halbjahren Q1-Q4 genutzt haben</w:t>
            </w:r>
            <w:r w:rsidR="00207E89">
              <w:t>,</w:t>
            </w:r>
            <w:r w:rsidRPr="00D04EDF">
              <w:t xml:space="preserve"> müssen diese Kurse entsprechend der Schwerpunkte umbenennen. </w:t>
            </w:r>
          </w:p>
          <w:p w14:paraId="0384CC36" w14:textId="263025DF" w:rsidR="003B40EF" w:rsidRPr="00F208F5" w:rsidRDefault="003B40EF" w:rsidP="00CC5FAA">
            <w:pPr>
              <w:pStyle w:val="LDTextinhalt"/>
            </w:pPr>
            <w:r w:rsidRPr="00D04EDF">
              <w:t xml:space="preserve">Mit dem </w:t>
            </w:r>
            <w:r w:rsidRPr="00D04EDF">
              <w:rPr>
                <w:rStyle w:val="hervorhebung"/>
              </w:rPr>
              <w:t>Fach TEWI als Leistungskurs</w:t>
            </w:r>
            <w:r w:rsidRPr="00D04EDF">
              <w:t xml:space="preserve"> wird es ansonsten nicht möglich sein, die Schüler zum Abitur zuzulassen.</w:t>
            </w:r>
          </w:p>
        </w:tc>
      </w:tr>
    </w:tbl>
    <w:p w14:paraId="021883F5" w14:textId="24F0638E" w:rsidR="003B40EF" w:rsidRPr="002C2FC7" w:rsidRDefault="003B40EF" w:rsidP="002C2FC7"/>
    <w:sectPr w:rsidR="003B40EF" w:rsidRPr="002C2FC7" w:rsidSect="007F6ECD">
      <w:headerReference w:type="even" r:id="rId82"/>
      <w:headerReference w:type="default" r:id="rId83"/>
      <w:footerReference w:type="default" r:id="rId84"/>
      <w:headerReference w:type="first" r:id="rId85"/>
      <w:footerReference w:type="first" r:id="rId86"/>
      <w:pgSz w:w="11906" w:h="16838"/>
      <w:pgMar w:top="1418" w:right="851" w:bottom="1276" w:left="1474" w:header="567" w:footer="6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3DF9B" w14:textId="77777777" w:rsidR="00D36C3A" w:rsidRDefault="00D36C3A" w:rsidP="006A65B3">
      <w:r>
        <w:separator/>
      </w:r>
    </w:p>
    <w:p w14:paraId="66E604D8" w14:textId="77777777" w:rsidR="00D36C3A" w:rsidRDefault="00D36C3A"/>
  </w:endnote>
  <w:endnote w:type="continuationSeparator" w:id="0">
    <w:p w14:paraId="4C19C8A3" w14:textId="77777777" w:rsidR="00D36C3A" w:rsidRDefault="00D36C3A" w:rsidP="006A65B3">
      <w:r>
        <w:continuationSeparator/>
      </w:r>
    </w:p>
    <w:p w14:paraId="713F23E5" w14:textId="77777777" w:rsidR="00D36C3A" w:rsidRDefault="00D36C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46F08" w14:textId="13298935" w:rsidR="00D36C3A" w:rsidRPr="003C632C" w:rsidRDefault="00D36C3A" w:rsidP="006244EC">
    <w:pPr>
      <w:pStyle w:val="Fuzeile"/>
    </w:pPr>
    <w:r>
      <w:t>LUSD - Änderungen mit Release 40</w:t>
    </w:r>
    <w:r w:rsidRPr="003C632C">
      <w:t xml:space="preserve">.0 im </w:t>
    </w:r>
    <w:r>
      <w:t xml:space="preserve">Dezember 2020 </w:t>
    </w:r>
    <w:r>
      <w:tab/>
    </w:r>
    <w:r w:rsidRPr="003C632C">
      <w:fldChar w:fldCharType="begin"/>
    </w:r>
    <w:r w:rsidRPr="003C632C">
      <w:instrText xml:space="preserve"> PAGE   \* MERGEFORMAT </w:instrText>
    </w:r>
    <w:r w:rsidRPr="003C632C">
      <w:fldChar w:fldCharType="separate"/>
    </w:r>
    <w:r w:rsidR="00440558">
      <w:rPr>
        <w:noProof/>
      </w:rPr>
      <w:t>33</w:t>
    </w:r>
    <w:r w:rsidRPr="003C632C">
      <w:fldChar w:fldCharType="end"/>
    </w:r>
    <w:r w:rsidRPr="003C632C">
      <w:t xml:space="preserve"> von </w:t>
    </w:r>
    <w:fldSimple w:instr=" NUMPAGES   \* MERGEFORMAT ">
      <w:r w:rsidR="00440558">
        <w:rPr>
          <w:noProof/>
        </w:rPr>
        <w:t>33</w:t>
      </w:r>
    </w:fldSimple>
  </w:p>
  <w:p w14:paraId="2CF01231" w14:textId="0A666629" w:rsidR="00D36C3A" w:rsidRDefault="00D36C3A" w:rsidP="007F6ECD">
    <w:pPr>
      <w:pStyle w:val="Fuzeile"/>
    </w:pPr>
    <w:r w:rsidRPr="003C632C">
      <w:t xml:space="preserve">Version </w:t>
    </w:r>
    <w:r>
      <w:t>1.0 -  Stand: 16.12.2020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084B8" w14:textId="4AC6389D" w:rsidR="00D36C3A" w:rsidRPr="003C632C" w:rsidRDefault="00D36C3A" w:rsidP="006244EC">
    <w:pPr>
      <w:pStyle w:val="Fuzeile"/>
    </w:pPr>
    <w:r>
      <w:t>LUSD - Änderungen mit Release 40</w:t>
    </w:r>
    <w:r w:rsidRPr="003C632C">
      <w:t xml:space="preserve">.0 im </w:t>
    </w:r>
    <w:r>
      <w:t>Dezember 2020</w:t>
    </w:r>
    <w:r>
      <w:tab/>
    </w:r>
    <w:r w:rsidRPr="003C632C">
      <w:fldChar w:fldCharType="begin"/>
    </w:r>
    <w:r w:rsidRPr="003C632C">
      <w:instrText xml:space="preserve"> PAGE   \* MERGEFORMAT </w:instrText>
    </w:r>
    <w:r w:rsidRPr="003C632C">
      <w:fldChar w:fldCharType="separate"/>
    </w:r>
    <w:r w:rsidR="00440558">
      <w:rPr>
        <w:noProof/>
      </w:rPr>
      <w:t>1</w:t>
    </w:r>
    <w:r w:rsidRPr="003C632C">
      <w:fldChar w:fldCharType="end"/>
    </w:r>
    <w:r w:rsidRPr="003C632C">
      <w:t xml:space="preserve"> von </w:t>
    </w:r>
    <w:fldSimple w:instr=" NUMPAGES   \* MERGEFORMAT ">
      <w:r w:rsidR="00440558">
        <w:rPr>
          <w:noProof/>
        </w:rPr>
        <w:t>33</w:t>
      </w:r>
    </w:fldSimple>
  </w:p>
  <w:p w14:paraId="4896496D" w14:textId="46B00AFB" w:rsidR="00D36C3A" w:rsidRDefault="00D36C3A" w:rsidP="00D36C3A">
    <w:pPr>
      <w:pStyle w:val="Fuzeile"/>
    </w:pPr>
    <w:r>
      <w:t>Version 1.0 -  Stand: 16.12.2020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FC214" w14:textId="77777777" w:rsidR="00D36C3A" w:rsidRDefault="00D36C3A" w:rsidP="006A65B3">
      <w:r>
        <w:separator/>
      </w:r>
    </w:p>
    <w:p w14:paraId="2B2C3275" w14:textId="77777777" w:rsidR="00D36C3A" w:rsidRDefault="00D36C3A"/>
  </w:footnote>
  <w:footnote w:type="continuationSeparator" w:id="0">
    <w:p w14:paraId="55110068" w14:textId="77777777" w:rsidR="00D36C3A" w:rsidRDefault="00D36C3A" w:rsidP="006A65B3">
      <w:r>
        <w:continuationSeparator/>
      </w:r>
    </w:p>
    <w:p w14:paraId="5F6A9BEE" w14:textId="77777777" w:rsidR="00D36C3A" w:rsidRDefault="00D36C3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53D38" w14:textId="77777777" w:rsidR="00D36C3A" w:rsidRDefault="00D36C3A">
    <w:pPr>
      <w:spacing w:before="0" w:after="0"/>
    </w:pPr>
  </w:p>
  <w:p w14:paraId="2E7EDDF1" w14:textId="77777777" w:rsidR="00D36C3A" w:rsidRDefault="00D36C3A"/>
  <w:p w14:paraId="779CA846" w14:textId="77777777" w:rsidR="00D36C3A" w:rsidRDefault="00D36C3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17FAD" w14:textId="77777777" w:rsidR="00D36C3A" w:rsidRDefault="00D36C3A">
    <w:pPr>
      <w:spacing w:before="0" w:after="0"/>
    </w:pPr>
  </w:p>
  <w:p w14:paraId="05297481" w14:textId="77777777" w:rsidR="00D36C3A" w:rsidRDefault="00D36C3A"/>
  <w:p w14:paraId="0FD435E2" w14:textId="77777777" w:rsidR="00D36C3A" w:rsidRDefault="00D36C3A"/>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10E5C" w14:textId="77777777" w:rsidR="00D36C3A" w:rsidRDefault="00D36C3A">
    <w:pPr>
      <w:spacing w:before="0" w:after="0"/>
    </w:pPr>
  </w:p>
  <w:p w14:paraId="44A0758C" w14:textId="77777777" w:rsidR="00D36C3A" w:rsidRDefault="00D36C3A"/>
  <w:p w14:paraId="5AE54A8F" w14:textId="77777777" w:rsidR="00D36C3A" w:rsidRDefault="00D36C3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30pt;height:24pt" o:bullet="t">
        <v:imagedata r:id="rId1" o:title="info1"/>
      </v:shape>
    </w:pict>
  </w:numPicBullet>
  <w:numPicBullet w:numPicBulletId="1">
    <w:pict>
      <v:shape id="_x0000_i1056" type="#_x0000_t75" style="width:44.2pt;height:32.2pt" o:bullet="t">
        <v:imagedata r:id="rId2" o:title="ausrufezeichen_klein"/>
      </v:shape>
    </w:pict>
  </w:numPicBullet>
  <w:numPicBullet w:numPicBulletId="2">
    <w:pict>
      <v:shape id="_x0000_i1057" type="#_x0000_t75" style="width:27.8pt;height:15.8pt" o:bullet="t">
        <v:imagedata r:id="rId3" o:title="Unbenannt"/>
      </v:shape>
    </w:pict>
  </w:numPicBullet>
  <w:numPicBullet w:numPicBulletId="3">
    <w:pict>
      <v:shape id="_x0000_i1058" type="#_x0000_t75" style="width:681.8pt;height:681.8pt" o:bullet="t">
        <v:imagedata r:id="rId4" o:title="task"/>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4" w15:restartNumberingAfterBreak="0">
    <w:nsid w:val="3436483D"/>
    <w:multiLevelType w:val="hybridMultilevel"/>
    <w:tmpl w:val="D8B8884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A3421E0"/>
    <w:multiLevelType w:val="hybridMultilevel"/>
    <w:tmpl w:val="0DBE71C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6"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7" w15:restartNumberingAfterBreak="0">
    <w:nsid w:val="42BF54AA"/>
    <w:multiLevelType w:val="hybridMultilevel"/>
    <w:tmpl w:val="7B6C56C8"/>
    <w:lvl w:ilvl="0" w:tplc="0726949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8" w15:restartNumberingAfterBreak="0">
    <w:nsid w:val="45341FD2"/>
    <w:multiLevelType w:val="hybridMultilevel"/>
    <w:tmpl w:val="31AE6558"/>
    <w:lvl w:ilvl="0" w:tplc="3C38B1E4">
      <w:start w:val="1"/>
      <w:numFmt w:val="bullet"/>
      <w:pStyle w:val="LDTIPP"/>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9"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20"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4D94B8F"/>
    <w:multiLevelType w:val="hybridMultilevel"/>
    <w:tmpl w:val="5AFE18FC"/>
    <w:lvl w:ilvl="0" w:tplc="225A568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3"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3B732C0"/>
    <w:multiLevelType w:val="hybridMultilevel"/>
    <w:tmpl w:val="2C0E699C"/>
    <w:lvl w:ilvl="0" w:tplc="27065E4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90B192A"/>
    <w:multiLevelType w:val="hybridMultilevel"/>
    <w:tmpl w:val="C81EA416"/>
    <w:lvl w:ilvl="0" w:tplc="5CB8607E">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6" w15:restartNumberingAfterBreak="0">
    <w:nsid w:val="6B4166F7"/>
    <w:multiLevelType w:val="hybridMultilevel"/>
    <w:tmpl w:val="E104F1DE"/>
    <w:lvl w:ilvl="0" w:tplc="B40012F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7"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9" w15:restartNumberingAfterBreak="0">
    <w:nsid w:val="79FF0E1F"/>
    <w:multiLevelType w:val="multilevel"/>
    <w:tmpl w:val="32B6B6A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A096EA5"/>
    <w:multiLevelType w:val="multilevel"/>
    <w:tmpl w:val="EBA8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1"/>
  </w:num>
  <w:num w:numId="3">
    <w:abstractNumId w:val="19"/>
  </w:num>
  <w:num w:numId="4">
    <w:abstractNumId w:val="16"/>
  </w:num>
  <w:num w:numId="5">
    <w:abstractNumId w:val="18"/>
  </w:num>
  <w:num w:numId="6">
    <w:abstractNumId w:val="27"/>
  </w:num>
  <w:num w:numId="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5"/>
  </w:num>
  <w:num w:numId="10">
    <w:abstractNumId w:val="22"/>
  </w:num>
  <w:num w:numId="11">
    <w:abstractNumId w:val="13"/>
  </w:num>
  <w:num w:numId="12">
    <w:abstractNumId w:val="29"/>
  </w:num>
  <w:num w:numId="13">
    <w:abstractNumId w:val="28"/>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23"/>
  </w:num>
  <w:num w:numId="25">
    <w:abstractNumId w:val="12"/>
  </w:num>
  <w:num w:numId="26">
    <w:abstractNumId w:val="10"/>
  </w:num>
  <w:num w:numId="27">
    <w:abstractNumId w:val="20"/>
  </w:num>
  <w:num w:numId="28">
    <w:abstractNumId w:val="11"/>
  </w:num>
  <w:num w:numId="29">
    <w:abstractNumId w:val="11"/>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24"/>
  </w:num>
  <w:num w:numId="34">
    <w:abstractNumId w:val="11"/>
  </w:num>
  <w:num w:numId="35">
    <w:abstractNumId w:val="11"/>
  </w:num>
  <w:num w:numId="36">
    <w:abstractNumId w:val="11"/>
  </w:num>
  <w:num w:numId="37">
    <w:abstractNumId w:val="26"/>
  </w:num>
  <w:num w:numId="38">
    <w:abstractNumId w:val="11"/>
  </w:num>
  <w:num w:numId="39">
    <w:abstractNumId w:val="30"/>
  </w:num>
  <w:num w:numId="40">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7C"/>
    <w:rsid w:val="0000348A"/>
    <w:rsid w:val="00004559"/>
    <w:rsid w:val="0000461A"/>
    <w:rsid w:val="00005AB5"/>
    <w:rsid w:val="0000761B"/>
    <w:rsid w:val="00010454"/>
    <w:rsid w:val="00010CD2"/>
    <w:rsid w:val="00011753"/>
    <w:rsid w:val="00011FDB"/>
    <w:rsid w:val="00013567"/>
    <w:rsid w:val="0001640A"/>
    <w:rsid w:val="00021DB7"/>
    <w:rsid w:val="00022B0E"/>
    <w:rsid w:val="00024278"/>
    <w:rsid w:val="000243B3"/>
    <w:rsid w:val="00024B38"/>
    <w:rsid w:val="000253D8"/>
    <w:rsid w:val="000327F1"/>
    <w:rsid w:val="00032921"/>
    <w:rsid w:val="0003779C"/>
    <w:rsid w:val="0004428D"/>
    <w:rsid w:val="000459D6"/>
    <w:rsid w:val="00045DF9"/>
    <w:rsid w:val="00047259"/>
    <w:rsid w:val="000542DC"/>
    <w:rsid w:val="00060D26"/>
    <w:rsid w:val="00062CC3"/>
    <w:rsid w:val="000643E0"/>
    <w:rsid w:val="00064B6A"/>
    <w:rsid w:val="00065592"/>
    <w:rsid w:val="000674FC"/>
    <w:rsid w:val="000679DE"/>
    <w:rsid w:val="00070507"/>
    <w:rsid w:val="00070559"/>
    <w:rsid w:val="00070E5D"/>
    <w:rsid w:val="00070EB9"/>
    <w:rsid w:val="00071279"/>
    <w:rsid w:val="00072620"/>
    <w:rsid w:val="00074A84"/>
    <w:rsid w:val="000807EC"/>
    <w:rsid w:val="00082CA4"/>
    <w:rsid w:val="00085530"/>
    <w:rsid w:val="00086DFB"/>
    <w:rsid w:val="00090334"/>
    <w:rsid w:val="0009466D"/>
    <w:rsid w:val="0009567C"/>
    <w:rsid w:val="00097EB9"/>
    <w:rsid w:val="000A04D9"/>
    <w:rsid w:val="000A2AFD"/>
    <w:rsid w:val="000A2CFC"/>
    <w:rsid w:val="000A2D40"/>
    <w:rsid w:val="000A3A51"/>
    <w:rsid w:val="000A4CF9"/>
    <w:rsid w:val="000A66F8"/>
    <w:rsid w:val="000A7335"/>
    <w:rsid w:val="000A79FC"/>
    <w:rsid w:val="000B0B44"/>
    <w:rsid w:val="000B1833"/>
    <w:rsid w:val="000B3D1A"/>
    <w:rsid w:val="000B7886"/>
    <w:rsid w:val="000C1579"/>
    <w:rsid w:val="000C3BAA"/>
    <w:rsid w:val="000C74ED"/>
    <w:rsid w:val="000C79A9"/>
    <w:rsid w:val="000D0594"/>
    <w:rsid w:val="000D0F57"/>
    <w:rsid w:val="000D40DE"/>
    <w:rsid w:val="000D4623"/>
    <w:rsid w:val="000D5C44"/>
    <w:rsid w:val="000D645D"/>
    <w:rsid w:val="000E02D7"/>
    <w:rsid w:val="000E0417"/>
    <w:rsid w:val="000E14E7"/>
    <w:rsid w:val="000F07E1"/>
    <w:rsid w:val="000F0859"/>
    <w:rsid w:val="000F6830"/>
    <w:rsid w:val="000F68B4"/>
    <w:rsid w:val="000F6B2B"/>
    <w:rsid w:val="000F74B6"/>
    <w:rsid w:val="00101586"/>
    <w:rsid w:val="00102CA3"/>
    <w:rsid w:val="00104774"/>
    <w:rsid w:val="00113890"/>
    <w:rsid w:val="00115AEE"/>
    <w:rsid w:val="00117986"/>
    <w:rsid w:val="001216B9"/>
    <w:rsid w:val="00121D26"/>
    <w:rsid w:val="00122120"/>
    <w:rsid w:val="00124A54"/>
    <w:rsid w:val="0012518B"/>
    <w:rsid w:val="001319EA"/>
    <w:rsid w:val="0013318E"/>
    <w:rsid w:val="00134CE8"/>
    <w:rsid w:val="00135BA9"/>
    <w:rsid w:val="00135CD2"/>
    <w:rsid w:val="00135E8B"/>
    <w:rsid w:val="00137CF7"/>
    <w:rsid w:val="001421A5"/>
    <w:rsid w:val="00145A3E"/>
    <w:rsid w:val="001474CA"/>
    <w:rsid w:val="00150280"/>
    <w:rsid w:val="00151519"/>
    <w:rsid w:val="001524FC"/>
    <w:rsid w:val="00154764"/>
    <w:rsid w:val="00155517"/>
    <w:rsid w:val="00156735"/>
    <w:rsid w:val="00156B43"/>
    <w:rsid w:val="00160BC6"/>
    <w:rsid w:val="00162642"/>
    <w:rsid w:val="00162AB1"/>
    <w:rsid w:val="00164702"/>
    <w:rsid w:val="0016486E"/>
    <w:rsid w:val="00167E6B"/>
    <w:rsid w:val="00170853"/>
    <w:rsid w:val="001722C2"/>
    <w:rsid w:val="00174113"/>
    <w:rsid w:val="00175F29"/>
    <w:rsid w:val="00176804"/>
    <w:rsid w:val="001800D8"/>
    <w:rsid w:val="00181BC5"/>
    <w:rsid w:val="00182EA2"/>
    <w:rsid w:val="00182ED5"/>
    <w:rsid w:val="001842EF"/>
    <w:rsid w:val="00192E5C"/>
    <w:rsid w:val="00194B85"/>
    <w:rsid w:val="001960C3"/>
    <w:rsid w:val="0019646F"/>
    <w:rsid w:val="00196681"/>
    <w:rsid w:val="00196DB2"/>
    <w:rsid w:val="001A00ED"/>
    <w:rsid w:val="001A29AD"/>
    <w:rsid w:val="001A32A4"/>
    <w:rsid w:val="001A36DD"/>
    <w:rsid w:val="001A4168"/>
    <w:rsid w:val="001A660D"/>
    <w:rsid w:val="001B07FA"/>
    <w:rsid w:val="001B1AE8"/>
    <w:rsid w:val="001B4755"/>
    <w:rsid w:val="001B4BA2"/>
    <w:rsid w:val="001B7C77"/>
    <w:rsid w:val="001C03A2"/>
    <w:rsid w:val="001C3E61"/>
    <w:rsid w:val="001C3EC9"/>
    <w:rsid w:val="001C5989"/>
    <w:rsid w:val="001C6CAC"/>
    <w:rsid w:val="001D08DA"/>
    <w:rsid w:val="001D0B98"/>
    <w:rsid w:val="001D4837"/>
    <w:rsid w:val="001D4E0F"/>
    <w:rsid w:val="001D5CCE"/>
    <w:rsid w:val="001D6BB5"/>
    <w:rsid w:val="001D7FF2"/>
    <w:rsid w:val="001E0E3C"/>
    <w:rsid w:val="001E2EF3"/>
    <w:rsid w:val="001E3CFA"/>
    <w:rsid w:val="001F5A37"/>
    <w:rsid w:val="001F5A6C"/>
    <w:rsid w:val="001F65B9"/>
    <w:rsid w:val="001F6702"/>
    <w:rsid w:val="001F7FEF"/>
    <w:rsid w:val="002014C9"/>
    <w:rsid w:val="00202E4F"/>
    <w:rsid w:val="0020335C"/>
    <w:rsid w:val="00203C62"/>
    <w:rsid w:val="00207E89"/>
    <w:rsid w:val="0021380B"/>
    <w:rsid w:val="00213AA0"/>
    <w:rsid w:val="0021430F"/>
    <w:rsid w:val="00214F54"/>
    <w:rsid w:val="0021566C"/>
    <w:rsid w:val="00215BBA"/>
    <w:rsid w:val="002168AE"/>
    <w:rsid w:val="00217E8A"/>
    <w:rsid w:val="00222571"/>
    <w:rsid w:val="0022351A"/>
    <w:rsid w:val="00224820"/>
    <w:rsid w:val="0022595D"/>
    <w:rsid w:val="002262AA"/>
    <w:rsid w:val="00226C41"/>
    <w:rsid w:val="00226C8A"/>
    <w:rsid w:val="002279EE"/>
    <w:rsid w:val="002306FC"/>
    <w:rsid w:val="002319A3"/>
    <w:rsid w:val="0023617C"/>
    <w:rsid w:val="002374F6"/>
    <w:rsid w:val="00240DBC"/>
    <w:rsid w:val="0024247A"/>
    <w:rsid w:val="00242716"/>
    <w:rsid w:val="00242D6B"/>
    <w:rsid w:val="0024570D"/>
    <w:rsid w:val="00245A64"/>
    <w:rsid w:val="00246974"/>
    <w:rsid w:val="00250FF1"/>
    <w:rsid w:val="002535EB"/>
    <w:rsid w:val="00255641"/>
    <w:rsid w:val="00255882"/>
    <w:rsid w:val="00255EEA"/>
    <w:rsid w:val="00256E58"/>
    <w:rsid w:val="002577DD"/>
    <w:rsid w:val="00260A55"/>
    <w:rsid w:val="00262732"/>
    <w:rsid w:val="00265046"/>
    <w:rsid w:val="00270B65"/>
    <w:rsid w:val="00271D62"/>
    <w:rsid w:val="00280EE0"/>
    <w:rsid w:val="002812FD"/>
    <w:rsid w:val="0028384F"/>
    <w:rsid w:val="00285A94"/>
    <w:rsid w:val="002874F4"/>
    <w:rsid w:val="00287530"/>
    <w:rsid w:val="00290093"/>
    <w:rsid w:val="00290AD2"/>
    <w:rsid w:val="00292AA3"/>
    <w:rsid w:val="00294306"/>
    <w:rsid w:val="00295E36"/>
    <w:rsid w:val="002971B0"/>
    <w:rsid w:val="002A1FC2"/>
    <w:rsid w:val="002A3CD6"/>
    <w:rsid w:val="002A6836"/>
    <w:rsid w:val="002A72BF"/>
    <w:rsid w:val="002A7651"/>
    <w:rsid w:val="002A7698"/>
    <w:rsid w:val="002B0047"/>
    <w:rsid w:val="002B1630"/>
    <w:rsid w:val="002B1D26"/>
    <w:rsid w:val="002B4E9F"/>
    <w:rsid w:val="002B5103"/>
    <w:rsid w:val="002B6E67"/>
    <w:rsid w:val="002C0808"/>
    <w:rsid w:val="002C153B"/>
    <w:rsid w:val="002C2FC7"/>
    <w:rsid w:val="002C3700"/>
    <w:rsid w:val="002C5F3B"/>
    <w:rsid w:val="002C6774"/>
    <w:rsid w:val="002C678F"/>
    <w:rsid w:val="002C776B"/>
    <w:rsid w:val="002D2996"/>
    <w:rsid w:val="002D2C08"/>
    <w:rsid w:val="002D3274"/>
    <w:rsid w:val="002D4138"/>
    <w:rsid w:val="002D50D5"/>
    <w:rsid w:val="002D6AA1"/>
    <w:rsid w:val="002D7F9D"/>
    <w:rsid w:val="002E0006"/>
    <w:rsid w:val="002E0B80"/>
    <w:rsid w:val="002E10CC"/>
    <w:rsid w:val="002E36B0"/>
    <w:rsid w:val="002E560D"/>
    <w:rsid w:val="002E5C66"/>
    <w:rsid w:val="002E5E55"/>
    <w:rsid w:val="002E6771"/>
    <w:rsid w:val="002E78A7"/>
    <w:rsid w:val="002F069A"/>
    <w:rsid w:val="002F13A3"/>
    <w:rsid w:val="002F2F18"/>
    <w:rsid w:val="002F4B02"/>
    <w:rsid w:val="00300F03"/>
    <w:rsid w:val="0030502A"/>
    <w:rsid w:val="00310AD3"/>
    <w:rsid w:val="00310D3B"/>
    <w:rsid w:val="00313952"/>
    <w:rsid w:val="00313C50"/>
    <w:rsid w:val="003150FF"/>
    <w:rsid w:val="00316E31"/>
    <w:rsid w:val="00317A4C"/>
    <w:rsid w:val="00320B4F"/>
    <w:rsid w:val="00321C94"/>
    <w:rsid w:val="0032469A"/>
    <w:rsid w:val="00326487"/>
    <w:rsid w:val="00326E4E"/>
    <w:rsid w:val="0033406D"/>
    <w:rsid w:val="0033727B"/>
    <w:rsid w:val="00337829"/>
    <w:rsid w:val="003404CF"/>
    <w:rsid w:val="003414C5"/>
    <w:rsid w:val="00341D68"/>
    <w:rsid w:val="0034433A"/>
    <w:rsid w:val="003445C4"/>
    <w:rsid w:val="00344CD8"/>
    <w:rsid w:val="0034516A"/>
    <w:rsid w:val="00346DB8"/>
    <w:rsid w:val="003518A0"/>
    <w:rsid w:val="0035201B"/>
    <w:rsid w:val="00353A2E"/>
    <w:rsid w:val="00354042"/>
    <w:rsid w:val="00355FE9"/>
    <w:rsid w:val="00360E3A"/>
    <w:rsid w:val="0036227E"/>
    <w:rsid w:val="00362A75"/>
    <w:rsid w:val="003632E9"/>
    <w:rsid w:val="00366CFC"/>
    <w:rsid w:val="00366D8C"/>
    <w:rsid w:val="00371335"/>
    <w:rsid w:val="00372665"/>
    <w:rsid w:val="00372825"/>
    <w:rsid w:val="00377B26"/>
    <w:rsid w:val="00381533"/>
    <w:rsid w:val="0038609C"/>
    <w:rsid w:val="00391DBD"/>
    <w:rsid w:val="00394826"/>
    <w:rsid w:val="00395AAA"/>
    <w:rsid w:val="00396584"/>
    <w:rsid w:val="003A126F"/>
    <w:rsid w:val="003A14AD"/>
    <w:rsid w:val="003A2290"/>
    <w:rsid w:val="003A25AB"/>
    <w:rsid w:val="003A3A32"/>
    <w:rsid w:val="003A3D23"/>
    <w:rsid w:val="003A41CC"/>
    <w:rsid w:val="003A43A9"/>
    <w:rsid w:val="003B0D76"/>
    <w:rsid w:val="003B12F3"/>
    <w:rsid w:val="003B2186"/>
    <w:rsid w:val="003B23B5"/>
    <w:rsid w:val="003B272F"/>
    <w:rsid w:val="003B40EF"/>
    <w:rsid w:val="003C086E"/>
    <w:rsid w:val="003C0B28"/>
    <w:rsid w:val="003C3449"/>
    <w:rsid w:val="003C3703"/>
    <w:rsid w:val="003C3E3D"/>
    <w:rsid w:val="003C4306"/>
    <w:rsid w:val="003C5C7F"/>
    <w:rsid w:val="003C632C"/>
    <w:rsid w:val="003C7AB7"/>
    <w:rsid w:val="003C7B94"/>
    <w:rsid w:val="003D0707"/>
    <w:rsid w:val="003D0F27"/>
    <w:rsid w:val="003D2C4D"/>
    <w:rsid w:val="003D3790"/>
    <w:rsid w:val="003D5E8F"/>
    <w:rsid w:val="003D765C"/>
    <w:rsid w:val="003E0134"/>
    <w:rsid w:val="003E1F7C"/>
    <w:rsid w:val="003E31E2"/>
    <w:rsid w:val="003E3E0B"/>
    <w:rsid w:val="003E4AC3"/>
    <w:rsid w:val="003E4FFE"/>
    <w:rsid w:val="003F12B2"/>
    <w:rsid w:val="003F2205"/>
    <w:rsid w:val="003F623C"/>
    <w:rsid w:val="003F6586"/>
    <w:rsid w:val="003F676D"/>
    <w:rsid w:val="003F7A7C"/>
    <w:rsid w:val="003F7FDF"/>
    <w:rsid w:val="0040145B"/>
    <w:rsid w:val="00401657"/>
    <w:rsid w:val="00403068"/>
    <w:rsid w:val="00411571"/>
    <w:rsid w:val="00413B7F"/>
    <w:rsid w:val="00413C50"/>
    <w:rsid w:val="00413EF8"/>
    <w:rsid w:val="00415046"/>
    <w:rsid w:val="004153CB"/>
    <w:rsid w:val="00416818"/>
    <w:rsid w:val="00417706"/>
    <w:rsid w:val="004211B5"/>
    <w:rsid w:val="00423C9C"/>
    <w:rsid w:val="0042590F"/>
    <w:rsid w:val="004276B9"/>
    <w:rsid w:val="0043477C"/>
    <w:rsid w:val="00435693"/>
    <w:rsid w:val="004362C6"/>
    <w:rsid w:val="00440558"/>
    <w:rsid w:val="004423ED"/>
    <w:rsid w:val="00446239"/>
    <w:rsid w:val="00447AE2"/>
    <w:rsid w:val="0045013E"/>
    <w:rsid w:val="0045041B"/>
    <w:rsid w:val="00452E42"/>
    <w:rsid w:val="00454D77"/>
    <w:rsid w:val="0045556F"/>
    <w:rsid w:val="004616C5"/>
    <w:rsid w:val="00462696"/>
    <w:rsid w:val="00464F14"/>
    <w:rsid w:val="0046542E"/>
    <w:rsid w:val="004657F6"/>
    <w:rsid w:val="0046702E"/>
    <w:rsid w:val="004770BF"/>
    <w:rsid w:val="00481C9C"/>
    <w:rsid w:val="0048420B"/>
    <w:rsid w:val="00484240"/>
    <w:rsid w:val="00485E1E"/>
    <w:rsid w:val="00491528"/>
    <w:rsid w:val="00491EAC"/>
    <w:rsid w:val="00493632"/>
    <w:rsid w:val="004945D8"/>
    <w:rsid w:val="004954B4"/>
    <w:rsid w:val="004A0A8C"/>
    <w:rsid w:val="004A2E7C"/>
    <w:rsid w:val="004A53C5"/>
    <w:rsid w:val="004A6402"/>
    <w:rsid w:val="004B347F"/>
    <w:rsid w:val="004B485E"/>
    <w:rsid w:val="004B6E6B"/>
    <w:rsid w:val="004B6F8C"/>
    <w:rsid w:val="004B7307"/>
    <w:rsid w:val="004B760B"/>
    <w:rsid w:val="004B7C03"/>
    <w:rsid w:val="004B7D42"/>
    <w:rsid w:val="004C0D55"/>
    <w:rsid w:val="004C3AB1"/>
    <w:rsid w:val="004C69E7"/>
    <w:rsid w:val="004D16F5"/>
    <w:rsid w:val="004D20D6"/>
    <w:rsid w:val="004D321D"/>
    <w:rsid w:val="004D4A34"/>
    <w:rsid w:val="004D4EFD"/>
    <w:rsid w:val="004D72C4"/>
    <w:rsid w:val="004D73E9"/>
    <w:rsid w:val="004E279E"/>
    <w:rsid w:val="004E3EEA"/>
    <w:rsid w:val="004E4078"/>
    <w:rsid w:val="004E4DEA"/>
    <w:rsid w:val="004E7F2B"/>
    <w:rsid w:val="004F04C4"/>
    <w:rsid w:val="004F2CA7"/>
    <w:rsid w:val="004F2E8A"/>
    <w:rsid w:val="004F45B5"/>
    <w:rsid w:val="004F5BA3"/>
    <w:rsid w:val="004F7AFF"/>
    <w:rsid w:val="004F7D95"/>
    <w:rsid w:val="005105D5"/>
    <w:rsid w:val="00513158"/>
    <w:rsid w:val="005134AB"/>
    <w:rsid w:val="00515808"/>
    <w:rsid w:val="00515925"/>
    <w:rsid w:val="0051684F"/>
    <w:rsid w:val="005220F9"/>
    <w:rsid w:val="00522A74"/>
    <w:rsid w:val="0052541F"/>
    <w:rsid w:val="00525532"/>
    <w:rsid w:val="00531AF7"/>
    <w:rsid w:val="00532F75"/>
    <w:rsid w:val="00534B1A"/>
    <w:rsid w:val="0053567C"/>
    <w:rsid w:val="00535722"/>
    <w:rsid w:val="0054035A"/>
    <w:rsid w:val="00543731"/>
    <w:rsid w:val="00543919"/>
    <w:rsid w:val="00544FA8"/>
    <w:rsid w:val="005507FB"/>
    <w:rsid w:val="00552509"/>
    <w:rsid w:val="0055251E"/>
    <w:rsid w:val="00552DAF"/>
    <w:rsid w:val="00554382"/>
    <w:rsid w:val="0055484C"/>
    <w:rsid w:val="00556D79"/>
    <w:rsid w:val="00566AA2"/>
    <w:rsid w:val="00566C2B"/>
    <w:rsid w:val="00566EF7"/>
    <w:rsid w:val="005674C9"/>
    <w:rsid w:val="00571569"/>
    <w:rsid w:val="00573FDA"/>
    <w:rsid w:val="00574044"/>
    <w:rsid w:val="00574A90"/>
    <w:rsid w:val="0057503F"/>
    <w:rsid w:val="00575F90"/>
    <w:rsid w:val="00577E39"/>
    <w:rsid w:val="00583B24"/>
    <w:rsid w:val="0058608E"/>
    <w:rsid w:val="00587E62"/>
    <w:rsid w:val="00590358"/>
    <w:rsid w:val="00591722"/>
    <w:rsid w:val="00593F86"/>
    <w:rsid w:val="00594289"/>
    <w:rsid w:val="00596209"/>
    <w:rsid w:val="00597BBA"/>
    <w:rsid w:val="00597C78"/>
    <w:rsid w:val="005A04EB"/>
    <w:rsid w:val="005A2D8B"/>
    <w:rsid w:val="005A39EB"/>
    <w:rsid w:val="005A445B"/>
    <w:rsid w:val="005A54AE"/>
    <w:rsid w:val="005A66AE"/>
    <w:rsid w:val="005B029A"/>
    <w:rsid w:val="005B1F54"/>
    <w:rsid w:val="005B2119"/>
    <w:rsid w:val="005B2BC2"/>
    <w:rsid w:val="005B425E"/>
    <w:rsid w:val="005B493B"/>
    <w:rsid w:val="005B6483"/>
    <w:rsid w:val="005C07F9"/>
    <w:rsid w:val="005C2F40"/>
    <w:rsid w:val="005C3962"/>
    <w:rsid w:val="005C69D1"/>
    <w:rsid w:val="005C76E0"/>
    <w:rsid w:val="005C7A08"/>
    <w:rsid w:val="005C7F3B"/>
    <w:rsid w:val="005D1CE0"/>
    <w:rsid w:val="005D2ABD"/>
    <w:rsid w:val="005D38C1"/>
    <w:rsid w:val="005D6054"/>
    <w:rsid w:val="005D6836"/>
    <w:rsid w:val="005D78DC"/>
    <w:rsid w:val="005E2F3E"/>
    <w:rsid w:val="005E359E"/>
    <w:rsid w:val="005E5A71"/>
    <w:rsid w:val="005E74C1"/>
    <w:rsid w:val="005F3949"/>
    <w:rsid w:val="005F46FC"/>
    <w:rsid w:val="005F549E"/>
    <w:rsid w:val="005F705B"/>
    <w:rsid w:val="00600F31"/>
    <w:rsid w:val="00612B8A"/>
    <w:rsid w:val="00612C54"/>
    <w:rsid w:val="00613C4F"/>
    <w:rsid w:val="00616902"/>
    <w:rsid w:val="00617065"/>
    <w:rsid w:val="00623A85"/>
    <w:rsid w:val="006244EC"/>
    <w:rsid w:val="006259D8"/>
    <w:rsid w:val="00627D99"/>
    <w:rsid w:val="00631659"/>
    <w:rsid w:val="00631C00"/>
    <w:rsid w:val="006328D8"/>
    <w:rsid w:val="00633B5E"/>
    <w:rsid w:val="006348D6"/>
    <w:rsid w:val="00634A9D"/>
    <w:rsid w:val="00635555"/>
    <w:rsid w:val="00635780"/>
    <w:rsid w:val="00636D2B"/>
    <w:rsid w:val="00636F2C"/>
    <w:rsid w:val="00637504"/>
    <w:rsid w:val="006408F4"/>
    <w:rsid w:val="00641F2D"/>
    <w:rsid w:val="00642043"/>
    <w:rsid w:val="006424AA"/>
    <w:rsid w:val="00646987"/>
    <w:rsid w:val="00647BF9"/>
    <w:rsid w:val="00651346"/>
    <w:rsid w:val="006553E8"/>
    <w:rsid w:val="00656F06"/>
    <w:rsid w:val="00657752"/>
    <w:rsid w:val="006602FA"/>
    <w:rsid w:val="00665143"/>
    <w:rsid w:val="006658C8"/>
    <w:rsid w:val="006660D4"/>
    <w:rsid w:val="006673EB"/>
    <w:rsid w:val="006676EC"/>
    <w:rsid w:val="006714BA"/>
    <w:rsid w:val="0068163A"/>
    <w:rsid w:val="00683053"/>
    <w:rsid w:val="00683064"/>
    <w:rsid w:val="006832AE"/>
    <w:rsid w:val="006927D5"/>
    <w:rsid w:val="00692FB8"/>
    <w:rsid w:val="00693311"/>
    <w:rsid w:val="00693D93"/>
    <w:rsid w:val="00695906"/>
    <w:rsid w:val="006960E9"/>
    <w:rsid w:val="006A638F"/>
    <w:rsid w:val="006A65B3"/>
    <w:rsid w:val="006A66B9"/>
    <w:rsid w:val="006B09F3"/>
    <w:rsid w:val="006B1A9C"/>
    <w:rsid w:val="006B1BD2"/>
    <w:rsid w:val="006B33AF"/>
    <w:rsid w:val="006B4740"/>
    <w:rsid w:val="006B7E49"/>
    <w:rsid w:val="006C0DB4"/>
    <w:rsid w:val="006C1A5E"/>
    <w:rsid w:val="006C2C6A"/>
    <w:rsid w:val="006C362A"/>
    <w:rsid w:val="006C5AFD"/>
    <w:rsid w:val="006C6453"/>
    <w:rsid w:val="006C67C3"/>
    <w:rsid w:val="006D1EAC"/>
    <w:rsid w:val="006D5EAE"/>
    <w:rsid w:val="006D67DA"/>
    <w:rsid w:val="006E1FAD"/>
    <w:rsid w:val="006E21EE"/>
    <w:rsid w:val="006E31A9"/>
    <w:rsid w:val="006E715E"/>
    <w:rsid w:val="006E7BB1"/>
    <w:rsid w:val="006E7F33"/>
    <w:rsid w:val="006F18FE"/>
    <w:rsid w:val="006F190C"/>
    <w:rsid w:val="006F2480"/>
    <w:rsid w:val="006F2F30"/>
    <w:rsid w:val="006F435D"/>
    <w:rsid w:val="006F7086"/>
    <w:rsid w:val="00701438"/>
    <w:rsid w:val="00702667"/>
    <w:rsid w:val="00703323"/>
    <w:rsid w:val="0070436F"/>
    <w:rsid w:val="00707BB5"/>
    <w:rsid w:val="0071269D"/>
    <w:rsid w:val="007206E6"/>
    <w:rsid w:val="00724659"/>
    <w:rsid w:val="00726FB1"/>
    <w:rsid w:val="0073613D"/>
    <w:rsid w:val="007374EC"/>
    <w:rsid w:val="00737E33"/>
    <w:rsid w:val="00742569"/>
    <w:rsid w:val="00744CB8"/>
    <w:rsid w:val="00744E34"/>
    <w:rsid w:val="007451FD"/>
    <w:rsid w:val="0074602A"/>
    <w:rsid w:val="00746F8A"/>
    <w:rsid w:val="00750480"/>
    <w:rsid w:val="007509D3"/>
    <w:rsid w:val="00750B27"/>
    <w:rsid w:val="007527F7"/>
    <w:rsid w:val="00752ABE"/>
    <w:rsid w:val="0075736F"/>
    <w:rsid w:val="00760B21"/>
    <w:rsid w:val="00760BC0"/>
    <w:rsid w:val="00761589"/>
    <w:rsid w:val="0076166B"/>
    <w:rsid w:val="007617D3"/>
    <w:rsid w:val="00763B7B"/>
    <w:rsid w:val="0076458C"/>
    <w:rsid w:val="00764D49"/>
    <w:rsid w:val="007708DA"/>
    <w:rsid w:val="00771DC4"/>
    <w:rsid w:val="00772903"/>
    <w:rsid w:val="00773AB5"/>
    <w:rsid w:val="00774C05"/>
    <w:rsid w:val="00781228"/>
    <w:rsid w:val="00782726"/>
    <w:rsid w:val="00782D8C"/>
    <w:rsid w:val="0078400F"/>
    <w:rsid w:val="00784400"/>
    <w:rsid w:val="007847A5"/>
    <w:rsid w:val="00784895"/>
    <w:rsid w:val="00793ED4"/>
    <w:rsid w:val="007946DF"/>
    <w:rsid w:val="007978EF"/>
    <w:rsid w:val="00797944"/>
    <w:rsid w:val="007A09F4"/>
    <w:rsid w:val="007A21E3"/>
    <w:rsid w:val="007A4FF6"/>
    <w:rsid w:val="007A5E84"/>
    <w:rsid w:val="007A78AF"/>
    <w:rsid w:val="007B0F79"/>
    <w:rsid w:val="007B2D91"/>
    <w:rsid w:val="007B30CB"/>
    <w:rsid w:val="007B3150"/>
    <w:rsid w:val="007B4007"/>
    <w:rsid w:val="007C066D"/>
    <w:rsid w:val="007C1236"/>
    <w:rsid w:val="007C239B"/>
    <w:rsid w:val="007C29A3"/>
    <w:rsid w:val="007C2CE7"/>
    <w:rsid w:val="007C2E73"/>
    <w:rsid w:val="007C503D"/>
    <w:rsid w:val="007C63E5"/>
    <w:rsid w:val="007D15E2"/>
    <w:rsid w:val="007D3668"/>
    <w:rsid w:val="007D37E1"/>
    <w:rsid w:val="007D5037"/>
    <w:rsid w:val="007D52AF"/>
    <w:rsid w:val="007D6047"/>
    <w:rsid w:val="007E0993"/>
    <w:rsid w:val="007E47DD"/>
    <w:rsid w:val="007E55CB"/>
    <w:rsid w:val="007E566E"/>
    <w:rsid w:val="007E6B2C"/>
    <w:rsid w:val="007E6C60"/>
    <w:rsid w:val="007E6D65"/>
    <w:rsid w:val="007F6A24"/>
    <w:rsid w:val="007F6ECD"/>
    <w:rsid w:val="007F7170"/>
    <w:rsid w:val="007F78E9"/>
    <w:rsid w:val="0080022B"/>
    <w:rsid w:val="00803ECD"/>
    <w:rsid w:val="00803ECE"/>
    <w:rsid w:val="00804594"/>
    <w:rsid w:val="00805424"/>
    <w:rsid w:val="00805C50"/>
    <w:rsid w:val="00807853"/>
    <w:rsid w:val="00807C6D"/>
    <w:rsid w:val="0081027F"/>
    <w:rsid w:val="008129A8"/>
    <w:rsid w:val="00813867"/>
    <w:rsid w:val="00814376"/>
    <w:rsid w:val="008167FC"/>
    <w:rsid w:val="0081784D"/>
    <w:rsid w:val="00817CF0"/>
    <w:rsid w:val="00823013"/>
    <w:rsid w:val="00823089"/>
    <w:rsid w:val="0082634C"/>
    <w:rsid w:val="008265B3"/>
    <w:rsid w:val="008278A6"/>
    <w:rsid w:val="008278EF"/>
    <w:rsid w:val="008310F1"/>
    <w:rsid w:val="00834C6C"/>
    <w:rsid w:val="008419ED"/>
    <w:rsid w:val="00843650"/>
    <w:rsid w:val="008452F7"/>
    <w:rsid w:val="00845C82"/>
    <w:rsid w:val="00847DB6"/>
    <w:rsid w:val="008539C7"/>
    <w:rsid w:val="00857413"/>
    <w:rsid w:val="008623E7"/>
    <w:rsid w:val="008636DC"/>
    <w:rsid w:val="00865914"/>
    <w:rsid w:val="00870705"/>
    <w:rsid w:val="00871AE7"/>
    <w:rsid w:val="00873241"/>
    <w:rsid w:val="0087423D"/>
    <w:rsid w:val="0087462F"/>
    <w:rsid w:val="00877852"/>
    <w:rsid w:val="00880B27"/>
    <w:rsid w:val="00881BB3"/>
    <w:rsid w:val="00883F32"/>
    <w:rsid w:val="00885A9A"/>
    <w:rsid w:val="008870CB"/>
    <w:rsid w:val="00887E83"/>
    <w:rsid w:val="0089164C"/>
    <w:rsid w:val="00895C55"/>
    <w:rsid w:val="00895EC8"/>
    <w:rsid w:val="008A162F"/>
    <w:rsid w:val="008A474C"/>
    <w:rsid w:val="008A4C31"/>
    <w:rsid w:val="008A6828"/>
    <w:rsid w:val="008A7B71"/>
    <w:rsid w:val="008B192A"/>
    <w:rsid w:val="008B1AEE"/>
    <w:rsid w:val="008B1F6A"/>
    <w:rsid w:val="008B2957"/>
    <w:rsid w:val="008B3245"/>
    <w:rsid w:val="008B548F"/>
    <w:rsid w:val="008B5DB7"/>
    <w:rsid w:val="008C1C6C"/>
    <w:rsid w:val="008C2929"/>
    <w:rsid w:val="008C29B3"/>
    <w:rsid w:val="008C4EBE"/>
    <w:rsid w:val="008D28A1"/>
    <w:rsid w:val="008D33FD"/>
    <w:rsid w:val="008D4DDB"/>
    <w:rsid w:val="008D5D63"/>
    <w:rsid w:val="008D73DA"/>
    <w:rsid w:val="008E22B5"/>
    <w:rsid w:val="008E2C55"/>
    <w:rsid w:val="008E3745"/>
    <w:rsid w:val="008E482F"/>
    <w:rsid w:val="008E68A1"/>
    <w:rsid w:val="008E6F83"/>
    <w:rsid w:val="008E7E78"/>
    <w:rsid w:val="008F0E9D"/>
    <w:rsid w:val="008F17CA"/>
    <w:rsid w:val="008F5B12"/>
    <w:rsid w:val="008F73C9"/>
    <w:rsid w:val="00900769"/>
    <w:rsid w:val="0090165B"/>
    <w:rsid w:val="0090263D"/>
    <w:rsid w:val="009059BE"/>
    <w:rsid w:val="00907889"/>
    <w:rsid w:val="00907F69"/>
    <w:rsid w:val="00910E37"/>
    <w:rsid w:val="0091302C"/>
    <w:rsid w:val="00913092"/>
    <w:rsid w:val="00913DB5"/>
    <w:rsid w:val="00914C98"/>
    <w:rsid w:val="00915734"/>
    <w:rsid w:val="00917012"/>
    <w:rsid w:val="00917D4D"/>
    <w:rsid w:val="00920A10"/>
    <w:rsid w:val="00920E27"/>
    <w:rsid w:val="00921A4E"/>
    <w:rsid w:val="00924E39"/>
    <w:rsid w:val="00925946"/>
    <w:rsid w:val="0093178C"/>
    <w:rsid w:val="00932BCB"/>
    <w:rsid w:val="00934DD5"/>
    <w:rsid w:val="00935D60"/>
    <w:rsid w:val="00936A2D"/>
    <w:rsid w:val="00936DB3"/>
    <w:rsid w:val="00940EF3"/>
    <w:rsid w:val="00947886"/>
    <w:rsid w:val="00947AA8"/>
    <w:rsid w:val="009510A4"/>
    <w:rsid w:val="00951C7B"/>
    <w:rsid w:val="0095474A"/>
    <w:rsid w:val="0095694F"/>
    <w:rsid w:val="00956DE9"/>
    <w:rsid w:val="00957043"/>
    <w:rsid w:val="009578BB"/>
    <w:rsid w:val="00962259"/>
    <w:rsid w:val="00962BC6"/>
    <w:rsid w:val="00963EB9"/>
    <w:rsid w:val="00965440"/>
    <w:rsid w:val="00971450"/>
    <w:rsid w:val="00973E21"/>
    <w:rsid w:val="00973FB9"/>
    <w:rsid w:val="0097422A"/>
    <w:rsid w:val="00974A6A"/>
    <w:rsid w:val="00975172"/>
    <w:rsid w:val="009767D5"/>
    <w:rsid w:val="0098781F"/>
    <w:rsid w:val="00990EEB"/>
    <w:rsid w:val="009959F5"/>
    <w:rsid w:val="009971B0"/>
    <w:rsid w:val="009971ED"/>
    <w:rsid w:val="009A20CC"/>
    <w:rsid w:val="009A53C7"/>
    <w:rsid w:val="009A7496"/>
    <w:rsid w:val="009B246D"/>
    <w:rsid w:val="009B2BEF"/>
    <w:rsid w:val="009B54E1"/>
    <w:rsid w:val="009B6714"/>
    <w:rsid w:val="009B7D13"/>
    <w:rsid w:val="009C2F4D"/>
    <w:rsid w:val="009C41D4"/>
    <w:rsid w:val="009C4C91"/>
    <w:rsid w:val="009C5CBF"/>
    <w:rsid w:val="009C74A7"/>
    <w:rsid w:val="009D061D"/>
    <w:rsid w:val="009D15EC"/>
    <w:rsid w:val="009D2453"/>
    <w:rsid w:val="009D3FD9"/>
    <w:rsid w:val="009D654D"/>
    <w:rsid w:val="009D67D5"/>
    <w:rsid w:val="009D6FA6"/>
    <w:rsid w:val="009E1F65"/>
    <w:rsid w:val="009E38DA"/>
    <w:rsid w:val="009F0C50"/>
    <w:rsid w:val="009F4967"/>
    <w:rsid w:val="009F5049"/>
    <w:rsid w:val="009F7A10"/>
    <w:rsid w:val="00A014F2"/>
    <w:rsid w:val="00A05E58"/>
    <w:rsid w:val="00A07FE2"/>
    <w:rsid w:val="00A10F1B"/>
    <w:rsid w:val="00A12729"/>
    <w:rsid w:val="00A12E2D"/>
    <w:rsid w:val="00A145FB"/>
    <w:rsid w:val="00A162D3"/>
    <w:rsid w:val="00A17CCD"/>
    <w:rsid w:val="00A21570"/>
    <w:rsid w:val="00A22EC8"/>
    <w:rsid w:val="00A25F95"/>
    <w:rsid w:val="00A26CB4"/>
    <w:rsid w:val="00A26D7C"/>
    <w:rsid w:val="00A30C73"/>
    <w:rsid w:val="00A31938"/>
    <w:rsid w:val="00A338F1"/>
    <w:rsid w:val="00A36FCE"/>
    <w:rsid w:val="00A403A8"/>
    <w:rsid w:val="00A43211"/>
    <w:rsid w:val="00A43736"/>
    <w:rsid w:val="00A43762"/>
    <w:rsid w:val="00A44A19"/>
    <w:rsid w:val="00A46DA2"/>
    <w:rsid w:val="00A4743D"/>
    <w:rsid w:val="00A47760"/>
    <w:rsid w:val="00A557FD"/>
    <w:rsid w:val="00A61DD8"/>
    <w:rsid w:val="00A626FC"/>
    <w:rsid w:val="00A627E3"/>
    <w:rsid w:val="00A6337D"/>
    <w:rsid w:val="00A66157"/>
    <w:rsid w:val="00A66A85"/>
    <w:rsid w:val="00A707FE"/>
    <w:rsid w:val="00A72118"/>
    <w:rsid w:val="00A74F93"/>
    <w:rsid w:val="00A7556E"/>
    <w:rsid w:val="00A857D3"/>
    <w:rsid w:val="00A9344B"/>
    <w:rsid w:val="00A93B5D"/>
    <w:rsid w:val="00A93EBE"/>
    <w:rsid w:val="00A97651"/>
    <w:rsid w:val="00A9777D"/>
    <w:rsid w:val="00AA0CC8"/>
    <w:rsid w:val="00AA29C9"/>
    <w:rsid w:val="00AA3E3C"/>
    <w:rsid w:val="00AB0BB1"/>
    <w:rsid w:val="00AB2376"/>
    <w:rsid w:val="00AB2CFA"/>
    <w:rsid w:val="00AB3327"/>
    <w:rsid w:val="00AB349A"/>
    <w:rsid w:val="00AB3BBC"/>
    <w:rsid w:val="00AB47A6"/>
    <w:rsid w:val="00AB47FB"/>
    <w:rsid w:val="00AB4B82"/>
    <w:rsid w:val="00AB6874"/>
    <w:rsid w:val="00AC17C3"/>
    <w:rsid w:val="00AC7FC6"/>
    <w:rsid w:val="00AD2897"/>
    <w:rsid w:val="00AD294F"/>
    <w:rsid w:val="00AD2F5D"/>
    <w:rsid w:val="00AD3370"/>
    <w:rsid w:val="00AD52DD"/>
    <w:rsid w:val="00AD6A60"/>
    <w:rsid w:val="00AD7730"/>
    <w:rsid w:val="00AE33B8"/>
    <w:rsid w:val="00AE7B05"/>
    <w:rsid w:val="00AF1334"/>
    <w:rsid w:val="00AF199C"/>
    <w:rsid w:val="00AF532C"/>
    <w:rsid w:val="00AF5821"/>
    <w:rsid w:val="00AF657F"/>
    <w:rsid w:val="00B00FA0"/>
    <w:rsid w:val="00B03847"/>
    <w:rsid w:val="00B05217"/>
    <w:rsid w:val="00B06471"/>
    <w:rsid w:val="00B06A9F"/>
    <w:rsid w:val="00B072FC"/>
    <w:rsid w:val="00B11A19"/>
    <w:rsid w:val="00B13442"/>
    <w:rsid w:val="00B134E4"/>
    <w:rsid w:val="00B13D74"/>
    <w:rsid w:val="00B14DC7"/>
    <w:rsid w:val="00B2461C"/>
    <w:rsid w:val="00B27A8C"/>
    <w:rsid w:val="00B30027"/>
    <w:rsid w:val="00B30933"/>
    <w:rsid w:val="00B314C2"/>
    <w:rsid w:val="00B31FB5"/>
    <w:rsid w:val="00B354B8"/>
    <w:rsid w:val="00B3774E"/>
    <w:rsid w:val="00B40BC7"/>
    <w:rsid w:val="00B436F2"/>
    <w:rsid w:val="00B448BA"/>
    <w:rsid w:val="00B45188"/>
    <w:rsid w:val="00B45D7E"/>
    <w:rsid w:val="00B4751E"/>
    <w:rsid w:val="00B50217"/>
    <w:rsid w:val="00B5763B"/>
    <w:rsid w:val="00B606FE"/>
    <w:rsid w:val="00B6139C"/>
    <w:rsid w:val="00B63A4A"/>
    <w:rsid w:val="00B66DB8"/>
    <w:rsid w:val="00B713D5"/>
    <w:rsid w:val="00B71E9C"/>
    <w:rsid w:val="00B75D6D"/>
    <w:rsid w:val="00B77209"/>
    <w:rsid w:val="00B81B81"/>
    <w:rsid w:val="00B832EC"/>
    <w:rsid w:val="00B837AD"/>
    <w:rsid w:val="00B845DB"/>
    <w:rsid w:val="00B8461A"/>
    <w:rsid w:val="00B87006"/>
    <w:rsid w:val="00B87058"/>
    <w:rsid w:val="00B9298F"/>
    <w:rsid w:val="00B92F3A"/>
    <w:rsid w:val="00B9392C"/>
    <w:rsid w:val="00B95D91"/>
    <w:rsid w:val="00BA288E"/>
    <w:rsid w:val="00BA300C"/>
    <w:rsid w:val="00BA40DF"/>
    <w:rsid w:val="00BA6047"/>
    <w:rsid w:val="00BA63C2"/>
    <w:rsid w:val="00BA7DC4"/>
    <w:rsid w:val="00BB3A16"/>
    <w:rsid w:val="00BB55B7"/>
    <w:rsid w:val="00BB6D30"/>
    <w:rsid w:val="00BB7F37"/>
    <w:rsid w:val="00BC0CF4"/>
    <w:rsid w:val="00BC1523"/>
    <w:rsid w:val="00BC1FAE"/>
    <w:rsid w:val="00BC20D9"/>
    <w:rsid w:val="00BC2967"/>
    <w:rsid w:val="00BC6A8E"/>
    <w:rsid w:val="00BD2261"/>
    <w:rsid w:val="00BD244D"/>
    <w:rsid w:val="00BD5AB1"/>
    <w:rsid w:val="00BE03AD"/>
    <w:rsid w:val="00BE0BE4"/>
    <w:rsid w:val="00BE0D9B"/>
    <w:rsid w:val="00BE2552"/>
    <w:rsid w:val="00BE2F36"/>
    <w:rsid w:val="00BE5CFA"/>
    <w:rsid w:val="00BE72B5"/>
    <w:rsid w:val="00BF182D"/>
    <w:rsid w:val="00BF36A4"/>
    <w:rsid w:val="00BF38CD"/>
    <w:rsid w:val="00BF56B9"/>
    <w:rsid w:val="00BF58A3"/>
    <w:rsid w:val="00BF6F7B"/>
    <w:rsid w:val="00C0093C"/>
    <w:rsid w:val="00C00E7C"/>
    <w:rsid w:val="00C01C51"/>
    <w:rsid w:val="00C03F25"/>
    <w:rsid w:val="00C047D4"/>
    <w:rsid w:val="00C05E29"/>
    <w:rsid w:val="00C05F5A"/>
    <w:rsid w:val="00C06C09"/>
    <w:rsid w:val="00C07B59"/>
    <w:rsid w:val="00C07E51"/>
    <w:rsid w:val="00C10027"/>
    <w:rsid w:val="00C10423"/>
    <w:rsid w:val="00C1302D"/>
    <w:rsid w:val="00C13B92"/>
    <w:rsid w:val="00C147B7"/>
    <w:rsid w:val="00C15314"/>
    <w:rsid w:val="00C15C89"/>
    <w:rsid w:val="00C15DEC"/>
    <w:rsid w:val="00C23EE0"/>
    <w:rsid w:val="00C244E5"/>
    <w:rsid w:val="00C248FF"/>
    <w:rsid w:val="00C24C64"/>
    <w:rsid w:val="00C256D9"/>
    <w:rsid w:val="00C26E18"/>
    <w:rsid w:val="00C278D2"/>
    <w:rsid w:val="00C3056E"/>
    <w:rsid w:val="00C31838"/>
    <w:rsid w:val="00C319BC"/>
    <w:rsid w:val="00C33D52"/>
    <w:rsid w:val="00C41078"/>
    <w:rsid w:val="00C45AB1"/>
    <w:rsid w:val="00C46F09"/>
    <w:rsid w:val="00C470C6"/>
    <w:rsid w:val="00C51981"/>
    <w:rsid w:val="00C5276C"/>
    <w:rsid w:val="00C52E5D"/>
    <w:rsid w:val="00C5432C"/>
    <w:rsid w:val="00C54C22"/>
    <w:rsid w:val="00C54E99"/>
    <w:rsid w:val="00C5583E"/>
    <w:rsid w:val="00C56074"/>
    <w:rsid w:val="00C562F6"/>
    <w:rsid w:val="00C57E76"/>
    <w:rsid w:val="00C60BDC"/>
    <w:rsid w:val="00C619CA"/>
    <w:rsid w:val="00C61E25"/>
    <w:rsid w:val="00C6205B"/>
    <w:rsid w:val="00C66AAB"/>
    <w:rsid w:val="00C700E5"/>
    <w:rsid w:val="00C72CA1"/>
    <w:rsid w:val="00C741D8"/>
    <w:rsid w:val="00C74787"/>
    <w:rsid w:val="00C80EE2"/>
    <w:rsid w:val="00C83532"/>
    <w:rsid w:val="00C863C0"/>
    <w:rsid w:val="00C917A0"/>
    <w:rsid w:val="00C9373D"/>
    <w:rsid w:val="00C946F7"/>
    <w:rsid w:val="00C9478C"/>
    <w:rsid w:val="00C94E69"/>
    <w:rsid w:val="00C9566F"/>
    <w:rsid w:val="00CA0AB9"/>
    <w:rsid w:val="00CA4222"/>
    <w:rsid w:val="00CA4E8D"/>
    <w:rsid w:val="00CA5958"/>
    <w:rsid w:val="00CB1F29"/>
    <w:rsid w:val="00CB2B74"/>
    <w:rsid w:val="00CB2C0B"/>
    <w:rsid w:val="00CB36F4"/>
    <w:rsid w:val="00CB743D"/>
    <w:rsid w:val="00CC2A27"/>
    <w:rsid w:val="00CC2E70"/>
    <w:rsid w:val="00CC3B76"/>
    <w:rsid w:val="00CC5FAA"/>
    <w:rsid w:val="00CC700C"/>
    <w:rsid w:val="00CD2CAC"/>
    <w:rsid w:val="00CD3BD4"/>
    <w:rsid w:val="00CD54F5"/>
    <w:rsid w:val="00CD5B6D"/>
    <w:rsid w:val="00CD7F70"/>
    <w:rsid w:val="00CE05B9"/>
    <w:rsid w:val="00CE121C"/>
    <w:rsid w:val="00CE4419"/>
    <w:rsid w:val="00CE4660"/>
    <w:rsid w:val="00CE6D7C"/>
    <w:rsid w:val="00CE7CAB"/>
    <w:rsid w:val="00CF05F1"/>
    <w:rsid w:val="00CF06CE"/>
    <w:rsid w:val="00CF0C2E"/>
    <w:rsid w:val="00CF2851"/>
    <w:rsid w:val="00CF2CEC"/>
    <w:rsid w:val="00CF3612"/>
    <w:rsid w:val="00CF4E61"/>
    <w:rsid w:val="00CF62DE"/>
    <w:rsid w:val="00CF6496"/>
    <w:rsid w:val="00CF6762"/>
    <w:rsid w:val="00CF6882"/>
    <w:rsid w:val="00CF6E38"/>
    <w:rsid w:val="00CF7187"/>
    <w:rsid w:val="00CF761C"/>
    <w:rsid w:val="00D02601"/>
    <w:rsid w:val="00D04EDF"/>
    <w:rsid w:val="00D06BD6"/>
    <w:rsid w:val="00D07F16"/>
    <w:rsid w:val="00D11D0C"/>
    <w:rsid w:val="00D146CC"/>
    <w:rsid w:val="00D14EC0"/>
    <w:rsid w:val="00D1726C"/>
    <w:rsid w:val="00D174BA"/>
    <w:rsid w:val="00D20E69"/>
    <w:rsid w:val="00D21782"/>
    <w:rsid w:val="00D22454"/>
    <w:rsid w:val="00D226B1"/>
    <w:rsid w:val="00D314CA"/>
    <w:rsid w:val="00D317C9"/>
    <w:rsid w:val="00D32046"/>
    <w:rsid w:val="00D32D71"/>
    <w:rsid w:val="00D33A15"/>
    <w:rsid w:val="00D34DFD"/>
    <w:rsid w:val="00D353F2"/>
    <w:rsid w:val="00D36828"/>
    <w:rsid w:val="00D369E6"/>
    <w:rsid w:val="00D36C3A"/>
    <w:rsid w:val="00D36C69"/>
    <w:rsid w:val="00D37BFB"/>
    <w:rsid w:val="00D408D8"/>
    <w:rsid w:val="00D434B0"/>
    <w:rsid w:val="00D451EA"/>
    <w:rsid w:val="00D46000"/>
    <w:rsid w:val="00D532E6"/>
    <w:rsid w:val="00D54197"/>
    <w:rsid w:val="00D54451"/>
    <w:rsid w:val="00D5533F"/>
    <w:rsid w:val="00D64840"/>
    <w:rsid w:val="00D6604B"/>
    <w:rsid w:val="00D7058C"/>
    <w:rsid w:val="00D71D12"/>
    <w:rsid w:val="00D72846"/>
    <w:rsid w:val="00D72C61"/>
    <w:rsid w:val="00D72C86"/>
    <w:rsid w:val="00D74BCE"/>
    <w:rsid w:val="00D7547A"/>
    <w:rsid w:val="00D777B9"/>
    <w:rsid w:val="00D77B82"/>
    <w:rsid w:val="00D8060A"/>
    <w:rsid w:val="00D81620"/>
    <w:rsid w:val="00D84C5A"/>
    <w:rsid w:val="00D8503D"/>
    <w:rsid w:val="00D864F3"/>
    <w:rsid w:val="00D8751B"/>
    <w:rsid w:val="00D87D2B"/>
    <w:rsid w:val="00D91D06"/>
    <w:rsid w:val="00D929D0"/>
    <w:rsid w:val="00D93D5A"/>
    <w:rsid w:val="00D97583"/>
    <w:rsid w:val="00DA0475"/>
    <w:rsid w:val="00DA6CC5"/>
    <w:rsid w:val="00DA727A"/>
    <w:rsid w:val="00DB2EF1"/>
    <w:rsid w:val="00DB39C5"/>
    <w:rsid w:val="00DB4904"/>
    <w:rsid w:val="00DB52FD"/>
    <w:rsid w:val="00DB7A9C"/>
    <w:rsid w:val="00DC25C4"/>
    <w:rsid w:val="00DC4D6C"/>
    <w:rsid w:val="00DC5DF8"/>
    <w:rsid w:val="00DC6D36"/>
    <w:rsid w:val="00DD3396"/>
    <w:rsid w:val="00DD37BB"/>
    <w:rsid w:val="00DD6A63"/>
    <w:rsid w:val="00DD6B42"/>
    <w:rsid w:val="00DE00DE"/>
    <w:rsid w:val="00DE2153"/>
    <w:rsid w:val="00DE2BBC"/>
    <w:rsid w:val="00DE3196"/>
    <w:rsid w:val="00DE4DB4"/>
    <w:rsid w:val="00DE6B22"/>
    <w:rsid w:val="00DF0CD5"/>
    <w:rsid w:val="00DF0D5F"/>
    <w:rsid w:val="00DF0E87"/>
    <w:rsid w:val="00DF462A"/>
    <w:rsid w:val="00DF59BC"/>
    <w:rsid w:val="00DF60F3"/>
    <w:rsid w:val="00DF6388"/>
    <w:rsid w:val="00DF6E02"/>
    <w:rsid w:val="00DF6EFD"/>
    <w:rsid w:val="00E01092"/>
    <w:rsid w:val="00E0553A"/>
    <w:rsid w:val="00E058C6"/>
    <w:rsid w:val="00E05A07"/>
    <w:rsid w:val="00E06EFA"/>
    <w:rsid w:val="00E07163"/>
    <w:rsid w:val="00E12A9F"/>
    <w:rsid w:val="00E154BC"/>
    <w:rsid w:val="00E161AA"/>
    <w:rsid w:val="00E23829"/>
    <w:rsid w:val="00E24430"/>
    <w:rsid w:val="00E30C66"/>
    <w:rsid w:val="00E341A2"/>
    <w:rsid w:val="00E34F7F"/>
    <w:rsid w:val="00E41A92"/>
    <w:rsid w:val="00E441E2"/>
    <w:rsid w:val="00E4486B"/>
    <w:rsid w:val="00E45F91"/>
    <w:rsid w:val="00E46827"/>
    <w:rsid w:val="00E4695A"/>
    <w:rsid w:val="00E4767B"/>
    <w:rsid w:val="00E50763"/>
    <w:rsid w:val="00E5126A"/>
    <w:rsid w:val="00E5163A"/>
    <w:rsid w:val="00E53D36"/>
    <w:rsid w:val="00E55C2E"/>
    <w:rsid w:val="00E6138A"/>
    <w:rsid w:val="00E638D1"/>
    <w:rsid w:val="00E65742"/>
    <w:rsid w:val="00E65D2A"/>
    <w:rsid w:val="00E7065D"/>
    <w:rsid w:val="00E7146D"/>
    <w:rsid w:val="00E7211B"/>
    <w:rsid w:val="00E72F26"/>
    <w:rsid w:val="00E73E30"/>
    <w:rsid w:val="00E743A5"/>
    <w:rsid w:val="00E75E7D"/>
    <w:rsid w:val="00E76895"/>
    <w:rsid w:val="00E76AE2"/>
    <w:rsid w:val="00E77489"/>
    <w:rsid w:val="00E8132B"/>
    <w:rsid w:val="00E90AC3"/>
    <w:rsid w:val="00E91864"/>
    <w:rsid w:val="00E92CCC"/>
    <w:rsid w:val="00E946B7"/>
    <w:rsid w:val="00E9725A"/>
    <w:rsid w:val="00EA54D3"/>
    <w:rsid w:val="00EB182B"/>
    <w:rsid w:val="00EB1978"/>
    <w:rsid w:val="00EB4291"/>
    <w:rsid w:val="00EB42B6"/>
    <w:rsid w:val="00EB49E5"/>
    <w:rsid w:val="00EB6A6E"/>
    <w:rsid w:val="00EB777E"/>
    <w:rsid w:val="00EC2096"/>
    <w:rsid w:val="00EC53BC"/>
    <w:rsid w:val="00EC5D53"/>
    <w:rsid w:val="00EC75B0"/>
    <w:rsid w:val="00ED1EBC"/>
    <w:rsid w:val="00ED2D03"/>
    <w:rsid w:val="00ED3B56"/>
    <w:rsid w:val="00ED4869"/>
    <w:rsid w:val="00ED4A9F"/>
    <w:rsid w:val="00ED6C54"/>
    <w:rsid w:val="00ED7DB1"/>
    <w:rsid w:val="00ED7F19"/>
    <w:rsid w:val="00EE1895"/>
    <w:rsid w:val="00EE36D6"/>
    <w:rsid w:val="00EE638B"/>
    <w:rsid w:val="00EE75EE"/>
    <w:rsid w:val="00EE7B9E"/>
    <w:rsid w:val="00EE7CB7"/>
    <w:rsid w:val="00EE7E48"/>
    <w:rsid w:val="00EF1198"/>
    <w:rsid w:val="00EF15AB"/>
    <w:rsid w:val="00EF1F23"/>
    <w:rsid w:val="00EF2013"/>
    <w:rsid w:val="00EF277F"/>
    <w:rsid w:val="00EF4C47"/>
    <w:rsid w:val="00F00827"/>
    <w:rsid w:val="00F037F8"/>
    <w:rsid w:val="00F10C58"/>
    <w:rsid w:val="00F12299"/>
    <w:rsid w:val="00F12D87"/>
    <w:rsid w:val="00F13B0D"/>
    <w:rsid w:val="00F13D5F"/>
    <w:rsid w:val="00F15C42"/>
    <w:rsid w:val="00F15EF1"/>
    <w:rsid w:val="00F15F03"/>
    <w:rsid w:val="00F17B75"/>
    <w:rsid w:val="00F2417B"/>
    <w:rsid w:val="00F24223"/>
    <w:rsid w:val="00F242B3"/>
    <w:rsid w:val="00F242FA"/>
    <w:rsid w:val="00F26472"/>
    <w:rsid w:val="00F26759"/>
    <w:rsid w:val="00F30515"/>
    <w:rsid w:val="00F3507D"/>
    <w:rsid w:val="00F35B56"/>
    <w:rsid w:val="00F4282C"/>
    <w:rsid w:val="00F441B3"/>
    <w:rsid w:val="00F465D8"/>
    <w:rsid w:val="00F50A27"/>
    <w:rsid w:val="00F51FC9"/>
    <w:rsid w:val="00F5433A"/>
    <w:rsid w:val="00F57523"/>
    <w:rsid w:val="00F6388B"/>
    <w:rsid w:val="00F63C56"/>
    <w:rsid w:val="00F64812"/>
    <w:rsid w:val="00F648E1"/>
    <w:rsid w:val="00F661BE"/>
    <w:rsid w:val="00F71870"/>
    <w:rsid w:val="00F71ED7"/>
    <w:rsid w:val="00F73BE2"/>
    <w:rsid w:val="00F73D34"/>
    <w:rsid w:val="00F74074"/>
    <w:rsid w:val="00F74117"/>
    <w:rsid w:val="00F75C3B"/>
    <w:rsid w:val="00F77A34"/>
    <w:rsid w:val="00F832E8"/>
    <w:rsid w:val="00F8364B"/>
    <w:rsid w:val="00F8772A"/>
    <w:rsid w:val="00F9285A"/>
    <w:rsid w:val="00F93B2E"/>
    <w:rsid w:val="00F94AD8"/>
    <w:rsid w:val="00F956AB"/>
    <w:rsid w:val="00F95ED6"/>
    <w:rsid w:val="00F96393"/>
    <w:rsid w:val="00F96917"/>
    <w:rsid w:val="00FA05E2"/>
    <w:rsid w:val="00FA0C1D"/>
    <w:rsid w:val="00FA0FFA"/>
    <w:rsid w:val="00FA14F9"/>
    <w:rsid w:val="00FA1845"/>
    <w:rsid w:val="00FB1AA5"/>
    <w:rsid w:val="00FB4078"/>
    <w:rsid w:val="00FB4AF0"/>
    <w:rsid w:val="00FB4FEF"/>
    <w:rsid w:val="00FB501C"/>
    <w:rsid w:val="00FB53DD"/>
    <w:rsid w:val="00FB6F4F"/>
    <w:rsid w:val="00FC2271"/>
    <w:rsid w:val="00FC2B18"/>
    <w:rsid w:val="00FC375D"/>
    <w:rsid w:val="00FC77DA"/>
    <w:rsid w:val="00FD16A6"/>
    <w:rsid w:val="00FD22AC"/>
    <w:rsid w:val="00FD33A7"/>
    <w:rsid w:val="00FD3EB0"/>
    <w:rsid w:val="00FD4F71"/>
    <w:rsid w:val="00FD7797"/>
    <w:rsid w:val="00FE3C63"/>
    <w:rsid w:val="00FE4692"/>
    <w:rsid w:val="00FE62F8"/>
    <w:rsid w:val="00FF06B0"/>
    <w:rsid w:val="00FF4054"/>
    <w:rsid w:val="00FF5CE1"/>
    <w:rsid w:val="00FF7386"/>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05876"/>
  <w15:docId w15:val="{4A8FF20A-BD4F-4538-974C-B15CD7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20"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Standard">
    <w:name w:val="Normal"/>
    <w:rsid w:val="002C2FC7"/>
    <w:pPr>
      <w:spacing w:before="120" w:after="120" w:line="240" w:lineRule="auto"/>
    </w:pPr>
    <w:rPr>
      <w:rFonts w:ascii="Arial" w:hAnsi="Arial"/>
      <w:sz w:val="20"/>
    </w:rPr>
  </w:style>
  <w:style w:type="paragraph" w:styleId="berschrift1">
    <w:name w:val="heading 1"/>
    <w:basedOn w:val="LDTextinhalt"/>
    <w:next w:val="LDTextinhalt"/>
    <w:link w:val="berschrift1Zchn"/>
    <w:uiPriority w:val="4"/>
    <w:rsid w:val="002C2FC7"/>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rPr>
  </w:style>
  <w:style w:type="paragraph" w:styleId="berschrift2">
    <w:name w:val="heading 2"/>
    <w:basedOn w:val="LDTextinhalt"/>
    <w:next w:val="LDTextinhalt"/>
    <w:link w:val="berschrift2Zchn"/>
    <w:autoRedefine/>
    <w:uiPriority w:val="4"/>
    <w:rsid w:val="002C2FC7"/>
    <w:pPr>
      <w:numPr>
        <w:numId w:val="2"/>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2C2FC7"/>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2C2FC7"/>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2C2FC7"/>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2C2FC7"/>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2C2FC7"/>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2C2FC7"/>
    <w:pPr>
      <w:keepNext/>
      <w:keepLines/>
      <w:numPr>
        <w:ilvl w:val="7"/>
        <w:numId w:val="2"/>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locked/>
    <w:rsid w:val="002C2FC7"/>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rsid w:val="002C2FC7"/>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C2FC7"/>
  </w:style>
  <w:style w:type="paragraph" w:customStyle="1" w:styleId="LDTextinhalt">
    <w:name w:val="LD_Textinhalt"/>
    <w:basedOn w:val="Standard"/>
    <w:link w:val="LDTextinhaltZchn"/>
    <w:autoRedefine/>
    <w:qFormat/>
    <w:rsid w:val="00CC5FAA"/>
    <w:rPr>
      <w:noProof/>
      <w:szCs w:val="24"/>
      <w:lang w:eastAsia="de-DE"/>
    </w:rPr>
  </w:style>
  <w:style w:type="character" w:customStyle="1" w:styleId="berschrift1Zchn">
    <w:name w:val="Überschrift 1 Zchn"/>
    <w:basedOn w:val="Absatz-Standardschriftart"/>
    <w:link w:val="berschrift1"/>
    <w:uiPriority w:val="4"/>
    <w:rsid w:val="002C2FC7"/>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2C2FC7"/>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2C2FC7"/>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2C2FC7"/>
    <w:rPr>
      <w:rFonts w:ascii="Arial" w:eastAsiaTheme="majorEastAsia" w:hAnsi="Arial"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2C2FC7"/>
    <w:rPr>
      <w:rFonts w:ascii="Arial" w:eastAsiaTheme="majorEastAsia" w:hAnsi="Arial"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2C2FC7"/>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uiPriority w:val="9"/>
    <w:semiHidden/>
    <w:rsid w:val="002C2FC7"/>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2C2FC7"/>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2C2FC7"/>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2C2FC7"/>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2FC7"/>
    <w:rPr>
      <w:rFonts w:ascii="Tahoma" w:hAnsi="Tahoma" w:cs="Tahoma"/>
      <w:sz w:val="16"/>
      <w:szCs w:val="16"/>
    </w:rPr>
  </w:style>
  <w:style w:type="paragraph" w:styleId="StandardWeb">
    <w:name w:val="Normal (Web)"/>
    <w:basedOn w:val="Standard"/>
    <w:link w:val="StandardWebZchn"/>
    <w:uiPriority w:val="99"/>
    <w:semiHidden/>
    <w:locked/>
    <w:rsid w:val="002C2FC7"/>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2C2FC7"/>
    <w:rPr>
      <w:rFonts w:ascii="Times New Roman" w:eastAsia="Times New Roman" w:hAnsi="Times New Roman" w:cs="Times New Roman"/>
      <w:sz w:val="20"/>
      <w:szCs w:val="20"/>
      <w:lang w:eastAsia="de-DE"/>
    </w:rPr>
  </w:style>
  <w:style w:type="paragraph" w:styleId="Kopfzeile">
    <w:name w:val="header"/>
    <w:basedOn w:val="Standard"/>
    <w:link w:val="KopfzeileZchn"/>
    <w:uiPriority w:val="99"/>
    <w:semiHidden/>
    <w:locked/>
    <w:rsid w:val="002C2FC7"/>
    <w:pPr>
      <w:tabs>
        <w:tab w:val="center" w:pos="4536"/>
        <w:tab w:val="right" w:pos="9072"/>
      </w:tabs>
    </w:pPr>
  </w:style>
  <w:style w:type="character" w:customStyle="1" w:styleId="KopfzeileZchn">
    <w:name w:val="Kopfzeile Zchn"/>
    <w:basedOn w:val="Absatz-Standardschriftart"/>
    <w:link w:val="Kopfzeile"/>
    <w:uiPriority w:val="99"/>
    <w:semiHidden/>
    <w:rsid w:val="002C2FC7"/>
    <w:rPr>
      <w:rFonts w:ascii="Arial" w:hAnsi="Arial"/>
      <w:sz w:val="20"/>
    </w:rPr>
  </w:style>
  <w:style w:type="paragraph" w:customStyle="1" w:styleId="LDAuflistungText">
    <w:name w:val="LD_Auflistung Text"/>
    <w:basedOn w:val="Standard"/>
    <w:link w:val="LDAuflistungTextZchn"/>
    <w:autoRedefine/>
    <w:qFormat/>
    <w:rsid w:val="002C2FC7"/>
    <w:pPr>
      <w:numPr>
        <w:numId w:val="1"/>
      </w:numPr>
      <w:spacing w:after="0"/>
      <w:ind w:left="993" w:hanging="284"/>
    </w:pPr>
    <w:rPr>
      <w:rFonts w:eastAsia="Times New Roman" w:cs="Arial"/>
      <w:szCs w:val="20"/>
      <w:lang w:eastAsia="de-DE"/>
    </w:rPr>
  </w:style>
  <w:style w:type="character" w:customStyle="1" w:styleId="LDAuflistungTextZchn">
    <w:name w:val="LD_Auflistung Text Zchn"/>
    <w:basedOn w:val="StandardWebZchn"/>
    <w:link w:val="LDAuflistungText"/>
    <w:rsid w:val="002C2FC7"/>
    <w:rPr>
      <w:rFonts w:ascii="Arial" w:eastAsia="Times New Roman" w:hAnsi="Arial" w:cs="Arial"/>
      <w:sz w:val="20"/>
      <w:szCs w:val="20"/>
      <w:lang w:eastAsia="de-DE"/>
    </w:rPr>
  </w:style>
  <w:style w:type="table" w:styleId="Tabellenraster">
    <w:name w:val="Table Grid"/>
    <w:basedOn w:val="NormaleTabelle"/>
    <w:uiPriority w:val="59"/>
    <w:locked/>
    <w:rsid w:val="002C2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2C2FC7"/>
    <w:pPr>
      <w:ind w:left="709"/>
    </w:pPr>
    <w:rPr>
      <w:szCs w:val="24"/>
    </w:rPr>
  </w:style>
  <w:style w:type="paragraph" w:styleId="Endnotentext">
    <w:name w:val="endnote text"/>
    <w:basedOn w:val="Standard"/>
    <w:link w:val="EndnotentextZchn"/>
    <w:uiPriority w:val="99"/>
    <w:semiHidden/>
    <w:unhideWhenUsed/>
    <w:locked/>
    <w:rsid w:val="002C2FC7"/>
    <w:rPr>
      <w:szCs w:val="20"/>
    </w:rPr>
  </w:style>
  <w:style w:type="character" w:customStyle="1" w:styleId="EndnotentextZchn">
    <w:name w:val="Endnotentext Zchn"/>
    <w:basedOn w:val="Absatz-Standardschriftart"/>
    <w:link w:val="Endnotentext"/>
    <w:uiPriority w:val="99"/>
    <w:semiHidden/>
    <w:rsid w:val="002C2FC7"/>
    <w:rPr>
      <w:rFonts w:ascii="Arial" w:hAnsi="Arial"/>
      <w:sz w:val="20"/>
      <w:szCs w:val="20"/>
    </w:rPr>
  </w:style>
  <w:style w:type="character" w:styleId="Endnotenzeichen">
    <w:name w:val="endnote reference"/>
    <w:basedOn w:val="Absatz-Standardschriftart"/>
    <w:uiPriority w:val="99"/>
    <w:semiHidden/>
    <w:unhideWhenUsed/>
    <w:locked/>
    <w:rsid w:val="002C2FC7"/>
    <w:rPr>
      <w:vertAlign w:val="superscript"/>
    </w:rPr>
  </w:style>
  <w:style w:type="character" w:styleId="BesuchterLink">
    <w:name w:val="FollowedHyperlink"/>
    <w:basedOn w:val="Absatz-Standardschriftart"/>
    <w:uiPriority w:val="99"/>
    <w:semiHidden/>
    <w:unhideWhenUsed/>
    <w:rsid w:val="002C2FC7"/>
    <w:rPr>
      <w:color w:val="1E3E95"/>
      <w:u w:val="single"/>
    </w:rPr>
  </w:style>
  <w:style w:type="paragraph" w:customStyle="1" w:styleId="notizen">
    <w:name w:val="notizen"/>
    <w:basedOn w:val="Standard"/>
    <w:uiPriority w:val="99"/>
    <w:semiHidden/>
    <w:locked/>
    <w:rsid w:val="002C2FC7"/>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2C2FC7"/>
    <w:pPr>
      <w:spacing w:before="90" w:after="90"/>
    </w:pPr>
    <w:rPr>
      <w:rFonts w:ascii="Times New Roman" w:eastAsia="Times New Roman" w:hAnsi="Times New Roman" w:cs="Times New Roman"/>
      <w:szCs w:val="20"/>
      <w:lang w:eastAsia="de-DE"/>
    </w:rPr>
  </w:style>
  <w:style w:type="paragraph" w:styleId="KeinLeerraum">
    <w:name w:val="No Spacing"/>
    <w:uiPriority w:val="99"/>
    <w:semiHidden/>
    <w:qFormat/>
    <w:locked/>
    <w:rsid w:val="002C2FC7"/>
    <w:pPr>
      <w:spacing w:after="0" w:line="240" w:lineRule="auto"/>
    </w:pPr>
    <w:rPr>
      <w:rFonts w:ascii="Arial" w:hAnsi="Arial"/>
      <w:sz w:val="20"/>
    </w:rPr>
  </w:style>
  <w:style w:type="character" w:styleId="IntensiveHervorhebung">
    <w:name w:val="Intense Emphasis"/>
    <w:uiPriority w:val="99"/>
    <w:semiHidden/>
    <w:qFormat/>
    <w:locked/>
    <w:rsid w:val="002C2FC7"/>
    <w:rPr>
      <w:rFonts w:ascii="Arial" w:hAnsi="Arial"/>
      <w:b/>
      <w:bCs/>
      <w:i w:val="0"/>
      <w:iCs/>
      <w:color w:val="4F81BD"/>
      <w:sz w:val="24"/>
    </w:rPr>
  </w:style>
  <w:style w:type="character" w:customStyle="1" w:styleId="pagebreadcrumb1">
    <w:name w:val="pagebreadcrumb1"/>
    <w:uiPriority w:val="99"/>
    <w:semiHidden/>
    <w:locked/>
    <w:rsid w:val="002C2FC7"/>
    <w:rPr>
      <w:rFonts w:ascii="Arial" w:hAnsi="Arial" w:cs="Arial"/>
      <w:color w:val="054295"/>
      <w:sz w:val="20"/>
      <w:szCs w:val="20"/>
    </w:rPr>
  </w:style>
  <w:style w:type="character" w:customStyle="1" w:styleId="pagetitle1">
    <w:name w:val="pagetitle1"/>
    <w:uiPriority w:val="99"/>
    <w:semiHidden/>
    <w:locked/>
    <w:rsid w:val="002C2FC7"/>
    <w:rPr>
      <w:rFonts w:ascii="Arial" w:hAnsi="Arial" w:cs="Arial"/>
      <w:b/>
      <w:bCs/>
      <w:color w:val="auto"/>
      <w:sz w:val="20"/>
      <w:szCs w:val="20"/>
    </w:rPr>
  </w:style>
  <w:style w:type="paragraph" w:customStyle="1" w:styleId="LDFuzeile">
    <w:name w:val="LD_Fußzeile"/>
    <w:basedOn w:val="Standard"/>
    <w:autoRedefine/>
    <w:uiPriority w:val="5"/>
    <w:qFormat/>
    <w:rsid w:val="002C2FC7"/>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2C2FC7"/>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2C2FC7"/>
    <w:pPr>
      <w:numPr>
        <w:numId w:val="7"/>
      </w:numPr>
      <w:tabs>
        <w:tab w:val="left" w:pos="709"/>
      </w:tabs>
    </w:pPr>
    <w:rPr>
      <w:rFonts w:eastAsia="Times New Roman" w:cs="Times New Roman"/>
      <w:szCs w:val="20"/>
    </w:rPr>
  </w:style>
  <w:style w:type="paragraph" w:styleId="Verzeichnis4">
    <w:name w:val="toc 4"/>
    <w:basedOn w:val="Standard"/>
    <w:next w:val="Standard"/>
    <w:autoRedefine/>
    <w:uiPriority w:val="39"/>
    <w:rsid w:val="002C2FC7"/>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2C2FC7"/>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2C2FC7"/>
    <w:rPr>
      <w:b/>
      <w:bCs/>
      <w:sz w:val="20"/>
      <w:szCs w:val="20"/>
    </w:rPr>
  </w:style>
  <w:style w:type="character" w:customStyle="1" w:styleId="LDMenpunkt">
    <w:name w:val="LD_Menüpunkt"/>
    <w:basedOn w:val="Absatz-Standardschriftart"/>
    <w:uiPriority w:val="3"/>
    <w:qFormat/>
    <w:rsid w:val="002C2FC7"/>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2C2FC7"/>
    <w:rPr>
      <w:rFonts w:ascii="Arial" w:hAnsi="Arial"/>
      <w:i/>
      <w:iCs/>
      <w:sz w:val="20"/>
      <w:szCs w:val="20"/>
    </w:rPr>
  </w:style>
  <w:style w:type="character" w:customStyle="1" w:styleId="LDBereichTabelle">
    <w:name w:val="LD_BereichTabelle"/>
    <w:basedOn w:val="Absatz-Standardschriftart"/>
    <w:uiPriority w:val="1"/>
    <w:qFormat/>
    <w:rsid w:val="002C2FC7"/>
    <w:rPr>
      <w:b/>
      <w:bCs/>
      <w:color w:val="1E3E95"/>
      <w:sz w:val="20"/>
      <w:szCs w:val="20"/>
    </w:rPr>
  </w:style>
  <w:style w:type="character" w:customStyle="1" w:styleId="LDRegister">
    <w:name w:val="LD_Register"/>
    <w:basedOn w:val="Absatz-Standardschriftart"/>
    <w:uiPriority w:val="1"/>
    <w:qFormat/>
    <w:rsid w:val="002C2FC7"/>
    <w:rPr>
      <w:b/>
      <w:bCs/>
      <w:color w:val="C11423"/>
      <w:sz w:val="20"/>
      <w:szCs w:val="20"/>
    </w:rPr>
  </w:style>
  <w:style w:type="paragraph" w:customStyle="1" w:styleId="LDBildunterschrift">
    <w:name w:val="LD_Bildunterschrift"/>
    <w:basedOn w:val="Standard"/>
    <w:next w:val="Standard"/>
    <w:link w:val="LDBildunterschriftZchn"/>
    <w:autoRedefine/>
    <w:qFormat/>
    <w:rsid w:val="002C2FC7"/>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2C2FC7"/>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2C2FC7"/>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rPr>
  </w:style>
  <w:style w:type="character" w:customStyle="1" w:styleId="LDHinweisZchn">
    <w:name w:val="LD_Hinweis Zchn"/>
    <w:basedOn w:val="LDAuflistungTextZchn"/>
    <w:link w:val="LDHinweis"/>
    <w:uiPriority w:val="7"/>
    <w:semiHidden/>
    <w:rsid w:val="002C2FC7"/>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2C2FC7"/>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rPr>
  </w:style>
  <w:style w:type="character" w:customStyle="1" w:styleId="LDAchtungZchn">
    <w:name w:val="LD_Achtung Zchn"/>
    <w:basedOn w:val="LDHinweisZchn"/>
    <w:link w:val="LDAchtung"/>
    <w:uiPriority w:val="7"/>
    <w:semiHidden/>
    <w:rsid w:val="002C2FC7"/>
    <w:rPr>
      <w:rFonts w:ascii="Arial" w:eastAsia="Times New Roman" w:hAnsi="Arial" w:cs="Arial"/>
      <w:sz w:val="20"/>
      <w:szCs w:val="24"/>
      <w:lang w:eastAsia="de-DE"/>
    </w:rPr>
  </w:style>
  <w:style w:type="table" w:customStyle="1" w:styleId="Tabelle1">
    <w:name w:val="Tabelle1"/>
    <w:basedOn w:val="NormaleTabelle"/>
    <w:uiPriority w:val="99"/>
    <w:locked/>
    <w:rsid w:val="002C2FC7"/>
    <w:pPr>
      <w:spacing w:after="0" w:line="240" w:lineRule="auto"/>
    </w:pPr>
    <w:tblPr/>
  </w:style>
  <w:style w:type="table" w:styleId="HelleSchattierung">
    <w:name w:val="Light Shading"/>
    <w:basedOn w:val="NormaleTabelle"/>
    <w:uiPriority w:val="60"/>
    <w:locked/>
    <w:rsid w:val="002C2FC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2C2FC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2C2FC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2C2FC7"/>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qFormat/>
    <w:rsid w:val="002C2FC7"/>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2C2FC7"/>
    <w:rPr>
      <w:rFonts w:ascii="Arial" w:hAnsi="Arial" w:cs="Arial"/>
      <w:sz w:val="20"/>
      <w:szCs w:val="24"/>
    </w:rPr>
  </w:style>
  <w:style w:type="paragraph" w:styleId="Beschriftung">
    <w:name w:val="caption"/>
    <w:basedOn w:val="Standard"/>
    <w:next w:val="Standard"/>
    <w:uiPriority w:val="35"/>
    <w:unhideWhenUsed/>
    <w:qFormat/>
    <w:locked/>
    <w:rsid w:val="00B5763B"/>
    <w:pPr>
      <w:spacing w:before="0" w:after="200"/>
    </w:pPr>
    <w:rPr>
      <w:i/>
      <w:iCs/>
      <w:color w:val="1F497D" w:themeColor="text2"/>
      <w:sz w:val="18"/>
      <w:szCs w:val="18"/>
    </w:rPr>
  </w:style>
  <w:style w:type="paragraph" w:styleId="Inhaltsverzeichnisberschrift">
    <w:name w:val="TOC Heading"/>
    <w:basedOn w:val="berschrift1"/>
    <w:next w:val="Standard"/>
    <w:uiPriority w:val="39"/>
    <w:semiHidden/>
    <w:unhideWhenUsed/>
    <w:qFormat/>
    <w:locked/>
    <w:rsid w:val="002C2FC7"/>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2C2FC7"/>
    <w:pPr>
      <w:tabs>
        <w:tab w:val="right" w:pos="9571"/>
      </w:tabs>
      <w:spacing w:after="0"/>
      <w:ind w:left="851" w:hanging="851"/>
    </w:pPr>
  </w:style>
  <w:style w:type="paragraph" w:styleId="Fuzeile">
    <w:name w:val="footer"/>
    <w:basedOn w:val="Standard"/>
    <w:link w:val="FuzeileZchn"/>
    <w:uiPriority w:val="99"/>
    <w:rsid w:val="002C2FC7"/>
    <w:pPr>
      <w:tabs>
        <w:tab w:val="center" w:pos="4536"/>
        <w:tab w:val="right" w:pos="9072"/>
      </w:tabs>
      <w:spacing w:before="0" w:after="0"/>
    </w:pPr>
  </w:style>
  <w:style w:type="character" w:customStyle="1" w:styleId="FuzeileZchn">
    <w:name w:val="Fußzeile Zchn"/>
    <w:basedOn w:val="Absatz-Standardschriftart"/>
    <w:link w:val="Fuzeile"/>
    <w:uiPriority w:val="99"/>
    <w:rsid w:val="002C2FC7"/>
    <w:rPr>
      <w:rFonts w:ascii="Arial" w:hAnsi="Arial"/>
      <w:sz w:val="20"/>
    </w:rPr>
  </w:style>
  <w:style w:type="character" w:customStyle="1" w:styleId="LDLink">
    <w:name w:val="LD_Link"/>
    <w:basedOn w:val="Absatz-Standardschriftart"/>
    <w:uiPriority w:val="6"/>
    <w:rsid w:val="002C2FC7"/>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2C2FC7"/>
    <w:pPr>
      <w:spacing w:before="0" w:after="0"/>
    </w:pPr>
  </w:style>
  <w:style w:type="paragraph" w:customStyle="1" w:styleId="LDAuflistungzweiteEbene">
    <w:name w:val="LD_Auflistung_zweite Ebene"/>
    <w:basedOn w:val="LDTextinhalt"/>
    <w:link w:val="LDAuflistungzweiteEbeneZchn"/>
    <w:qFormat/>
    <w:rsid w:val="002C2FC7"/>
    <w:pPr>
      <w:numPr>
        <w:numId w:val="6"/>
      </w:numPr>
      <w:ind w:left="1276" w:hanging="284"/>
    </w:pPr>
  </w:style>
  <w:style w:type="character" w:customStyle="1" w:styleId="LDTextinhaltZchn">
    <w:name w:val="LD_Textinhalt Zchn"/>
    <w:basedOn w:val="Absatz-Standardschriftart"/>
    <w:link w:val="LDTextinhalt"/>
    <w:rsid w:val="00CC5FAA"/>
    <w:rPr>
      <w:rFonts w:ascii="Arial" w:hAnsi="Arial"/>
      <w:noProof/>
      <w:sz w:val="20"/>
      <w:szCs w:val="24"/>
      <w:lang w:eastAsia="de-DE"/>
    </w:rPr>
  </w:style>
  <w:style w:type="character" w:customStyle="1" w:styleId="LDAbsatznachberschriftZchn">
    <w:name w:val="LD_Absatz_nach_Überschrift Zchn"/>
    <w:basedOn w:val="LDTextinhaltZchn"/>
    <w:link w:val="LDAbsatznachberschrift"/>
    <w:rsid w:val="002C2FC7"/>
    <w:rPr>
      <w:rFonts w:ascii="Arial" w:hAnsi="Arial"/>
      <w:noProof/>
      <w:sz w:val="20"/>
      <w:szCs w:val="24"/>
      <w:lang w:eastAsia="de-DE"/>
    </w:rPr>
  </w:style>
  <w:style w:type="character" w:customStyle="1" w:styleId="LDAuflistungzweiteEbeneZchn">
    <w:name w:val="LD_Auflistung_zweite Ebene Zchn"/>
    <w:basedOn w:val="LDTextinhaltZchn"/>
    <w:link w:val="LDAuflistungzweiteEbene"/>
    <w:rsid w:val="002C2FC7"/>
    <w:rPr>
      <w:rFonts w:ascii="Arial" w:hAnsi="Arial"/>
      <w:noProof/>
      <w:sz w:val="20"/>
      <w:szCs w:val="24"/>
      <w:lang w:eastAsia="de-DE"/>
    </w:rPr>
  </w:style>
  <w:style w:type="paragraph" w:styleId="Verzeichnis2">
    <w:name w:val="toc 2"/>
    <w:basedOn w:val="Standard"/>
    <w:next w:val="Standard"/>
    <w:autoRedefine/>
    <w:uiPriority w:val="39"/>
    <w:rsid w:val="002C2FC7"/>
    <w:pPr>
      <w:shd w:val="clear" w:color="auto" w:fill="FFFFFF" w:themeFill="background1"/>
      <w:tabs>
        <w:tab w:val="right" w:leader="dot" w:pos="9571"/>
      </w:tabs>
      <w:spacing w:before="240" w:after="0"/>
      <w:ind w:left="567" w:hanging="567"/>
    </w:pPr>
    <w:rPr>
      <w:noProof/>
      <w:color w:val="1E3E95"/>
      <w:sz w:val="22"/>
    </w:rPr>
  </w:style>
  <w:style w:type="paragraph" w:styleId="Verzeichnis1">
    <w:name w:val="toc 1"/>
    <w:basedOn w:val="Standard"/>
    <w:next w:val="LDTextinhalt"/>
    <w:autoRedefine/>
    <w:uiPriority w:val="39"/>
    <w:rsid w:val="002C2FC7"/>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2C2FC7"/>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2C2FC7"/>
    <w:pPr>
      <w:ind w:left="284"/>
    </w:pPr>
  </w:style>
  <w:style w:type="character" w:customStyle="1" w:styleId="LDAuflistunginTabelleZchn">
    <w:name w:val="LD_Auflistung in Tabelle Zchn"/>
    <w:basedOn w:val="LDAuflistungTextZchn"/>
    <w:link w:val="LDAuflistunginTabelle"/>
    <w:rsid w:val="002C2FC7"/>
    <w:rPr>
      <w:rFonts w:ascii="Arial" w:eastAsia="Times New Roman" w:hAnsi="Arial" w:cs="Arial"/>
      <w:sz w:val="20"/>
      <w:szCs w:val="20"/>
      <w:lang w:eastAsia="de-DE"/>
    </w:rPr>
  </w:style>
  <w:style w:type="character" w:customStyle="1" w:styleId="LDNeu">
    <w:name w:val="LD_Neu"/>
    <w:basedOn w:val="LDRegister"/>
    <w:uiPriority w:val="1"/>
    <w:rsid w:val="002C2FC7"/>
    <w:rPr>
      <w:b/>
      <w:bCs/>
      <w:color w:val="008000"/>
      <w:sz w:val="20"/>
      <w:szCs w:val="20"/>
    </w:rPr>
  </w:style>
  <w:style w:type="paragraph" w:customStyle="1" w:styleId="LDAufgabenliste">
    <w:name w:val="LD_Aufgabenliste"/>
    <w:basedOn w:val="LDHinweis"/>
    <w:next w:val="LDTextinhalt"/>
    <w:uiPriority w:val="7"/>
    <w:semiHidden/>
    <w:rsid w:val="002C2FC7"/>
    <w:pPr>
      <w:numPr>
        <w:numId w:val="8"/>
      </w:numPr>
    </w:pPr>
    <w:rPr>
      <w:color w:val="808080" w:themeColor="background1" w:themeShade="80"/>
    </w:rPr>
  </w:style>
  <w:style w:type="paragraph" w:styleId="Verzeichnis5">
    <w:name w:val="toc 5"/>
    <w:basedOn w:val="Standard"/>
    <w:next w:val="Standard"/>
    <w:autoRedefine/>
    <w:uiPriority w:val="39"/>
    <w:unhideWhenUsed/>
    <w:locked/>
    <w:rsid w:val="002C2FC7"/>
    <w:rPr>
      <w:color w:val="1E3E95"/>
    </w:rPr>
  </w:style>
  <w:style w:type="paragraph" w:customStyle="1" w:styleId="LDTextinhaltweitereingerckt">
    <w:name w:val="LD_Textinhalt weiter eingerückt"/>
    <w:basedOn w:val="LDTextinhalteingerckt"/>
    <w:rsid w:val="002C2FC7"/>
    <w:pPr>
      <w:ind w:left="992"/>
    </w:pPr>
  </w:style>
  <w:style w:type="paragraph" w:customStyle="1" w:styleId="LDTextinhaltTabelle8pt">
    <w:name w:val="LD_Textinhalt_Tabelle_8pt"/>
    <w:basedOn w:val="LDTextinhalt"/>
    <w:rsid w:val="002C2FC7"/>
    <w:pPr>
      <w:spacing w:before="0" w:after="0"/>
    </w:pPr>
    <w:rPr>
      <w:sz w:val="16"/>
    </w:rPr>
  </w:style>
  <w:style w:type="character" w:customStyle="1" w:styleId="hervorhebungklein">
    <w:name w:val="hervorhebung_klein"/>
    <w:basedOn w:val="Absatz-Standardschriftart"/>
    <w:uiPriority w:val="2"/>
    <w:rsid w:val="002C2FC7"/>
    <w:rPr>
      <w:rFonts w:ascii="Arial" w:hAnsi="Arial"/>
      <w:b/>
      <w:sz w:val="16"/>
    </w:rPr>
  </w:style>
  <w:style w:type="character" w:styleId="Funotenzeichen">
    <w:name w:val="footnote reference"/>
    <w:basedOn w:val="Absatz-Standardschriftart"/>
    <w:uiPriority w:val="99"/>
    <w:semiHidden/>
    <w:unhideWhenUsed/>
    <w:rsid w:val="002C2FC7"/>
    <w:rPr>
      <w:vertAlign w:val="superscript"/>
    </w:rPr>
  </w:style>
  <w:style w:type="paragraph" w:styleId="Funotentext">
    <w:name w:val="footnote text"/>
    <w:basedOn w:val="Standard"/>
    <w:link w:val="FunotentextZchn"/>
    <w:uiPriority w:val="99"/>
    <w:semiHidden/>
    <w:rsid w:val="002C2FC7"/>
    <w:pPr>
      <w:spacing w:before="0" w:after="0"/>
    </w:pPr>
    <w:rPr>
      <w:sz w:val="18"/>
      <w:szCs w:val="20"/>
    </w:rPr>
  </w:style>
  <w:style w:type="character" w:customStyle="1" w:styleId="FunotentextZchn">
    <w:name w:val="Fußnotentext Zchn"/>
    <w:basedOn w:val="Absatz-Standardschriftart"/>
    <w:link w:val="Funotentext"/>
    <w:uiPriority w:val="99"/>
    <w:semiHidden/>
    <w:rsid w:val="002C2FC7"/>
    <w:rPr>
      <w:rFonts w:ascii="Arial" w:hAnsi="Arial"/>
      <w:sz w:val="18"/>
      <w:szCs w:val="20"/>
    </w:rPr>
  </w:style>
  <w:style w:type="paragraph" w:customStyle="1" w:styleId="LDTextinhaltTabelle6pt">
    <w:name w:val="LD_Textinhalt_Tabelle_6pt"/>
    <w:basedOn w:val="LDTextinhaltTabelle8pt"/>
    <w:rsid w:val="002C2FC7"/>
    <w:pPr>
      <w:spacing w:before="120"/>
    </w:pPr>
    <w:rPr>
      <w:sz w:val="12"/>
    </w:rPr>
  </w:style>
  <w:style w:type="character" w:customStyle="1" w:styleId="hervorhebungblau">
    <w:name w:val="hervorhebungblau"/>
    <w:basedOn w:val="Absatz-Standardschriftart"/>
    <w:uiPriority w:val="3"/>
    <w:rsid w:val="002C2FC7"/>
    <w:rPr>
      <w:b/>
      <w:bCs/>
      <w:color w:val="1C3D93"/>
      <w:sz w:val="20"/>
      <w:szCs w:val="20"/>
    </w:rPr>
  </w:style>
  <w:style w:type="character" w:customStyle="1" w:styleId="hervorhebung">
    <w:name w:val="hervorhebung"/>
    <w:basedOn w:val="Absatz-Standardschriftart"/>
    <w:uiPriority w:val="2"/>
    <w:rsid w:val="002C2FC7"/>
    <w:rPr>
      <w:b/>
      <w:bCs/>
      <w:sz w:val="20"/>
      <w:szCs w:val="20"/>
    </w:rPr>
  </w:style>
  <w:style w:type="paragraph" w:customStyle="1" w:styleId="LDTitelseite14pt">
    <w:name w:val="LD_Titelseite_14pt"/>
    <w:basedOn w:val="Standard"/>
    <w:rsid w:val="002C2FC7"/>
    <w:pPr>
      <w:spacing w:before="0" w:after="0"/>
    </w:pPr>
    <w:rPr>
      <w:b/>
      <w:color w:val="1F497D"/>
      <w:sz w:val="28"/>
      <w:szCs w:val="28"/>
    </w:rPr>
  </w:style>
  <w:style w:type="paragraph" w:customStyle="1" w:styleId="LDTitelseite13pt">
    <w:name w:val="LD_Titelseite_13pt"/>
    <w:basedOn w:val="Standard"/>
    <w:rsid w:val="002C2FC7"/>
    <w:pPr>
      <w:spacing w:before="480" w:after="0"/>
    </w:pPr>
    <w:rPr>
      <w:sz w:val="26"/>
    </w:rPr>
  </w:style>
  <w:style w:type="paragraph" w:customStyle="1" w:styleId="LDTitelseite30pt">
    <w:name w:val="LD_Titelseite_30pt"/>
    <w:basedOn w:val="LDTitelseite14pt"/>
    <w:rsid w:val="002C2FC7"/>
    <w:pPr>
      <w:spacing w:before="1320"/>
    </w:pPr>
    <w:rPr>
      <w:sz w:val="60"/>
    </w:rPr>
  </w:style>
  <w:style w:type="paragraph" w:customStyle="1" w:styleId="LDVersionsnummer">
    <w:name w:val="LD_Versionsnummer"/>
    <w:basedOn w:val="Standard"/>
    <w:rsid w:val="002C2FC7"/>
    <w:rPr>
      <w:sz w:val="18"/>
    </w:rPr>
  </w:style>
  <w:style w:type="paragraph" w:customStyle="1" w:styleId="LDAuflistungHandlungenzweiteEbene">
    <w:name w:val="LD_Auflistung_Handlungen_zweiteEbene"/>
    <w:basedOn w:val="LDAuflistungzweiteEbene"/>
    <w:rsid w:val="002C2FC7"/>
    <w:pPr>
      <w:ind w:left="568"/>
    </w:pPr>
  </w:style>
  <w:style w:type="paragraph" w:customStyle="1" w:styleId="LDAuflistunginTabellemittel">
    <w:name w:val="LD_Auflistung in Tabelle mittel"/>
    <w:basedOn w:val="LDAuflistunginTabelle"/>
    <w:rsid w:val="002C2FC7"/>
    <w:pPr>
      <w:spacing w:after="60"/>
    </w:pPr>
    <w:rPr>
      <w:sz w:val="18"/>
    </w:rPr>
  </w:style>
  <w:style w:type="paragraph" w:customStyle="1" w:styleId="LDTitelseiteHKM">
    <w:name w:val="LD_Titelseite HKM"/>
    <w:basedOn w:val="LDTitelseite13pt"/>
    <w:rsid w:val="002C2FC7"/>
    <w:pPr>
      <w:spacing w:before="0"/>
    </w:pPr>
    <w:rPr>
      <w:b/>
    </w:rPr>
  </w:style>
  <w:style w:type="character" w:customStyle="1" w:styleId="unterstrichen">
    <w:name w:val="unterstrichen"/>
    <w:basedOn w:val="Absatz-Standardschriftart"/>
    <w:uiPriority w:val="1"/>
    <w:locked/>
    <w:rsid w:val="002C2FC7"/>
    <w:rPr>
      <w:rFonts w:ascii="Arial" w:hAnsi="Arial"/>
      <w:sz w:val="20"/>
      <w:u w:val="single"/>
      <w:lang w:eastAsia="de-DE"/>
    </w:rPr>
  </w:style>
  <w:style w:type="paragraph" w:customStyle="1" w:styleId="LDBereich2">
    <w:name w:val="LD_Bereich2"/>
    <w:basedOn w:val="berschrift1"/>
    <w:uiPriority w:val="4"/>
    <w:rsid w:val="002C2FC7"/>
  </w:style>
  <w:style w:type="paragraph" w:customStyle="1" w:styleId="LDTextinhalteingercktkursiv">
    <w:name w:val="LD_Textinhalt eingerückt kursiv"/>
    <w:basedOn w:val="LDTextinhaltweitereingerckt"/>
    <w:next w:val="LDTextinhaltweitereingerckt"/>
    <w:rsid w:val="002C2FC7"/>
    <w:rPr>
      <w:i/>
    </w:rPr>
  </w:style>
  <w:style w:type="table" w:customStyle="1" w:styleId="LDTabelleAnleitungen">
    <w:name w:val="LD Tabelle_Anleitungen"/>
    <w:basedOn w:val="NormaleTabelle"/>
    <w:uiPriority w:val="99"/>
    <w:rsid w:val="002C2FC7"/>
    <w:pPr>
      <w:spacing w:after="0" w:line="240" w:lineRule="auto"/>
    </w:pPr>
    <w:rPr>
      <w:rFonts w:ascii="Arial" w:eastAsia="Times New Roman" w:hAnsi="Arial" w:cs="Times New Roman"/>
      <w:sz w:val="20"/>
      <w:szCs w:val="20"/>
      <w:lang w:eastAsia="de-DE"/>
    </w:rPr>
    <w:tblPr/>
  </w:style>
  <w:style w:type="paragraph" w:customStyle="1" w:styleId="LDAuflistungTexteingerckt">
    <w:name w:val="LD_Auflistung Text eingerückt"/>
    <w:basedOn w:val="LDAuflistungText"/>
    <w:rsid w:val="002C2FC7"/>
    <w:pPr>
      <w:ind w:left="1276"/>
    </w:pPr>
  </w:style>
  <w:style w:type="paragraph" w:customStyle="1" w:styleId="LDZwischenberschrift">
    <w:name w:val="LD_Zwischenüberschrift"/>
    <w:basedOn w:val="LDTitelseite13pt"/>
    <w:rsid w:val="002C2FC7"/>
    <w:pPr>
      <w:ind w:left="709"/>
    </w:pPr>
  </w:style>
  <w:style w:type="character" w:customStyle="1" w:styleId="hervorhebunggrn">
    <w:name w:val="hervorhebunggrün"/>
    <w:basedOn w:val="Absatz-Standardschriftart"/>
    <w:uiPriority w:val="1"/>
    <w:rsid w:val="002C2FC7"/>
    <w:rPr>
      <w:b/>
      <w:bCs/>
      <w:color w:val="00823B"/>
      <w:sz w:val="20"/>
      <w:szCs w:val="20"/>
    </w:rPr>
  </w:style>
  <w:style w:type="character" w:styleId="Kommentarzeichen">
    <w:name w:val="annotation reference"/>
    <w:basedOn w:val="Absatz-Standardschriftart"/>
    <w:uiPriority w:val="99"/>
    <w:semiHidden/>
    <w:locked/>
    <w:rsid w:val="002C2FC7"/>
    <w:rPr>
      <w:sz w:val="16"/>
      <w:szCs w:val="16"/>
    </w:rPr>
  </w:style>
  <w:style w:type="paragraph" w:styleId="Kommentartext">
    <w:name w:val="annotation text"/>
    <w:basedOn w:val="Standard"/>
    <w:link w:val="KommentartextZchn"/>
    <w:uiPriority w:val="99"/>
    <w:semiHidden/>
    <w:locked/>
    <w:rsid w:val="002C2FC7"/>
    <w:rPr>
      <w:szCs w:val="20"/>
    </w:rPr>
  </w:style>
  <w:style w:type="character" w:customStyle="1" w:styleId="KommentartextZchn">
    <w:name w:val="Kommentartext Zchn"/>
    <w:basedOn w:val="Absatz-Standardschriftart"/>
    <w:link w:val="Kommentartext"/>
    <w:uiPriority w:val="99"/>
    <w:semiHidden/>
    <w:rsid w:val="002C2FC7"/>
    <w:rPr>
      <w:rFonts w:ascii="Arial" w:hAnsi="Arial"/>
      <w:sz w:val="20"/>
      <w:szCs w:val="20"/>
    </w:rPr>
  </w:style>
  <w:style w:type="paragraph" w:styleId="Kommentarthema">
    <w:name w:val="annotation subject"/>
    <w:basedOn w:val="Kommentartext"/>
    <w:next w:val="Kommentartext"/>
    <w:link w:val="KommentarthemaZchn"/>
    <w:uiPriority w:val="99"/>
    <w:semiHidden/>
    <w:locked/>
    <w:rsid w:val="002C2FC7"/>
    <w:rPr>
      <w:b/>
      <w:bCs/>
    </w:rPr>
  </w:style>
  <w:style w:type="character" w:customStyle="1" w:styleId="KommentarthemaZchn">
    <w:name w:val="Kommentarthema Zchn"/>
    <w:basedOn w:val="KommentartextZchn"/>
    <w:link w:val="Kommentarthema"/>
    <w:uiPriority w:val="99"/>
    <w:semiHidden/>
    <w:rsid w:val="002C2FC7"/>
    <w:rPr>
      <w:rFonts w:ascii="Arial" w:hAnsi="Arial"/>
      <w:b/>
      <w:bCs/>
      <w:sz w:val="20"/>
      <w:szCs w:val="20"/>
    </w:rPr>
  </w:style>
  <w:style w:type="paragraph" w:customStyle="1" w:styleId="LDAuflistungHandlungen">
    <w:name w:val="LD_Auflistung Handlungen"/>
    <w:basedOn w:val="Standard"/>
    <w:link w:val="LDAuflistungHandlungenZchn"/>
    <w:autoRedefine/>
    <w:qFormat/>
    <w:rsid w:val="00310D3B"/>
    <w:pPr>
      <w:spacing w:after="0"/>
      <w:ind w:left="993" w:hanging="284"/>
    </w:pPr>
    <w:rPr>
      <w:rFonts w:eastAsia="Times New Roman" w:cs="Arial"/>
      <w:szCs w:val="20"/>
      <w:lang w:eastAsia="de-DE"/>
    </w:rPr>
  </w:style>
  <w:style w:type="character" w:customStyle="1" w:styleId="LDAuflistungHandlungenZchn">
    <w:name w:val="LD_Auflistung Handlungen Zchn"/>
    <w:basedOn w:val="StandardWebZchn"/>
    <w:link w:val="LDAuflistungHandlungen"/>
    <w:rsid w:val="00310D3B"/>
    <w:rPr>
      <w:rFonts w:ascii="Arial" w:eastAsia="Times New Roman" w:hAnsi="Arial" w:cs="Arial"/>
      <w:sz w:val="20"/>
      <w:szCs w:val="20"/>
      <w:lang w:eastAsia="de-DE"/>
    </w:rPr>
  </w:style>
  <w:style w:type="paragraph" w:styleId="berarbeitung">
    <w:name w:val="Revision"/>
    <w:hidden/>
    <w:uiPriority w:val="99"/>
    <w:semiHidden/>
    <w:rsid w:val="00D46000"/>
    <w:pPr>
      <w:spacing w:after="0" w:line="240" w:lineRule="auto"/>
    </w:pPr>
    <w:rPr>
      <w:rFonts w:ascii="Arial" w:hAnsi="Arial"/>
      <w:sz w:val="20"/>
    </w:rPr>
  </w:style>
  <w:style w:type="character" w:styleId="Fett">
    <w:name w:val="Strong"/>
    <w:basedOn w:val="Absatz-Standardschriftart"/>
    <w:uiPriority w:val="22"/>
    <w:qFormat/>
    <w:locked/>
    <w:rsid w:val="00150280"/>
    <w:rPr>
      <w:b/>
      <w:bCs/>
    </w:rPr>
  </w:style>
  <w:style w:type="paragraph" w:customStyle="1" w:styleId="LDTextinhaltTabelle9pt">
    <w:name w:val="LD_Textinhalt_Tabelle_9pt"/>
    <w:basedOn w:val="LDTextinhaltTabelle8pt"/>
    <w:qFormat/>
    <w:rsid w:val="002C2FC7"/>
    <w:rPr>
      <w:sz w:val="18"/>
    </w:rPr>
  </w:style>
  <w:style w:type="paragraph" w:styleId="Verzeichnis6">
    <w:name w:val="toc 6"/>
    <w:basedOn w:val="Standard"/>
    <w:next w:val="Standard"/>
    <w:autoRedefine/>
    <w:uiPriority w:val="39"/>
    <w:unhideWhenUsed/>
    <w:locked/>
    <w:rsid w:val="00C07E51"/>
    <w:pPr>
      <w:spacing w:before="0" w:after="100" w:line="259" w:lineRule="auto"/>
      <w:ind w:left="1100"/>
    </w:pPr>
    <w:rPr>
      <w:rFonts w:asciiTheme="minorHAnsi" w:eastAsiaTheme="minorEastAsia" w:hAnsiTheme="minorHAnsi"/>
      <w:sz w:val="22"/>
      <w:lang w:eastAsia="de-DE"/>
    </w:rPr>
  </w:style>
  <w:style w:type="paragraph" w:styleId="Verzeichnis7">
    <w:name w:val="toc 7"/>
    <w:basedOn w:val="Standard"/>
    <w:next w:val="Standard"/>
    <w:autoRedefine/>
    <w:uiPriority w:val="39"/>
    <w:unhideWhenUsed/>
    <w:locked/>
    <w:rsid w:val="00C07E51"/>
    <w:pPr>
      <w:spacing w:before="0" w:after="100" w:line="259" w:lineRule="auto"/>
      <w:ind w:left="1320"/>
    </w:pPr>
    <w:rPr>
      <w:rFonts w:asciiTheme="minorHAnsi" w:eastAsiaTheme="minorEastAsia" w:hAnsiTheme="minorHAnsi"/>
      <w:sz w:val="22"/>
      <w:lang w:eastAsia="de-DE"/>
    </w:rPr>
  </w:style>
  <w:style w:type="paragraph" w:styleId="Verzeichnis8">
    <w:name w:val="toc 8"/>
    <w:basedOn w:val="Standard"/>
    <w:next w:val="Standard"/>
    <w:autoRedefine/>
    <w:uiPriority w:val="39"/>
    <w:unhideWhenUsed/>
    <w:locked/>
    <w:rsid w:val="00C07E51"/>
    <w:pPr>
      <w:spacing w:before="0" w:after="100" w:line="259" w:lineRule="auto"/>
      <w:ind w:left="1540"/>
    </w:pPr>
    <w:rPr>
      <w:rFonts w:asciiTheme="minorHAnsi" w:eastAsiaTheme="minorEastAsia" w:hAnsiTheme="minorHAnsi"/>
      <w:sz w:val="22"/>
      <w:lang w:eastAsia="de-DE"/>
    </w:rPr>
  </w:style>
  <w:style w:type="paragraph" w:styleId="Verzeichnis9">
    <w:name w:val="toc 9"/>
    <w:basedOn w:val="Standard"/>
    <w:next w:val="Standard"/>
    <w:autoRedefine/>
    <w:uiPriority w:val="39"/>
    <w:unhideWhenUsed/>
    <w:locked/>
    <w:rsid w:val="00C07E51"/>
    <w:pPr>
      <w:spacing w:before="0" w:after="100" w:line="259" w:lineRule="auto"/>
      <w:ind w:left="1760"/>
    </w:pPr>
    <w:rPr>
      <w:rFonts w:asciiTheme="minorHAnsi" w:eastAsiaTheme="minorEastAsia" w:hAnsiTheme="minorHAnsi"/>
      <w:sz w:val="22"/>
      <w:lang w:eastAsia="de-DE"/>
    </w:rPr>
  </w:style>
  <w:style w:type="character" w:styleId="Hyperlink">
    <w:name w:val="Hyperlink"/>
    <w:basedOn w:val="Absatz-Standardschriftart"/>
    <w:uiPriority w:val="99"/>
    <w:rsid w:val="002C2FC7"/>
    <w:rPr>
      <w:color w:val="1E3E9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7155">
      <w:bodyDiv w:val="1"/>
      <w:marLeft w:val="0"/>
      <w:marRight w:val="0"/>
      <w:marTop w:val="0"/>
      <w:marBottom w:val="0"/>
      <w:divBdr>
        <w:top w:val="none" w:sz="0" w:space="0" w:color="auto"/>
        <w:left w:val="none" w:sz="0" w:space="0" w:color="auto"/>
        <w:bottom w:val="none" w:sz="0" w:space="0" w:color="auto"/>
        <w:right w:val="none" w:sz="0" w:space="0" w:color="auto"/>
      </w:divBdr>
      <w:divsChild>
        <w:div w:id="181164809">
          <w:marLeft w:val="0"/>
          <w:marRight w:val="0"/>
          <w:marTop w:val="0"/>
          <w:marBottom w:val="0"/>
          <w:divBdr>
            <w:top w:val="none" w:sz="0" w:space="0" w:color="auto"/>
            <w:left w:val="none" w:sz="0" w:space="0" w:color="auto"/>
            <w:bottom w:val="none" w:sz="0" w:space="0" w:color="auto"/>
            <w:right w:val="none" w:sz="0" w:space="0" w:color="auto"/>
          </w:divBdr>
        </w:div>
      </w:divsChild>
    </w:div>
    <w:div w:id="43916249">
      <w:bodyDiv w:val="1"/>
      <w:marLeft w:val="0"/>
      <w:marRight w:val="0"/>
      <w:marTop w:val="0"/>
      <w:marBottom w:val="0"/>
      <w:divBdr>
        <w:top w:val="none" w:sz="0" w:space="0" w:color="auto"/>
        <w:left w:val="none" w:sz="0" w:space="0" w:color="auto"/>
        <w:bottom w:val="none" w:sz="0" w:space="0" w:color="auto"/>
        <w:right w:val="none" w:sz="0" w:space="0" w:color="auto"/>
      </w:divBdr>
    </w:div>
    <w:div w:id="49228296">
      <w:bodyDiv w:val="1"/>
      <w:marLeft w:val="0"/>
      <w:marRight w:val="0"/>
      <w:marTop w:val="0"/>
      <w:marBottom w:val="0"/>
      <w:divBdr>
        <w:top w:val="none" w:sz="0" w:space="0" w:color="auto"/>
        <w:left w:val="none" w:sz="0" w:space="0" w:color="auto"/>
        <w:bottom w:val="none" w:sz="0" w:space="0" w:color="auto"/>
        <w:right w:val="none" w:sz="0" w:space="0" w:color="auto"/>
      </w:divBdr>
    </w:div>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71858676">
      <w:bodyDiv w:val="1"/>
      <w:marLeft w:val="0"/>
      <w:marRight w:val="0"/>
      <w:marTop w:val="0"/>
      <w:marBottom w:val="0"/>
      <w:divBdr>
        <w:top w:val="none" w:sz="0" w:space="0" w:color="auto"/>
        <w:left w:val="none" w:sz="0" w:space="0" w:color="auto"/>
        <w:bottom w:val="none" w:sz="0" w:space="0" w:color="auto"/>
        <w:right w:val="none" w:sz="0" w:space="0" w:color="auto"/>
      </w:divBdr>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37453623">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146018925">
      <w:bodyDiv w:val="1"/>
      <w:marLeft w:val="0"/>
      <w:marRight w:val="0"/>
      <w:marTop w:val="0"/>
      <w:marBottom w:val="0"/>
      <w:divBdr>
        <w:top w:val="none" w:sz="0" w:space="0" w:color="auto"/>
        <w:left w:val="none" w:sz="0" w:space="0" w:color="auto"/>
        <w:bottom w:val="none" w:sz="0" w:space="0" w:color="auto"/>
        <w:right w:val="none" w:sz="0" w:space="0" w:color="auto"/>
      </w:divBdr>
    </w:div>
    <w:div w:id="187111194">
      <w:bodyDiv w:val="1"/>
      <w:marLeft w:val="0"/>
      <w:marRight w:val="0"/>
      <w:marTop w:val="0"/>
      <w:marBottom w:val="0"/>
      <w:divBdr>
        <w:top w:val="none" w:sz="0" w:space="0" w:color="auto"/>
        <w:left w:val="none" w:sz="0" w:space="0" w:color="auto"/>
        <w:bottom w:val="none" w:sz="0" w:space="0" w:color="auto"/>
        <w:right w:val="none" w:sz="0" w:space="0" w:color="auto"/>
      </w:divBdr>
      <w:divsChild>
        <w:div w:id="631521896">
          <w:marLeft w:val="0"/>
          <w:marRight w:val="0"/>
          <w:marTop w:val="0"/>
          <w:marBottom w:val="0"/>
          <w:divBdr>
            <w:top w:val="none" w:sz="0" w:space="0" w:color="auto"/>
            <w:left w:val="none" w:sz="0" w:space="0" w:color="auto"/>
            <w:bottom w:val="none" w:sz="0" w:space="0" w:color="auto"/>
            <w:right w:val="none" w:sz="0" w:space="0" w:color="auto"/>
          </w:divBdr>
          <w:divsChild>
            <w:div w:id="516773804">
              <w:marLeft w:val="0"/>
              <w:marRight w:val="0"/>
              <w:marTop w:val="0"/>
              <w:marBottom w:val="0"/>
              <w:divBdr>
                <w:top w:val="none" w:sz="0" w:space="0" w:color="auto"/>
                <w:left w:val="none" w:sz="0" w:space="0" w:color="auto"/>
                <w:bottom w:val="none" w:sz="0" w:space="0" w:color="auto"/>
                <w:right w:val="none" w:sz="0" w:space="0" w:color="auto"/>
              </w:divBdr>
              <w:divsChild>
                <w:div w:id="156774104">
                  <w:marLeft w:val="0"/>
                  <w:marRight w:val="0"/>
                  <w:marTop w:val="0"/>
                  <w:marBottom w:val="0"/>
                  <w:divBdr>
                    <w:top w:val="none" w:sz="0" w:space="0" w:color="auto"/>
                    <w:left w:val="none" w:sz="0" w:space="0" w:color="auto"/>
                    <w:bottom w:val="none" w:sz="0" w:space="0" w:color="auto"/>
                    <w:right w:val="none" w:sz="0" w:space="0" w:color="auto"/>
                  </w:divBdr>
                </w:div>
              </w:divsChild>
            </w:div>
            <w:div w:id="193736698">
              <w:marLeft w:val="0"/>
              <w:marRight w:val="0"/>
              <w:marTop w:val="0"/>
              <w:marBottom w:val="0"/>
              <w:divBdr>
                <w:top w:val="none" w:sz="0" w:space="0" w:color="auto"/>
                <w:left w:val="none" w:sz="0" w:space="0" w:color="auto"/>
                <w:bottom w:val="none" w:sz="0" w:space="0" w:color="auto"/>
                <w:right w:val="none" w:sz="0" w:space="0" w:color="auto"/>
              </w:divBdr>
            </w:div>
          </w:divsChild>
        </w:div>
        <w:div w:id="977341574">
          <w:marLeft w:val="0"/>
          <w:marRight w:val="0"/>
          <w:marTop w:val="0"/>
          <w:marBottom w:val="0"/>
          <w:divBdr>
            <w:top w:val="none" w:sz="0" w:space="0" w:color="auto"/>
            <w:left w:val="none" w:sz="0" w:space="0" w:color="auto"/>
            <w:bottom w:val="none" w:sz="0" w:space="0" w:color="auto"/>
            <w:right w:val="none" w:sz="0" w:space="0" w:color="auto"/>
          </w:divBdr>
        </w:div>
      </w:divsChild>
    </w:div>
    <w:div w:id="330448753">
      <w:bodyDiv w:val="1"/>
      <w:marLeft w:val="0"/>
      <w:marRight w:val="0"/>
      <w:marTop w:val="0"/>
      <w:marBottom w:val="0"/>
      <w:divBdr>
        <w:top w:val="none" w:sz="0" w:space="0" w:color="auto"/>
        <w:left w:val="none" w:sz="0" w:space="0" w:color="auto"/>
        <w:bottom w:val="none" w:sz="0" w:space="0" w:color="auto"/>
        <w:right w:val="none" w:sz="0" w:space="0" w:color="auto"/>
      </w:divBdr>
    </w:div>
    <w:div w:id="365646908">
      <w:bodyDiv w:val="1"/>
      <w:marLeft w:val="0"/>
      <w:marRight w:val="0"/>
      <w:marTop w:val="0"/>
      <w:marBottom w:val="0"/>
      <w:divBdr>
        <w:top w:val="none" w:sz="0" w:space="0" w:color="auto"/>
        <w:left w:val="none" w:sz="0" w:space="0" w:color="auto"/>
        <w:bottom w:val="none" w:sz="0" w:space="0" w:color="auto"/>
        <w:right w:val="none" w:sz="0" w:space="0" w:color="auto"/>
      </w:divBdr>
    </w:div>
    <w:div w:id="369183486">
      <w:bodyDiv w:val="1"/>
      <w:marLeft w:val="0"/>
      <w:marRight w:val="0"/>
      <w:marTop w:val="0"/>
      <w:marBottom w:val="0"/>
      <w:divBdr>
        <w:top w:val="none" w:sz="0" w:space="0" w:color="auto"/>
        <w:left w:val="none" w:sz="0" w:space="0" w:color="auto"/>
        <w:bottom w:val="none" w:sz="0" w:space="0" w:color="auto"/>
        <w:right w:val="none" w:sz="0" w:space="0" w:color="auto"/>
      </w:divBdr>
    </w:div>
    <w:div w:id="388768234">
      <w:bodyDiv w:val="1"/>
      <w:marLeft w:val="0"/>
      <w:marRight w:val="0"/>
      <w:marTop w:val="0"/>
      <w:marBottom w:val="0"/>
      <w:divBdr>
        <w:top w:val="none" w:sz="0" w:space="0" w:color="auto"/>
        <w:left w:val="none" w:sz="0" w:space="0" w:color="auto"/>
        <w:bottom w:val="none" w:sz="0" w:space="0" w:color="auto"/>
        <w:right w:val="none" w:sz="0" w:space="0" w:color="auto"/>
      </w:divBdr>
      <w:divsChild>
        <w:div w:id="1024549544">
          <w:marLeft w:val="0"/>
          <w:marRight w:val="0"/>
          <w:marTop w:val="0"/>
          <w:marBottom w:val="0"/>
          <w:divBdr>
            <w:top w:val="none" w:sz="0" w:space="0" w:color="auto"/>
            <w:left w:val="none" w:sz="0" w:space="0" w:color="auto"/>
            <w:bottom w:val="none" w:sz="0" w:space="0" w:color="auto"/>
            <w:right w:val="none" w:sz="0" w:space="0" w:color="auto"/>
          </w:divBdr>
        </w:div>
        <w:div w:id="765229011">
          <w:marLeft w:val="0"/>
          <w:marRight w:val="0"/>
          <w:marTop w:val="0"/>
          <w:marBottom w:val="0"/>
          <w:divBdr>
            <w:top w:val="none" w:sz="0" w:space="0" w:color="auto"/>
            <w:left w:val="none" w:sz="0" w:space="0" w:color="auto"/>
            <w:bottom w:val="none" w:sz="0" w:space="0" w:color="auto"/>
            <w:right w:val="none" w:sz="0" w:space="0" w:color="auto"/>
          </w:divBdr>
          <w:divsChild>
            <w:div w:id="2002003569">
              <w:marLeft w:val="0"/>
              <w:marRight w:val="0"/>
              <w:marTop w:val="0"/>
              <w:marBottom w:val="0"/>
              <w:divBdr>
                <w:top w:val="none" w:sz="0" w:space="0" w:color="auto"/>
                <w:left w:val="none" w:sz="0" w:space="0" w:color="auto"/>
                <w:bottom w:val="none" w:sz="0" w:space="0" w:color="auto"/>
                <w:right w:val="none" w:sz="0" w:space="0" w:color="auto"/>
              </w:divBdr>
            </w:div>
            <w:div w:id="945309569">
              <w:marLeft w:val="0"/>
              <w:marRight w:val="0"/>
              <w:marTop w:val="0"/>
              <w:marBottom w:val="0"/>
              <w:divBdr>
                <w:top w:val="none" w:sz="0" w:space="0" w:color="auto"/>
                <w:left w:val="none" w:sz="0" w:space="0" w:color="auto"/>
                <w:bottom w:val="none" w:sz="0" w:space="0" w:color="auto"/>
                <w:right w:val="none" w:sz="0" w:space="0" w:color="auto"/>
              </w:divBdr>
              <w:divsChild>
                <w:div w:id="1581676267">
                  <w:marLeft w:val="0"/>
                  <w:marRight w:val="0"/>
                  <w:marTop w:val="0"/>
                  <w:marBottom w:val="0"/>
                  <w:divBdr>
                    <w:top w:val="none" w:sz="0" w:space="0" w:color="auto"/>
                    <w:left w:val="none" w:sz="0" w:space="0" w:color="auto"/>
                    <w:bottom w:val="none" w:sz="0" w:space="0" w:color="auto"/>
                    <w:right w:val="none" w:sz="0" w:space="0" w:color="auto"/>
                  </w:divBdr>
                  <w:divsChild>
                    <w:div w:id="16038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05191">
      <w:bodyDiv w:val="1"/>
      <w:marLeft w:val="0"/>
      <w:marRight w:val="0"/>
      <w:marTop w:val="0"/>
      <w:marBottom w:val="0"/>
      <w:divBdr>
        <w:top w:val="none" w:sz="0" w:space="0" w:color="auto"/>
        <w:left w:val="none" w:sz="0" w:space="0" w:color="auto"/>
        <w:bottom w:val="none" w:sz="0" w:space="0" w:color="auto"/>
        <w:right w:val="none" w:sz="0" w:space="0" w:color="auto"/>
      </w:divBdr>
    </w:div>
    <w:div w:id="405417816">
      <w:bodyDiv w:val="1"/>
      <w:marLeft w:val="0"/>
      <w:marRight w:val="0"/>
      <w:marTop w:val="0"/>
      <w:marBottom w:val="0"/>
      <w:divBdr>
        <w:top w:val="none" w:sz="0" w:space="0" w:color="auto"/>
        <w:left w:val="none" w:sz="0" w:space="0" w:color="auto"/>
        <w:bottom w:val="none" w:sz="0" w:space="0" w:color="auto"/>
        <w:right w:val="none" w:sz="0" w:space="0" w:color="auto"/>
      </w:divBdr>
    </w:div>
    <w:div w:id="479690701">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171728">
      <w:bodyDiv w:val="1"/>
      <w:marLeft w:val="0"/>
      <w:marRight w:val="0"/>
      <w:marTop w:val="0"/>
      <w:marBottom w:val="0"/>
      <w:divBdr>
        <w:top w:val="none" w:sz="0" w:space="0" w:color="auto"/>
        <w:left w:val="none" w:sz="0" w:space="0" w:color="auto"/>
        <w:bottom w:val="none" w:sz="0" w:space="0" w:color="auto"/>
        <w:right w:val="none" w:sz="0" w:space="0" w:color="auto"/>
      </w:divBdr>
    </w:div>
    <w:div w:id="620846419">
      <w:bodyDiv w:val="1"/>
      <w:marLeft w:val="0"/>
      <w:marRight w:val="0"/>
      <w:marTop w:val="0"/>
      <w:marBottom w:val="0"/>
      <w:divBdr>
        <w:top w:val="none" w:sz="0" w:space="0" w:color="auto"/>
        <w:left w:val="none" w:sz="0" w:space="0" w:color="auto"/>
        <w:bottom w:val="none" w:sz="0" w:space="0" w:color="auto"/>
        <w:right w:val="none" w:sz="0" w:space="0" w:color="auto"/>
      </w:divBdr>
      <w:divsChild>
        <w:div w:id="769085918">
          <w:marLeft w:val="0"/>
          <w:marRight w:val="0"/>
          <w:marTop w:val="0"/>
          <w:marBottom w:val="0"/>
          <w:divBdr>
            <w:top w:val="none" w:sz="0" w:space="0" w:color="auto"/>
            <w:left w:val="none" w:sz="0" w:space="0" w:color="auto"/>
            <w:bottom w:val="none" w:sz="0" w:space="0" w:color="auto"/>
            <w:right w:val="none" w:sz="0" w:space="0" w:color="auto"/>
          </w:divBdr>
        </w:div>
        <w:div w:id="1795129100">
          <w:marLeft w:val="0"/>
          <w:marRight w:val="0"/>
          <w:marTop w:val="0"/>
          <w:marBottom w:val="0"/>
          <w:divBdr>
            <w:top w:val="none" w:sz="0" w:space="0" w:color="auto"/>
            <w:left w:val="none" w:sz="0" w:space="0" w:color="auto"/>
            <w:bottom w:val="none" w:sz="0" w:space="0" w:color="auto"/>
            <w:right w:val="none" w:sz="0" w:space="0" w:color="auto"/>
          </w:divBdr>
          <w:divsChild>
            <w:div w:id="14225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2411">
      <w:bodyDiv w:val="1"/>
      <w:marLeft w:val="0"/>
      <w:marRight w:val="0"/>
      <w:marTop w:val="0"/>
      <w:marBottom w:val="0"/>
      <w:divBdr>
        <w:top w:val="none" w:sz="0" w:space="0" w:color="auto"/>
        <w:left w:val="none" w:sz="0" w:space="0" w:color="auto"/>
        <w:bottom w:val="none" w:sz="0" w:space="0" w:color="auto"/>
        <w:right w:val="none" w:sz="0" w:space="0" w:color="auto"/>
      </w:divBdr>
      <w:divsChild>
        <w:div w:id="658844306">
          <w:marLeft w:val="0"/>
          <w:marRight w:val="0"/>
          <w:marTop w:val="0"/>
          <w:marBottom w:val="0"/>
          <w:divBdr>
            <w:top w:val="none" w:sz="0" w:space="0" w:color="auto"/>
            <w:left w:val="none" w:sz="0" w:space="0" w:color="auto"/>
            <w:bottom w:val="none" w:sz="0" w:space="0" w:color="auto"/>
            <w:right w:val="none" w:sz="0" w:space="0" w:color="auto"/>
          </w:divBdr>
        </w:div>
        <w:div w:id="1101534467">
          <w:marLeft w:val="0"/>
          <w:marRight w:val="0"/>
          <w:marTop w:val="0"/>
          <w:marBottom w:val="0"/>
          <w:divBdr>
            <w:top w:val="none" w:sz="0" w:space="0" w:color="auto"/>
            <w:left w:val="none" w:sz="0" w:space="0" w:color="auto"/>
            <w:bottom w:val="none" w:sz="0" w:space="0" w:color="auto"/>
            <w:right w:val="none" w:sz="0" w:space="0" w:color="auto"/>
          </w:divBdr>
        </w:div>
      </w:divsChild>
    </w:div>
    <w:div w:id="745225007">
      <w:bodyDiv w:val="1"/>
      <w:marLeft w:val="0"/>
      <w:marRight w:val="0"/>
      <w:marTop w:val="0"/>
      <w:marBottom w:val="0"/>
      <w:divBdr>
        <w:top w:val="none" w:sz="0" w:space="0" w:color="auto"/>
        <w:left w:val="none" w:sz="0" w:space="0" w:color="auto"/>
        <w:bottom w:val="none" w:sz="0" w:space="0" w:color="auto"/>
        <w:right w:val="none" w:sz="0" w:space="0" w:color="auto"/>
      </w:divBdr>
    </w:div>
    <w:div w:id="881138404">
      <w:bodyDiv w:val="1"/>
      <w:marLeft w:val="0"/>
      <w:marRight w:val="0"/>
      <w:marTop w:val="0"/>
      <w:marBottom w:val="0"/>
      <w:divBdr>
        <w:top w:val="none" w:sz="0" w:space="0" w:color="auto"/>
        <w:left w:val="none" w:sz="0" w:space="0" w:color="auto"/>
        <w:bottom w:val="none" w:sz="0" w:space="0" w:color="auto"/>
        <w:right w:val="none" w:sz="0" w:space="0" w:color="auto"/>
      </w:divBdr>
      <w:divsChild>
        <w:div w:id="951088841">
          <w:marLeft w:val="0"/>
          <w:marRight w:val="0"/>
          <w:marTop w:val="0"/>
          <w:marBottom w:val="0"/>
          <w:divBdr>
            <w:top w:val="none" w:sz="0" w:space="0" w:color="auto"/>
            <w:left w:val="none" w:sz="0" w:space="0" w:color="auto"/>
            <w:bottom w:val="none" w:sz="0" w:space="0" w:color="auto"/>
            <w:right w:val="none" w:sz="0" w:space="0" w:color="auto"/>
          </w:divBdr>
        </w:div>
      </w:divsChild>
    </w:div>
    <w:div w:id="898320039">
      <w:bodyDiv w:val="1"/>
      <w:marLeft w:val="0"/>
      <w:marRight w:val="0"/>
      <w:marTop w:val="0"/>
      <w:marBottom w:val="0"/>
      <w:divBdr>
        <w:top w:val="none" w:sz="0" w:space="0" w:color="auto"/>
        <w:left w:val="none" w:sz="0" w:space="0" w:color="auto"/>
        <w:bottom w:val="none" w:sz="0" w:space="0" w:color="auto"/>
        <w:right w:val="none" w:sz="0" w:space="0" w:color="auto"/>
      </w:divBdr>
    </w:div>
    <w:div w:id="962080041">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17198730">
      <w:bodyDiv w:val="1"/>
      <w:marLeft w:val="0"/>
      <w:marRight w:val="0"/>
      <w:marTop w:val="0"/>
      <w:marBottom w:val="0"/>
      <w:divBdr>
        <w:top w:val="none" w:sz="0" w:space="0" w:color="auto"/>
        <w:left w:val="none" w:sz="0" w:space="0" w:color="auto"/>
        <w:bottom w:val="none" w:sz="0" w:space="0" w:color="auto"/>
        <w:right w:val="none" w:sz="0" w:space="0" w:color="auto"/>
      </w:divBdr>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64513377">
      <w:bodyDiv w:val="1"/>
      <w:marLeft w:val="0"/>
      <w:marRight w:val="0"/>
      <w:marTop w:val="0"/>
      <w:marBottom w:val="0"/>
      <w:divBdr>
        <w:top w:val="none" w:sz="0" w:space="0" w:color="auto"/>
        <w:left w:val="none" w:sz="0" w:space="0" w:color="auto"/>
        <w:bottom w:val="none" w:sz="0" w:space="0" w:color="auto"/>
        <w:right w:val="none" w:sz="0" w:space="0" w:color="auto"/>
      </w:divBdr>
    </w:div>
    <w:div w:id="1174417499">
      <w:bodyDiv w:val="1"/>
      <w:marLeft w:val="0"/>
      <w:marRight w:val="0"/>
      <w:marTop w:val="0"/>
      <w:marBottom w:val="0"/>
      <w:divBdr>
        <w:top w:val="none" w:sz="0" w:space="0" w:color="auto"/>
        <w:left w:val="none" w:sz="0" w:space="0" w:color="auto"/>
        <w:bottom w:val="none" w:sz="0" w:space="0" w:color="auto"/>
        <w:right w:val="none" w:sz="0" w:space="0" w:color="auto"/>
      </w:divBdr>
    </w:div>
    <w:div w:id="1205678086">
      <w:bodyDiv w:val="1"/>
      <w:marLeft w:val="0"/>
      <w:marRight w:val="0"/>
      <w:marTop w:val="0"/>
      <w:marBottom w:val="0"/>
      <w:divBdr>
        <w:top w:val="none" w:sz="0" w:space="0" w:color="auto"/>
        <w:left w:val="none" w:sz="0" w:space="0" w:color="auto"/>
        <w:bottom w:val="none" w:sz="0" w:space="0" w:color="auto"/>
        <w:right w:val="none" w:sz="0" w:space="0" w:color="auto"/>
      </w:divBdr>
      <w:divsChild>
        <w:div w:id="642931693">
          <w:marLeft w:val="0"/>
          <w:marRight w:val="0"/>
          <w:marTop w:val="0"/>
          <w:marBottom w:val="0"/>
          <w:divBdr>
            <w:top w:val="none" w:sz="0" w:space="0" w:color="auto"/>
            <w:left w:val="none" w:sz="0" w:space="0" w:color="auto"/>
            <w:bottom w:val="none" w:sz="0" w:space="0" w:color="auto"/>
            <w:right w:val="none" w:sz="0" w:space="0" w:color="auto"/>
          </w:divBdr>
        </w:div>
        <w:div w:id="935482647">
          <w:marLeft w:val="0"/>
          <w:marRight w:val="0"/>
          <w:marTop w:val="0"/>
          <w:marBottom w:val="0"/>
          <w:divBdr>
            <w:top w:val="none" w:sz="0" w:space="0" w:color="auto"/>
            <w:left w:val="none" w:sz="0" w:space="0" w:color="auto"/>
            <w:bottom w:val="none" w:sz="0" w:space="0" w:color="auto"/>
            <w:right w:val="none" w:sz="0" w:space="0" w:color="auto"/>
          </w:divBdr>
        </w:div>
        <w:div w:id="2035306239">
          <w:marLeft w:val="0"/>
          <w:marRight w:val="0"/>
          <w:marTop w:val="0"/>
          <w:marBottom w:val="0"/>
          <w:divBdr>
            <w:top w:val="none" w:sz="0" w:space="0" w:color="auto"/>
            <w:left w:val="none" w:sz="0" w:space="0" w:color="auto"/>
            <w:bottom w:val="none" w:sz="0" w:space="0" w:color="auto"/>
            <w:right w:val="none" w:sz="0" w:space="0" w:color="auto"/>
          </w:divBdr>
        </w:div>
        <w:div w:id="694691106">
          <w:marLeft w:val="0"/>
          <w:marRight w:val="0"/>
          <w:marTop w:val="0"/>
          <w:marBottom w:val="0"/>
          <w:divBdr>
            <w:top w:val="none" w:sz="0" w:space="0" w:color="auto"/>
            <w:left w:val="none" w:sz="0" w:space="0" w:color="auto"/>
            <w:bottom w:val="none" w:sz="0" w:space="0" w:color="auto"/>
            <w:right w:val="none" w:sz="0" w:space="0" w:color="auto"/>
          </w:divBdr>
        </w:div>
        <w:div w:id="280304169">
          <w:marLeft w:val="0"/>
          <w:marRight w:val="0"/>
          <w:marTop w:val="0"/>
          <w:marBottom w:val="0"/>
          <w:divBdr>
            <w:top w:val="none" w:sz="0" w:space="0" w:color="auto"/>
            <w:left w:val="none" w:sz="0" w:space="0" w:color="auto"/>
            <w:bottom w:val="none" w:sz="0" w:space="0" w:color="auto"/>
            <w:right w:val="none" w:sz="0" w:space="0" w:color="auto"/>
          </w:divBdr>
        </w:div>
        <w:div w:id="928271739">
          <w:marLeft w:val="0"/>
          <w:marRight w:val="0"/>
          <w:marTop w:val="0"/>
          <w:marBottom w:val="0"/>
          <w:divBdr>
            <w:top w:val="none" w:sz="0" w:space="0" w:color="auto"/>
            <w:left w:val="none" w:sz="0" w:space="0" w:color="auto"/>
            <w:bottom w:val="none" w:sz="0" w:space="0" w:color="auto"/>
            <w:right w:val="none" w:sz="0" w:space="0" w:color="auto"/>
          </w:divBdr>
        </w:div>
        <w:div w:id="181356428">
          <w:marLeft w:val="0"/>
          <w:marRight w:val="0"/>
          <w:marTop w:val="0"/>
          <w:marBottom w:val="0"/>
          <w:divBdr>
            <w:top w:val="none" w:sz="0" w:space="0" w:color="auto"/>
            <w:left w:val="none" w:sz="0" w:space="0" w:color="auto"/>
            <w:bottom w:val="none" w:sz="0" w:space="0" w:color="auto"/>
            <w:right w:val="none" w:sz="0" w:space="0" w:color="auto"/>
          </w:divBdr>
        </w:div>
        <w:div w:id="1620837393">
          <w:marLeft w:val="0"/>
          <w:marRight w:val="0"/>
          <w:marTop w:val="0"/>
          <w:marBottom w:val="0"/>
          <w:divBdr>
            <w:top w:val="none" w:sz="0" w:space="0" w:color="auto"/>
            <w:left w:val="none" w:sz="0" w:space="0" w:color="auto"/>
            <w:bottom w:val="none" w:sz="0" w:space="0" w:color="auto"/>
            <w:right w:val="none" w:sz="0" w:space="0" w:color="auto"/>
          </w:divBdr>
        </w:div>
        <w:div w:id="263345327">
          <w:marLeft w:val="0"/>
          <w:marRight w:val="0"/>
          <w:marTop w:val="0"/>
          <w:marBottom w:val="0"/>
          <w:divBdr>
            <w:top w:val="none" w:sz="0" w:space="0" w:color="auto"/>
            <w:left w:val="none" w:sz="0" w:space="0" w:color="auto"/>
            <w:bottom w:val="none" w:sz="0" w:space="0" w:color="auto"/>
            <w:right w:val="none" w:sz="0" w:space="0" w:color="auto"/>
          </w:divBdr>
        </w:div>
        <w:div w:id="1700930022">
          <w:marLeft w:val="0"/>
          <w:marRight w:val="0"/>
          <w:marTop w:val="0"/>
          <w:marBottom w:val="0"/>
          <w:divBdr>
            <w:top w:val="none" w:sz="0" w:space="0" w:color="auto"/>
            <w:left w:val="none" w:sz="0" w:space="0" w:color="auto"/>
            <w:bottom w:val="none" w:sz="0" w:space="0" w:color="auto"/>
            <w:right w:val="none" w:sz="0" w:space="0" w:color="auto"/>
          </w:divBdr>
        </w:div>
        <w:div w:id="1953247502">
          <w:marLeft w:val="0"/>
          <w:marRight w:val="0"/>
          <w:marTop w:val="0"/>
          <w:marBottom w:val="0"/>
          <w:divBdr>
            <w:top w:val="none" w:sz="0" w:space="0" w:color="auto"/>
            <w:left w:val="none" w:sz="0" w:space="0" w:color="auto"/>
            <w:bottom w:val="none" w:sz="0" w:space="0" w:color="auto"/>
            <w:right w:val="none" w:sz="0" w:space="0" w:color="auto"/>
          </w:divBdr>
        </w:div>
        <w:div w:id="57830337">
          <w:marLeft w:val="0"/>
          <w:marRight w:val="0"/>
          <w:marTop w:val="0"/>
          <w:marBottom w:val="0"/>
          <w:divBdr>
            <w:top w:val="none" w:sz="0" w:space="0" w:color="auto"/>
            <w:left w:val="none" w:sz="0" w:space="0" w:color="auto"/>
            <w:bottom w:val="none" w:sz="0" w:space="0" w:color="auto"/>
            <w:right w:val="none" w:sz="0" w:space="0" w:color="auto"/>
          </w:divBdr>
        </w:div>
        <w:div w:id="1660571087">
          <w:marLeft w:val="0"/>
          <w:marRight w:val="0"/>
          <w:marTop w:val="0"/>
          <w:marBottom w:val="0"/>
          <w:divBdr>
            <w:top w:val="none" w:sz="0" w:space="0" w:color="auto"/>
            <w:left w:val="none" w:sz="0" w:space="0" w:color="auto"/>
            <w:bottom w:val="none" w:sz="0" w:space="0" w:color="auto"/>
            <w:right w:val="none" w:sz="0" w:space="0" w:color="auto"/>
          </w:divBdr>
        </w:div>
        <w:div w:id="583494963">
          <w:marLeft w:val="0"/>
          <w:marRight w:val="0"/>
          <w:marTop w:val="0"/>
          <w:marBottom w:val="0"/>
          <w:divBdr>
            <w:top w:val="none" w:sz="0" w:space="0" w:color="auto"/>
            <w:left w:val="none" w:sz="0" w:space="0" w:color="auto"/>
            <w:bottom w:val="none" w:sz="0" w:space="0" w:color="auto"/>
            <w:right w:val="none" w:sz="0" w:space="0" w:color="auto"/>
          </w:divBdr>
        </w:div>
        <w:div w:id="1538927168">
          <w:marLeft w:val="0"/>
          <w:marRight w:val="0"/>
          <w:marTop w:val="0"/>
          <w:marBottom w:val="0"/>
          <w:divBdr>
            <w:top w:val="none" w:sz="0" w:space="0" w:color="auto"/>
            <w:left w:val="none" w:sz="0" w:space="0" w:color="auto"/>
            <w:bottom w:val="none" w:sz="0" w:space="0" w:color="auto"/>
            <w:right w:val="none" w:sz="0" w:space="0" w:color="auto"/>
          </w:divBdr>
        </w:div>
        <w:div w:id="1705446790">
          <w:marLeft w:val="0"/>
          <w:marRight w:val="0"/>
          <w:marTop w:val="0"/>
          <w:marBottom w:val="0"/>
          <w:divBdr>
            <w:top w:val="none" w:sz="0" w:space="0" w:color="auto"/>
            <w:left w:val="none" w:sz="0" w:space="0" w:color="auto"/>
            <w:bottom w:val="none" w:sz="0" w:space="0" w:color="auto"/>
            <w:right w:val="none" w:sz="0" w:space="0" w:color="auto"/>
          </w:divBdr>
        </w:div>
        <w:div w:id="1483278167">
          <w:marLeft w:val="0"/>
          <w:marRight w:val="0"/>
          <w:marTop w:val="0"/>
          <w:marBottom w:val="0"/>
          <w:divBdr>
            <w:top w:val="none" w:sz="0" w:space="0" w:color="auto"/>
            <w:left w:val="none" w:sz="0" w:space="0" w:color="auto"/>
            <w:bottom w:val="none" w:sz="0" w:space="0" w:color="auto"/>
            <w:right w:val="none" w:sz="0" w:space="0" w:color="auto"/>
          </w:divBdr>
        </w:div>
        <w:div w:id="265618810">
          <w:marLeft w:val="0"/>
          <w:marRight w:val="0"/>
          <w:marTop w:val="0"/>
          <w:marBottom w:val="0"/>
          <w:divBdr>
            <w:top w:val="none" w:sz="0" w:space="0" w:color="auto"/>
            <w:left w:val="none" w:sz="0" w:space="0" w:color="auto"/>
            <w:bottom w:val="none" w:sz="0" w:space="0" w:color="auto"/>
            <w:right w:val="none" w:sz="0" w:space="0" w:color="auto"/>
          </w:divBdr>
        </w:div>
        <w:div w:id="479463068">
          <w:marLeft w:val="0"/>
          <w:marRight w:val="0"/>
          <w:marTop w:val="0"/>
          <w:marBottom w:val="0"/>
          <w:divBdr>
            <w:top w:val="none" w:sz="0" w:space="0" w:color="auto"/>
            <w:left w:val="none" w:sz="0" w:space="0" w:color="auto"/>
            <w:bottom w:val="none" w:sz="0" w:space="0" w:color="auto"/>
            <w:right w:val="none" w:sz="0" w:space="0" w:color="auto"/>
          </w:divBdr>
        </w:div>
        <w:div w:id="201136320">
          <w:marLeft w:val="0"/>
          <w:marRight w:val="0"/>
          <w:marTop w:val="0"/>
          <w:marBottom w:val="0"/>
          <w:divBdr>
            <w:top w:val="none" w:sz="0" w:space="0" w:color="auto"/>
            <w:left w:val="none" w:sz="0" w:space="0" w:color="auto"/>
            <w:bottom w:val="none" w:sz="0" w:space="0" w:color="auto"/>
            <w:right w:val="none" w:sz="0" w:space="0" w:color="auto"/>
          </w:divBdr>
        </w:div>
        <w:div w:id="466824777">
          <w:marLeft w:val="0"/>
          <w:marRight w:val="0"/>
          <w:marTop w:val="0"/>
          <w:marBottom w:val="0"/>
          <w:divBdr>
            <w:top w:val="none" w:sz="0" w:space="0" w:color="auto"/>
            <w:left w:val="none" w:sz="0" w:space="0" w:color="auto"/>
            <w:bottom w:val="none" w:sz="0" w:space="0" w:color="auto"/>
            <w:right w:val="none" w:sz="0" w:space="0" w:color="auto"/>
          </w:divBdr>
        </w:div>
        <w:div w:id="1020665884">
          <w:marLeft w:val="0"/>
          <w:marRight w:val="0"/>
          <w:marTop w:val="0"/>
          <w:marBottom w:val="0"/>
          <w:divBdr>
            <w:top w:val="none" w:sz="0" w:space="0" w:color="auto"/>
            <w:left w:val="none" w:sz="0" w:space="0" w:color="auto"/>
            <w:bottom w:val="none" w:sz="0" w:space="0" w:color="auto"/>
            <w:right w:val="none" w:sz="0" w:space="0" w:color="auto"/>
          </w:divBdr>
        </w:div>
        <w:div w:id="1430393299">
          <w:marLeft w:val="0"/>
          <w:marRight w:val="0"/>
          <w:marTop w:val="0"/>
          <w:marBottom w:val="0"/>
          <w:divBdr>
            <w:top w:val="none" w:sz="0" w:space="0" w:color="auto"/>
            <w:left w:val="none" w:sz="0" w:space="0" w:color="auto"/>
            <w:bottom w:val="none" w:sz="0" w:space="0" w:color="auto"/>
            <w:right w:val="none" w:sz="0" w:space="0" w:color="auto"/>
          </w:divBdr>
        </w:div>
        <w:div w:id="1548419430">
          <w:marLeft w:val="0"/>
          <w:marRight w:val="0"/>
          <w:marTop w:val="0"/>
          <w:marBottom w:val="0"/>
          <w:divBdr>
            <w:top w:val="none" w:sz="0" w:space="0" w:color="auto"/>
            <w:left w:val="none" w:sz="0" w:space="0" w:color="auto"/>
            <w:bottom w:val="none" w:sz="0" w:space="0" w:color="auto"/>
            <w:right w:val="none" w:sz="0" w:space="0" w:color="auto"/>
          </w:divBdr>
        </w:div>
        <w:div w:id="941885435">
          <w:marLeft w:val="0"/>
          <w:marRight w:val="0"/>
          <w:marTop w:val="0"/>
          <w:marBottom w:val="0"/>
          <w:divBdr>
            <w:top w:val="none" w:sz="0" w:space="0" w:color="auto"/>
            <w:left w:val="none" w:sz="0" w:space="0" w:color="auto"/>
            <w:bottom w:val="none" w:sz="0" w:space="0" w:color="auto"/>
            <w:right w:val="none" w:sz="0" w:space="0" w:color="auto"/>
          </w:divBdr>
        </w:div>
        <w:div w:id="802505513">
          <w:marLeft w:val="0"/>
          <w:marRight w:val="0"/>
          <w:marTop w:val="0"/>
          <w:marBottom w:val="0"/>
          <w:divBdr>
            <w:top w:val="none" w:sz="0" w:space="0" w:color="auto"/>
            <w:left w:val="none" w:sz="0" w:space="0" w:color="auto"/>
            <w:bottom w:val="none" w:sz="0" w:space="0" w:color="auto"/>
            <w:right w:val="none" w:sz="0" w:space="0" w:color="auto"/>
          </w:divBdr>
        </w:div>
        <w:div w:id="548492339">
          <w:marLeft w:val="0"/>
          <w:marRight w:val="0"/>
          <w:marTop w:val="0"/>
          <w:marBottom w:val="0"/>
          <w:divBdr>
            <w:top w:val="none" w:sz="0" w:space="0" w:color="auto"/>
            <w:left w:val="none" w:sz="0" w:space="0" w:color="auto"/>
            <w:bottom w:val="none" w:sz="0" w:space="0" w:color="auto"/>
            <w:right w:val="none" w:sz="0" w:space="0" w:color="auto"/>
          </w:divBdr>
        </w:div>
        <w:div w:id="1556238409">
          <w:marLeft w:val="0"/>
          <w:marRight w:val="0"/>
          <w:marTop w:val="0"/>
          <w:marBottom w:val="0"/>
          <w:divBdr>
            <w:top w:val="none" w:sz="0" w:space="0" w:color="auto"/>
            <w:left w:val="none" w:sz="0" w:space="0" w:color="auto"/>
            <w:bottom w:val="none" w:sz="0" w:space="0" w:color="auto"/>
            <w:right w:val="none" w:sz="0" w:space="0" w:color="auto"/>
          </w:divBdr>
        </w:div>
        <w:div w:id="709301979">
          <w:marLeft w:val="0"/>
          <w:marRight w:val="0"/>
          <w:marTop w:val="0"/>
          <w:marBottom w:val="0"/>
          <w:divBdr>
            <w:top w:val="none" w:sz="0" w:space="0" w:color="auto"/>
            <w:left w:val="none" w:sz="0" w:space="0" w:color="auto"/>
            <w:bottom w:val="none" w:sz="0" w:space="0" w:color="auto"/>
            <w:right w:val="none" w:sz="0" w:space="0" w:color="auto"/>
          </w:divBdr>
        </w:div>
        <w:div w:id="1788693146">
          <w:marLeft w:val="0"/>
          <w:marRight w:val="0"/>
          <w:marTop w:val="0"/>
          <w:marBottom w:val="0"/>
          <w:divBdr>
            <w:top w:val="none" w:sz="0" w:space="0" w:color="auto"/>
            <w:left w:val="none" w:sz="0" w:space="0" w:color="auto"/>
            <w:bottom w:val="none" w:sz="0" w:space="0" w:color="auto"/>
            <w:right w:val="none" w:sz="0" w:space="0" w:color="auto"/>
          </w:divBdr>
        </w:div>
        <w:div w:id="62460526">
          <w:marLeft w:val="0"/>
          <w:marRight w:val="0"/>
          <w:marTop w:val="0"/>
          <w:marBottom w:val="0"/>
          <w:divBdr>
            <w:top w:val="none" w:sz="0" w:space="0" w:color="auto"/>
            <w:left w:val="none" w:sz="0" w:space="0" w:color="auto"/>
            <w:bottom w:val="none" w:sz="0" w:space="0" w:color="auto"/>
            <w:right w:val="none" w:sz="0" w:space="0" w:color="auto"/>
          </w:divBdr>
        </w:div>
        <w:div w:id="574752043">
          <w:marLeft w:val="0"/>
          <w:marRight w:val="0"/>
          <w:marTop w:val="0"/>
          <w:marBottom w:val="0"/>
          <w:divBdr>
            <w:top w:val="none" w:sz="0" w:space="0" w:color="auto"/>
            <w:left w:val="none" w:sz="0" w:space="0" w:color="auto"/>
            <w:bottom w:val="none" w:sz="0" w:space="0" w:color="auto"/>
            <w:right w:val="none" w:sz="0" w:space="0" w:color="auto"/>
          </w:divBdr>
        </w:div>
        <w:div w:id="1593663967">
          <w:marLeft w:val="0"/>
          <w:marRight w:val="0"/>
          <w:marTop w:val="0"/>
          <w:marBottom w:val="0"/>
          <w:divBdr>
            <w:top w:val="none" w:sz="0" w:space="0" w:color="auto"/>
            <w:left w:val="none" w:sz="0" w:space="0" w:color="auto"/>
            <w:bottom w:val="none" w:sz="0" w:space="0" w:color="auto"/>
            <w:right w:val="none" w:sz="0" w:space="0" w:color="auto"/>
          </w:divBdr>
        </w:div>
        <w:div w:id="1274364372">
          <w:marLeft w:val="0"/>
          <w:marRight w:val="0"/>
          <w:marTop w:val="0"/>
          <w:marBottom w:val="0"/>
          <w:divBdr>
            <w:top w:val="none" w:sz="0" w:space="0" w:color="auto"/>
            <w:left w:val="none" w:sz="0" w:space="0" w:color="auto"/>
            <w:bottom w:val="none" w:sz="0" w:space="0" w:color="auto"/>
            <w:right w:val="none" w:sz="0" w:space="0" w:color="auto"/>
          </w:divBdr>
        </w:div>
        <w:div w:id="1987005352">
          <w:marLeft w:val="0"/>
          <w:marRight w:val="0"/>
          <w:marTop w:val="0"/>
          <w:marBottom w:val="0"/>
          <w:divBdr>
            <w:top w:val="none" w:sz="0" w:space="0" w:color="auto"/>
            <w:left w:val="none" w:sz="0" w:space="0" w:color="auto"/>
            <w:bottom w:val="none" w:sz="0" w:space="0" w:color="auto"/>
            <w:right w:val="none" w:sz="0" w:space="0" w:color="auto"/>
          </w:divBdr>
        </w:div>
        <w:div w:id="395975417">
          <w:marLeft w:val="0"/>
          <w:marRight w:val="0"/>
          <w:marTop w:val="0"/>
          <w:marBottom w:val="0"/>
          <w:divBdr>
            <w:top w:val="none" w:sz="0" w:space="0" w:color="auto"/>
            <w:left w:val="none" w:sz="0" w:space="0" w:color="auto"/>
            <w:bottom w:val="none" w:sz="0" w:space="0" w:color="auto"/>
            <w:right w:val="none" w:sz="0" w:space="0" w:color="auto"/>
          </w:divBdr>
        </w:div>
        <w:div w:id="1320958267">
          <w:marLeft w:val="0"/>
          <w:marRight w:val="0"/>
          <w:marTop w:val="0"/>
          <w:marBottom w:val="0"/>
          <w:divBdr>
            <w:top w:val="none" w:sz="0" w:space="0" w:color="auto"/>
            <w:left w:val="none" w:sz="0" w:space="0" w:color="auto"/>
            <w:bottom w:val="none" w:sz="0" w:space="0" w:color="auto"/>
            <w:right w:val="none" w:sz="0" w:space="0" w:color="auto"/>
          </w:divBdr>
        </w:div>
        <w:div w:id="548305399">
          <w:marLeft w:val="0"/>
          <w:marRight w:val="0"/>
          <w:marTop w:val="0"/>
          <w:marBottom w:val="0"/>
          <w:divBdr>
            <w:top w:val="none" w:sz="0" w:space="0" w:color="auto"/>
            <w:left w:val="none" w:sz="0" w:space="0" w:color="auto"/>
            <w:bottom w:val="none" w:sz="0" w:space="0" w:color="auto"/>
            <w:right w:val="none" w:sz="0" w:space="0" w:color="auto"/>
          </w:divBdr>
        </w:div>
        <w:div w:id="866257471">
          <w:marLeft w:val="0"/>
          <w:marRight w:val="0"/>
          <w:marTop w:val="0"/>
          <w:marBottom w:val="0"/>
          <w:divBdr>
            <w:top w:val="none" w:sz="0" w:space="0" w:color="auto"/>
            <w:left w:val="none" w:sz="0" w:space="0" w:color="auto"/>
            <w:bottom w:val="none" w:sz="0" w:space="0" w:color="auto"/>
            <w:right w:val="none" w:sz="0" w:space="0" w:color="auto"/>
          </w:divBdr>
        </w:div>
        <w:div w:id="511458048">
          <w:marLeft w:val="0"/>
          <w:marRight w:val="0"/>
          <w:marTop w:val="0"/>
          <w:marBottom w:val="0"/>
          <w:divBdr>
            <w:top w:val="none" w:sz="0" w:space="0" w:color="auto"/>
            <w:left w:val="none" w:sz="0" w:space="0" w:color="auto"/>
            <w:bottom w:val="none" w:sz="0" w:space="0" w:color="auto"/>
            <w:right w:val="none" w:sz="0" w:space="0" w:color="auto"/>
          </w:divBdr>
        </w:div>
        <w:div w:id="403532885">
          <w:marLeft w:val="0"/>
          <w:marRight w:val="0"/>
          <w:marTop w:val="0"/>
          <w:marBottom w:val="0"/>
          <w:divBdr>
            <w:top w:val="none" w:sz="0" w:space="0" w:color="auto"/>
            <w:left w:val="none" w:sz="0" w:space="0" w:color="auto"/>
            <w:bottom w:val="none" w:sz="0" w:space="0" w:color="auto"/>
            <w:right w:val="none" w:sz="0" w:space="0" w:color="auto"/>
          </w:divBdr>
        </w:div>
        <w:div w:id="357466013">
          <w:marLeft w:val="0"/>
          <w:marRight w:val="0"/>
          <w:marTop w:val="0"/>
          <w:marBottom w:val="0"/>
          <w:divBdr>
            <w:top w:val="none" w:sz="0" w:space="0" w:color="auto"/>
            <w:left w:val="none" w:sz="0" w:space="0" w:color="auto"/>
            <w:bottom w:val="none" w:sz="0" w:space="0" w:color="auto"/>
            <w:right w:val="none" w:sz="0" w:space="0" w:color="auto"/>
          </w:divBdr>
        </w:div>
      </w:divsChild>
    </w:div>
    <w:div w:id="1258054829">
      <w:bodyDiv w:val="1"/>
      <w:marLeft w:val="0"/>
      <w:marRight w:val="0"/>
      <w:marTop w:val="0"/>
      <w:marBottom w:val="0"/>
      <w:divBdr>
        <w:top w:val="none" w:sz="0" w:space="0" w:color="auto"/>
        <w:left w:val="none" w:sz="0" w:space="0" w:color="auto"/>
        <w:bottom w:val="none" w:sz="0" w:space="0" w:color="auto"/>
        <w:right w:val="none" w:sz="0" w:space="0" w:color="auto"/>
      </w:divBdr>
    </w:div>
    <w:div w:id="1262909327">
      <w:bodyDiv w:val="1"/>
      <w:marLeft w:val="0"/>
      <w:marRight w:val="0"/>
      <w:marTop w:val="0"/>
      <w:marBottom w:val="0"/>
      <w:divBdr>
        <w:top w:val="none" w:sz="0" w:space="0" w:color="auto"/>
        <w:left w:val="none" w:sz="0" w:space="0" w:color="auto"/>
        <w:bottom w:val="none" w:sz="0" w:space="0" w:color="auto"/>
        <w:right w:val="none" w:sz="0" w:space="0" w:color="auto"/>
      </w:divBdr>
    </w:div>
    <w:div w:id="1270087759">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332951544">
      <w:bodyDiv w:val="1"/>
      <w:marLeft w:val="0"/>
      <w:marRight w:val="0"/>
      <w:marTop w:val="0"/>
      <w:marBottom w:val="0"/>
      <w:divBdr>
        <w:top w:val="none" w:sz="0" w:space="0" w:color="auto"/>
        <w:left w:val="none" w:sz="0" w:space="0" w:color="auto"/>
        <w:bottom w:val="none" w:sz="0" w:space="0" w:color="auto"/>
        <w:right w:val="none" w:sz="0" w:space="0" w:color="auto"/>
      </w:divBdr>
      <w:divsChild>
        <w:div w:id="740639988">
          <w:marLeft w:val="0"/>
          <w:marRight w:val="0"/>
          <w:marTop w:val="0"/>
          <w:marBottom w:val="0"/>
          <w:divBdr>
            <w:top w:val="none" w:sz="0" w:space="0" w:color="auto"/>
            <w:left w:val="none" w:sz="0" w:space="0" w:color="auto"/>
            <w:bottom w:val="none" w:sz="0" w:space="0" w:color="auto"/>
            <w:right w:val="none" w:sz="0" w:space="0" w:color="auto"/>
          </w:divBdr>
        </w:div>
        <w:div w:id="1623342057">
          <w:marLeft w:val="0"/>
          <w:marRight w:val="0"/>
          <w:marTop w:val="0"/>
          <w:marBottom w:val="0"/>
          <w:divBdr>
            <w:top w:val="none" w:sz="0" w:space="0" w:color="auto"/>
            <w:left w:val="none" w:sz="0" w:space="0" w:color="auto"/>
            <w:bottom w:val="none" w:sz="0" w:space="0" w:color="auto"/>
            <w:right w:val="none" w:sz="0" w:space="0" w:color="auto"/>
          </w:divBdr>
        </w:div>
        <w:div w:id="1847941245">
          <w:marLeft w:val="0"/>
          <w:marRight w:val="0"/>
          <w:marTop w:val="0"/>
          <w:marBottom w:val="0"/>
          <w:divBdr>
            <w:top w:val="none" w:sz="0" w:space="0" w:color="auto"/>
            <w:left w:val="none" w:sz="0" w:space="0" w:color="auto"/>
            <w:bottom w:val="none" w:sz="0" w:space="0" w:color="auto"/>
            <w:right w:val="none" w:sz="0" w:space="0" w:color="auto"/>
          </w:divBdr>
        </w:div>
        <w:div w:id="1739523155">
          <w:marLeft w:val="0"/>
          <w:marRight w:val="0"/>
          <w:marTop w:val="0"/>
          <w:marBottom w:val="0"/>
          <w:divBdr>
            <w:top w:val="none" w:sz="0" w:space="0" w:color="auto"/>
            <w:left w:val="none" w:sz="0" w:space="0" w:color="auto"/>
            <w:bottom w:val="none" w:sz="0" w:space="0" w:color="auto"/>
            <w:right w:val="none" w:sz="0" w:space="0" w:color="auto"/>
          </w:divBdr>
        </w:div>
        <w:div w:id="1986202281">
          <w:marLeft w:val="0"/>
          <w:marRight w:val="0"/>
          <w:marTop w:val="0"/>
          <w:marBottom w:val="0"/>
          <w:divBdr>
            <w:top w:val="none" w:sz="0" w:space="0" w:color="auto"/>
            <w:left w:val="none" w:sz="0" w:space="0" w:color="auto"/>
            <w:bottom w:val="none" w:sz="0" w:space="0" w:color="auto"/>
            <w:right w:val="none" w:sz="0" w:space="0" w:color="auto"/>
          </w:divBdr>
        </w:div>
        <w:div w:id="1941252711">
          <w:marLeft w:val="0"/>
          <w:marRight w:val="0"/>
          <w:marTop w:val="0"/>
          <w:marBottom w:val="0"/>
          <w:divBdr>
            <w:top w:val="none" w:sz="0" w:space="0" w:color="auto"/>
            <w:left w:val="none" w:sz="0" w:space="0" w:color="auto"/>
            <w:bottom w:val="none" w:sz="0" w:space="0" w:color="auto"/>
            <w:right w:val="none" w:sz="0" w:space="0" w:color="auto"/>
          </w:divBdr>
        </w:div>
        <w:div w:id="918632007">
          <w:marLeft w:val="0"/>
          <w:marRight w:val="0"/>
          <w:marTop w:val="0"/>
          <w:marBottom w:val="0"/>
          <w:divBdr>
            <w:top w:val="none" w:sz="0" w:space="0" w:color="auto"/>
            <w:left w:val="none" w:sz="0" w:space="0" w:color="auto"/>
            <w:bottom w:val="none" w:sz="0" w:space="0" w:color="auto"/>
            <w:right w:val="none" w:sz="0" w:space="0" w:color="auto"/>
          </w:divBdr>
        </w:div>
      </w:divsChild>
    </w:div>
    <w:div w:id="1348099651">
      <w:bodyDiv w:val="1"/>
      <w:marLeft w:val="0"/>
      <w:marRight w:val="0"/>
      <w:marTop w:val="0"/>
      <w:marBottom w:val="0"/>
      <w:divBdr>
        <w:top w:val="none" w:sz="0" w:space="0" w:color="auto"/>
        <w:left w:val="none" w:sz="0" w:space="0" w:color="auto"/>
        <w:bottom w:val="none" w:sz="0" w:space="0" w:color="auto"/>
        <w:right w:val="none" w:sz="0" w:space="0" w:color="auto"/>
      </w:divBdr>
    </w:div>
    <w:div w:id="1370108524">
      <w:bodyDiv w:val="1"/>
      <w:marLeft w:val="0"/>
      <w:marRight w:val="0"/>
      <w:marTop w:val="0"/>
      <w:marBottom w:val="0"/>
      <w:divBdr>
        <w:top w:val="none" w:sz="0" w:space="0" w:color="auto"/>
        <w:left w:val="none" w:sz="0" w:space="0" w:color="auto"/>
        <w:bottom w:val="none" w:sz="0" w:space="0" w:color="auto"/>
        <w:right w:val="none" w:sz="0" w:space="0" w:color="auto"/>
      </w:divBdr>
      <w:divsChild>
        <w:div w:id="454952075">
          <w:marLeft w:val="0"/>
          <w:marRight w:val="0"/>
          <w:marTop w:val="0"/>
          <w:marBottom w:val="0"/>
          <w:divBdr>
            <w:top w:val="none" w:sz="0" w:space="0" w:color="auto"/>
            <w:left w:val="none" w:sz="0" w:space="0" w:color="auto"/>
            <w:bottom w:val="none" w:sz="0" w:space="0" w:color="auto"/>
            <w:right w:val="none" w:sz="0" w:space="0" w:color="auto"/>
          </w:divBdr>
        </w:div>
        <w:div w:id="1454133225">
          <w:marLeft w:val="0"/>
          <w:marRight w:val="0"/>
          <w:marTop w:val="0"/>
          <w:marBottom w:val="0"/>
          <w:divBdr>
            <w:top w:val="none" w:sz="0" w:space="0" w:color="auto"/>
            <w:left w:val="none" w:sz="0" w:space="0" w:color="auto"/>
            <w:bottom w:val="none" w:sz="0" w:space="0" w:color="auto"/>
            <w:right w:val="none" w:sz="0" w:space="0" w:color="auto"/>
          </w:divBdr>
        </w:div>
        <w:div w:id="1235553973">
          <w:marLeft w:val="0"/>
          <w:marRight w:val="0"/>
          <w:marTop w:val="0"/>
          <w:marBottom w:val="0"/>
          <w:divBdr>
            <w:top w:val="none" w:sz="0" w:space="0" w:color="auto"/>
            <w:left w:val="none" w:sz="0" w:space="0" w:color="auto"/>
            <w:bottom w:val="none" w:sz="0" w:space="0" w:color="auto"/>
            <w:right w:val="none" w:sz="0" w:space="0" w:color="auto"/>
          </w:divBdr>
        </w:div>
      </w:divsChild>
    </w:div>
    <w:div w:id="1383287157">
      <w:bodyDiv w:val="1"/>
      <w:marLeft w:val="0"/>
      <w:marRight w:val="0"/>
      <w:marTop w:val="0"/>
      <w:marBottom w:val="0"/>
      <w:divBdr>
        <w:top w:val="none" w:sz="0" w:space="0" w:color="auto"/>
        <w:left w:val="none" w:sz="0" w:space="0" w:color="auto"/>
        <w:bottom w:val="none" w:sz="0" w:space="0" w:color="auto"/>
        <w:right w:val="none" w:sz="0" w:space="0" w:color="auto"/>
      </w:divBdr>
    </w:div>
    <w:div w:id="1401444951">
      <w:bodyDiv w:val="1"/>
      <w:marLeft w:val="0"/>
      <w:marRight w:val="0"/>
      <w:marTop w:val="0"/>
      <w:marBottom w:val="0"/>
      <w:divBdr>
        <w:top w:val="none" w:sz="0" w:space="0" w:color="auto"/>
        <w:left w:val="none" w:sz="0" w:space="0" w:color="auto"/>
        <w:bottom w:val="none" w:sz="0" w:space="0" w:color="auto"/>
        <w:right w:val="none" w:sz="0" w:space="0" w:color="auto"/>
      </w:divBdr>
    </w:div>
    <w:div w:id="1401517763">
      <w:bodyDiv w:val="1"/>
      <w:marLeft w:val="0"/>
      <w:marRight w:val="0"/>
      <w:marTop w:val="0"/>
      <w:marBottom w:val="0"/>
      <w:divBdr>
        <w:top w:val="none" w:sz="0" w:space="0" w:color="auto"/>
        <w:left w:val="none" w:sz="0" w:space="0" w:color="auto"/>
        <w:bottom w:val="none" w:sz="0" w:space="0" w:color="auto"/>
        <w:right w:val="none" w:sz="0" w:space="0" w:color="auto"/>
      </w:divBdr>
      <w:divsChild>
        <w:div w:id="1305158997">
          <w:marLeft w:val="0"/>
          <w:marRight w:val="0"/>
          <w:marTop w:val="0"/>
          <w:marBottom w:val="0"/>
          <w:divBdr>
            <w:top w:val="none" w:sz="0" w:space="0" w:color="auto"/>
            <w:left w:val="none" w:sz="0" w:space="0" w:color="auto"/>
            <w:bottom w:val="none" w:sz="0" w:space="0" w:color="auto"/>
            <w:right w:val="none" w:sz="0" w:space="0" w:color="auto"/>
          </w:divBdr>
          <w:divsChild>
            <w:div w:id="2111050475">
              <w:marLeft w:val="0"/>
              <w:marRight w:val="0"/>
              <w:marTop w:val="0"/>
              <w:marBottom w:val="0"/>
              <w:divBdr>
                <w:top w:val="none" w:sz="0" w:space="0" w:color="auto"/>
                <w:left w:val="none" w:sz="0" w:space="0" w:color="auto"/>
                <w:bottom w:val="none" w:sz="0" w:space="0" w:color="auto"/>
                <w:right w:val="none" w:sz="0" w:space="0" w:color="auto"/>
              </w:divBdr>
              <w:divsChild>
                <w:div w:id="46149558">
                  <w:marLeft w:val="0"/>
                  <w:marRight w:val="0"/>
                  <w:marTop w:val="0"/>
                  <w:marBottom w:val="0"/>
                  <w:divBdr>
                    <w:top w:val="none" w:sz="0" w:space="0" w:color="auto"/>
                    <w:left w:val="none" w:sz="0" w:space="0" w:color="auto"/>
                    <w:bottom w:val="none" w:sz="0" w:space="0" w:color="auto"/>
                    <w:right w:val="none" w:sz="0" w:space="0" w:color="auto"/>
                  </w:divBdr>
                  <w:divsChild>
                    <w:div w:id="1015156066">
                      <w:marLeft w:val="0"/>
                      <w:marRight w:val="0"/>
                      <w:marTop w:val="0"/>
                      <w:marBottom w:val="0"/>
                      <w:divBdr>
                        <w:top w:val="none" w:sz="0" w:space="0" w:color="auto"/>
                        <w:left w:val="none" w:sz="0" w:space="0" w:color="auto"/>
                        <w:bottom w:val="none" w:sz="0" w:space="0" w:color="auto"/>
                        <w:right w:val="none" w:sz="0" w:space="0" w:color="auto"/>
                      </w:divBdr>
                      <w:divsChild>
                        <w:div w:id="232737885">
                          <w:marLeft w:val="0"/>
                          <w:marRight w:val="0"/>
                          <w:marTop w:val="0"/>
                          <w:marBottom w:val="0"/>
                          <w:divBdr>
                            <w:top w:val="none" w:sz="0" w:space="0" w:color="auto"/>
                            <w:left w:val="none" w:sz="0" w:space="0" w:color="auto"/>
                            <w:bottom w:val="none" w:sz="0" w:space="0" w:color="auto"/>
                            <w:right w:val="none" w:sz="0" w:space="0" w:color="auto"/>
                          </w:divBdr>
                          <w:divsChild>
                            <w:div w:id="99448807">
                              <w:marLeft w:val="0"/>
                              <w:marRight w:val="0"/>
                              <w:marTop w:val="0"/>
                              <w:marBottom w:val="0"/>
                              <w:divBdr>
                                <w:top w:val="none" w:sz="0" w:space="0" w:color="auto"/>
                                <w:left w:val="none" w:sz="0" w:space="0" w:color="auto"/>
                                <w:bottom w:val="none" w:sz="0" w:space="0" w:color="auto"/>
                                <w:right w:val="none" w:sz="0" w:space="0" w:color="auto"/>
                              </w:divBdr>
                              <w:divsChild>
                                <w:div w:id="25955111">
                                  <w:marLeft w:val="0"/>
                                  <w:marRight w:val="0"/>
                                  <w:marTop w:val="0"/>
                                  <w:marBottom w:val="0"/>
                                  <w:divBdr>
                                    <w:top w:val="none" w:sz="0" w:space="0" w:color="auto"/>
                                    <w:left w:val="none" w:sz="0" w:space="0" w:color="auto"/>
                                    <w:bottom w:val="none" w:sz="0" w:space="0" w:color="auto"/>
                                    <w:right w:val="none" w:sz="0" w:space="0" w:color="auto"/>
                                  </w:divBdr>
                                  <w:divsChild>
                                    <w:div w:id="468211268">
                                      <w:marLeft w:val="0"/>
                                      <w:marRight w:val="0"/>
                                      <w:marTop w:val="0"/>
                                      <w:marBottom w:val="0"/>
                                      <w:divBdr>
                                        <w:top w:val="none" w:sz="0" w:space="0" w:color="auto"/>
                                        <w:left w:val="none" w:sz="0" w:space="0" w:color="auto"/>
                                        <w:bottom w:val="none" w:sz="0" w:space="0" w:color="auto"/>
                                        <w:right w:val="none" w:sz="0" w:space="0" w:color="auto"/>
                                      </w:divBdr>
                                      <w:divsChild>
                                        <w:div w:id="970281210">
                                          <w:marLeft w:val="0"/>
                                          <w:marRight w:val="0"/>
                                          <w:marTop w:val="0"/>
                                          <w:marBottom w:val="0"/>
                                          <w:divBdr>
                                            <w:top w:val="none" w:sz="0" w:space="0" w:color="auto"/>
                                            <w:left w:val="none" w:sz="0" w:space="0" w:color="auto"/>
                                            <w:bottom w:val="none" w:sz="0" w:space="0" w:color="auto"/>
                                            <w:right w:val="none" w:sz="0" w:space="0" w:color="auto"/>
                                          </w:divBdr>
                                          <w:divsChild>
                                            <w:div w:id="1406301087">
                                              <w:marLeft w:val="0"/>
                                              <w:marRight w:val="0"/>
                                              <w:marTop w:val="0"/>
                                              <w:marBottom w:val="0"/>
                                              <w:divBdr>
                                                <w:top w:val="none" w:sz="0" w:space="0" w:color="auto"/>
                                                <w:left w:val="none" w:sz="0" w:space="0" w:color="auto"/>
                                                <w:bottom w:val="none" w:sz="0" w:space="0" w:color="auto"/>
                                                <w:right w:val="none" w:sz="0" w:space="0" w:color="auto"/>
                                              </w:divBdr>
                                              <w:divsChild>
                                                <w:div w:id="1352881321">
                                                  <w:marLeft w:val="0"/>
                                                  <w:marRight w:val="0"/>
                                                  <w:marTop w:val="0"/>
                                                  <w:marBottom w:val="0"/>
                                                  <w:divBdr>
                                                    <w:top w:val="none" w:sz="0" w:space="0" w:color="auto"/>
                                                    <w:left w:val="none" w:sz="0" w:space="0" w:color="auto"/>
                                                    <w:bottom w:val="none" w:sz="0" w:space="0" w:color="auto"/>
                                                    <w:right w:val="none" w:sz="0" w:space="0" w:color="auto"/>
                                                  </w:divBdr>
                                                  <w:divsChild>
                                                    <w:div w:id="1731735420">
                                                      <w:marLeft w:val="0"/>
                                                      <w:marRight w:val="0"/>
                                                      <w:marTop w:val="0"/>
                                                      <w:marBottom w:val="0"/>
                                                      <w:divBdr>
                                                        <w:top w:val="none" w:sz="0" w:space="0" w:color="auto"/>
                                                        <w:left w:val="none" w:sz="0" w:space="0" w:color="auto"/>
                                                        <w:bottom w:val="none" w:sz="0" w:space="0" w:color="auto"/>
                                                        <w:right w:val="none" w:sz="0" w:space="0" w:color="auto"/>
                                                      </w:divBdr>
                                                      <w:divsChild>
                                                        <w:div w:id="13416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250234">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546604440">
      <w:bodyDiv w:val="1"/>
      <w:marLeft w:val="0"/>
      <w:marRight w:val="0"/>
      <w:marTop w:val="0"/>
      <w:marBottom w:val="0"/>
      <w:divBdr>
        <w:top w:val="none" w:sz="0" w:space="0" w:color="auto"/>
        <w:left w:val="none" w:sz="0" w:space="0" w:color="auto"/>
        <w:bottom w:val="none" w:sz="0" w:space="0" w:color="auto"/>
        <w:right w:val="none" w:sz="0" w:space="0" w:color="auto"/>
      </w:divBdr>
    </w:div>
    <w:div w:id="1571304445">
      <w:bodyDiv w:val="1"/>
      <w:marLeft w:val="0"/>
      <w:marRight w:val="0"/>
      <w:marTop w:val="0"/>
      <w:marBottom w:val="0"/>
      <w:divBdr>
        <w:top w:val="none" w:sz="0" w:space="0" w:color="auto"/>
        <w:left w:val="none" w:sz="0" w:space="0" w:color="auto"/>
        <w:bottom w:val="none" w:sz="0" w:space="0" w:color="auto"/>
        <w:right w:val="none" w:sz="0" w:space="0" w:color="auto"/>
      </w:divBdr>
    </w:div>
    <w:div w:id="1594704459">
      <w:bodyDiv w:val="1"/>
      <w:marLeft w:val="0"/>
      <w:marRight w:val="0"/>
      <w:marTop w:val="0"/>
      <w:marBottom w:val="0"/>
      <w:divBdr>
        <w:top w:val="none" w:sz="0" w:space="0" w:color="auto"/>
        <w:left w:val="none" w:sz="0" w:space="0" w:color="auto"/>
        <w:bottom w:val="none" w:sz="0" w:space="0" w:color="auto"/>
        <w:right w:val="none" w:sz="0" w:space="0" w:color="auto"/>
      </w:divBdr>
    </w:div>
    <w:div w:id="1607300644">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82899670">
      <w:bodyDiv w:val="1"/>
      <w:marLeft w:val="0"/>
      <w:marRight w:val="0"/>
      <w:marTop w:val="0"/>
      <w:marBottom w:val="0"/>
      <w:divBdr>
        <w:top w:val="none" w:sz="0" w:space="0" w:color="auto"/>
        <w:left w:val="none" w:sz="0" w:space="0" w:color="auto"/>
        <w:bottom w:val="none" w:sz="0" w:space="0" w:color="auto"/>
        <w:right w:val="none" w:sz="0" w:space="0" w:color="auto"/>
      </w:divBdr>
    </w:div>
    <w:div w:id="1780563031">
      <w:bodyDiv w:val="1"/>
      <w:marLeft w:val="0"/>
      <w:marRight w:val="0"/>
      <w:marTop w:val="0"/>
      <w:marBottom w:val="0"/>
      <w:divBdr>
        <w:top w:val="none" w:sz="0" w:space="0" w:color="auto"/>
        <w:left w:val="none" w:sz="0" w:space="0" w:color="auto"/>
        <w:bottom w:val="none" w:sz="0" w:space="0" w:color="auto"/>
        <w:right w:val="none" w:sz="0" w:space="0" w:color="auto"/>
      </w:divBdr>
      <w:divsChild>
        <w:div w:id="229196860">
          <w:marLeft w:val="0"/>
          <w:marRight w:val="0"/>
          <w:marTop w:val="0"/>
          <w:marBottom w:val="0"/>
          <w:divBdr>
            <w:top w:val="none" w:sz="0" w:space="0" w:color="auto"/>
            <w:left w:val="none" w:sz="0" w:space="0" w:color="auto"/>
            <w:bottom w:val="none" w:sz="0" w:space="0" w:color="auto"/>
            <w:right w:val="none" w:sz="0" w:space="0" w:color="auto"/>
          </w:divBdr>
        </w:div>
        <w:div w:id="121315346">
          <w:marLeft w:val="0"/>
          <w:marRight w:val="0"/>
          <w:marTop w:val="0"/>
          <w:marBottom w:val="0"/>
          <w:divBdr>
            <w:top w:val="none" w:sz="0" w:space="0" w:color="auto"/>
            <w:left w:val="none" w:sz="0" w:space="0" w:color="auto"/>
            <w:bottom w:val="none" w:sz="0" w:space="0" w:color="auto"/>
            <w:right w:val="none" w:sz="0" w:space="0" w:color="auto"/>
          </w:divBdr>
          <w:divsChild>
            <w:div w:id="15218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5505">
      <w:bodyDiv w:val="1"/>
      <w:marLeft w:val="0"/>
      <w:marRight w:val="0"/>
      <w:marTop w:val="0"/>
      <w:marBottom w:val="0"/>
      <w:divBdr>
        <w:top w:val="none" w:sz="0" w:space="0" w:color="auto"/>
        <w:left w:val="none" w:sz="0" w:space="0" w:color="auto"/>
        <w:bottom w:val="none" w:sz="0" w:space="0" w:color="auto"/>
        <w:right w:val="none" w:sz="0" w:space="0" w:color="auto"/>
      </w:divBdr>
      <w:divsChild>
        <w:div w:id="236790232">
          <w:marLeft w:val="0"/>
          <w:marRight w:val="0"/>
          <w:marTop w:val="0"/>
          <w:marBottom w:val="0"/>
          <w:divBdr>
            <w:top w:val="none" w:sz="0" w:space="0" w:color="auto"/>
            <w:left w:val="none" w:sz="0" w:space="0" w:color="auto"/>
            <w:bottom w:val="none" w:sz="0" w:space="0" w:color="auto"/>
            <w:right w:val="none" w:sz="0" w:space="0" w:color="auto"/>
          </w:divBdr>
        </w:div>
      </w:divsChild>
    </w:div>
    <w:div w:id="1855419252">
      <w:bodyDiv w:val="1"/>
      <w:marLeft w:val="0"/>
      <w:marRight w:val="0"/>
      <w:marTop w:val="0"/>
      <w:marBottom w:val="0"/>
      <w:divBdr>
        <w:top w:val="none" w:sz="0" w:space="0" w:color="auto"/>
        <w:left w:val="none" w:sz="0" w:space="0" w:color="auto"/>
        <w:bottom w:val="none" w:sz="0" w:space="0" w:color="auto"/>
        <w:right w:val="none" w:sz="0" w:space="0" w:color="auto"/>
      </w:divBdr>
    </w:div>
    <w:div w:id="2007129642">
      <w:bodyDiv w:val="1"/>
      <w:marLeft w:val="0"/>
      <w:marRight w:val="0"/>
      <w:marTop w:val="0"/>
      <w:marBottom w:val="0"/>
      <w:divBdr>
        <w:top w:val="none" w:sz="0" w:space="0" w:color="auto"/>
        <w:left w:val="none" w:sz="0" w:space="0" w:color="auto"/>
        <w:bottom w:val="none" w:sz="0" w:space="0" w:color="auto"/>
        <w:right w:val="none" w:sz="0" w:space="0" w:color="auto"/>
      </w:divBdr>
      <w:divsChild>
        <w:div w:id="1838418411">
          <w:marLeft w:val="0"/>
          <w:marRight w:val="0"/>
          <w:marTop w:val="0"/>
          <w:marBottom w:val="0"/>
          <w:divBdr>
            <w:top w:val="none" w:sz="0" w:space="0" w:color="auto"/>
            <w:left w:val="none" w:sz="0" w:space="0" w:color="auto"/>
            <w:bottom w:val="none" w:sz="0" w:space="0" w:color="auto"/>
            <w:right w:val="none" w:sz="0" w:space="0" w:color="auto"/>
          </w:divBdr>
        </w:div>
        <w:div w:id="350229331">
          <w:marLeft w:val="0"/>
          <w:marRight w:val="0"/>
          <w:marTop w:val="0"/>
          <w:marBottom w:val="0"/>
          <w:divBdr>
            <w:top w:val="none" w:sz="0" w:space="0" w:color="auto"/>
            <w:left w:val="none" w:sz="0" w:space="0" w:color="auto"/>
            <w:bottom w:val="none" w:sz="0" w:space="0" w:color="auto"/>
            <w:right w:val="none" w:sz="0" w:space="0" w:color="auto"/>
          </w:divBdr>
        </w:div>
      </w:divsChild>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 w:id="2122410986">
      <w:bodyDiv w:val="1"/>
      <w:marLeft w:val="0"/>
      <w:marRight w:val="0"/>
      <w:marTop w:val="0"/>
      <w:marBottom w:val="0"/>
      <w:divBdr>
        <w:top w:val="none" w:sz="0" w:space="0" w:color="auto"/>
        <w:left w:val="none" w:sz="0" w:space="0" w:color="auto"/>
        <w:bottom w:val="none" w:sz="0" w:space="0" w:color="auto"/>
        <w:right w:val="none" w:sz="0" w:space="0" w:color="auto"/>
      </w:divBdr>
    </w:div>
    <w:div w:id="2127654350">
      <w:bodyDiv w:val="1"/>
      <w:marLeft w:val="0"/>
      <w:marRight w:val="0"/>
      <w:marTop w:val="0"/>
      <w:marBottom w:val="0"/>
      <w:divBdr>
        <w:top w:val="none" w:sz="0" w:space="0" w:color="auto"/>
        <w:left w:val="none" w:sz="0" w:space="0" w:color="auto"/>
        <w:bottom w:val="none" w:sz="0" w:space="0" w:color="auto"/>
        <w:right w:val="none" w:sz="0" w:space="0" w:color="auto"/>
      </w:divBdr>
      <w:divsChild>
        <w:div w:id="1363898561">
          <w:marLeft w:val="0"/>
          <w:marRight w:val="0"/>
          <w:marTop w:val="0"/>
          <w:marBottom w:val="0"/>
          <w:divBdr>
            <w:top w:val="none" w:sz="0" w:space="0" w:color="auto"/>
            <w:left w:val="none" w:sz="0" w:space="0" w:color="auto"/>
            <w:bottom w:val="none" w:sz="0" w:space="0" w:color="auto"/>
            <w:right w:val="none" w:sz="0" w:space="0" w:color="auto"/>
          </w:divBdr>
        </w:div>
        <w:div w:id="928731534">
          <w:marLeft w:val="0"/>
          <w:marRight w:val="0"/>
          <w:marTop w:val="0"/>
          <w:marBottom w:val="0"/>
          <w:divBdr>
            <w:top w:val="none" w:sz="0" w:space="0" w:color="auto"/>
            <w:left w:val="none" w:sz="0" w:space="0" w:color="auto"/>
            <w:bottom w:val="none" w:sz="0" w:space="0" w:color="auto"/>
            <w:right w:val="none" w:sz="0" w:space="0" w:color="auto"/>
          </w:divBdr>
        </w:div>
        <w:div w:id="1892568012">
          <w:marLeft w:val="0"/>
          <w:marRight w:val="0"/>
          <w:marTop w:val="0"/>
          <w:marBottom w:val="0"/>
          <w:divBdr>
            <w:top w:val="none" w:sz="0" w:space="0" w:color="auto"/>
            <w:left w:val="none" w:sz="0" w:space="0" w:color="auto"/>
            <w:bottom w:val="none" w:sz="0" w:space="0" w:color="auto"/>
            <w:right w:val="none" w:sz="0" w:space="0" w:color="auto"/>
          </w:divBdr>
        </w:div>
      </w:divsChild>
    </w:div>
    <w:div w:id="214276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5.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5.PNG"/><Relationship Id="rId82" Type="http://schemas.openxmlformats.org/officeDocument/2006/relationships/header" Target="header1.xml"/><Relationship Id="rId19"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webSettings" Target="webSettings.xml"/><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eader" Target="header2.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endnotes" Target="endnotes.xml"/><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oter" Target="footer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intern.hessen.de/ITS/LuSD/Vorlagen/LUSD%20Dokumentvorlage%20fue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Dokumententyp xmlns="ea0b144b-79d0-4cc1-ab15-887d44aa58be">Release-Informationen</Dokumententyp>
    <Kurzbeschreibung_x0020_Inhalt xmlns="03c2e9ef-9210-4d41-bc49-ec83aa29eb68" xsi:nil="true"/>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Abh_x00e4_ngige_x0020_Anwendung xmlns="03c2e9ef-9210-4d41-bc49-ec83aa29eb68">LUSD</Abh_x00e4_ngige_x0020_Anwendung>
    <Release xmlns="03c2e9ef-9210-4d41-bc49-ec83aa29eb68">40</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Zust_x002e__x0020_Sachgebiet_x0020_ab_x0020_Jan_x002e__x0020_2025 xmlns="03c2e9ef-9210-4d41-bc49-ec83aa29eb68">SG 1.1</Zust_x002e__x0020_Sachgebiet_x0020_ab_x0020_Jan_x002e__x0020_2025>
    <Themenfeld xmlns="03c2e9ef-9210-4d41-bc49-ec83aa29eb68">Berechtigungen</Themenfel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7CA0E-DB06-4592-852A-EEF446B827F1}"/>
</file>

<file path=customXml/itemProps2.xml><?xml version="1.0" encoding="utf-8"?>
<ds:datastoreItem xmlns:ds="http://schemas.openxmlformats.org/officeDocument/2006/customXml" ds:itemID="{AFDF7BB2-3C67-444C-94E3-697F7A420A29}">
  <ds:schemaRefs>
    <ds:schemaRef ds:uri="http://purl.org/dc/elements/1.1/"/>
    <ds:schemaRef ds:uri="http://schemas.microsoft.com/office/2006/metadata/properties"/>
    <ds:schemaRef ds:uri="http://schemas.microsoft.com/office/infopath/2007/PartnerControls"/>
    <ds:schemaRef ds:uri="http://purl.org/dc/terms/"/>
    <ds:schemaRef ds:uri="80337656-d47f-4b48-b5b2-46298beee78d"/>
    <ds:schemaRef ds:uri="http://schemas.microsoft.com/office/2006/documentManagement/types"/>
    <ds:schemaRef ds:uri="http://schemas.openxmlformats.org/package/2006/metadata/core-properties"/>
    <ds:schemaRef ds:uri="c4c1bffe-f630-4013-be0e-e3304670af7f"/>
    <ds:schemaRef ds:uri="http://schemas.microsoft.com/sharepoint/v3/fields"/>
    <ds:schemaRef ds:uri="http://www.w3.org/XML/1998/namespace"/>
    <ds:schemaRef ds:uri="http://purl.org/dc/dcmitype/"/>
  </ds:schemaRefs>
</ds:datastoreItem>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E0F6B89F-ADBA-4A03-95F4-0DEDA5756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LUSD%20Dokumentvorlage%20fuer%20Anleitungen.dotx</Template>
  <TotalTime>0</TotalTime>
  <Pages>33</Pages>
  <Words>6195</Words>
  <Characters>39029</Characters>
  <Application>Microsoft Office Word</Application>
  <DocSecurity>0</DocSecurity>
  <Lines>325</Lines>
  <Paragraphs>90</Paragraphs>
  <ScaleCrop>false</ScaleCrop>
  <HeadingPairs>
    <vt:vector size="2" baseType="variant">
      <vt:variant>
        <vt:lpstr>Titel</vt:lpstr>
      </vt:variant>
      <vt:variant>
        <vt:i4>1</vt:i4>
      </vt:variant>
    </vt:vector>
  </HeadingPairs>
  <TitlesOfParts>
    <vt:vector size="1" baseType="lpstr">
      <vt:lpstr>Änderungen mit Release 32</vt:lpstr>
    </vt:vector>
  </TitlesOfParts>
  <Company>Land Hessen</Company>
  <LinksUpToDate>false</LinksUpToDate>
  <CharactersWithSpaces>45134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40.0</dc:title>
  <dc:creator>Brunhilde</dc:creator>
  <cp:lastModifiedBy>Reimann-Luckas, Brunhilde (HKM)</cp:lastModifiedBy>
  <cp:revision>19</cp:revision>
  <cp:lastPrinted>2020-12-16T14:58:00Z</cp:lastPrinted>
  <dcterms:created xsi:type="dcterms:W3CDTF">2020-12-16T06:52:00Z</dcterms:created>
  <dcterms:modified xsi:type="dcterms:W3CDTF">2020-12-16T14:59:00Z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